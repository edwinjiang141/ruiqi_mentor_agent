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F377" w14:textId="16FA344E" w:rsidR="00446ECC" w:rsidRPr="00446ECC" w:rsidRDefault="004A0005" w:rsidP="00446ECC">
      <w:pPr>
        <w:pStyle w:val="Heading1"/>
        <w:rPr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3278574E" w14:textId="2C8A2A43" w:rsidR="009715E6" w:rsidRDefault="00A52042" w:rsidP="004A0005">
      <w:pPr>
        <w:pStyle w:val="Heading2"/>
        <w:pageBreakBefore w:val="0"/>
        <w:pBdr>
          <w:top w:val="none" w:sz="0" w:space="0" w:color="auto"/>
        </w:pBdr>
        <w:spacing w:before="0" w:after="0"/>
        <w:ind w:rightChars="5" w:right="8"/>
        <w:rPr>
          <w:rFonts w:ascii="微软雅黑" w:eastAsia="微软雅黑" w:hAnsi="微软雅黑"/>
          <w:bCs/>
          <w:sz w:val="24"/>
          <w:lang w:val="x-none" w:eastAsia="x-none"/>
        </w:rPr>
      </w:pPr>
      <w:bookmarkStart w:id="0" w:name="_Toc135326399"/>
      <w:proofErr w:type="spellStart"/>
      <w:r w:rsidRPr="00191E71">
        <w:rPr>
          <w:rFonts w:ascii="微软雅黑" w:eastAsia="微软雅黑" w:hAnsi="微软雅黑" w:hint="eastAsia"/>
          <w:bCs/>
          <w:sz w:val="24"/>
          <w:lang w:val="x-none" w:eastAsia="x-none"/>
        </w:rPr>
        <w:t>监控系统</w:t>
      </w:r>
      <w:r w:rsidR="009715E6" w:rsidRPr="00191E71">
        <w:rPr>
          <w:rFonts w:ascii="微软雅黑" w:eastAsia="微软雅黑" w:hAnsi="微软雅黑" w:hint="eastAsia"/>
          <w:bCs/>
          <w:sz w:val="24"/>
          <w:lang w:val="x-none" w:eastAsia="x-none"/>
        </w:rPr>
        <w:t>问题发现</w:t>
      </w:r>
      <w:bookmarkEnd w:id="0"/>
      <w:proofErr w:type="spellEnd"/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8221"/>
      </w:tblGrid>
      <w:tr w:rsidR="00A64B1D" w14:paraId="26CFF95A" w14:textId="77777777" w:rsidTr="009165A0">
        <w:tc>
          <w:tcPr>
            <w:tcW w:w="1418" w:type="dxa"/>
            <w:shd w:val="clear" w:color="auto" w:fill="F2F2F2"/>
          </w:tcPr>
          <w:p w14:paraId="271DF22A" w14:textId="77777777" w:rsidR="00A64B1D" w:rsidRPr="003F338B" w:rsidRDefault="00A64B1D" w:rsidP="009165A0">
            <w:pPr>
              <w:rPr>
                <w:sz w:val="18"/>
                <w:szCs w:val="18"/>
              </w:rPr>
            </w:pPr>
            <w:proofErr w:type="spellStart"/>
            <w:r w:rsidRPr="003F338B">
              <w:rPr>
                <w:rFonts w:hint="eastAsia"/>
                <w:sz w:val="18"/>
                <w:szCs w:val="18"/>
              </w:rPr>
              <w:t>指标说明</w:t>
            </w:r>
            <w:proofErr w:type="spellEnd"/>
          </w:p>
        </w:tc>
        <w:tc>
          <w:tcPr>
            <w:tcW w:w="8221" w:type="dxa"/>
            <w:shd w:val="clear" w:color="auto" w:fill="auto"/>
          </w:tcPr>
          <w:p w14:paraId="42E00295" w14:textId="77777777" w:rsidR="00A64B1D" w:rsidRPr="00A309F7" w:rsidRDefault="00A64B1D" w:rsidP="009165A0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A</w:t>
            </w:r>
            <w:r>
              <w:rPr>
                <w:sz w:val="18"/>
                <w:szCs w:val="18"/>
                <w:lang w:eastAsia="zh-CN"/>
              </w:rPr>
              <w:t>SM</w:t>
            </w:r>
            <w:r>
              <w:rPr>
                <w:rFonts w:hint="eastAsia"/>
                <w:sz w:val="18"/>
                <w:szCs w:val="18"/>
                <w:lang w:eastAsia="zh-CN"/>
              </w:rPr>
              <w:t>磁盘状态信息（状态，</w:t>
            </w:r>
            <w:r>
              <w:rPr>
                <w:rFonts w:hint="eastAsia"/>
                <w:sz w:val="18"/>
                <w:szCs w:val="18"/>
                <w:lang w:eastAsia="zh-CN"/>
              </w:rPr>
              <w:t>g</w:t>
            </w:r>
            <w:r>
              <w:rPr>
                <w:sz w:val="18"/>
                <w:szCs w:val="18"/>
                <w:lang w:eastAsia="zh-CN"/>
              </w:rPr>
              <w:t>rid</w:t>
            </w:r>
            <w:r>
              <w:rPr>
                <w:rFonts w:hint="eastAsia"/>
                <w:sz w:val="18"/>
                <w:szCs w:val="18"/>
                <w:lang w:eastAsia="zh-CN"/>
              </w:rPr>
              <w:t>用户收集）</w:t>
            </w:r>
          </w:p>
        </w:tc>
      </w:tr>
      <w:tr w:rsidR="00A64B1D" w14:paraId="5407327C" w14:textId="77777777" w:rsidTr="009165A0">
        <w:tc>
          <w:tcPr>
            <w:tcW w:w="1418" w:type="dxa"/>
            <w:shd w:val="clear" w:color="auto" w:fill="F2F2F2"/>
          </w:tcPr>
          <w:p w14:paraId="139DC8C4" w14:textId="77777777" w:rsidR="00A64B1D" w:rsidRPr="003F338B" w:rsidRDefault="00A64B1D" w:rsidP="009165A0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建议</w:t>
            </w:r>
            <w:r w:rsidRPr="003F338B">
              <w:rPr>
                <w:sz w:val="18"/>
                <w:szCs w:val="18"/>
              </w:rPr>
              <w:t>采集频率</w:t>
            </w:r>
            <w:proofErr w:type="spellEnd"/>
          </w:p>
        </w:tc>
        <w:tc>
          <w:tcPr>
            <w:tcW w:w="8221" w:type="dxa"/>
            <w:shd w:val="clear" w:color="auto" w:fill="auto"/>
          </w:tcPr>
          <w:p w14:paraId="272BBD3A" w14:textId="77777777" w:rsidR="00A64B1D" w:rsidRPr="00A309F7" w:rsidRDefault="00A64B1D" w:rsidP="009165A0">
            <w:pPr>
              <w:rPr>
                <w:sz w:val="18"/>
                <w:szCs w:val="18"/>
              </w:rPr>
            </w:pPr>
            <w:r w:rsidRPr="003F338B">
              <w:rPr>
                <w:sz w:val="18"/>
                <w:szCs w:val="18"/>
              </w:rPr>
              <w:t>5</w:t>
            </w:r>
            <w:proofErr w:type="spellStart"/>
            <w:r w:rsidRPr="003F338B">
              <w:rPr>
                <w:sz w:val="18"/>
                <w:szCs w:val="18"/>
              </w:rPr>
              <w:t>分钟</w:t>
            </w:r>
            <w:proofErr w:type="spellEnd"/>
          </w:p>
        </w:tc>
      </w:tr>
      <w:tr w:rsidR="00A64B1D" w14:paraId="1140534D" w14:textId="77777777" w:rsidTr="009165A0">
        <w:tc>
          <w:tcPr>
            <w:tcW w:w="1418" w:type="dxa"/>
            <w:shd w:val="clear" w:color="auto" w:fill="F2F2F2"/>
          </w:tcPr>
          <w:p w14:paraId="3328A5C6" w14:textId="77777777" w:rsidR="00A64B1D" w:rsidRPr="003F338B" w:rsidRDefault="00A64B1D" w:rsidP="009165A0">
            <w:pPr>
              <w:rPr>
                <w:sz w:val="18"/>
                <w:szCs w:val="18"/>
              </w:rPr>
            </w:pPr>
            <w:proofErr w:type="spellStart"/>
            <w:r w:rsidRPr="003F338B">
              <w:rPr>
                <w:rFonts w:hint="eastAsia"/>
                <w:sz w:val="18"/>
                <w:szCs w:val="18"/>
              </w:rPr>
              <w:t>命令或语句</w:t>
            </w:r>
            <w:proofErr w:type="spellEnd"/>
          </w:p>
        </w:tc>
        <w:tc>
          <w:tcPr>
            <w:tcW w:w="8221" w:type="dxa"/>
            <w:shd w:val="clear" w:color="auto" w:fill="auto"/>
          </w:tcPr>
          <w:p w14:paraId="396C77E5" w14:textId="173A0E8F" w:rsidR="00A64B1D" w:rsidRPr="00A309F7" w:rsidRDefault="00A64B1D" w:rsidP="009165A0">
            <w:pPr>
              <w:rPr>
                <w:sz w:val="18"/>
                <w:szCs w:val="18"/>
              </w:rPr>
            </w:pPr>
            <w:r w:rsidRPr="002E7D11">
              <w:rPr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2E7D11">
              <w:rPr>
                <w:sz w:val="18"/>
                <w:szCs w:val="18"/>
              </w:rPr>
              <w:t>name,</w:t>
            </w:r>
            <w:r w:rsidR="009B4E98">
              <w:rPr>
                <w:rFonts w:hint="eastAsia"/>
                <w:sz w:val="18"/>
                <w:szCs w:val="18"/>
                <w:lang w:eastAsia="zh-CN"/>
              </w:rPr>
              <w:t>path</w:t>
            </w:r>
            <w:proofErr w:type="gramEnd"/>
            <w:r w:rsidR="009B4E98">
              <w:rPr>
                <w:sz w:val="18"/>
                <w:szCs w:val="18"/>
              </w:rPr>
              <w:t>,</w:t>
            </w:r>
            <w:r w:rsidRPr="002E7D11">
              <w:rPr>
                <w:sz w:val="18"/>
                <w:szCs w:val="18"/>
              </w:rPr>
              <w:t>mode_status</w:t>
            </w:r>
            <w:proofErr w:type="spellEnd"/>
            <w:r w:rsidRPr="002E7D1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state </w:t>
            </w:r>
            <w:r w:rsidRPr="002E7D11">
              <w:rPr>
                <w:sz w:val="18"/>
                <w:szCs w:val="18"/>
              </w:rPr>
              <w:t xml:space="preserve">from </w:t>
            </w:r>
            <w:proofErr w:type="spellStart"/>
            <w:r w:rsidRPr="002E7D11">
              <w:rPr>
                <w:sz w:val="18"/>
                <w:szCs w:val="18"/>
              </w:rPr>
              <w:t>v$asm_disk</w:t>
            </w:r>
            <w:proofErr w:type="spellEnd"/>
            <w:r>
              <w:rPr>
                <w:sz w:val="18"/>
                <w:szCs w:val="18"/>
              </w:rPr>
              <w:t>;</w:t>
            </w:r>
          </w:p>
        </w:tc>
      </w:tr>
      <w:tr w:rsidR="00A64B1D" w14:paraId="7DEBF7E1" w14:textId="77777777" w:rsidTr="009165A0">
        <w:tc>
          <w:tcPr>
            <w:tcW w:w="1418" w:type="dxa"/>
            <w:shd w:val="clear" w:color="auto" w:fill="F2F2F2"/>
          </w:tcPr>
          <w:p w14:paraId="6BC872E8" w14:textId="77777777" w:rsidR="00A64B1D" w:rsidRPr="003F338B" w:rsidRDefault="00A64B1D" w:rsidP="009165A0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输出示例</w:t>
            </w:r>
            <w:proofErr w:type="spellEnd"/>
          </w:p>
        </w:tc>
        <w:tc>
          <w:tcPr>
            <w:tcW w:w="8221" w:type="dxa"/>
            <w:shd w:val="clear" w:color="auto" w:fill="auto"/>
          </w:tcPr>
          <w:p w14:paraId="03ED287E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NAME            MODE_STATUS</w:t>
            </w:r>
          </w:p>
          <w:p w14:paraId="3C372724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--------------- ------------</w:t>
            </w:r>
          </w:p>
          <w:p w14:paraId="2AE560DA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DATA01_0000     ONLINE</w:t>
            </w:r>
          </w:p>
          <w:p w14:paraId="3CC15DB1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DATA01_0001     ONLINE</w:t>
            </w:r>
          </w:p>
          <w:p w14:paraId="6134289D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OCR_0000        ONLINE</w:t>
            </w:r>
          </w:p>
          <w:p w14:paraId="2906FCA8" w14:textId="77777777" w:rsidR="00A64B1D" w:rsidRPr="005310A1" w:rsidRDefault="00A64B1D" w:rsidP="009165A0">
            <w:pPr>
              <w:rPr>
                <w:i/>
                <w:iCs/>
                <w:color w:val="70AD47"/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OCR_0001        ONLINE</w:t>
            </w:r>
          </w:p>
          <w:p w14:paraId="0C1788E9" w14:textId="77777777" w:rsidR="00A64B1D" w:rsidRPr="007B0E35" w:rsidRDefault="00A64B1D" w:rsidP="009165A0">
            <w:pPr>
              <w:rPr>
                <w:sz w:val="18"/>
                <w:szCs w:val="18"/>
              </w:rPr>
            </w:pPr>
            <w:r w:rsidRPr="005310A1">
              <w:rPr>
                <w:i/>
                <w:iCs/>
                <w:color w:val="70AD47"/>
                <w:sz w:val="18"/>
                <w:szCs w:val="18"/>
              </w:rPr>
              <w:t>OCR_0002        ONLINE</w:t>
            </w:r>
          </w:p>
        </w:tc>
      </w:tr>
      <w:tr w:rsidR="00A64B1D" w:rsidRPr="007B0E35" w14:paraId="3D7B0BAE" w14:textId="77777777" w:rsidTr="009165A0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917D81" w14:textId="77777777" w:rsidR="00A64B1D" w:rsidRPr="003F338B" w:rsidRDefault="00A64B1D" w:rsidP="009165A0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告警条件</w:t>
            </w:r>
            <w:proofErr w:type="spellEnd"/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8A6FD" w14:textId="6CF29A56" w:rsidR="00A64B1D" w:rsidRPr="007B0E35" w:rsidRDefault="00A64B1D" w:rsidP="009165A0">
            <w:pPr>
              <w:rPr>
                <w:sz w:val="18"/>
                <w:szCs w:val="18"/>
              </w:rPr>
            </w:pPr>
            <w:proofErr w:type="spellStart"/>
            <w:r w:rsidRPr="002E7D11">
              <w:rPr>
                <w:sz w:val="18"/>
                <w:szCs w:val="18"/>
              </w:rPr>
              <w:t>mode_status</w:t>
            </w:r>
            <w:r>
              <w:rPr>
                <w:rFonts w:hint="eastAsia"/>
                <w:sz w:val="18"/>
                <w:szCs w:val="18"/>
              </w:rPr>
              <w:t>为非</w:t>
            </w:r>
            <w:proofErr w:type="spellEnd"/>
            <w:r w:rsidRPr="002E7D11">
              <w:rPr>
                <w:sz w:val="18"/>
                <w:szCs w:val="18"/>
              </w:rPr>
              <w:t>ONLINE</w:t>
            </w:r>
            <w:r w:rsidR="001061DD">
              <w:rPr>
                <w:rFonts w:hint="eastAsia"/>
                <w:sz w:val="18"/>
                <w:szCs w:val="18"/>
                <w:lang w:eastAsia="zh-CN"/>
              </w:rPr>
              <w:t>，</w:t>
            </w:r>
            <w:r w:rsidR="001061DD">
              <w:rPr>
                <w:sz w:val="18"/>
                <w:szCs w:val="18"/>
              </w:rPr>
              <w:t>state</w:t>
            </w:r>
            <w:r w:rsidR="001061DD">
              <w:rPr>
                <w:rFonts w:hint="eastAsia"/>
                <w:sz w:val="18"/>
                <w:szCs w:val="18"/>
                <w:lang w:eastAsia="zh-CN"/>
              </w:rPr>
              <w:t>为非</w:t>
            </w:r>
            <w:r w:rsidR="001061DD">
              <w:t>NORMAL</w:t>
            </w:r>
            <w:r w:rsidR="0089197F" w:rsidRPr="00545F3D">
              <w:rPr>
                <w:rFonts w:hint="eastAsia"/>
                <w:strike/>
                <w:color w:val="FF0000"/>
                <w:sz w:val="18"/>
                <w:szCs w:val="18"/>
                <w:lang w:eastAsia="zh-CN"/>
              </w:rPr>
              <w:t>，如果磁盘被</w:t>
            </w:r>
            <w:r w:rsidR="0089197F" w:rsidRPr="00545F3D">
              <w:rPr>
                <w:rFonts w:hint="eastAsia"/>
                <w:strike/>
                <w:color w:val="FF0000"/>
                <w:sz w:val="18"/>
                <w:szCs w:val="18"/>
                <w:lang w:eastAsia="zh-CN"/>
              </w:rPr>
              <w:t>drop</w:t>
            </w:r>
            <w:r w:rsidR="0089197F" w:rsidRPr="00545F3D">
              <w:rPr>
                <w:rFonts w:hint="eastAsia"/>
                <w:strike/>
                <w:color w:val="FF0000"/>
                <w:sz w:val="18"/>
                <w:szCs w:val="18"/>
                <w:lang w:eastAsia="zh-CN"/>
              </w:rPr>
              <w:t>，监控不准确</w:t>
            </w:r>
          </w:p>
        </w:tc>
      </w:tr>
    </w:tbl>
    <w:p w14:paraId="7C19B252" w14:textId="10B5211B" w:rsidR="00AA1936" w:rsidRPr="00191E71" w:rsidRDefault="00AA1936" w:rsidP="004A0005">
      <w:pPr>
        <w:pStyle w:val="Heading2"/>
        <w:pageBreakBefore w:val="0"/>
        <w:pBdr>
          <w:top w:val="none" w:sz="0" w:space="0" w:color="auto"/>
        </w:pBdr>
        <w:spacing w:before="0" w:after="0"/>
        <w:ind w:rightChars="5" w:right="8"/>
        <w:rPr>
          <w:rFonts w:ascii="微软雅黑" w:eastAsia="微软雅黑" w:hAnsi="微软雅黑"/>
          <w:bCs/>
          <w:sz w:val="24"/>
          <w:lang w:val="x-none" w:eastAsia="x-none"/>
        </w:rPr>
      </w:pPr>
      <w:bookmarkStart w:id="1" w:name="_Toc135326400"/>
      <w:proofErr w:type="spellStart"/>
      <w:r w:rsidRPr="00191E71">
        <w:rPr>
          <w:rFonts w:ascii="微软雅黑" w:eastAsia="微软雅黑" w:hAnsi="微软雅黑" w:hint="eastAsia"/>
          <w:bCs/>
          <w:sz w:val="24"/>
          <w:lang w:val="x-none" w:eastAsia="x-none"/>
        </w:rPr>
        <w:t>故障现象</w:t>
      </w:r>
      <w:bookmarkEnd w:id="1"/>
      <w:proofErr w:type="spellEnd"/>
    </w:p>
    <w:p w14:paraId="47BDE185" w14:textId="37228C5B" w:rsidR="00744D71" w:rsidRDefault="00A64B1D" w:rsidP="00191E71">
      <w:pPr>
        <w:pStyle w:val="BodyText"/>
        <w:spacing w:before="0" w:after="0"/>
        <w:ind w:left="426" w:firstLineChars="200" w:firstLine="420"/>
        <w:rPr>
          <w:rFonts w:ascii="微软雅黑" w:eastAsia="微软雅黑" w:hAnsi="微软雅黑"/>
          <w:sz w:val="21"/>
          <w:szCs w:val="21"/>
          <w:lang w:eastAsia="zh-CN"/>
        </w:rPr>
      </w:pPr>
      <w:r w:rsidRPr="004C016F">
        <w:rPr>
          <w:rFonts w:ascii="微软雅黑" w:eastAsia="微软雅黑" w:hAnsi="微软雅黑" w:hint="eastAsia"/>
          <w:sz w:val="21"/>
          <w:szCs w:val="21"/>
          <w:lang w:eastAsia="zh-CN"/>
        </w:rPr>
        <w:t>磁盘组的单个或者多个磁盘由于某些原因出现offline的情况，但是磁盘组本身依然是mount状态。</w:t>
      </w:r>
      <w:r w:rsidR="003652A3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建议立即进行应急处理，如果超过</w:t>
      </w:r>
      <w:proofErr w:type="spellStart"/>
      <w:r w:rsidR="003652A3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repair</w:t>
      </w:r>
      <w:r w:rsidR="003652A3" w:rsidRPr="00E17456">
        <w:rPr>
          <w:rFonts w:ascii="微软雅黑" w:eastAsia="微软雅黑" w:hAnsi="微软雅黑"/>
          <w:sz w:val="21"/>
          <w:szCs w:val="21"/>
          <w:lang w:eastAsia="zh-CN"/>
        </w:rPr>
        <w:t>_time</w:t>
      </w:r>
      <w:proofErr w:type="spellEnd"/>
      <w:r w:rsidR="00CD359C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设定的</w:t>
      </w:r>
      <w:r w:rsidR="003652A3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时间会导致磁盘被drop</w:t>
      </w:r>
      <w:r w:rsidR="00076797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，会引发rebalance可能引发IO</w:t>
      </w:r>
      <w:r w:rsidR="00E17456">
        <w:rPr>
          <w:rFonts w:ascii="微软雅黑" w:eastAsia="微软雅黑" w:hAnsi="微软雅黑" w:hint="eastAsia"/>
          <w:sz w:val="21"/>
          <w:szCs w:val="21"/>
          <w:lang w:eastAsia="zh-CN"/>
        </w:rPr>
        <w:t>性能问题</w:t>
      </w:r>
      <w:r w:rsidR="003652A3">
        <w:rPr>
          <w:rFonts w:ascii="微软雅黑" w:eastAsia="微软雅黑" w:hAnsi="微软雅黑" w:hint="eastAsia"/>
          <w:sz w:val="21"/>
          <w:szCs w:val="21"/>
          <w:lang w:eastAsia="zh-CN"/>
        </w:rPr>
        <w:t>。</w:t>
      </w:r>
    </w:p>
    <w:p w14:paraId="313B2DC1" w14:textId="3F33F1F0" w:rsidR="00E17456" w:rsidRPr="00E17456" w:rsidRDefault="00E17456" w:rsidP="00191E71">
      <w:pPr>
        <w:pStyle w:val="BodyText"/>
        <w:spacing w:before="0" w:after="0"/>
        <w:ind w:left="426" w:firstLineChars="200" w:firstLine="420"/>
        <w:rPr>
          <w:rFonts w:ascii="微软雅黑" w:eastAsia="微软雅黑" w:hAnsi="微软雅黑"/>
          <w:sz w:val="21"/>
          <w:szCs w:val="21"/>
          <w:lang w:eastAsia="zh-CN"/>
        </w:rPr>
      </w:pPr>
      <w:r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可以通过</w:t>
      </w:r>
      <w:proofErr w:type="spellStart"/>
      <w:r w:rsidRPr="00E17456">
        <w:rPr>
          <w:rFonts w:ascii="微软雅黑" w:eastAsia="微软雅黑" w:hAnsi="微软雅黑"/>
          <w:sz w:val="21"/>
          <w:szCs w:val="21"/>
          <w:lang w:eastAsia="zh-CN"/>
        </w:rPr>
        <w:t>asmcmd</w:t>
      </w:r>
      <w:proofErr w:type="spellEnd"/>
      <w:r w:rsidRPr="00E17456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proofErr w:type="spellStart"/>
      <w:r w:rsidRPr="00E17456">
        <w:rPr>
          <w:rFonts w:ascii="微软雅黑" w:eastAsia="微软雅黑" w:hAnsi="微软雅黑"/>
          <w:sz w:val="21"/>
          <w:szCs w:val="21"/>
          <w:lang w:eastAsia="zh-CN"/>
        </w:rPr>
        <w:t>lsattr</w:t>
      </w:r>
      <w:proofErr w:type="spellEnd"/>
      <w:r w:rsidRPr="00E17456">
        <w:rPr>
          <w:rFonts w:ascii="微软雅黑" w:eastAsia="微软雅黑" w:hAnsi="微软雅黑"/>
          <w:sz w:val="21"/>
          <w:szCs w:val="21"/>
          <w:lang w:eastAsia="zh-CN"/>
        </w:rPr>
        <w:t xml:space="preserve"> -l -G </w:t>
      </w:r>
      <w:r w:rsidRPr="00E17456">
        <w:rPr>
          <w:rFonts w:ascii="微软雅黑" w:eastAsia="微软雅黑" w:hAnsi="微软雅黑"/>
          <w:color w:val="FF0000"/>
          <w:sz w:val="21"/>
          <w:szCs w:val="21"/>
          <w:lang w:eastAsia="zh-CN"/>
        </w:rPr>
        <w:t>data</w:t>
      </w:r>
      <w:r>
        <w:rPr>
          <w:rFonts w:ascii="微软雅黑" w:eastAsia="微软雅黑" w:hAnsi="微软雅黑" w:hint="eastAsia"/>
          <w:sz w:val="21"/>
          <w:szCs w:val="21"/>
          <w:lang w:eastAsia="zh-CN"/>
        </w:rPr>
        <w:t>，</w:t>
      </w:r>
      <w:r w:rsidR="00CD359C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查询</w:t>
      </w:r>
      <w:proofErr w:type="spellStart"/>
      <w:r w:rsidR="00CD359C" w:rsidRPr="00E17456">
        <w:rPr>
          <w:rFonts w:ascii="微软雅黑" w:eastAsia="微软雅黑" w:hAnsi="微软雅黑" w:hint="eastAsia"/>
          <w:sz w:val="21"/>
          <w:szCs w:val="21"/>
          <w:lang w:eastAsia="zh-CN"/>
        </w:rPr>
        <w:t>repair</w:t>
      </w:r>
      <w:r w:rsidR="00CD359C" w:rsidRPr="00E17456">
        <w:rPr>
          <w:rFonts w:ascii="微软雅黑" w:eastAsia="微软雅黑" w:hAnsi="微软雅黑"/>
          <w:sz w:val="21"/>
          <w:szCs w:val="21"/>
          <w:lang w:eastAsia="zh-CN"/>
        </w:rPr>
        <w:t>_time</w:t>
      </w:r>
      <w:proofErr w:type="spellEnd"/>
      <w:r>
        <w:rPr>
          <w:rFonts w:ascii="微软雅黑" w:eastAsia="微软雅黑" w:hAnsi="微软雅黑" w:hint="eastAsia"/>
          <w:sz w:val="21"/>
          <w:szCs w:val="21"/>
          <w:lang w:eastAsia="zh-CN"/>
        </w:rPr>
        <w:t>的设定时间。</w:t>
      </w:r>
    </w:p>
    <w:p w14:paraId="36512474" w14:textId="2441CCB3" w:rsidR="005821E6" w:rsidRPr="005821E6" w:rsidRDefault="005821E6" w:rsidP="005821E6">
      <w:pPr>
        <w:pStyle w:val="txt"/>
        <w:ind w:leftChars="800" w:left="1200"/>
        <w:rPr>
          <w:lang w:val="en-US"/>
        </w:rPr>
      </w:pPr>
      <w:r w:rsidRPr="005821E6">
        <w:rPr>
          <w:lang w:val="en-US"/>
        </w:rPr>
        <w:t>[grid@rac1 ~]$  asmcmd lsattr -l -G data</w:t>
      </w:r>
    </w:p>
    <w:p w14:paraId="7054E37F" w14:textId="01CDC33F" w:rsidR="007F63B8" w:rsidRPr="00446ECC" w:rsidRDefault="004A0005" w:rsidP="00446ECC">
      <w:pPr>
        <w:pStyle w:val="Heading1"/>
        <w:rPr>
          <w:lang w:val="en-US" w:eastAsia="zh-CN"/>
        </w:rPr>
      </w:pPr>
      <w:bookmarkStart w:id="2" w:name="_Toc135326401"/>
      <w:r>
        <w:rPr>
          <w:rFonts w:hint="eastAsia"/>
          <w:lang w:val="en-US" w:eastAsia="zh-CN"/>
        </w:rPr>
        <w:t>根</w:t>
      </w:r>
      <w:r w:rsidR="00A07061" w:rsidRPr="00446ECC">
        <w:rPr>
          <w:rFonts w:hint="eastAsia"/>
          <w:lang w:val="en-US" w:eastAsia="zh-CN"/>
        </w:rPr>
        <w:t>因</w:t>
      </w:r>
      <w:bookmarkEnd w:id="2"/>
    </w:p>
    <w:p w14:paraId="0731F3DF" w14:textId="1CAA7420" w:rsidR="00B7471C" w:rsidRPr="008533E9" w:rsidRDefault="00B7471C" w:rsidP="00A664F2">
      <w:pPr>
        <w:pStyle w:val="BodyText"/>
        <w:numPr>
          <w:ilvl w:val="0"/>
          <w:numId w:val="9"/>
        </w:numPr>
        <w:rPr>
          <w:rFonts w:ascii="微软雅黑" w:eastAsia="微软雅黑" w:hAnsi="微软雅黑"/>
          <w:sz w:val="21"/>
          <w:szCs w:val="21"/>
          <w:lang w:eastAsia="zh-CN"/>
        </w:rPr>
      </w:pPr>
      <w:r w:rsidRPr="008533E9">
        <w:rPr>
          <w:rFonts w:ascii="微软雅黑" w:eastAsia="微软雅黑" w:hAnsi="微软雅黑" w:hint="eastAsia"/>
          <w:sz w:val="21"/>
          <w:szCs w:val="21"/>
          <w:lang w:eastAsia="zh-CN"/>
        </w:rPr>
        <w:t>磁盘</w:t>
      </w:r>
      <w:r>
        <w:rPr>
          <w:rFonts w:ascii="微软雅黑" w:eastAsia="微软雅黑" w:hAnsi="微软雅黑" w:hint="eastAsia"/>
          <w:sz w:val="21"/>
          <w:szCs w:val="21"/>
          <w:lang w:eastAsia="zh-CN"/>
        </w:rPr>
        <w:t>I</w:t>
      </w:r>
      <w:r>
        <w:rPr>
          <w:rFonts w:ascii="微软雅黑" w:eastAsia="微软雅黑" w:hAnsi="微软雅黑"/>
          <w:sz w:val="21"/>
          <w:szCs w:val="21"/>
          <w:lang w:eastAsia="zh-CN"/>
        </w:rPr>
        <w:t>O</w:t>
      </w:r>
      <w:r w:rsidRPr="008533E9">
        <w:rPr>
          <w:rFonts w:ascii="微软雅黑" w:eastAsia="微软雅黑" w:hAnsi="微软雅黑" w:hint="eastAsia"/>
          <w:sz w:val="21"/>
          <w:szCs w:val="21"/>
          <w:lang w:eastAsia="zh-CN"/>
        </w:rPr>
        <w:t>问题</w:t>
      </w:r>
    </w:p>
    <w:p w14:paraId="226564AA" w14:textId="77777777" w:rsidR="00B7471C" w:rsidRPr="008533E9" w:rsidRDefault="00B7471C" w:rsidP="00A664F2">
      <w:pPr>
        <w:pStyle w:val="BodyText"/>
        <w:numPr>
          <w:ilvl w:val="0"/>
          <w:numId w:val="9"/>
        </w:numPr>
        <w:rPr>
          <w:rFonts w:ascii="微软雅黑" w:eastAsia="微软雅黑" w:hAnsi="微软雅黑"/>
          <w:sz w:val="21"/>
          <w:szCs w:val="21"/>
          <w:lang w:eastAsia="zh-CN"/>
        </w:rPr>
      </w:pPr>
      <w:r w:rsidRPr="008533E9">
        <w:rPr>
          <w:rFonts w:ascii="微软雅黑" w:eastAsia="微软雅黑" w:hAnsi="微软雅黑" w:hint="eastAsia"/>
          <w:sz w:val="21"/>
          <w:szCs w:val="21"/>
          <w:lang w:eastAsia="zh-CN"/>
        </w:rPr>
        <w:t>磁盘损坏</w:t>
      </w:r>
    </w:p>
    <w:p w14:paraId="27CE63D6" w14:textId="163279B6" w:rsidR="00754B69" w:rsidRPr="00446ECC" w:rsidRDefault="00446ECC" w:rsidP="00446ECC">
      <w:pPr>
        <w:pStyle w:val="Heading1"/>
        <w:rPr>
          <w:lang w:val="en-US" w:eastAsia="zh-CN"/>
        </w:rPr>
      </w:pPr>
      <w:r w:rsidRPr="00446ECC">
        <w:rPr>
          <w:rFonts w:hint="eastAsia"/>
          <w:lang w:val="en-US" w:eastAsia="zh-CN"/>
        </w:rPr>
        <w:t>解决方案</w:t>
      </w:r>
    </w:p>
    <w:p w14:paraId="10FC4885" w14:textId="0DEEF275" w:rsidR="00762F33" w:rsidRDefault="00762F33" w:rsidP="00762F33">
      <w:pPr>
        <w:pStyle w:val="Heading3"/>
        <w:numPr>
          <w:ilvl w:val="2"/>
          <w:numId w:val="1"/>
        </w:numPr>
        <w:ind w:leftChars="200" w:left="867" w:hanging="567"/>
        <w:rPr>
          <w:rFonts w:ascii="微软雅黑" w:eastAsia="微软雅黑" w:hAnsi="微软雅黑"/>
          <w:sz w:val="21"/>
          <w:szCs w:val="21"/>
        </w:rPr>
      </w:pPr>
      <w:bookmarkStart w:id="3" w:name="_Toc135326403"/>
      <w:r w:rsidRPr="00762F33">
        <w:rPr>
          <w:rFonts w:ascii="微软雅黑" w:eastAsia="微软雅黑" w:hAnsi="微软雅黑" w:hint="eastAsia"/>
          <w:sz w:val="21"/>
          <w:szCs w:val="21"/>
        </w:rPr>
        <w:t>应急处理</w:t>
      </w:r>
      <w:bookmarkEnd w:id="3"/>
    </w:p>
    <w:p w14:paraId="5FE6BD1A" w14:textId="6FE38BFB" w:rsidR="00661EA9" w:rsidRPr="00661EA9" w:rsidRDefault="00661EA9" w:rsidP="00A664F2">
      <w:pPr>
        <w:pStyle w:val="Heading4"/>
        <w:numPr>
          <w:ilvl w:val="0"/>
          <w:numId w:val="10"/>
        </w:numPr>
      </w:pPr>
      <w:proofErr w:type="spellStart"/>
      <w:r w:rsidRPr="00661EA9">
        <w:rPr>
          <w:rFonts w:hint="eastAsia"/>
        </w:rPr>
        <w:t>手动</w:t>
      </w:r>
      <w:r w:rsidR="005700B6">
        <w:rPr>
          <w:rFonts w:hint="eastAsia"/>
          <w:lang w:eastAsia="zh-CN"/>
        </w:rPr>
        <w:t>online</w:t>
      </w:r>
      <w:r w:rsidRPr="00661EA9">
        <w:rPr>
          <w:rFonts w:hint="eastAsia"/>
        </w:rPr>
        <w:t>磁盘</w:t>
      </w:r>
      <w:proofErr w:type="spellEnd"/>
    </w:p>
    <w:p w14:paraId="1FCFEED5" w14:textId="77777777" w:rsidR="00885A11" w:rsidRPr="00885A11" w:rsidRDefault="00885A11" w:rsidP="00885A11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885A11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如果</w:t>
      </w:r>
      <w:proofErr w:type="spellStart"/>
      <w:r w:rsidRPr="00885A11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asm</w:t>
      </w:r>
      <w:proofErr w:type="spellEnd"/>
      <w:r w:rsidRPr="00885A11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磁盘组的</w:t>
      </w:r>
      <w:proofErr w:type="spellStart"/>
      <w:r w:rsidRPr="00885A11"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>compatible.rdbms</w:t>
      </w:r>
      <w:proofErr w:type="spellEnd"/>
      <w:r w:rsidRPr="00885A11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大于等于1</w:t>
      </w:r>
      <w:r w:rsidRPr="00885A11"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>1.1</w:t>
      </w:r>
      <w:r w:rsidRPr="00885A11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，可以尝试online方式修复：</w:t>
      </w:r>
    </w:p>
    <w:p w14:paraId="5E7DF20F" w14:textId="77777777" w:rsidR="009115DD" w:rsidRPr="00661EA9" w:rsidRDefault="009115DD" w:rsidP="00661EA9">
      <w:pPr>
        <w:pStyle w:val="txt"/>
        <w:ind w:leftChars="800" w:left="1200"/>
        <w:rPr>
          <w:lang w:val="en-US"/>
        </w:rPr>
      </w:pPr>
      <w:r w:rsidRPr="00661EA9">
        <w:rPr>
          <w:lang w:val="en-US"/>
        </w:rPr>
        <w:t>su – grid</w:t>
      </w:r>
    </w:p>
    <w:p w14:paraId="20BC0158" w14:textId="5B17C93C" w:rsidR="009115DD" w:rsidRDefault="009115DD" w:rsidP="00661EA9">
      <w:pPr>
        <w:pStyle w:val="txt"/>
        <w:ind w:leftChars="800" w:left="1200"/>
        <w:rPr>
          <w:lang w:val="en-US"/>
        </w:rPr>
      </w:pPr>
      <w:r w:rsidRPr="00661EA9">
        <w:rPr>
          <w:lang w:val="en-US"/>
        </w:rPr>
        <w:t>sqlplus / as sysasm</w:t>
      </w:r>
    </w:p>
    <w:p w14:paraId="3A8FEEC5" w14:textId="018521E1" w:rsidR="00885A11" w:rsidRDefault="00241A9F" w:rsidP="00661EA9">
      <w:pPr>
        <w:pStyle w:val="txt"/>
        <w:ind w:leftChars="800" w:left="1200"/>
        <w:rPr>
          <w:lang w:val="en-US"/>
        </w:rPr>
      </w:pPr>
      <w:r w:rsidRPr="00241A9F">
        <w:rPr>
          <w:lang w:val="en-US"/>
        </w:rPr>
        <w:t>select</w:t>
      </w:r>
      <w:r w:rsidRPr="00241A9F">
        <w:t xml:space="preserve"> </w:t>
      </w:r>
      <w:r w:rsidRPr="00241A9F">
        <w:rPr>
          <w:lang w:val="en-US"/>
        </w:rPr>
        <w:t>NAME</w:t>
      </w:r>
      <w:r>
        <w:rPr>
          <w:lang w:val="en-US"/>
        </w:rPr>
        <w:t>,</w:t>
      </w:r>
      <w:r w:rsidRPr="00241A9F">
        <w:rPr>
          <w:lang w:val="en-US"/>
        </w:rPr>
        <w:t xml:space="preserve"> DATABASE_COMPATIBILITY from v$asm_diskgroup;</w:t>
      </w:r>
    </w:p>
    <w:p w14:paraId="11DA3966" w14:textId="77777777" w:rsidR="00885A11" w:rsidRPr="00013F00" w:rsidRDefault="00885A11" w:rsidP="00661EA9">
      <w:pPr>
        <w:pStyle w:val="txt"/>
        <w:ind w:leftChars="800" w:left="1200"/>
        <w:rPr>
          <w:lang w:val="en-US"/>
        </w:rPr>
      </w:pPr>
    </w:p>
    <w:p w14:paraId="3732F99B" w14:textId="3177E290" w:rsidR="005700B6" w:rsidRDefault="005700B6" w:rsidP="005700B6">
      <w:pPr>
        <w:pStyle w:val="txt"/>
        <w:ind w:leftChars="800" w:left="1200"/>
        <w:rPr>
          <w:lang w:val="en-US"/>
        </w:rPr>
      </w:pPr>
      <w:r w:rsidRPr="005700B6">
        <w:rPr>
          <w:lang w:val="en-US"/>
        </w:rPr>
        <w:t>alter diskgroup test online disk TEST_0001;</w:t>
      </w:r>
    </w:p>
    <w:p w14:paraId="5F3B73C5" w14:textId="77777777" w:rsidR="002E79B0" w:rsidRPr="005700B6" w:rsidRDefault="002E79B0" w:rsidP="005700B6">
      <w:pPr>
        <w:pStyle w:val="txt"/>
        <w:ind w:leftChars="800" w:left="1200"/>
        <w:rPr>
          <w:lang w:val="en-US"/>
        </w:rPr>
      </w:pPr>
    </w:p>
    <w:p w14:paraId="63BD0EA1" w14:textId="50E11FA3" w:rsidR="00747374" w:rsidRDefault="00747374" w:rsidP="00A664F2">
      <w:pPr>
        <w:pStyle w:val="Heading4"/>
        <w:numPr>
          <w:ilvl w:val="0"/>
          <w:numId w:val="10"/>
        </w:numPr>
      </w:pPr>
      <w:proofErr w:type="spellStart"/>
      <w:r w:rsidRPr="00747374">
        <w:rPr>
          <w:rFonts w:hint="eastAsia"/>
        </w:rPr>
        <w:lastRenderedPageBreak/>
        <w:t>磁盘头修复</w:t>
      </w:r>
      <w:proofErr w:type="spellEnd"/>
    </w:p>
    <w:p w14:paraId="5643A732" w14:textId="7B5C1802" w:rsidR="00747374" w:rsidRDefault="00747374" w:rsidP="00747374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661EA9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如果</w:t>
      </w:r>
      <w:proofErr w:type="spellStart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kfed</w:t>
      </w:r>
      <w:proofErr w:type="spellEnd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扫描磁盘头信息，发现</w:t>
      </w:r>
      <w:proofErr w:type="spellStart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kfbh</w:t>
      </w:r>
      <w:r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>.type</w:t>
      </w:r>
      <w:proofErr w:type="spellEnd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为K</w:t>
      </w:r>
      <w:r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>FBTYP_INVALID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则修复磁盘头</w:t>
      </w:r>
    </w:p>
    <w:p w14:paraId="0E2A841D" w14:textId="4DC807BA" w:rsidR="00C25BF0" w:rsidRPr="004A0005" w:rsidRDefault="00C25BF0" w:rsidP="004A0005">
      <w:pPr>
        <w:pStyle w:val="txt"/>
        <w:ind w:leftChars="800" w:left="12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#建议在执行磁盘头repair之前，</w:t>
      </w:r>
      <w:r w:rsidRPr="00D477CA">
        <w:rPr>
          <w:rFonts w:hint="eastAsia"/>
          <w:color w:val="FF0000"/>
          <w:lang w:val="en-US"/>
        </w:rPr>
        <w:t>备份磁盘</w:t>
      </w:r>
      <w:r>
        <w:rPr>
          <w:rFonts w:hint="eastAsia"/>
          <w:color w:val="FF0000"/>
          <w:lang w:val="en-US"/>
        </w:rPr>
        <w:t>全部数据</w:t>
      </w:r>
    </w:p>
    <w:p w14:paraId="1B255ED0" w14:textId="04FA375C" w:rsidR="00747374" w:rsidRPr="00747374" w:rsidRDefault="00747374" w:rsidP="00747374">
      <w:pPr>
        <w:pStyle w:val="txt"/>
        <w:ind w:leftChars="800" w:left="1200"/>
        <w:rPr>
          <w:lang w:val="en-US"/>
        </w:rPr>
      </w:pPr>
      <w:r w:rsidRPr="00747374">
        <w:rPr>
          <w:lang w:val="en-US"/>
        </w:rPr>
        <w:t>su – grid</w:t>
      </w:r>
    </w:p>
    <w:p w14:paraId="03B323B0" w14:textId="77777777" w:rsidR="00747374" w:rsidRPr="00747374" w:rsidRDefault="00747374" w:rsidP="00747374">
      <w:pPr>
        <w:pStyle w:val="txt"/>
        <w:ind w:leftChars="800" w:left="1200"/>
        <w:rPr>
          <w:lang w:val="en-US"/>
        </w:rPr>
      </w:pPr>
      <w:r w:rsidRPr="00747374">
        <w:rPr>
          <w:lang w:val="en-US"/>
        </w:rPr>
        <w:t>kfed repair /dev/asmdisks/asmdiskb  ausz=4194304</w:t>
      </w:r>
    </w:p>
    <w:p w14:paraId="0A6CCD6A" w14:textId="6017D5F0" w:rsidR="00747374" w:rsidRPr="00747374" w:rsidRDefault="00747374" w:rsidP="00747374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747374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再尝试</w:t>
      </w:r>
      <w:r w:rsidR="00C25BF0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online</w:t>
      </w:r>
      <w:r w:rsidRPr="00747374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磁盘</w:t>
      </w:r>
    </w:p>
    <w:p w14:paraId="0B111103" w14:textId="77777777" w:rsidR="00747374" w:rsidRPr="00747374" w:rsidRDefault="00747374" w:rsidP="00747374">
      <w:pPr>
        <w:pStyle w:val="txt"/>
        <w:ind w:leftChars="800" w:left="1200"/>
        <w:rPr>
          <w:lang w:val="en-US"/>
        </w:rPr>
      </w:pPr>
      <w:r w:rsidRPr="00747374">
        <w:rPr>
          <w:lang w:val="en-US"/>
        </w:rPr>
        <w:t>sqlplus / as sysasm</w:t>
      </w:r>
    </w:p>
    <w:p w14:paraId="64D74945" w14:textId="77777777" w:rsidR="005700B6" w:rsidRPr="005700B6" w:rsidRDefault="005700B6" w:rsidP="005700B6">
      <w:pPr>
        <w:pStyle w:val="txt"/>
        <w:ind w:leftChars="800" w:left="1200"/>
        <w:rPr>
          <w:lang w:val="en-US"/>
        </w:rPr>
      </w:pPr>
      <w:r w:rsidRPr="005700B6">
        <w:rPr>
          <w:lang w:val="en-US"/>
        </w:rPr>
        <w:t>alter diskgroup test online disk TEST_0001;</w:t>
      </w:r>
    </w:p>
    <w:p w14:paraId="67878D46" w14:textId="7C46A2C3" w:rsidR="00747374" w:rsidRDefault="005700B6" w:rsidP="00A664F2">
      <w:pPr>
        <w:pStyle w:val="Heading4"/>
        <w:numPr>
          <w:ilvl w:val="0"/>
          <w:numId w:val="10"/>
        </w:numPr>
      </w:pPr>
      <w:r>
        <w:rPr>
          <w:rFonts w:hint="eastAsia"/>
          <w:lang w:eastAsia="zh-CN"/>
        </w:rPr>
        <w:t>换盘</w:t>
      </w:r>
    </w:p>
    <w:p w14:paraId="7519CB6D" w14:textId="77777777" w:rsidR="005700B6" w:rsidRPr="005700B6" w:rsidRDefault="005700B6" w:rsidP="005700B6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5700B6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如果</w:t>
      </w:r>
      <w:r w:rsidRPr="005700B6"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>repair </w:t>
      </w:r>
      <w:r w:rsidRPr="005700B6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方式未修复问题，替换磁盘的方式进行修改。</w:t>
      </w:r>
    </w:p>
    <w:p w14:paraId="799E17A5" w14:textId="77777777" w:rsidR="005700B6" w:rsidRPr="005700B6" w:rsidRDefault="005700B6" w:rsidP="005700B6">
      <w:pPr>
        <w:pStyle w:val="txt"/>
        <w:ind w:leftChars="800" w:left="1200"/>
        <w:rPr>
          <w:lang w:val="en-US"/>
        </w:rPr>
      </w:pPr>
      <w:r w:rsidRPr="005700B6">
        <w:rPr>
          <w:lang w:val="en-US"/>
        </w:rPr>
        <w:t>su – grid</w:t>
      </w:r>
    </w:p>
    <w:p w14:paraId="40FE094E" w14:textId="77777777" w:rsidR="005700B6" w:rsidRPr="005700B6" w:rsidRDefault="005700B6" w:rsidP="005700B6">
      <w:pPr>
        <w:pStyle w:val="txt"/>
        <w:ind w:leftChars="800" w:left="1200"/>
        <w:rPr>
          <w:lang w:val="en-US"/>
        </w:rPr>
      </w:pPr>
      <w:r w:rsidRPr="005700B6">
        <w:rPr>
          <w:lang w:val="en-US"/>
        </w:rPr>
        <w:t>sqlplus / as sysasm</w:t>
      </w:r>
    </w:p>
    <w:p w14:paraId="6CB7D29F" w14:textId="77777777" w:rsidR="005700B6" w:rsidRPr="005700B6" w:rsidRDefault="005700B6" w:rsidP="005700B6">
      <w:pPr>
        <w:pStyle w:val="txt"/>
        <w:ind w:leftChars="800" w:left="1200"/>
        <w:rPr>
          <w:lang w:val="en-US"/>
        </w:rPr>
      </w:pPr>
      <w:r w:rsidRPr="005700B6">
        <w:rPr>
          <w:lang w:val="en-US"/>
        </w:rPr>
        <w:t>alter diskgroup data drop disk TEST_0001 add disk '/dev/asmdisks/asmdiskd' rebalance power 6;</w:t>
      </w:r>
    </w:p>
    <w:p w14:paraId="56BEE9BD" w14:textId="77777777" w:rsidR="005700B6" w:rsidRPr="005700B6" w:rsidRDefault="005700B6" w:rsidP="00417F51">
      <w:pPr>
        <w:pStyle w:val="txt"/>
        <w:ind w:leftChars="800" w:left="1200"/>
      </w:pPr>
    </w:p>
    <w:p w14:paraId="53F1AEEB" w14:textId="77777777" w:rsidR="003738B2" w:rsidRDefault="003738B2" w:rsidP="003738B2">
      <w:pPr>
        <w:pStyle w:val="BodyText"/>
        <w:spacing w:before="0" w:after="0"/>
        <w:ind w:left="426" w:firstLineChars="200" w:firstLine="420"/>
        <w:rPr>
          <w:rFonts w:ascii="微软雅黑" w:eastAsia="微软雅黑" w:hAnsi="微软雅黑"/>
          <w:sz w:val="21"/>
          <w:szCs w:val="21"/>
          <w:lang w:eastAsia="zh-CN"/>
        </w:rPr>
      </w:pPr>
    </w:p>
    <w:p w14:paraId="61AA436C" w14:textId="5FC6A31C" w:rsidR="00417F51" w:rsidRDefault="003738B2" w:rsidP="003738B2">
      <w:pPr>
        <w:pStyle w:val="BodyText"/>
        <w:spacing w:before="0" w:after="0"/>
        <w:ind w:left="426" w:firstLineChars="200" w:firstLine="420"/>
        <w:rPr>
          <w:rFonts w:ascii="微软雅黑" w:eastAsia="微软雅黑" w:hAnsi="微软雅黑"/>
          <w:sz w:val="21"/>
          <w:szCs w:val="21"/>
          <w:lang w:eastAsia="zh-CN"/>
        </w:rPr>
      </w:pPr>
      <w:r w:rsidRPr="003738B2">
        <w:rPr>
          <w:rFonts w:ascii="微软雅黑" w:eastAsia="微软雅黑" w:hAnsi="微软雅黑" w:hint="eastAsia"/>
          <w:sz w:val="21"/>
          <w:szCs w:val="21"/>
          <w:lang w:eastAsia="zh-CN"/>
        </w:rPr>
        <w:t>如果以上应急步骤都</w:t>
      </w:r>
      <w:r>
        <w:rPr>
          <w:rFonts w:ascii="微软雅黑" w:eastAsia="微软雅黑" w:hAnsi="微软雅黑" w:hint="eastAsia"/>
          <w:sz w:val="21"/>
          <w:szCs w:val="21"/>
          <w:lang w:eastAsia="zh-CN"/>
        </w:rPr>
        <w:t>无法修复问题，请立即联系ACS工程师</w:t>
      </w:r>
      <w:r w:rsidR="00525485">
        <w:rPr>
          <w:rFonts w:ascii="微软雅黑" w:eastAsia="微软雅黑" w:hAnsi="微软雅黑" w:hint="eastAsia"/>
          <w:sz w:val="21"/>
          <w:szCs w:val="21"/>
          <w:lang w:eastAsia="zh-CN"/>
        </w:rPr>
        <w:t>。</w:t>
      </w:r>
    </w:p>
    <w:p w14:paraId="0E7E0076" w14:textId="7D8753D9" w:rsidR="005D7DD1" w:rsidRPr="00832E39" w:rsidRDefault="00832E39" w:rsidP="00832E39">
      <w:pPr>
        <w:pStyle w:val="Heading1"/>
        <w:rPr>
          <w:lang w:val="en-US" w:eastAsia="zh-CN"/>
        </w:rPr>
      </w:pPr>
      <w:r>
        <w:rPr>
          <w:rFonts w:hint="eastAsia"/>
          <w:lang w:val="en-US" w:eastAsia="zh-CN"/>
        </w:rPr>
        <w:t>建议</w:t>
      </w:r>
    </w:p>
    <w:p w14:paraId="12E4657E" w14:textId="77777777" w:rsidR="005D7DD1" w:rsidRPr="009E0248" w:rsidRDefault="005D7DD1" w:rsidP="005D7DD1">
      <w:pPr>
        <w:pStyle w:val="Heading3"/>
        <w:numPr>
          <w:ilvl w:val="2"/>
          <w:numId w:val="1"/>
        </w:numPr>
        <w:ind w:leftChars="200" w:left="867" w:hanging="567"/>
        <w:rPr>
          <w:rFonts w:ascii="微软雅黑" w:eastAsia="微软雅黑" w:hAnsi="微软雅黑"/>
          <w:sz w:val="21"/>
          <w:szCs w:val="21"/>
        </w:rPr>
      </w:pPr>
      <w:r w:rsidRPr="009E0248">
        <w:rPr>
          <w:rFonts w:ascii="微软雅黑" w:eastAsia="微软雅黑" w:hAnsi="微软雅黑" w:hint="eastAsia"/>
          <w:sz w:val="21"/>
          <w:szCs w:val="21"/>
        </w:rPr>
        <w:t>检查所有节点磁盘组状态</w:t>
      </w:r>
    </w:p>
    <w:p w14:paraId="5F165635" w14:textId="77777777" w:rsidR="005D7DD1" w:rsidRPr="0057302A" w:rsidRDefault="005D7DD1" w:rsidP="005D7DD1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57302A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手动mount成功后再次检查所有节点磁盘组状态</w:t>
      </w:r>
    </w:p>
    <w:p w14:paraId="76F61B5F" w14:textId="666C2C7E" w:rsidR="005D7DD1" w:rsidRDefault="005D7DD1" w:rsidP="005D7DD1">
      <w:pPr>
        <w:pStyle w:val="txt"/>
        <w:ind w:leftChars="800" w:left="1200"/>
        <w:rPr>
          <w:lang w:val="en-US"/>
        </w:rPr>
      </w:pPr>
      <w:r w:rsidRPr="0057302A">
        <w:rPr>
          <w:lang w:val="en-US"/>
        </w:rPr>
        <w:t>su – grid</w:t>
      </w:r>
    </w:p>
    <w:p w14:paraId="78A64185" w14:textId="77777777" w:rsidR="005D7DD1" w:rsidRDefault="005D7DD1" w:rsidP="005D7DD1">
      <w:pPr>
        <w:pStyle w:val="txt"/>
        <w:ind w:leftChars="800" w:left="1200"/>
        <w:rPr>
          <w:lang w:val="en-US"/>
        </w:rPr>
      </w:pPr>
    </w:p>
    <w:p w14:paraId="68BB6A9C" w14:textId="19E4C6AB" w:rsidR="005D7DD1" w:rsidRDefault="005D7DD1" w:rsidP="005D7DD1">
      <w:pPr>
        <w:pStyle w:val="txt"/>
        <w:ind w:leftChars="800" w:left="1200"/>
        <w:rPr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>smcmd lsdg</w:t>
      </w:r>
    </w:p>
    <w:p w14:paraId="303C71C1" w14:textId="77777777" w:rsidR="005D7DD1" w:rsidRPr="0057302A" w:rsidRDefault="005D7DD1" w:rsidP="005D7DD1">
      <w:pPr>
        <w:pStyle w:val="txt"/>
        <w:ind w:leftChars="800" w:left="1200"/>
        <w:rPr>
          <w:lang w:val="en-US"/>
        </w:rPr>
      </w:pPr>
    </w:p>
    <w:p w14:paraId="5A850FD5" w14:textId="77777777" w:rsidR="005D7DD1" w:rsidRPr="0057302A" w:rsidRDefault="005D7DD1" w:rsidP="005D7DD1">
      <w:pPr>
        <w:pStyle w:val="txt"/>
        <w:ind w:leftChars="800" w:left="1200"/>
        <w:rPr>
          <w:lang w:val="en-US"/>
        </w:rPr>
      </w:pPr>
      <w:r w:rsidRPr="0057302A">
        <w:rPr>
          <w:lang w:val="en-US"/>
        </w:rPr>
        <w:t>sqlplus / as sysasm</w:t>
      </w:r>
    </w:p>
    <w:p w14:paraId="785816B6" w14:textId="658AB1C1" w:rsidR="005D7DD1" w:rsidRPr="0057302A" w:rsidRDefault="005D7DD1" w:rsidP="004A0005">
      <w:pPr>
        <w:pStyle w:val="txt"/>
        <w:ind w:leftChars="800" w:left="1200"/>
        <w:rPr>
          <w:lang w:val="en-US"/>
        </w:rPr>
      </w:pPr>
      <w:r w:rsidRPr="0057302A">
        <w:rPr>
          <w:lang w:val="en-US"/>
        </w:rPr>
        <w:t xml:space="preserve">select name,state from </w:t>
      </w:r>
      <w:r>
        <w:rPr>
          <w:rFonts w:hint="eastAsia"/>
          <w:lang w:val="en-US"/>
        </w:rPr>
        <w:t>g</w:t>
      </w:r>
      <w:r w:rsidRPr="0057302A">
        <w:rPr>
          <w:lang w:val="en-US"/>
        </w:rPr>
        <w:t>v$asm_diskgroup</w:t>
      </w:r>
    </w:p>
    <w:p w14:paraId="23A05A4A" w14:textId="77777777" w:rsidR="005D7DD1" w:rsidRPr="009E0248" w:rsidRDefault="005D7DD1" w:rsidP="005D7DD1">
      <w:pPr>
        <w:pStyle w:val="BodyText"/>
        <w:rPr>
          <w:lang w:val="x-none" w:eastAsia="x-none"/>
        </w:rPr>
      </w:pPr>
    </w:p>
    <w:p w14:paraId="59B47D1B" w14:textId="77777777" w:rsidR="005D7DD1" w:rsidRPr="001C39C4" w:rsidRDefault="005D7DD1" w:rsidP="005D7DD1">
      <w:pPr>
        <w:pStyle w:val="Heading3"/>
        <w:numPr>
          <w:ilvl w:val="2"/>
          <w:numId w:val="1"/>
        </w:numPr>
        <w:ind w:leftChars="200" w:left="867" w:hanging="567"/>
        <w:rPr>
          <w:rFonts w:ascii="微软雅黑" w:eastAsia="微软雅黑" w:hAnsi="微软雅黑"/>
          <w:sz w:val="21"/>
          <w:szCs w:val="21"/>
        </w:rPr>
      </w:pPr>
      <w:r w:rsidRPr="001C39C4">
        <w:rPr>
          <w:rFonts w:ascii="微软雅黑" w:eastAsia="微软雅黑" w:hAnsi="微软雅黑" w:hint="eastAsia"/>
          <w:sz w:val="21"/>
          <w:szCs w:val="21"/>
        </w:rPr>
        <w:t>检查</w:t>
      </w:r>
      <w:proofErr w:type="spellStart"/>
      <w:r w:rsidRPr="001C39C4">
        <w:rPr>
          <w:rFonts w:ascii="微软雅黑" w:eastAsia="微软雅黑" w:hAnsi="微软雅黑"/>
          <w:sz w:val="21"/>
          <w:szCs w:val="21"/>
        </w:rPr>
        <w:t>asm</w:t>
      </w:r>
      <w:proofErr w:type="spellEnd"/>
      <w:r w:rsidRPr="001C39C4">
        <w:rPr>
          <w:rFonts w:ascii="微软雅黑" w:eastAsia="微软雅黑" w:hAnsi="微软雅黑" w:hint="eastAsia"/>
          <w:sz w:val="21"/>
          <w:szCs w:val="21"/>
        </w:rPr>
        <w:t>的</w:t>
      </w:r>
      <w:r w:rsidRPr="001C39C4">
        <w:rPr>
          <w:rFonts w:ascii="微软雅黑" w:eastAsia="微软雅黑" w:hAnsi="微软雅黑"/>
          <w:sz w:val="21"/>
          <w:szCs w:val="21"/>
        </w:rPr>
        <w:t>alert</w:t>
      </w:r>
      <w:r w:rsidRPr="001C39C4">
        <w:rPr>
          <w:rFonts w:ascii="微软雅黑" w:eastAsia="微软雅黑" w:hAnsi="微软雅黑" w:hint="eastAsia"/>
          <w:sz w:val="21"/>
          <w:szCs w:val="21"/>
        </w:rPr>
        <w:t>日志</w:t>
      </w:r>
    </w:p>
    <w:p w14:paraId="7C3065CC" w14:textId="77777777" w:rsidR="005D7DD1" w:rsidRDefault="005D7DD1" w:rsidP="005D7DD1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57302A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手动mount成功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后，检查所有节点</w:t>
      </w:r>
      <w:proofErr w:type="spellStart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asm</w:t>
      </w:r>
      <w:proofErr w:type="spellEnd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的alert日志是否有错误</w:t>
      </w:r>
    </w:p>
    <w:p w14:paraId="67BE4003" w14:textId="77777777" w:rsidR="005D7DD1" w:rsidRDefault="005D7DD1" w:rsidP="005D7DD1">
      <w:pPr>
        <w:pStyle w:val="txt"/>
        <w:ind w:left="1200"/>
        <w:rPr>
          <w:lang w:val="en-US"/>
        </w:rPr>
      </w:pPr>
      <w:r>
        <w:rPr>
          <w:rFonts w:hint="eastAsia"/>
          <w:lang w:val="en-US"/>
        </w:rPr>
        <w:t>su - grid</w:t>
      </w:r>
    </w:p>
    <w:p w14:paraId="08AAAB81" w14:textId="77777777" w:rsidR="005D7DD1" w:rsidRDefault="005D7DD1" w:rsidP="005D7DD1">
      <w:pPr>
        <w:pStyle w:val="txt"/>
        <w:ind w:leftChars="800" w:left="1200"/>
        <w:rPr>
          <w:lang w:val="en-US"/>
        </w:rPr>
      </w:pPr>
      <w:r>
        <w:rPr>
          <w:rFonts w:hint="eastAsia"/>
          <w:lang w:val="en-US"/>
        </w:rPr>
        <w:t>tail -100f $ORACLE_BASE/diag/asm/+asm/</w:t>
      </w:r>
      <w:r>
        <w:rPr>
          <w:rFonts w:hint="eastAsia"/>
          <w:color w:val="FF0000"/>
          <w:lang w:val="en-US"/>
        </w:rPr>
        <w:t>+ASM1</w:t>
      </w:r>
      <w:r>
        <w:rPr>
          <w:rFonts w:hint="eastAsia"/>
          <w:lang w:val="en-US"/>
        </w:rPr>
        <w:t>/trace/alert_</w:t>
      </w:r>
      <w:r>
        <w:rPr>
          <w:rFonts w:hint="eastAsia"/>
          <w:color w:val="FF0000"/>
          <w:lang w:val="en-US"/>
        </w:rPr>
        <w:t>+ASM1.log</w:t>
      </w:r>
    </w:p>
    <w:p w14:paraId="1682235F" w14:textId="77777777" w:rsidR="005D7DD1" w:rsidRPr="001C39C4" w:rsidRDefault="005D7DD1" w:rsidP="005D7DD1">
      <w:pPr>
        <w:pStyle w:val="Heading3"/>
        <w:numPr>
          <w:ilvl w:val="2"/>
          <w:numId w:val="1"/>
        </w:numPr>
        <w:ind w:leftChars="200" w:left="867" w:hanging="567"/>
        <w:rPr>
          <w:rFonts w:ascii="微软雅黑" w:eastAsia="微软雅黑" w:hAnsi="微软雅黑"/>
          <w:sz w:val="21"/>
          <w:szCs w:val="21"/>
        </w:rPr>
      </w:pPr>
      <w:r w:rsidRPr="001C39C4">
        <w:rPr>
          <w:rFonts w:ascii="微软雅黑" w:eastAsia="微软雅黑" w:hAnsi="微软雅黑" w:hint="eastAsia"/>
          <w:sz w:val="21"/>
          <w:szCs w:val="21"/>
        </w:rPr>
        <w:t>检查集群状态</w:t>
      </w:r>
    </w:p>
    <w:p w14:paraId="1993AD22" w14:textId="77777777" w:rsidR="005D7DD1" w:rsidRDefault="005D7DD1" w:rsidP="005D7DD1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检查所有节点集群状态</w:t>
      </w:r>
    </w:p>
    <w:p w14:paraId="5165BEFA" w14:textId="77777777" w:rsidR="005D7DD1" w:rsidRDefault="005D7DD1" w:rsidP="005D7DD1">
      <w:pPr>
        <w:pStyle w:val="txt"/>
        <w:ind w:leftChars="800" w:left="1200"/>
        <w:rPr>
          <w:lang w:val="en-US"/>
        </w:rPr>
      </w:pPr>
      <w:r>
        <w:rPr>
          <w:rFonts w:hint="eastAsia"/>
          <w:lang w:val="en-US"/>
        </w:rPr>
        <w:t>su – grid</w:t>
      </w:r>
    </w:p>
    <w:p w14:paraId="475C5D8D" w14:textId="77777777" w:rsidR="005D7DD1" w:rsidRDefault="005D7DD1" w:rsidP="005D7DD1">
      <w:pPr>
        <w:pStyle w:val="txt"/>
        <w:ind w:left="1200"/>
        <w:rPr>
          <w:lang w:val="en-US"/>
        </w:rPr>
      </w:pPr>
      <w:r>
        <w:rPr>
          <w:rFonts w:hint="eastAsia"/>
          <w:lang w:val="en-US"/>
        </w:rPr>
        <w:t>crsctl stat res -t -init</w:t>
      </w:r>
    </w:p>
    <w:p w14:paraId="3D7DD72B" w14:textId="77777777" w:rsidR="005D7DD1" w:rsidRDefault="005D7DD1" w:rsidP="005D7DD1">
      <w:pPr>
        <w:pStyle w:val="txt"/>
        <w:ind w:leftChars="800" w:left="1200"/>
        <w:rPr>
          <w:lang w:val="en-US"/>
        </w:rPr>
      </w:pPr>
      <w:r>
        <w:rPr>
          <w:rFonts w:hint="eastAsia"/>
          <w:lang w:val="en-US"/>
        </w:rPr>
        <w:t>crsctl stat res -t</w:t>
      </w:r>
    </w:p>
    <w:p w14:paraId="1FB46A82" w14:textId="77777777" w:rsidR="005D7DD1" w:rsidRDefault="005D7DD1" w:rsidP="005D7DD1">
      <w:pPr>
        <w:pStyle w:val="Heading3"/>
        <w:numPr>
          <w:ilvl w:val="2"/>
          <w:numId w:val="1"/>
        </w:numPr>
        <w:ind w:leftChars="200" w:left="867" w:hanging="567"/>
        <w:rPr>
          <w:rFonts w:ascii="微软雅黑" w:eastAsia="微软雅黑" w:hAnsi="微软雅黑"/>
          <w:sz w:val="21"/>
          <w:szCs w:val="21"/>
        </w:rPr>
      </w:pPr>
      <w:r w:rsidRPr="001C03AC">
        <w:rPr>
          <w:rFonts w:ascii="微软雅黑" w:eastAsia="微软雅黑" w:hAnsi="微软雅黑" w:hint="eastAsia"/>
          <w:sz w:val="21"/>
          <w:szCs w:val="21"/>
        </w:rPr>
        <w:t>检查数据库alert日志</w:t>
      </w:r>
    </w:p>
    <w:p w14:paraId="6766C78E" w14:textId="77777777" w:rsidR="005D7DD1" w:rsidRPr="005E3215" w:rsidRDefault="005D7DD1" w:rsidP="005D7DD1">
      <w:pPr>
        <w:pStyle w:val="BodyText"/>
        <w:spacing w:before="0" w:after="0"/>
        <w:ind w:left="1140"/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</w:pPr>
      <w:r w:rsidRPr="005E3215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检查所有节点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>数据库实例的alert日志</w:t>
      </w:r>
    </w:p>
    <w:p w14:paraId="6D02739E" w14:textId="77777777" w:rsidR="005D7DD1" w:rsidRDefault="005D7DD1" w:rsidP="005D7DD1">
      <w:pPr>
        <w:pStyle w:val="txt"/>
        <w:ind w:leftChars="800" w:left="1200"/>
        <w:rPr>
          <w:lang w:val="en-US"/>
        </w:rPr>
      </w:pPr>
      <w:r w:rsidRPr="005E3215">
        <w:rPr>
          <w:lang w:val="en-US"/>
        </w:rPr>
        <w:t xml:space="preserve">su – </w:t>
      </w:r>
      <w:r>
        <w:rPr>
          <w:rFonts w:hint="eastAsia"/>
          <w:lang w:val="en-US"/>
        </w:rPr>
        <w:t>oracle</w:t>
      </w:r>
    </w:p>
    <w:p w14:paraId="626C52D2" w14:textId="14D21354" w:rsidR="005D7DD1" w:rsidRPr="004A0005" w:rsidRDefault="005D7DD1" w:rsidP="004A0005">
      <w:pPr>
        <w:pStyle w:val="txt"/>
        <w:ind w:leftChars="800" w:left="1200"/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>ail -100f $ORACLE_BASE/diag/rdbms/</w:t>
      </w:r>
      <w:r w:rsidRPr="005E3215">
        <w:rPr>
          <w:color w:val="FF0000"/>
          <w:lang w:val="en-US"/>
        </w:rPr>
        <w:t>&lt;db</w:t>
      </w:r>
      <w:r>
        <w:rPr>
          <w:color w:val="FF0000"/>
          <w:lang w:val="en-US"/>
        </w:rPr>
        <w:t>_unique_</w:t>
      </w:r>
      <w:r w:rsidRPr="005E3215">
        <w:rPr>
          <w:color w:val="FF0000"/>
          <w:lang w:val="en-US"/>
        </w:rPr>
        <w:t>name&gt;/&lt;</w:t>
      </w:r>
      <w:r>
        <w:rPr>
          <w:color w:val="FF0000"/>
          <w:lang w:val="en-US"/>
        </w:rPr>
        <w:t>instance_name</w:t>
      </w:r>
      <w:r w:rsidRPr="005E3215">
        <w:rPr>
          <w:color w:val="FF0000"/>
          <w:lang w:val="en-US"/>
        </w:rPr>
        <w:t>&gt;</w:t>
      </w:r>
      <w:r>
        <w:rPr>
          <w:color w:val="FF0000"/>
          <w:lang w:val="en-US"/>
        </w:rPr>
        <w:t>/trace/alert_&lt;instance_name&gt;.log</w:t>
      </w:r>
    </w:p>
    <w:p w14:paraId="19A5FEB1" w14:textId="36883393" w:rsidR="0086538A" w:rsidRPr="00253BF4" w:rsidRDefault="00253BF4" w:rsidP="00253BF4">
      <w:pPr>
        <w:pStyle w:val="Heading1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后续计划</w:t>
      </w:r>
    </w:p>
    <w:p w14:paraId="1D402002" w14:textId="4018B110" w:rsidR="00B312C6" w:rsidRPr="00AD3489" w:rsidRDefault="00B312C6" w:rsidP="00191E71">
      <w:pPr>
        <w:pStyle w:val="BodyText"/>
        <w:spacing w:before="0" w:after="0"/>
        <w:ind w:left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43103D7F" w14:textId="18CE051D" w:rsidR="00B853D7" w:rsidRPr="00AD3489" w:rsidRDefault="00E3064E" w:rsidP="00B853D7">
      <w:pPr>
        <w:pStyle w:val="BodyText"/>
        <w:spacing w:before="0" w:after="0"/>
        <w:ind w:leftChars="290" w:left="435" w:firstLineChars="200" w:firstLine="42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eastAsia="zh-CN"/>
        </w:rPr>
        <w:t>如果需要分析根因，</w:t>
      </w:r>
      <w:r w:rsidR="00B853D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收集（</w:t>
      </w:r>
      <w:r w:rsidR="00B853D7" w:rsidRPr="00B853D7">
        <w:rPr>
          <w:rFonts w:ascii="微软雅黑" w:eastAsia="微软雅黑" w:hAnsi="微软雅黑" w:hint="eastAsia"/>
          <w:color w:val="FF0000"/>
          <w:sz w:val="21"/>
          <w:szCs w:val="21"/>
          <w:lang w:val="en-US" w:eastAsia="zh-CN"/>
        </w:rPr>
        <w:t>包括但不限于</w:t>
      </w:r>
      <w:r w:rsidR="00B853D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）以下数据提供给原厂工程师</w:t>
      </w:r>
      <w:r w:rsidR="00B853D7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。</w:t>
      </w:r>
    </w:p>
    <w:p w14:paraId="77BCD09B" w14:textId="7C95A04F" w:rsidR="002F3C49" w:rsidRDefault="00525485" w:rsidP="00A664F2">
      <w:pPr>
        <w:pStyle w:val="BodyText"/>
        <w:numPr>
          <w:ilvl w:val="0"/>
          <w:numId w:val="8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操作系统日志</w:t>
      </w:r>
    </w:p>
    <w:p w14:paraId="4999E46D" w14:textId="77777777" w:rsidR="00525485" w:rsidRPr="00525485" w:rsidRDefault="00525485" w:rsidP="00525485">
      <w:pPr>
        <w:pStyle w:val="txt"/>
        <w:ind w:leftChars="600" w:left="900"/>
        <w:rPr>
          <w:lang w:val="en-US"/>
        </w:rPr>
      </w:pPr>
      <w:r w:rsidRPr="00525485">
        <w:rPr>
          <w:lang w:val="en-US"/>
        </w:rPr>
        <w:t>Linux: /var/log/messages</w:t>
      </w:r>
    </w:p>
    <w:p w14:paraId="2FDD065C" w14:textId="77777777" w:rsidR="00525485" w:rsidRPr="00525485" w:rsidRDefault="00525485" w:rsidP="00525485">
      <w:pPr>
        <w:pStyle w:val="txt"/>
        <w:ind w:leftChars="600" w:left="900"/>
        <w:rPr>
          <w:lang w:val="en-US"/>
        </w:rPr>
      </w:pPr>
      <w:r w:rsidRPr="00525485">
        <w:rPr>
          <w:lang w:val="en-US"/>
        </w:rPr>
        <w:t>Sun: /var/adm/messages</w:t>
      </w:r>
    </w:p>
    <w:p w14:paraId="4D49CC51" w14:textId="77777777" w:rsidR="00525485" w:rsidRPr="00525485" w:rsidRDefault="00525485" w:rsidP="00525485">
      <w:pPr>
        <w:pStyle w:val="txt"/>
        <w:ind w:leftChars="600" w:left="900"/>
        <w:rPr>
          <w:lang w:val="en-US"/>
        </w:rPr>
      </w:pPr>
      <w:r w:rsidRPr="00525485">
        <w:rPr>
          <w:lang w:val="en-US"/>
        </w:rPr>
        <w:t>HP-UX: /var/adm/syslog/syslog.log</w:t>
      </w:r>
    </w:p>
    <w:p w14:paraId="2330118D" w14:textId="77777777" w:rsidR="00525485" w:rsidRPr="00525485" w:rsidRDefault="00525485" w:rsidP="00525485">
      <w:pPr>
        <w:pStyle w:val="txt"/>
        <w:ind w:leftChars="600" w:left="900"/>
        <w:rPr>
          <w:lang w:val="en-US"/>
        </w:rPr>
      </w:pPr>
      <w:r w:rsidRPr="00525485">
        <w:rPr>
          <w:lang w:val="en-US"/>
        </w:rPr>
        <w:t xml:space="preserve">IBM: /bin/errpt -a &gt; messages.out </w:t>
      </w:r>
    </w:p>
    <w:p w14:paraId="11F741E2" w14:textId="5BE1BD07" w:rsidR="00C029B9" w:rsidRPr="002F3C49" w:rsidRDefault="002F3C49" w:rsidP="00A664F2">
      <w:pPr>
        <w:pStyle w:val="BodyText"/>
        <w:numPr>
          <w:ilvl w:val="0"/>
          <w:numId w:val="8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 xml:space="preserve">原主库发生故障时间段（前后加减4小时）的 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OSW</w:t>
      </w:r>
      <w:r w:rsidR="00B312C6" w:rsidRPr="00AD3489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12E5515C" w14:textId="77777777" w:rsidR="00B312C6" w:rsidRPr="00AD3489" w:rsidRDefault="00B312C6" w:rsidP="002F3C49">
      <w:pPr>
        <w:pStyle w:val="txt"/>
        <w:ind w:leftChars="600" w:left="900"/>
        <w:rPr>
          <w:lang w:val="en-US"/>
        </w:rPr>
      </w:pPr>
      <w:r w:rsidRPr="00AD3489">
        <w:rPr>
          <w:lang w:val="en-US"/>
        </w:rPr>
        <w:t>cd oswbb/archive</w:t>
      </w:r>
    </w:p>
    <w:p w14:paraId="026F02C7" w14:textId="77777777" w:rsidR="00B312C6" w:rsidRPr="00AD3489" w:rsidRDefault="00B312C6" w:rsidP="002F3C49">
      <w:pPr>
        <w:pStyle w:val="txt"/>
        <w:ind w:leftChars="600" w:left="900"/>
        <w:rPr>
          <w:lang w:val="en-US"/>
        </w:rPr>
      </w:pPr>
      <w:r w:rsidRPr="00AD3489">
        <w:rPr>
          <w:lang w:val="en-US"/>
        </w:rPr>
        <w:t>find . -name "*22.03.18.2[1-3]*" -exec zip /tmp/osw_`hostname`_220317_21-23.zip {} \;</w:t>
      </w:r>
    </w:p>
    <w:p w14:paraId="1FF74598" w14:textId="77777777" w:rsidR="005C0BE3" w:rsidRPr="005C0BE3" w:rsidRDefault="005C0BE3" w:rsidP="00A664F2">
      <w:pPr>
        <w:pStyle w:val="BodyText"/>
        <w:numPr>
          <w:ilvl w:val="0"/>
          <w:numId w:val="8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5C0BE3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A</w:t>
      </w:r>
      <w:r w:rsidRPr="005C0BE3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SM</w:t>
      </w:r>
      <w:r w:rsidRPr="005C0BE3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的alert日志</w:t>
      </w:r>
    </w:p>
    <w:p w14:paraId="0EF50B07" w14:textId="77777777" w:rsidR="005C0BE3" w:rsidRPr="005C0BE3" w:rsidRDefault="005C0BE3" w:rsidP="005C0BE3">
      <w:pPr>
        <w:pStyle w:val="txt"/>
        <w:ind w:leftChars="600" w:left="900"/>
        <w:rPr>
          <w:lang w:val="en-US"/>
        </w:rPr>
      </w:pPr>
      <w:r w:rsidRPr="005C0BE3">
        <w:rPr>
          <w:rFonts w:hint="eastAsia"/>
          <w:lang w:val="en-US"/>
        </w:rPr>
        <w:t>$</w:t>
      </w:r>
      <w:r w:rsidRPr="005C0BE3">
        <w:rPr>
          <w:lang w:val="en-US"/>
        </w:rPr>
        <w:t>GRID_BASE/diag/asm/+ASM/&lt;ASM instance&gt;/alert_&lt;asm_instance&gt;.log</w:t>
      </w:r>
    </w:p>
    <w:p w14:paraId="0C5916EC" w14:textId="65B16E15" w:rsidR="00C029B9" w:rsidRPr="002F3C49" w:rsidRDefault="002F3C49" w:rsidP="00A664F2">
      <w:pPr>
        <w:pStyle w:val="BodyText"/>
        <w:numPr>
          <w:ilvl w:val="0"/>
          <w:numId w:val="8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原主库发生故障时间段（前后加减4小时）的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TFA</w:t>
      </w:r>
      <w:r w:rsidR="00B312C6" w:rsidRPr="00AD3489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60750D0B" w14:textId="77777777" w:rsidR="00B312C6" w:rsidRPr="00AD3489" w:rsidRDefault="00B312C6" w:rsidP="002F3C49">
      <w:pPr>
        <w:pStyle w:val="txt"/>
        <w:ind w:leftChars="600" w:left="900"/>
        <w:rPr>
          <w:lang w:val="en-US"/>
        </w:rPr>
      </w:pPr>
      <w:r w:rsidRPr="00AD3489">
        <w:rPr>
          <w:lang w:val="en-US"/>
        </w:rPr>
        <w:t>su - root</w:t>
      </w:r>
    </w:p>
    <w:p w14:paraId="058253E3" w14:textId="77777777" w:rsidR="00B312C6" w:rsidRPr="00AD3489" w:rsidRDefault="00B312C6" w:rsidP="002F3C49">
      <w:pPr>
        <w:pStyle w:val="txt"/>
        <w:ind w:leftChars="600" w:left="900"/>
        <w:rPr>
          <w:lang w:val="en-US"/>
        </w:rPr>
      </w:pPr>
      <w:r w:rsidRPr="00AD3489">
        <w:rPr>
          <w:lang w:val="en-US"/>
        </w:rPr>
        <w:t>tfactl diagcollect -from "Jun/12/2022 18:00:00" -to "Jun/21/2022 23:59:59"</w:t>
      </w:r>
    </w:p>
    <w:p w14:paraId="16C07F4B" w14:textId="4C622D04" w:rsidR="00C029B9" w:rsidRPr="002F3C49" w:rsidRDefault="002F3C49" w:rsidP="00A664F2">
      <w:pPr>
        <w:pStyle w:val="BodyText"/>
        <w:numPr>
          <w:ilvl w:val="0"/>
          <w:numId w:val="8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原主备库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OPATCH</w:t>
      </w:r>
      <w:r w:rsidR="00B312C6" w:rsidRPr="00AD3489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="00B312C6" w:rsidRPr="00AD3489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6329D4F9" w14:textId="44EC18A5" w:rsidR="0086538A" w:rsidRPr="002F3C49" w:rsidRDefault="00B312C6" w:rsidP="002F3C49">
      <w:pPr>
        <w:pStyle w:val="txt"/>
        <w:ind w:leftChars="600" w:left="900"/>
        <w:rPr>
          <w:lang w:val="en-US"/>
        </w:rPr>
      </w:pPr>
      <w:r w:rsidRPr="002F3C49">
        <w:rPr>
          <w:lang w:val="en-US"/>
        </w:rPr>
        <w:t>opatch lsinventory -detail</w:t>
      </w:r>
    </w:p>
    <w:sectPr w:rsidR="0086538A" w:rsidRPr="002F3C49" w:rsidSect="00A654C9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7" w:h="16840" w:code="9"/>
      <w:pgMar w:top="720" w:right="720" w:bottom="1077" w:left="720" w:header="431" w:footer="431" w:gutter="357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2B690" w14:textId="77777777" w:rsidR="0048544D" w:rsidRDefault="0048544D">
      <w:r>
        <w:separator/>
      </w:r>
    </w:p>
  </w:endnote>
  <w:endnote w:type="continuationSeparator" w:id="0">
    <w:p w14:paraId="391B9021" w14:textId="77777777" w:rsidR="0048544D" w:rsidRDefault="00485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verMind-CondensedMedium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51F66" w14:textId="77777777" w:rsidR="003741E9" w:rsidRDefault="003741E9">
    <w:pPr>
      <w:pStyle w:val="Footer"/>
      <w:framePr w:wrap="auto" w:vAnchor="text" w:hAnchor="margin" w:xAlign="right" w:y="1"/>
      <w:rPr>
        <w:rStyle w:val="PageNumber"/>
      </w:rPr>
    </w:pPr>
  </w:p>
  <w:p w14:paraId="39826645" w14:textId="77777777" w:rsidR="003741E9" w:rsidRDefault="003741E9" w:rsidP="00D8725F">
    <w:pPr>
      <w:pStyle w:val="Footer"/>
      <w:ind w:right="200"/>
      <w:jc w:val="right"/>
      <w:rPr>
        <w:lang w:eastAsia="zh-CN"/>
      </w:rPr>
    </w:pPr>
  </w:p>
  <w:p w14:paraId="5A9A3337" w14:textId="77777777" w:rsidR="003741E9" w:rsidRDefault="003741E9" w:rsidP="00D8725F">
    <w:pPr>
      <w:pStyle w:val="Footer"/>
      <w:pBdr>
        <w:top w:val="single" w:sz="4" w:space="1" w:color="auto"/>
      </w:pBdr>
      <w:tabs>
        <w:tab w:val="right" w:pos="9898"/>
        <w:tab w:val="right" w:pos="10440"/>
      </w:tabs>
      <w:jc w:val="both"/>
    </w:pPr>
    <w:r w:rsidRPr="00AB2F37">
      <w:rPr>
        <w:rFonts w:ascii="黑体" w:eastAsia="黑体" w:hint="eastAsia"/>
        <w:sz w:val="18"/>
        <w:szCs w:val="18"/>
      </w:rPr>
      <w:t>Oracle Advanced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Customer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Services</w:t>
    </w:r>
    <w:r>
      <w:rPr>
        <w:rFonts w:ascii="黑体" w:eastAsia="黑体"/>
        <w:sz w:val="18"/>
        <w:szCs w:val="18"/>
      </w:rPr>
      <w:tab/>
      <w:t xml:space="preserve">            </w:t>
    </w:r>
    <w:r>
      <w:rPr>
        <w:rFonts w:ascii="黑体" w:eastAsia="黑体"/>
        <w:sz w:val="15"/>
      </w:rPr>
      <w:t xml:space="preserve">                                      </w:t>
    </w:r>
    <w:r w:rsidR="00C22EF9">
      <w:rPr>
        <w:rFonts w:ascii="黑体" w:eastAsia="黑体"/>
        <w:sz w:val="15"/>
      </w:rPr>
      <w:t xml:space="preserve">                              </w:t>
    </w:r>
    <w:r>
      <w:rPr>
        <w:rFonts w:ascii="黑体" w:eastAsia="黑体"/>
        <w:sz w:val="15"/>
      </w:rPr>
      <w:t xml:space="preserve"> </w:t>
    </w:r>
    <w:r>
      <w:rPr>
        <w:rFonts w:ascii="黑体" w:eastAsia="黑体" w:hint="eastAsia"/>
        <w:sz w:val="15"/>
      </w:rPr>
      <w:t>第</w:t>
    </w:r>
    <w:r>
      <w:rPr>
        <w:rStyle w:val="PageNumber"/>
        <w:rFonts w:eastAsia="黑体"/>
      </w:rPr>
      <w:fldChar w:fldCharType="begin"/>
    </w:r>
    <w:r>
      <w:rPr>
        <w:rStyle w:val="PageNumber"/>
        <w:rFonts w:eastAsia="黑体"/>
      </w:rPr>
      <w:instrText xml:space="preserve"> PAGE </w:instrText>
    </w:r>
    <w:r>
      <w:rPr>
        <w:rStyle w:val="PageNumber"/>
        <w:rFonts w:eastAsia="黑体"/>
      </w:rPr>
      <w:fldChar w:fldCharType="separate"/>
    </w:r>
    <w:r w:rsidR="00304753">
      <w:rPr>
        <w:rStyle w:val="PageNumber"/>
        <w:rFonts w:eastAsia="黑体"/>
        <w:noProof/>
      </w:rPr>
      <w:t>9</w:t>
    </w:r>
    <w:r>
      <w:rPr>
        <w:rStyle w:val="PageNumber"/>
        <w:rFonts w:eastAsia="黑体"/>
      </w:rPr>
      <w:fldChar w:fldCharType="end"/>
    </w:r>
    <w:r>
      <w:rPr>
        <w:rStyle w:val="PageNumber"/>
        <w:rFonts w:ascii="黑体" w:eastAsia="黑体" w:hint="eastAsia"/>
      </w:rPr>
      <w:t>页</w:t>
    </w:r>
  </w:p>
  <w:p w14:paraId="68ABB020" w14:textId="77777777" w:rsidR="003741E9" w:rsidRDefault="003741E9" w:rsidP="00D8725F">
    <w:pPr>
      <w:pStyle w:val="Footer"/>
      <w:ind w:firstLine="720"/>
    </w:pPr>
  </w:p>
  <w:p w14:paraId="1D90B217" w14:textId="77777777" w:rsidR="003741E9" w:rsidRDefault="003741E9">
    <w:pPr>
      <w:rPr>
        <w:rFonts w:ascii="STZhongsong" w:eastAsia="STZhongsong" w:hAnsi="STZhongsong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DE2C8" w14:textId="77777777" w:rsidR="0048544D" w:rsidRDefault="0048544D">
      <w:r>
        <w:separator/>
      </w:r>
    </w:p>
  </w:footnote>
  <w:footnote w:type="continuationSeparator" w:id="0">
    <w:p w14:paraId="669CE8BF" w14:textId="77777777" w:rsidR="0048544D" w:rsidRDefault="00485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9D064" w14:textId="77777777" w:rsidR="003741E9" w:rsidRDefault="00000000">
    <w:pPr>
      <w:pStyle w:val="Header"/>
    </w:pPr>
    <w:r>
      <w:rPr>
        <w:noProof/>
      </w:rPr>
      <w:pict w14:anchorId="7CCE15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6" o:spid="_x0000_s1031" type="#_x0000_t136" style="position:absolute;margin-left:0;margin-top:0;width:569.6pt;height:113.9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D333C" w14:textId="77777777" w:rsidR="003741E9" w:rsidRDefault="00000000">
    <w:pPr>
      <w:pStyle w:val="Header"/>
      <w:rPr>
        <w:rFonts w:ascii="Arial" w:hAnsi="Arial" w:cs="Arial"/>
        <w:b/>
      </w:rPr>
    </w:pPr>
    <w:r>
      <w:rPr>
        <w:rFonts w:ascii="Times New Roman" w:hAnsi="Times New Roman"/>
        <w:noProof/>
      </w:rPr>
      <w:pict w14:anchorId="09175D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7" o:spid="_x0000_s1032" type="#_x0000_t136" style="position:absolute;margin-left:0;margin-top:0;width:569.6pt;height:113.9pt;rotation:315;z-index:-25164185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  <w:r>
      <w:rPr>
        <w:rFonts w:ascii="Times New Roman" w:hAnsi="Times New Roman" w:cs="Arial"/>
        <w:b/>
        <w:bCs/>
        <w:noProof/>
        <w:color w:val="0000FF"/>
      </w:rPr>
      <w:object w:dxaOrig="1440" w:dyaOrig="1440" w14:anchorId="607DA9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399pt;margin-top:-15pt;width:100pt;height:27.15pt;z-index:251662336;mso-wrap-edited:f;mso-width-percent:0;mso-height-percent:0;mso-width-percent:0;mso-height-percent:0">
          <v:imagedata r:id="rId1" o:title=""/>
        </v:shape>
        <o:OLEObject Type="Embed" ProgID="PBrush" ShapeID="_x0000_s1025" DrawAspect="Content" ObjectID="_1783855218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DC48B" w14:textId="77777777" w:rsidR="003741E9" w:rsidRDefault="00000000">
    <w:pPr>
      <w:pStyle w:val="Header"/>
    </w:pPr>
    <w:r>
      <w:rPr>
        <w:noProof/>
      </w:rPr>
      <w:pict w14:anchorId="4FE8C1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5" o:spid="_x0000_s1030" type="#_x0000_t136" style="position:absolute;margin-left:0;margin-top:0;width:569.6pt;height:113.9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CC40250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4DD47FA"/>
    <w:multiLevelType w:val="multilevel"/>
    <w:tmpl w:val="9560EB16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pStyle w:val="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797C54"/>
    <w:multiLevelType w:val="hybridMultilevel"/>
    <w:tmpl w:val="F984089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02E17A1"/>
    <w:multiLevelType w:val="multilevel"/>
    <w:tmpl w:val="CBD098E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B2947C6"/>
    <w:multiLevelType w:val="hybridMultilevel"/>
    <w:tmpl w:val="9EBE7FB0"/>
    <w:lvl w:ilvl="0" w:tplc="FFFFFFFF">
      <w:start w:val="1"/>
      <w:numFmt w:val="decimal"/>
      <w:lvlText w:val="%1."/>
      <w:lvlJc w:val="left"/>
      <w:pPr>
        <w:ind w:left="1140" w:hanging="420"/>
      </w:pPr>
    </w:lvl>
    <w:lvl w:ilvl="1" w:tplc="FFFFFFFF">
      <w:start w:val="1"/>
      <w:numFmt w:val="lowerLetter"/>
      <w:lvlText w:val="%2)"/>
      <w:lvlJc w:val="left"/>
      <w:pPr>
        <w:ind w:left="1560" w:hanging="420"/>
      </w:pPr>
    </w:lvl>
    <w:lvl w:ilvl="2" w:tplc="FFFFFFFF">
      <w:start w:val="1"/>
      <w:numFmt w:val="lowerRoman"/>
      <w:lvlText w:val="%3."/>
      <w:lvlJc w:val="right"/>
      <w:pPr>
        <w:ind w:left="1980" w:hanging="420"/>
      </w:pPr>
    </w:lvl>
    <w:lvl w:ilvl="3" w:tplc="FFFFFFFF">
      <w:start w:val="1"/>
      <w:numFmt w:val="decimal"/>
      <w:lvlText w:val="%4."/>
      <w:lvlJc w:val="left"/>
      <w:pPr>
        <w:ind w:left="2400" w:hanging="420"/>
      </w:pPr>
    </w:lvl>
    <w:lvl w:ilvl="4" w:tplc="FFFFFFFF" w:tentative="1">
      <w:start w:val="1"/>
      <w:numFmt w:val="lowerLetter"/>
      <w:lvlText w:val="%5)"/>
      <w:lvlJc w:val="left"/>
      <w:pPr>
        <w:ind w:left="2820" w:hanging="420"/>
      </w:pPr>
    </w:lvl>
    <w:lvl w:ilvl="5" w:tplc="FFFFFFFF" w:tentative="1">
      <w:start w:val="1"/>
      <w:numFmt w:val="lowerRoman"/>
      <w:lvlText w:val="%6."/>
      <w:lvlJc w:val="right"/>
      <w:pPr>
        <w:ind w:left="3240" w:hanging="420"/>
      </w:pPr>
    </w:lvl>
    <w:lvl w:ilvl="6" w:tplc="FFFFFFFF" w:tentative="1">
      <w:start w:val="1"/>
      <w:numFmt w:val="decimal"/>
      <w:lvlText w:val="%7."/>
      <w:lvlJc w:val="left"/>
      <w:pPr>
        <w:ind w:left="3660" w:hanging="420"/>
      </w:pPr>
    </w:lvl>
    <w:lvl w:ilvl="7" w:tplc="FFFFFFFF" w:tentative="1">
      <w:start w:val="1"/>
      <w:numFmt w:val="lowerLetter"/>
      <w:lvlText w:val="%8)"/>
      <w:lvlJc w:val="left"/>
      <w:pPr>
        <w:ind w:left="4080" w:hanging="420"/>
      </w:pPr>
    </w:lvl>
    <w:lvl w:ilvl="8" w:tplc="FFFFFFFF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EEE73F5"/>
    <w:multiLevelType w:val="hybridMultilevel"/>
    <w:tmpl w:val="3E6E4D42"/>
    <w:lvl w:ilvl="0" w:tplc="504A8BD2">
      <w:start w:val="1"/>
      <w:numFmt w:val="decimal"/>
      <w:pStyle w:val="4"/>
      <w:lvlText w:val="%1.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6" w15:restartNumberingAfterBreak="0">
    <w:nsid w:val="46334CE3"/>
    <w:multiLevelType w:val="hybridMultilevel"/>
    <w:tmpl w:val="E0FE0FFE"/>
    <w:lvl w:ilvl="0" w:tplc="0409000B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6" w:hanging="420"/>
      </w:pPr>
      <w:rPr>
        <w:rFonts w:ascii="Wingdings" w:hAnsi="Wingdings" w:hint="default"/>
      </w:rPr>
    </w:lvl>
  </w:abstractNum>
  <w:abstractNum w:abstractNumId="7" w15:restartNumberingAfterBreak="0">
    <w:nsid w:val="4AEE44BC"/>
    <w:multiLevelType w:val="hybridMultilevel"/>
    <w:tmpl w:val="825691E0"/>
    <w:lvl w:ilvl="0" w:tplc="D2CC7210">
      <w:start w:val="1"/>
      <w:numFmt w:val="bullet"/>
      <w:pStyle w:val="a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AF4192"/>
    <w:multiLevelType w:val="multilevel"/>
    <w:tmpl w:val="75BA014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none"/>
      <w:pStyle w:val="Heading40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5FAC0B3E"/>
    <w:multiLevelType w:val="multilevel"/>
    <w:tmpl w:val="62B8BF26"/>
    <w:lvl w:ilvl="0">
      <w:start w:val="1"/>
      <w:numFmt w:val="decimal"/>
      <w:pStyle w:val="a0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ED247BC"/>
    <w:multiLevelType w:val="hybridMultilevel"/>
    <w:tmpl w:val="559CA310"/>
    <w:lvl w:ilvl="0" w:tplc="0409000B">
      <w:start w:val="1"/>
      <w:numFmt w:val="bullet"/>
      <w:lvlText w:val="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11" w15:restartNumberingAfterBreak="0">
    <w:nsid w:val="6FE875E9"/>
    <w:multiLevelType w:val="hybridMultilevel"/>
    <w:tmpl w:val="5E381C9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58606855">
    <w:abstractNumId w:val="1"/>
  </w:num>
  <w:num w:numId="2" w16cid:durableId="2041395061">
    <w:abstractNumId w:val="8"/>
  </w:num>
  <w:num w:numId="3" w16cid:durableId="1465925165">
    <w:abstractNumId w:val="5"/>
  </w:num>
  <w:num w:numId="4" w16cid:durableId="126747084">
    <w:abstractNumId w:val="7"/>
  </w:num>
  <w:num w:numId="5" w16cid:durableId="189925395">
    <w:abstractNumId w:val="9"/>
  </w:num>
  <w:num w:numId="6" w16cid:durableId="2108503435">
    <w:abstractNumId w:val="0"/>
  </w:num>
  <w:num w:numId="7" w16cid:durableId="705568645">
    <w:abstractNumId w:val="3"/>
  </w:num>
  <w:num w:numId="8" w16cid:durableId="308830493">
    <w:abstractNumId w:val="10"/>
  </w:num>
  <w:num w:numId="9" w16cid:durableId="2124105135">
    <w:abstractNumId w:val="6"/>
  </w:num>
  <w:num w:numId="10" w16cid:durableId="23751307">
    <w:abstractNumId w:val="4"/>
  </w:num>
  <w:num w:numId="11" w16cid:durableId="1595357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8824684">
    <w:abstractNumId w:val="2"/>
  </w:num>
  <w:num w:numId="13" w16cid:durableId="8196616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intFractionalCharacterWidth/>
  <w:bordersDoNotSurroundHeader/>
  <w:bordersDoNotSurroundFooter/>
  <w:hideSpellingErrors/>
  <w:proofState w:spelling="clean" w:grammar="clean"/>
  <w:attachedTemplate r:id="rId1"/>
  <w:linkStyles/>
  <w:defaultTabStop w:val="96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7D1FF9"/>
    <w:rsid w:val="00000DDB"/>
    <w:rsid w:val="00002B44"/>
    <w:rsid w:val="00003963"/>
    <w:rsid w:val="0000520A"/>
    <w:rsid w:val="00007095"/>
    <w:rsid w:val="000076DD"/>
    <w:rsid w:val="000107A9"/>
    <w:rsid w:val="0001083E"/>
    <w:rsid w:val="00010A97"/>
    <w:rsid w:val="00011A84"/>
    <w:rsid w:val="000123BC"/>
    <w:rsid w:val="00012FDF"/>
    <w:rsid w:val="0001371D"/>
    <w:rsid w:val="00013F00"/>
    <w:rsid w:val="0001538F"/>
    <w:rsid w:val="000165F7"/>
    <w:rsid w:val="00016E47"/>
    <w:rsid w:val="00016EFE"/>
    <w:rsid w:val="000201B3"/>
    <w:rsid w:val="000209D1"/>
    <w:rsid w:val="000229B2"/>
    <w:rsid w:val="0002306B"/>
    <w:rsid w:val="000231BB"/>
    <w:rsid w:val="0002422B"/>
    <w:rsid w:val="0002435C"/>
    <w:rsid w:val="00024563"/>
    <w:rsid w:val="00025711"/>
    <w:rsid w:val="00025DB8"/>
    <w:rsid w:val="00026FD9"/>
    <w:rsid w:val="000272F2"/>
    <w:rsid w:val="00027CAC"/>
    <w:rsid w:val="00032BAD"/>
    <w:rsid w:val="000365B0"/>
    <w:rsid w:val="000374D1"/>
    <w:rsid w:val="00037ABA"/>
    <w:rsid w:val="00037B2F"/>
    <w:rsid w:val="0004141C"/>
    <w:rsid w:val="000427D8"/>
    <w:rsid w:val="000459FD"/>
    <w:rsid w:val="000472C6"/>
    <w:rsid w:val="000508B8"/>
    <w:rsid w:val="00050CFE"/>
    <w:rsid w:val="00050E75"/>
    <w:rsid w:val="00051780"/>
    <w:rsid w:val="00054D5C"/>
    <w:rsid w:val="00054EA6"/>
    <w:rsid w:val="00054FBC"/>
    <w:rsid w:val="00055112"/>
    <w:rsid w:val="0005663A"/>
    <w:rsid w:val="00056C38"/>
    <w:rsid w:val="0005710A"/>
    <w:rsid w:val="00062185"/>
    <w:rsid w:val="0006298B"/>
    <w:rsid w:val="000645C8"/>
    <w:rsid w:val="00064937"/>
    <w:rsid w:val="000651CE"/>
    <w:rsid w:val="000652BE"/>
    <w:rsid w:val="00066797"/>
    <w:rsid w:val="00070F9C"/>
    <w:rsid w:val="0007121D"/>
    <w:rsid w:val="0007182E"/>
    <w:rsid w:val="000718A3"/>
    <w:rsid w:val="00071BDA"/>
    <w:rsid w:val="00073FB5"/>
    <w:rsid w:val="000740EE"/>
    <w:rsid w:val="00074CF3"/>
    <w:rsid w:val="0007505A"/>
    <w:rsid w:val="000765E4"/>
    <w:rsid w:val="00076797"/>
    <w:rsid w:val="00076A55"/>
    <w:rsid w:val="000778AA"/>
    <w:rsid w:val="00080283"/>
    <w:rsid w:val="0008057E"/>
    <w:rsid w:val="000806FB"/>
    <w:rsid w:val="000816B2"/>
    <w:rsid w:val="00081A7D"/>
    <w:rsid w:val="00081CC7"/>
    <w:rsid w:val="00082D1F"/>
    <w:rsid w:val="00082E2D"/>
    <w:rsid w:val="0008317C"/>
    <w:rsid w:val="00084E35"/>
    <w:rsid w:val="000854FB"/>
    <w:rsid w:val="0008632B"/>
    <w:rsid w:val="0008681C"/>
    <w:rsid w:val="00092666"/>
    <w:rsid w:val="0009271D"/>
    <w:rsid w:val="00092EDD"/>
    <w:rsid w:val="00096752"/>
    <w:rsid w:val="0009694B"/>
    <w:rsid w:val="000A070D"/>
    <w:rsid w:val="000A0C36"/>
    <w:rsid w:val="000A0D44"/>
    <w:rsid w:val="000A272B"/>
    <w:rsid w:val="000A320E"/>
    <w:rsid w:val="000A4234"/>
    <w:rsid w:val="000A459C"/>
    <w:rsid w:val="000A4A39"/>
    <w:rsid w:val="000A576D"/>
    <w:rsid w:val="000A7032"/>
    <w:rsid w:val="000A7D2C"/>
    <w:rsid w:val="000B1E04"/>
    <w:rsid w:val="000B2DB3"/>
    <w:rsid w:val="000B3991"/>
    <w:rsid w:val="000B6577"/>
    <w:rsid w:val="000B6DF5"/>
    <w:rsid w:val="000B6E61"/>
    <w:rsid w:val="000B7800"/>
    <w:rsid w:val="000B7CC6"/>
    <w:rsid w:val="000C0618"/>
    <w:rsid w:val="000C1AFE"/>
    <w:rsid w:val="000C2439"/>
    <w:rsid w:val="000C255F"/>
    <w:rsid w:val="000C2E2C"/>
    <w:rsid w:val="000C326D"/>
    <w:rsid w:val="000C353E"/>
    <w:rsid w:val="000C3A46"/>
    <w:rsid w:val="000C425D"/>
    <w:rsid w:val="000C4AC5"/>
    <w:rsid w:val="000C5688"/>
    <w:rsid w:val="000C6780"/>
    <w:rsid w:val="000C6812"/>
    <w:rsid w:val="000D12AC"/>
    <w:rsid w:val="000D161E"/>
    <w:rsid w:val="000D30BE"/>
    <w:rsid w:val="000D6DAD"/>
    <w:rsid w:val="000E08EF"/>
    <w:rsid w:val="000E1C8A"/>
    <w:rsid w:val="000E24AD"/>
    <w:rsid w:val="000E2FDD"/>
    <w:rsid w:val="000E33E1"/>
    <w:rsid w:val="000E3A7C"/>
    <w:rsid w:val="000E5755"/>
    <w:rsid w:val="000E7571"/>
    <w:rsid w:val="000E7BA0"/>
    <w:rsid w:val="000F0548"/>
    <w:rsid w:val="000F0D61"/>
    <w:rsid w:val="000F1B87"/>
    <w:rsid w:val="000F1E18"/>
    <w:rsid w:val="000F2C91"/>
    <w:rsid w:val="000F31F4"/>
    <w:rsid w:val="000F5E37"/>
    <w:rsid w:val="000F6759"/>
    <w:rsid w:val="000F72B3"/>
    <w:rsid w:val="001050AF"/>
    <w:rsid w:val="001061DD"/>
    <w:rsid w:val="00106ED4"/>
    <w:rsid w:val="0010722B"/>
    <w:rsid w:val="00107DA6"/>
    <w:rsid w:val="00113459"/>
    <w:rsid w:val="0011599B"/>
    <w:rsid w:val="0011660F"/>
    <w:rsid w:val="00117015"/>
    <w:rsid w:val="0011713C"/>
    <w:rsid w:val="001171D1"/>
    <w:rsid w:val="0011737D"/>
    <w:rsid w:val="001175EA"/>
    <w:rsid w:val="001176BC"/>
    <w:rsid w:val="00117A38"/>
    <w:rsid w:val="0012015E"/>
    <w:rsid w:val="001202D8"/>
    <w:rsid w:val="00120892"/>
    <w:rsid w:val="0012122C"/>
    <w:rsid w:val="0012170E"/>
    <w:rsid w:val="00121721"/>
    <w:rsid w:val="0012244C"/>
    <w:rsid w:val="00122E35"/>
    <w:rsid w:val="00124A99"/>
    <w:rsid w:val="001254F5"/>
    <w:rsid w:val="00130E9F"/>
    <w:rsid w:val="00132952"/>
    <w:rsid w:val="00136217"/>
    <w:rsid w:val="001364A7"/>
    <w:rsid w:val="00136707"/>
    <w:rsid w:val="001374DF"/>
    <w:rsid w:val="00137955"/>
    <w:rsid w:val="00137C2F"/>
    <w:rsid w:val="001404A5"/>
    <w:rsid w:val="001415B6"/>
    <w:rsid w:val="0014250D"/>
    <w:rsid w:val="00143352"/>
    <w:rsid w:val="001446BB"/>
    <w:rsid w:val="00145A5C"/>
    <w:rsid w:val="001460AA"/>
    <w:rsid w:val="00146A3C"/>
    <w:rsid w:val="001473B6"/>
    <w:rsid w:val="00147754"/>
    <w:rsid w:val="001477EA"/>
    <w:rsid w:val="00150956"/>
    <w:rsid w:val="00151590"/>
    <w:rsid w:val="0015478F"/>
    <w:rsid w:val="00154A58"/>
    <w:rsid w:val="00155D0A"/>
    <w:rsid w:val="00156A69"/>
    <w:rsid w:val="001613A3"/>
    <w:rsid w:val="00161673"/>
    <w:rsid w:val="00163AF9"/>
    <w:rsid w:val="00165516"/>
    <w:rsid w:val="00171AC4"/>
    <w:rsid w:val="001727BC"/>
    <w:rsid w:val="00172905"/>
    <w:rsid w:val="00172987"/>
    <w:rsid w:val="00175998"/>
    <w:rsid w:val="00175CC5"/>
    <w:rsid w:val="0017684B"/>
    <w:rsid w:val="001776A1"/>
    <w:rsid w:val="00177D21"/>
    <w:rsid w:val="00180792"/>
    <w:rsid w:val="001809D7"/>
    <w:rsid w:val="0018394D"/>
    <w:rsid w:val="00183D58"/>
    <w:rsid w:val="00184AB2"/>
    <w:rsid w:val="001871AC"/>
    <w:rsid w:val="001871B8"/>
    <w:rsid w:val="00190DC8"/>
    <w:rsid w:val="00191744"/>
    <w:rsid w:val="00191E71"/>
    <w:rsid w:val="001922B0"/>
    <w:rsid w:val="001953B2"/>
    <w:rsid w:val="00195BA6"/>
    <w:rsid w:val="00195E9F"/>
    <w:rsid w:val="00196A03"/>
    <w:rsid w:val="001970FF"/>
    <w:rsid w:val="001976A0"/>
    <w:rsid w:val="00197E02"/>
    <w:rsid w:val="001A19B1"/>
    <w:rsid w:val="001A3B7E"/>
    <w:rsid w:val="001A564E"/>
    <w:rsid w:val="001A5CBE"/>
    <w:rsid w:val="001B0005"/>
    <w:rsid w:val="001B042F"/>
    <w:rsid w:val="001B0666"/>
    <w:rsid w:val="001B073E"/>
    <w:rsid w:val="001B09AC"/>
    <w:rsid w:val="001B0D61"/>
    <w:rsid w:val="001B0DF1"/>
    <w:rsid w:val="001B155D"/>
    <w:rsid w:val="001B189F"/>
    <w:rsid w:val="001B2396"/>
    <w:rsid w:val="001B2E34"/>
    <w:rsid w:val="001B37A2"/>
    <w:rsid w:val="001B40F7"/>
    <w:rsid w:val="001B4725"/>
    <w:rsid w:val="001B49DE"/>
    <w:rsid w:val="001B4C18"/>
    <w:rsid w:val="001B6877"/>
    <w:rsid w:val="001B757E"/>
    <w:rsid w:val="001B7773"/>
    <w:rsid w:val="001C0006"/>
    <w:rsid w:val="001C006B"/>
    <w:rsid w:val="001C07F0"/>
    <w:rsid w:val="001C1978"/>
    <w:rsid w:val="001C21BD"/>
    <w:rsid w:val="001C2ED4"/>
    <w:rsid w:val="001C3730"/>
    <w:rsid w:val="001C4591"/>
    <w:rsid w:val="001C4FA8"/>
    <w:rsid w:val="001C51EB"/>
    <w:rsid w:val="001C527F"/>
    <w:rsid w:val="001C5991"/>
    <w:rsid w:val="001C694D"/>
    <w:rsid w:val="001C6EA2"/>
    <w:rsid w:val="001C72D6"/>
    <w:rsid w:val="001D029E"/>
    <w:rsid w:val="001D043A"/>
    <w:rsid w:val="001D09ED"/>
    <w:rsid w:val="001D1FF9"/>
    <w:rsid w:val="001D2A07"/>
    <w:rsid w:val="001D384A"/>
    <w:rsid w:val="001D4781"/>
    <w:rsid w:val="001D4993"/>
    <w:rsid w:val="001D53CB"/>
    <w:rsid w:val="001D63D9"/>
    <w:rsid w:val="001E1819"/>
    <w:rsid w:val="001E18AC"/>
    <w:rsid w:val="001E21F1"/>
    <w:rsid w:val="001E2EA1"/>
    <w:rsid w:val="001E45B9"/>
    <w:rsid w:val="001E4FEA"/>
    <w:rsid w:val="001E646F"/>
    <w:rsid w:val="001E6839"/>
    <w:rsid w:val="001E6B20"/>
    <w:rsid w:val="001F04BA"/>
    <w:rsid w:val="001F32B7"/>
    <w:rsid w:val="001F4AD6"/>
    <w:rsid w:val="001F6446"/>
    <w:rsid w:val="001F6DA3"/>
    <w:rsid w:val="001F71D5"/>
    <w:rsid w:val="00201203"/>
    <w:rsid w:val="00201E59"/>
    <w:rsid w:val="00203600"/>
    <w:rsid w:val="00203BE5"/>
    <w:rsid w:val="00203BEF"/>
    <w:rsid w:val="00203CC7"/>
    <w:rsid w:val="00203D11"/>
    <w:rsid w:val="00204B61"/>
    <w:rsid w:val="002069AB"/>
    <w:rsid w:val="00207906"/>
    <w:rsid w:val="00207937"/>
    <w:rsid w:val="0021170F"/>
    <w:rsid w:val="002118EA"/>
    <w:rsid w:val="002119F2"/>
    <w:rsid w:val="00212283"/>
    <w:rsid w:val="00212AE1"/>
    <w:rsid w:val="00212E4C"/>
    <w:rsid w:val="00213B12"/>
    <w:rsid w:val="00213CE8"/>
    <w:rsid w:val="0021525E"/>
    <w:rsid w:val="00215405"/>
    <w:rsid w:val="002170FC"/>
    <w:rsid w:val="0021798E"/>
    <w:rsid w:val="00223683"/>
    <w:rsid w:val="002267B9"/>
    <w:rsid w:val="002272AF"/>
    <w:rsid w:val="00230962"/>
    <w:rsid w:val="00230A71"/>
    <w:rsid w:val="00230A9E"/>
    <w:rsid w:val="002335C5"/>
    <w:rsid w:val="002340FC"/>
    <w:rsid w:val="00234C97"/>
    <w:rsid w:val="00235316"/>
    <w:rsid w:val="002356E9"/>
    <w:rsid w:val="002363D1"/>
    <w:rsid w:val="002371A1"/>
    <w:rsid w:val="002418E9"/>
    <w:rsid w:val="00241A9F"/>
    <w:rsid w:val="00241C97"/>
    <w:rsid w:val="002445B2"/>
    <w:rsid w:val="002462AE"/>
    <w:rsid w:val="00246CDC"/>
    <w:rsid w:val="00247FA7"/>
    <w:rsid w:val="002505F4"/>
    <w:rsid w:val="00251CD9"/>
    <w:rsid w:val="00251F9D"/>
    <w:rsid w:val="0025258B"/>
    <w:rsid w:val="00253BF4"/>
    <w:rsid w:val="00254006"/>
    <w:rsid w:val="002543AE"/>
    <w:rsid w:val="00254D9C"/>
    <w:rsid w:val="00255581"/>
    <w:rsid w:val="002559A9"/>
    <w:rsid w:val="00257893"/>
    <w:rsid w:val="002578DE"/>
    <w:rsid w:val="00257C0D"/>
    <w:rsid w:val="00261790"/>
    <w:rsid w:val="00262C0A"/>
    <w:rsid w:val="002637F2"/>
    <w:rsid w:val="00266331"/>
    <w:rsid w:val="00266946"/>
    <w:rsid w:val="00266E44"/>
    <w:rsid w:val="002703A1"/>
    <w:rsid w:val="00270CDC"/>
    <w:rsid w:val="00270DD6"/>
    <w:rsid w:val="00271C26"/>
    <w:rsid w:val="00277299"/>
    <w:rsid w:val="002837B8"/>
    <w:rsid w:val="00283E5B"/>
    <w:rsid w:val="00284BFA"/>
    <w:rsid w:val="00285D84"/>
    <w:rsid w:val="002907A3"/>
    <w:rsid w:val="00290EC9"/>
    <w:rsid w:val="00291199"/>
    <w:rsid w:val="002913B1"/>
    <w:rsid w:val="00293F94"/>
    <w:rsid w:val="00294859"/>
    <w:rsid w:val="002952EE"/>
    <w:rsid w:val="00295530"/>
    <w:rsid w:val="00296053"/>
    <w:rsid w:val="002979C7"/>
    <w:rsid w:val="00297E2E"/>
    <w:rsid w:val="002A3088"/>
    <w:rsid w:val="002A33BC"/>
    <w:rsid w:val="002A40FE"/>
    <w:rsid w:val="002A69AE"/>
    <w:rsid w:val="002A7DE8"/>
    <w:rsid w:val="002A7E01"/>
    <w:rsid w:val="002B083A"/>
    <w:rsid w:val="002B0979"/>
    <w:rsid w:val="002B38EC"/>
    <w:rsid w:val="002B4521"/>
    <w:rsid w:val="002B4F53"/>
    <w:rsid w:val="002B55A7"/>
    <w:rsid w:val="002B6266"/>
    <w:rsid w:val="002C07EE"/>
    <w:rsid w:val="002C088D"/>
    <w:rsid w:val="002C316D"/>
    <w:rsid w:val="002C4256"/>
    <w:rsid w:val="002C4809"/>
    <w:rsid w:val="002C52EA"/>
    <w:rsid w:val="002C574C"/>
    <w:rsid w:val="002C5C5F"/>
    <w:rsid w:val="002C6354"/>
    <w:rsid w:val="002D1798"/>
    <w:rsid w:val="002D252B"/>
    <w:rsid w:val="002D2770"/>
    <w:rsid w:val="002D2970"/>
    <w:rsid w:val="002D40D1"/>
    <w:rsid w:val="002D4B3A"/>
    <w:rsid w:val="002D4DB5"/>
    <w:rsid w:val="002D6313"/>
    <w:rsid w:val="002D6628"/>
    <w:rsid w:val="002D664A"/>
    <w:rsid w:val="002E0250"/>
    <w:rsid w:val="002E03F1"/>
    <w:rsid w:val="002E0612"/>
    <w:rsid w:val="002E35D9"/>
    <w:rsid w:val="002E3841"/>
    <w:rsid w:val="002E5BBD"/>
    <w:rsid w:val="002E5CFE"/>
    <w:rsid w:val="002E5D26"/>
    <w:rsid w:val="002E6D0E"/>
    <w:rsid w:val="002E76CE"/>
    <w:rsid w:val="002E79B0"/>
    <w:rsid w:val="002F0D9B"/>
    <w:rsid w:val="002F1711"/>
    <w:rsid w:val="002F1CF6"/>
    <w:rsid w:val="002F2979"/>
    <w:rsid w:val="002F38A9"/>
    <w:rsid w:val="002F38CF"/>
    <w:rsid w:val="002F38D5"/>
    <w:rsid w:val="002F38EE"/>
    <w:rsid w:val="002F3B3E"/>
    <w:rsid w:val="002F3C49"/>
    <w:rsid w:val="002F4689"/>
    <w:rsid w:val="002F49F2"/>
    <w:rsid w:val="002F5F13"/>
    <w:rsid w:val="002F7BF2"/>
    <w:rsid w:val="00304178"/>
    <w:rsid w:val="00304753"/>
    <w:rsid w:val="003061BA"/>
    <w:rsid w:val="003109AE"/>
    <w:rsid w:val="00312013"/>
    <w:rsid w:val="003120BC"/>
    <w:rsid w:val="003126FC"/>
    <w:rsid w:val="00313A05"/>
    <w:rsid w:val="00313BE4"/>
    <w:rsid w:val="003144A9"/>
    <w:rsid w:val="003147DC"/>
    <w:rsid w:val="003167C5"/>
    <w:rsid w:val="003208FB"/>
    <w:rsid w:val="0032287D"/>
    <w:rsid w:val="0032321D"/>
    <w:rsid w:val="003234A3"/>
    <w:rsid w:val="003254F8"/>
    <w:rsid w:val="003261BE"/>
    <w:rsid w:val="003308FA"/>
    <w:rsid w:val="0033134C"/>
    <w:rsid w:val="003324A9"/>
    <w:rsid w:val="0033324B"/>
    <w:rsid w:val="0033324D"/>
    <w:rsid w:val="003343D2"/>
    <w:rsid w:val="0033456C"/>
    <w:rsid w:val="00335811"/>
    <w:rsid w:val="00335AF7"/>
    <w:rsid w:val="00335EFE"/>
    <w:rsid w:val="003361C1"/>
    <w:rsid w:val="003378F9"/>
    <w:rsid w:val="00340300"/>
    <w:rsid w:val="003418CE"/>
    <w:rsid w:val="003449C7"/>
    <w:rsid w:val="00344C75"/>
    <w:rsid w:val="00346E70"/>
    <w:rsid w:val="00347580"/>
    <w:rsid w:val="0034759C"/>
    <w:rsid w:val="00347877"/>
    <w:rsid w:val="003517BE"/>
    <w:rsid w:val="00352D3F"/>
    <w:rsid w:val="0035341E"/>
    <w:rsid w:val="003541FE"/>
    <w:rsid w:val="003561C5"/>
    <w:rsid w:val="00356D29"/>
    <w:rsid w:val="00357416"/>
    <w:rsid w:val="0036182E"/>
    <w:rsid w:val="00361B3C"/>
    <w:rsid w:val="003620B1"/>
    <w:rsid w:val="0036310D"/>
    <w:rsid w:val="00363C4D"/>
    <w:rsid w:val="00363E31"/>
    <w:rsid w:val="00365182"/>
    <w:rsid w:val="003652A3"/>
    <w:rsid w:val="003654EC"/>
    <w:rsid w:val="003657FF"/>
    <w:rsid w:val="003659BC"/>
    <w:rsid w:val="00366956"/>
    <w:rsid w:val="0036710D"/>
    <w:rsid w:val="00367B23"/>
    <w:rsid w:val="00367B8B"/>
    <w:rsid w:val="003710B8"/>
    <w:rsid w:val="00371C3B"/>
    <w:rsid w:val="003738B2"/>
    <w:rsid w:val="003738E3"/>
    <w:rsid w:val="003741E9"/>
    <w:rsid w:val="0037484C"/>
    <w:rsid w:val="00375081"/>
    <w:rsid w:val="00376000"/>
    <w:rsid w:val="00376703"/>
    <w:rsid w:val="0038060B"/>
    <w:rsid w:val="0038071E"/>
    <w:rsid w:val="003824A7"/>
    <w:rsid w:val="00382BBF"/>
    <w:rsid w:val="00382C1B"/>
    <w:rsid w:val="00382CF2"/>
    <w:rsid w:val="00382FB7"/>
    <w:rsid w:val="00383B7F"/>
    <w:rsid w:val="003844C3"/>
    <w:rsid w:val="00384BD3"/>
    <w:rsid w:val="00385485"/>
    <w:rsid w:val="00386C81"/>
    <w:rsid w:val="00390C7E"/>
    <w:rsid w:val="003916E2"/>
    <w:rsid w:val="00391FC2"/>
    <w:rsid w:val="003964FB"/>
    <w:rsid w:val="0039683F"/>
    <w:rsid w:val="003A05D8"/>
    <w:rsid w:val="003A157B"/>
    <w:rsid w:val="003A3554"/>
    <w:rsid w:val="003A431E"/>
    <w:rsid w:val="003A5D40"/>
    <w:rsid w:val="003A6D94"/>
    <w:rsid w:val="003A7B45"/>
    <w:rsid w:val="003B10B6"/>
    <w:rsid w:val="003B1655"/>
    <w:rsid w:val="003B21C2"/>
    <w:rsid w:val="003B4D8C"/>
    <w:rsid w:val="003C14BB"/>
    <w:rsid w:val="003C1699"/>
    <w:rsid w:val="003C199D"/>
    <w:rsid w:val="003C25D9"/>
    <w:rsid w:val="003C2FBA"/>
    <w:rsid w:val="003C3753"/>
    <w:rsid w:val="003C46AC"/>
    <w:rsid w:val="003C4F9A"/>
    <w:rsid w:val="003C5592"/>
    <w:rsid w:val="003D325A"/>
    <w:rsid w:val="003D401F"/>
    <w:rsid w:val="003D5D4E"/>
    <w:rsid w:val="003D79C2"/>
    <w:rsid w:val="003D7C9C"/>
    <w:rsid w:val="003E121F"/>
    <w:rsid w:val="003E298F"/>
    <w:rsid w:val="003E2BB2"/>
    <w:rsid w:val="003E2DE4"/>
    <w:rsid w:val="003E344C"/>
    <w:rsid w:val="003E3F24"/>
    <w:rsid w:val="003E5AF6"/>
    <w:rsid w:val="003E624E"/>
    <w:rsid w:val="003E6C66"/>
    <w:rsid w:val="003E760B"/>
    <w:rsid w:val="003E7C34"/>
    <w:rsid w:val="003E7CEC"/>
    <w:rsid w:val="003F0EF9"/>
    <w:rsid w:val="003F20CA"/>
    <w:rsid w:val="003F4143"/>
    <w:rsid w:val="003F73C0"/>
    <w:rsid w:val="004003D4"/>
    <w:rsid w:val="00400D64"/>
    <w:rsid w:val="004010E2"/>
    <w:rsid w:val="00401484"/>
    <w:rsid w:val="00402CFD"/>
    <w:rsid w:val="004036F0"/>
    <w:rsid w:val="00403C95"/>
    <w:rsid w:val="0040427C"/>
    <w:rsid w:val="00407431"/>
    <w:rsid w:val="00407474"/>
    <w:rsid w:val="0041150A"/>
    <w:rsid w:val="00411748"/>
    <w:rsid w:val="00411A8B"/>
    <w:rsid w:val="00412AAE"/>
    <w:rsid w:val="00413074"/>
    <w:rsid w:val="0041312E"/>
    <w:rsid w:val="0041383C"/>
    <w:rsid w:val="004139FE"/>
    <w:rsid w:val="00414596"/>
    <w:rsid w:val="00414D09"/>
    <w:rsid w:val="00414F44"/>
    <w:rsid w:val="00416384"/>
    <w:rsid w:val="00416E24"/>
    <w:rsid w:val="004171F4"/>
    <w:rsid w:val="00417407"/>
    <w:rsid w:val="00417F51"/>
    <w:rsid w:val="00420DBB"/>
    <w:rsid w:val="00420EE1"/>
    <w:rsid w:val="00421992"/>
    <w:rsid w:val="00422185"/>
    <w:rsid w:val="00425695"/>
    <w:rsid w:val="0043050A"/>
    <w:rsid w:val="00430A6B"/>
    <w:rsid w:val="0043104A"/>
    <w:rsid w:val="00432FCD"/>
    <w:rsid w:val="004334EA"/>
    <w:rsid w:val="00433B13"/>
    <w:rsid w:val="00433F65"/>
    <w:rsid w:val="00435166"/>
    <w:rsid w:val="004351BC"/>
    <w:rsid w:val="0043577E"/>
    <w:rsid w:val="00435F81"/>
    <w:rsid w:val="00437F6F"/>
    <w:rsid w:val="0044087E"/>
    <w:rsid w:val="00440A38"/>
    <w:rsid w:val="0044118D"/>
    <w:rsid w:val="00441BB4"/>
    <w:rsid w:val="00442827"/>
    <w:rsid w:val="00442E84"/>
    <w:rsid w:val="004432F3"/>
    <w:rsid w:val="004439D3"/>
    <w:rsid w:val="004450B8"/>
    <w:rsid w:val="00446ECC"/>
    <w:rsid w:val="00447D68"/>
    <w:rsid w:val="00450186"/>
    <w:rsid w:val="00450FD0"/>
    <w:rsid w:val="0045146E"/>
    <w:rsid w:val="0045176D"/>
    <w:rsid w:val="00451F42"/>
    <w:rsid w:val="004531CF"/>
    <w:rsid w:val="00453B85"/>
    <w:rsid w:val="00453BF5"/>
    <w:rsid w:val="00453DA8"/>
    <w:rsid w:val="00453DFD"/>
    <w:rsid w:val="00454BD4"/>
    <w:rsid w:val="00455F65"/>
    <w:rsid w:val="00457729"/>
    <w:rsid w:val="0046048C"/>
    <w:rsid w:val="00462503"/>
    <w:rsid w:val="00465B90"/>
    <w:rsid w:val="0046603D"/>
    <w:rsid w:val="00466A4A"/>
    <w:rsid w:val="004670E4"/>
    <w:rsid w:val="0047090C"/>
    <w:rsid w:val="0047202C"/>
    <w:rsid w:val="0047207B"/>
    <w:rsid w:val="00473107"/>
    <w:rsid w:val="004733B5"/>
    <w:rsid w:val="004734FE"/>
    <w:rsid w:val="004737D0"/>
    <w:rsid w:val="004751F7"/>
    <w:rsid w:val="0047536A"/>
    <w:rsid w:val="004762A7"/>
    <w:rsid w:val="004774FA"/>
    <w:rsid w:val="0047796A"/>
    <w:rsid w:val="00481A63"/>
    <w:rsid w:val="0048373B"/>
    <w:rsid w:val="0048544D"/>
    <w:rsid w:val="004861F9"/>
    <w:rsid w:val="00491507"/>
    <w:rsid w:val="0049297C"/>
    <w:rsid w:val="00494938"/>
    <w:rsid w:val="00496EE2"/>
    <w:rsid w:val="004A0005"/>
    <w:rsid w:val="004A17E1"/>
    <w:rsid w:val="004A2045"/>
    <w:rsid w:val="004A4540"/>
    <w:rsid w:val="004A6F4D"/>
    <w:rsid w:val="004A75ED"/>
    <w:rsid w:val="004A78AF"/>
    <w:rsid w:val="004A7955"/>
    <w:rsid w:val="004A79FC"/>
    <w:rsid w:val="004B0DB9"/>
    <w:rsid w:val="004B258A"/>
    <w:rsid w:val="004B2A54"/>
    <w:rsid w:val="004B2C88"/>
    <w:rsid w:val="004B35E2"/>
    <w:rsid w:val="004B38C2"/>
    <w:rsid w:val="004B3E20"/>
    <w:rsid w:val="004B4722"/>
    <w:rsid w:val="004B50EB"/>
    <w:rsid w:val="004B5334"/>
    <w:rsid w:val="004B6783"/>
    <w:rsid w:val="004B7452"/>
    <w:rsid w:val="004C1D9A"/>
    <w:rsid w:val="004C35E6"/>
    <w:rsid w:val="004C54BF"/>
    <w:rsid w:val="004C6017"/>
    <w:rsid w:val="004C67B7"/>
    <w:rsid w:val="004C7B7B"/>
    <w:rsid w:val="004D0D4D"/>
    <w:rsid w:val="004D1654"/>
    <w:rsid w:val="004D2FBE"/>
    <w:rsid w:val="004D4323"/>
    <w:rsid w:val="004D769F"/>
    <w:rsid w:val="004D76AF"/>
    <w:rsid w:val="004D7778"/>
    <w:rsid w:val="004E084E"/>
    <w:rsid w:val="004E11C5"/>
    <w:rsid w:val="004E29D1"/>
    <w:rsid w:val="004E2B7E"/>
    <w:rsid w:val="004E3F7E"/>
    <w:rsid w:val="004E4991"/>
    <w:rsid w:val="004E551C"/>
    <w:rsid w:val="004E6271"/>
    <w:rsid w:val="004E6409"/>
    <w:rsid w:val="004E6ED8"/>
    <w:rsid w:val="004F01C6"/>
    <w:rsid w:val="004F0455"/>
    <w:rsid w:val="004F0940"/>
    <w:rsid w:val="004F122C"/>
    <w:rsid w:val="004F13FD"/>
    <w:rsid w:val="004F151F"/>
    <w:rsid w:val="004F171E"/>
    <w:rsid w:val="004F2826"/>
    <w:rsid w:val="004F2FA4"/>
    <w:rsid w:val="004F3DA2"/>
    <w:rsid w:val="004F483C"/>
    <w:rsid w:val="004F58A4"/>
    <w:rsid w:val="004F6B32"/>
    <w:rsid w:val="004F71D5"/>
    <w:rsid w:val="004F7542"/>
    <w:rsid w:val="00500A51"/>
    <w:rsid w:val="00500DAD"/>
    <w:rsid w:val="005017DA"/>
    <w:rsid w:val="005030D3"/>
    <w:rsid w:val="00504905"/>
    <w:rsid w:val="00505C60"/>
    <w:rsid w:val="00507292"/>
    <w:rsid w:val="00507A8C"/>
    <w:rsid w:val="00507C0B"/>
    <w:rsid w:val="0051201D"/>
    <w:rsid w:val="005127E2"/>
    <w:rsid w:val="00513D60"/>
    <w:rsid w:val="00515287"/>
    <w:rsid w:val="0051566C"/>
    <w:rsid w:val="005160D0"/>
    <w:rsid w:val="005161AC"/>
    <w:rsid w:val="005162EE"/>
    <w:rsid w:val="005170D9"/>
    <w:rsid w:val="00517621"/>
    <w:rsid w:val="00517907"/>
    <w:rsid w:val="00520CF0"/>
    <w:rsid w:val="005226B7"/>
    <w:rsid w:val="00523B76"/>
    <w:rsid w:val="00523C29"/>
    <w:rsid w:val="00525485"/>
    <w:rsid w:val="00525E3F"/>
    <w:rsid w:val="0052618B"/>
    <w:rsid w:val="00526898"/>
    <w:rsid w:val="00526BD7"/>
    <w:rsid w:val="00526EE3"/>
    <w:rsid w:val="00530142"/>
    <w:rsid w:val="005306DC"/>
    <w:rsid w:val="005313B0"/>
    <w:rsid w:val="00531E97"/>
    <w:rsid w:val="00533210"/>
    <w:rsid w:val="005349BF"/>
    <w:rsid w:val="0053604D"/>
    <w:rsid w:val="00537236"/>
    <w:rsid w:val="00537BB4"/>
    <w:rsid w:val="00537F49"/>
    <w:rsid w:val="00541DF4"/>
    <w:rsid w:val="00543386"/>
    <w:rsid w:val="00545F3D"/>
    <w:rsid w:val="00546634"/>
    <w:rsid w:val="00546660"/>
    <w:rsid w:val="00546D34"/>
    <w:rsid w:val="0054781E"/>
    <w:rsid w:val="005513AA"/>
    <w:rsid w:val="00553107"/>
    <w:rsid w:val="00554082"/>
    <w:rsid w:val="005541AF"/>
    <w:rsid w:val="00554E36"/>
    <w:rsid w:val="00555545"/>
    <w:rsid w:val="005563E6"/>
    <w:rsid w:val="005569BD"/>
    <w:rsid w:val="00556FBD"/>
    <w:rsid w:val="005576BF"/>
    <w:rsid w:val="00557B33"/>
    <w:rsid w:val="0056046D"/>
    <w:rsid w:val="005618E1"/>
    <w:rsid w:val="00561D7D"/>
    <w:rsid w:val="00562214"/>
    <w:rsid w:val="00565E58"/>
    <w:rsid w:val="005660B4"/>
    <w:rsid w:val="0056704E"/>
    <w:rsid w:val="005700B6"/>
    <w:rsid w:val="00570218"/>
    <w:rsid w:val="00571614"/>
    <w:rsid w:val="00571CCD"/>
    <w:rsid w:val="0057200C"/>
    <w:rsid w:val="00572294"/>
    <w:rsid w:val="005730DA"/>
    <w:rsid w:val="005732F8"/>
    <w:rsid w:val="00574BED"/>
    <w:rsid w:val="00574E6A"/>
    <w:rsid w:val="005759BC"/>
    <w:rsid w:val="00576013"/>
    <w:rsid w:val="00577CAB"/>
    <w:rsid w:val="005807C2"/>
    <w:rsid w:val="00580E19"/>
    <w:rsid w:val="005810D3"/>
    <w:rsid w:val="005821E6"/>
    <w:rsid w:val="005839F9"/>
    <w:rsid w:val="005865E6"/>
    <w:rsid w:val="00591CAB"/>
    <w:rsid w:val="00591D71"/>
    <w:rsid w:val="00591DBE"/>
    <w:rsid w:val="005934F6"/>
    <w:rsid w:val="00594B27"/>
    <w:rsid w:val="00594E94"/>
    <w:rsid w:val="00594EFE"/>
    <w:rsid w:val="005956D8"/>
    <w:rsid w:val="0059619D"/>
    <w:rsid w:val="005962F8"/>
    <w:rsid w:val="005976E5"/>
    <w:rsid w:val="005A0673"/>
    <w:rsid w:val="005A06F0"/>
    <w:rsid w:val="005A10CC"/>
    <w:rsid w:val="005A1764"/>
    <w:rsid w:val="005A197F"/>
    <w:rsid w:val="005A19DD"/>
    <w:rsid w:val="005A4361"/>
    <w:rsid w:val="005A49F5"/>
    <w:rsid w:val="005A4C2F"/>
    <w:rsid w:val="005A6C0A"/>
    <w:rsid w:val="005A6EB4"/>
    <w:rsid w:val="005A733D"/>
    <w:rsid w:val="005B05A3"/>
    <w:rsid w:val="005B12B9"/>
    <w:rsid w:val="005B150D"/>
    <w:rsid w:val="005B1981"/>
    <w:rsid w:val="005B25DF"/>
    <w:rsid w:val="005B3144"/>
    <w:rsid w:val="005B358B"/>
    <w:rsid w:val="005B373C"/>
    <w:rsid w:val="005B44E2"/>
    <w:rsid w:val="005B485E"/>
    <w:rsid w:val="005B597D"/>
    <w:rsid w:val="005B72E5"/>
    <w:rsid w:val="005B7C9F"/>
    <w:rsid w:val="005C067B"/>
    <w:rsid w:val="005C0BE3"/>
    <w:rsid w:val="005C16B5"/>
    <w:rsid w:val="005C192D"/>
    <w:rsid w:val="005C2196"/>
    <w:rsid w:val="005C3B5A"/>
    <w:rsid w:val="005C439F"/>
    <w:rsid w:val="005C4C76"/>
    <w:rsid w:val="005C541A"/>
    <w:rsid w:val="005C5DA6"/>
    <w:rsid w:val="005C5FE0"/>
    <w:rsid w:val="005C7C2B"/>
    <w:rsid w:val="005D085F"/>
    <w:rsid w:val="005D10A8"/>
    <w:rsid w:val="005D2CFC"/>
    <w:rsid w:val="005D5F31"/>
    <w:rsid w:val="005D61D4"/>
    <w:rsid w:val="005D7DD1"/>
    <w:rsid w:val="005D7F4E"/>
    <w:rsid w:val="005E27F7"/>
    <w:rsid w:val="005E331D"/>
    <w:rsid w:val="005E3327"/>
    <w:rsid w:val="005E4F7F"/>
    <w:rsid w:val="005E5DB8"/>
    <w:rsid w:val="005F0BD8"/>
    <w:rsid w:val="005F17A5"/>
    <w:rsid w:val="005F4EB9"/>
    <w:rsid w:val="005F5624"/>
    <w:rsid w:val="005F699D"/>
    <w:rsid w:val="005F784E"/>
    <w:rsid w:val="005F794F"/>
    <w:rsid w:val="00600FBF"/>
    <w:rsid w:val="00602044"/>
    <w:rsid w:val="0060393D"/>
    <w:rsid w:val="006068C5"/>
    <w:rsid w:val="006069B2"/>
    <w:rsid w:val="00607EB4"/>
    <w:rsid w:val="00610908"/>
    <w:rsid w:val="00611BF2"/>
    <w:rsid w:val="00612C64"/>
    <w:rsid w:val="00613059"/>
    <w:rsid w:val="00613B00"/>
    <w:rsid w:val="006155EE"/>
    <w:rsid w:val="00615657"/>
    <w:rsid w:val="006158E8"/>
    <w:rsid w:val="00617275"/>
    <w:rsid w:val="00617F45"/>
    <w:rsid w:val="006200FA"/>
    <w:rsid w:val="00621BC0"/>
    <w:rsid w:val="00621C97"/>
    <w:rsid w:val="0062314E"/>
    <w:rsid w:val="00623347"/>
    <w:rsid w:val="00623516"/>
    <w:rsid w:val="006236B2"/>
    <w:rsid w:val="00623CAC"/>
    <w:rsid w:val="006245C8"/>
    <w:rsid w:val="006252F6"/>
    <w:rsid w:val="00626139"/>
    <w:rsid w:val="006270DC"/>
    <w:rsid w:val="0063099F"/>
    <w:rsid w:val="0063205D"/>
    <w:rsid w:val="006321BC"/>
    <w:rsid w:val="006330DF"/>
    <w:rsid w:val="0063475A"/>
    <w:rsid w:val="00636B23"/>
    <w:rsid w:val="0063727B"/>
    <w:rsid w:val="00637369"/>
    <w:rsid w:val="0063740B"/>
    <w:rsid w:val="00640805"/>
    <w:rsid w:val="006412D9"/>
    <w:rsid w:val="00645C69"/>
    <w:rsid w:val="00645FE5"/>
    <w:rsid w:val="00650A7D"/>
    <w:rsid w:val="00650B35"/>
    <w:rsid w:val="0065156F"/>
    <w:rsid w:val="00651E99"/>
    <w:rsid w:val="0065246A"/>
    <w:rsid w:val="0065253B"/>
    <w:rsid w:val="00654A9D"/>
    <w:rsid w:val="006566D4"/>
    <w:rsid w:val="00656ACE"/>
    <w:rsid w:val="00657E5C"/>
    <w:rsid w:val="00660405"/>
    <w:rsid w:val="00661901"/>
    <w:rsid w:val="00661EA9"/>
    <w:rsid w:val="006626D9"/>
    <w:rsid w:val="0066568B"/>
    <w:rsid w:val="00666F24"/>
    <w:rsid w:val="00670993"/>
    <w:rsid w:val="006710AD"/>
    <w:rsid w:val="0067116F"/>
    <w:rsid w:val="00672E1E"/>
    <w:rsid w:val="00673188"/>
    <w:rsid w:val="00674860"/>
    <w:rsid w:val="00674E7A"/>
    <w:rsid w:val="0067672F"/>
    <w:rsid w:val="00677E3F"/>
    <w:rsid w:val="00682EF6"/>
    <w:rsid w:val="006835BC"/>
    <w:rsid w:val="006863A7"/>
    <w:rsid w:val="00686DC0"/>
    <w:rsid w:val="00686F6E"/>
    <w:rsid w:val="00687EFB"/>
    <w:rsid w:val="00691890"/>
    <w:rsid w:val="00691AA4"/>
    <w:rsid w:val="00692BC0"/>
    <w:rsid w:val="006930AC"/>
    <w:rsid w:val="006932E4"/>
    <w:rsid w:val="00694150"/>
    <w:rsid w:val="00694432"/>
    <w:rsid w:val="00697676"/>
    <w:rsid w:val="00697A9D"/>
    <w:rsid w:val="00697EDA"/>
    <w:rsid w:val="006A0112"/>
    <w:rsid w:val="006A35C6"/>
    <w:rsid w:val="006A3C51"/>
    <w:rsid w:val="006A515E"/>
    <w:rsid w:val="006A5236"/>
    <w:rsid w:val="006A5CFF"/>
    <w:rsid w:val="006A61B0"/>
    <w:rsid w:val="006B0F2D"/>
    <w:rsid w:val="006B2F45"/>
    <w:rsid w:val="006B3688"/>
    <w:rsid w:val="006B369F"/>
    <w:rsid w:val="006B3B91"/>
    <w:rsid w:val="006B5D22"/>
    <w:rsid w:val="006B62B0"/>
    <w:rsid w:val="006B6743"/>
    <w:rsid w:val="006C169F"/>
    <w:rsid w:val="006C1CB2"/>
    <w:rsid w:val="006C1CCB"/>
    <w:rsid w:val="006C209F"/>
    <w:rsid w:val="006C2A85"/>
    <w:rsid w:val="006D0102"/>
    <w:rsid w:val="006D07A8"/>
    <w:rsid w:val="006D08A4"/>
    <w:rsid w:val="006D13CF"/>
    <w:rsid w:val="006D2694"/>
    <w:rsid w:val="006D2BDB"/>
    <w:rsid w:val="006D3A78"/>
    <w:rsid w:val="006D3BEB"/>
    <w:rsid w:val="006D6F17"/>
    <w:rsid w:val="006D7B32"/>
    <w:rsid w:val="006E0F3B"/>
    <w:rsid w:val="006E1683"/>
    <w:rsid w:val="006E16B3"/>
    <w:rsid w:val="006E1CA0"/>
    <w:rsid w:val="006E22CD"/>
    <w:rsid w:val="006E34AE"/>
    <w:rsid w:val="006E5839"/>
    <w:rsid w:val="006E5889"/>
    <w:rsid w:val="006E5D77"/>
    <w:rsid w:val="006E6562"/>
    <w:rsid w:val="006E7110"/>
    <w:rsid w:val="006E7C90"/>
    <w:rsid w:val="006F05A6"/>
    <w:rsid w:val="006F088E"/>
    <w:rsid w:val="006F2EFB"/>
    <w:rsid w:val="006F4A92"/>
    <w:rsid w:val="006F6EBA"/>
    <w:rsid w:val="0070159E"/>
    <w:rsid w:val="00701DCF"/>
    <w:rsid w:val="00701F83"/>
    <w:rsid w:val="00705591"/>
    <w:rsid w:val="00706D01"/>
    <w:rsid w:val="00706E57"/>
    <w:rsid w:val="007071E8"/>
    <w:rsid w:val="00710014"/>
    <w:rsid w:val="00710DF7"/>
    <w:rsid w:val="00712E30"/>
    <w:rsid w:val="00714AB9"/>
    <w:rsid w:val="007157B4"/>
    <w:rsid w:val="007158CF"/>
    <w:rsid w:val="00716C7E"/>
    <w:rsid w:val="00716E17"/>
    <w:rsid w:val="00716E1A"/>
    <w:rsid w:val="00720FD7"/>
    <w:rsid w:val="0072173F"/>
    <w:rsid w:val="00723A00"/>
    <w:rsid w:val="007241B0"/>
    <w:rsid w:val="00724C42"/>
    <w:rsid w:val="0072552E"/>
    <w:rsid w:val="00730557"/>
    <w:rsid w:val="00730F74"/>
    <w:rsid w:val="007315A2"/>
    <w:rsid w:val="007316BD"/>
    <w:rsid w:val="00731C2F"/>
    <w:rsid w:val="00734565"/>
    <w:rsid w:val="00734B9E"/>
    <w:rsid w:val="00736609"/>
    <w:rsid w:val="00736DDA"/>
    <w:rsid w:val="007407BA"/>
    <w:rsid w:val="0074292B"/>
    <w:rsid w:val="00742FC3"/>
    <w:rsid w:val="0074408D"/>
    <w:rsid w:val="00744C01"/>
    <w:rsid w:val="00744D58"/>
    <w:rsid w:val="00744D71"/>
    <w:rsid w:val="00745BBE"/>
    <w:rsid w:val="00746209"/>
    <w:rsid w:val="007464B2"/>
    <w:rsid w:val="00746F79"/>
    <w:rsid w:val="00747374"/>
    <w:rsid w:val="007479D5"/>
    <w:rsid w:val="00751A1F"/>
    <w:rsid w:val="0075202E"/>
    <w:rsid w:val="00753D02"/>
    <w:rsid w:val="00754B69"/>
    <w:rsid w:val="00755228"/>
    <w:rsid w:val="00755C1D"/>
    <w:rsid w:val="00757B8C"/>
    <w:rsid w:val="00757E29"/>
    <w:rsid w:val="007601C9"/>
    <w:rsid w:val="00761671"/>
    <w:rsid w:val="00762F33"/>
    <w:rsid w:val="007635CC"/>
    <w:rsid w:val="00763665"/>
    <w:rsid w:val="007641C6"/>
    <w:rsid w:val="007643A7"/>
    <w:rsid w:val="007659E1"/>
    <w:rsid w:val="007662C9"/>
    <w:rsid w:val="00766EA4"/>
    <w:rsid w:val="007717E7"/>
    <w:rsid w:val="00772754"/>
    <w:rsid w:val="00773B17"/>
    <w:rsid w:val="00773B2E"/>
    <w:rsid w:val="0077505F"/>
    <w:rsid w:val="007758C3"/>
    <w:rsid w:val="00776CFA"/>
    <w:rsid w:val="00777E3D"/>
    <w:rsid w:val="0078104B"/>
    <w:rsid w:val="007810EE"/>
    <w:rsid w:val="00781DE9"/>
    <w:rsid w:val="0078342A"/>
    <w:rsid w:val="00784FF3"/>
    <w:rsid w:val="007909C5"/>
    <w:rsid w:val="00790A8F"/>
    <w:rsid w:val="007912A4"/>
    <w:rsid w:val="00793C4F"/>
    <w:rsid w:val="00794A84"/>
    <w:rsid w:val="007952F0"/>
    <w:rsid w:val="007959C6"/>
    <w:rsid w:val="007967EE"/>
    <w:rsid w:val="00796987"/>
    <w:rsid w:val="007A045B"/>
    <w:rsid w:val="007A0C2C"/>
    <w:rsid w:val="007A358D"/>
    <w:rsid w:val="007A432B"/>
    <w:rsid w:val="007A4746"/>
    <w:rsid w:val="007A4E56"/>
    <w:rsid w:val="007B21FC"/>
    <w:rsid w:val="007B2335"/>
    <w:rsid w:val="007B4AA9"/>
    <w:rsid w:val="007B52AD"/>
    <w:rsid w:val="007B670F"/>
    <w:rsid w:val="007B7674"/>
    <w:rsid w:val="007C0AFD"/>
    <w:rsid w:val="007C0F60"/>
    <w:rsid w:val="007C2365"/>
    <w:rsid w:val="007C41EE"/>
    <w:rsid w:val="007C4C88"/>
    <w:rsid w:val="007C59B4"/>
    <w:rsid w:val="007C659C"/>
    <w:rsid w:val="007C6FB0"/>
    <w:rsid w:val="007C704B"/>
    <w:rsid w:val="007C7D1F"/>
    <w:rsid w:val="007D1FF9"/>
    <w:rsid w:val="007D27BA"/>
    <w:rsid w:val="007D4FE5"/>
    <w:rsid w:val="007D687D"/>
    <w:rsid w:val="007D71B3"/>
    <w:rsid w:val="007D7971"/>
    <w:rsid w:val="007D7B95"/>
    <w:rsid w:val="007E0B1E"/>
    <w:rsid w:val="007E219A"/>
    <w:rsid w:val="007E28D9"/>
    <w:rsid w:val="007E335F"/>
    <w:rsid w:val="007E3370"/>
    <w:rsid w:val="007E359E"/>
    <w:rsid w:val="007E56BB"/>
    <w:rsid w:val="007E7C63"/>
    <w:rsid w:val="007F2695"/>
    <w:rsid w:val="007F4FFB"/>
    <w:rsid w:val="007F5418"/>
    <w:rsid w:val="007F5581"/>
    <w:rsid w:val="007F600B"/>
    <w:rsid w:val="007F63B8"/>
    <w:rsid w:val="007F6747"/>
    <w:rsid w:val="007F6ADC"/>
    <w:rsid w:val="007F6B56"/>
    <w:rsid w:val="007F7441"/>
    <w:rsid w:val="008013A2"/>
    <w:rsid w:val="00804570"/>
    <w:rsid w:val="00804705"/>
    <w:rsid w:val="00804BA5"/>
    <w:rsid w:val="00805074"/>
    <w:rsid w:val="00805D36"/>
    <w:rsid w:val="00805F12"/>
    <w:rsid w:val="00807A0C"/>
    <w:rsid w:val="0081281D"/>
    <w:rsid w:val="00815A49"/>
    <w:rsid w:val="0081622E"/>
    <w:rsid w:val="00821906"/>
    <w:rsid w:val="008223C6"/>
    <w:rsid w:val="00822627"/>
    <w:rsid w:val="00822DBE"/>
    <w:rsid w:val="00823057"/>
    <w:rsid w:val="00823067"/>
    <w:rsid w:val="008247E6"/>
    <w:rsid w:val="00824814"/>
    <w:rsid w:val="00824EFF"/>
    <w:rsid w:val="008251AA"/>
    <w:rsid w:val="008255E0"/>
    <w:rsid w:val="00826B09"/>
    <w:rsid w:val="00830879"/>
    <w:rsid w:val="00830B89"/>
    <w:rsid w:val="00830E64"/>
    <w:rsid w:val="008314CA"/>
    <w:rsid w:val="00831588"/>
    <w:rsid w:val="00831D6E"/>
    <w:rsid w:val="00831F97"/>
    <w:rsid w:val="0083217F"/>
    <w:rsid w:val="00832E39"/>
    <w:rsid w:val="00834112"/>
    <w:rsid w:val="0083440F"/>
    <w:rsid w:val="0083579F"/>
    <w:rsid w:val="0083631C"/>
    <w:rsid w:val="00836334"/>
    <w:rsid w:val="00836399"/>
    <w:rsid w:val="008405CA"/>
    <w:rsid w:val="008407AF"/>
    <w:rsid w:val="0084108E"/>
    <w:rsid w:val="008412D5"/>
    <w:rsid w:val="00842680"/>
    <w:rsid w:val="008431B2"/>
    <w:rsid w:val="00845C2A"/>
    <w:rsid w:val="00846B8A"/>
    <w:rsid w:val="00846C64"/>
    <w:rsid w:val="0085130D"/>
    <w:rsid w:val="00852059"/>
    <w:rsid w:val="00853271"/>
    <w:rsid w:val="0085335D"/>
    <w:rsid w:val="008542F2"/>
    <w:rsid w:val="00854609"/>
    <w:rsid w:val="008551B1"/>
    <w:rsid w:val="00860780"/>
    <w:rsid w:val="00862C1D"/>
    <w:rsid w:val="00863068"/>
    <w:rsid w:val="0086367E"/>
    <w:rsid w:val="00864F6D"/>
    <w:rsid w:val="008650F4"/>
    <w:rsid w:val="00865381"/>
    <w:rsid w:val="0086538A"/>
    <w:rsid w:val="008658A2"/>
    <w:rsid w:val="0086751C"/>
    <w:rsid w:val="008675DB"/>
    <w:rsid w:val="00867B50"/>
    <w:rsid w:val="00867E07"/>
    <w:rsid w:val="0087032C"/>
    <w:rsid w:val="00872DE2"/>
    <w:rsid w:val="00876E52"/>
    <w:rsid w:val="0087721F"/>
    <w:rsid w:val="00880636"/>
    <w:rsid w:val="00882422"/>
    <w:rsid w:val="0088261F"/>
    <w:rsid w:val="00882ED9"/>
    <w:rsid w:val="00884044"/>
    <w:rsid w:val="008857D3"/>
    <w:rsid w:val="00885A11"/>
    <w:rsid w:val="00886268"/>
    <w:rsid w:val="0088652F"/>
    <w:rsid w:val="00887CE5"/>
    <w:rsid w:val="00887DC1"/>
    <w:rsid w:val="008903A1"/>
    <w:rsid w:val="008913EC"/>
    <w:rsid w:val="0089197F"/>
    <w:rsid w:val="00892D92"/>
    <w:rsid w:val="0089389B"/>
    <w:rsid w:val="00893E92"/>
    <w:rsid w:val="00894207"/>
    <w:rsid w:val="0089567E"/>
    <w:rsid w:val="008964FC"/>
    <w:rsid w:val="00896A37"/>
    <w:rsid w:val="00896C4E"/>
    <w:rsid w:val="008A0B8F"/>
    <w:rsid w:val="008A1242"/>
    <w:rsid w:val="008A1E01"/>
    <w:rsid w:val="008A2F52"/>
    <w:rsid w:val="008A2FC5"/>
    <w:rsid w:val="008A4AED"/>
    <w:rsid w:val="008A4CCA"/>
    <w:rsid w:val="008A521E"/>
    <w:rsid w:val="008A6686"/>
    <w:rsid w:val="008A7066"/>
    <w:rsid w:val="008A7D74"/>
    <w:rsid w:val="008B19D9"/>
    <w:rsid w:val="008B1F94"/>
    <w:rsid w:val="008B469B"/>
    <w:rsid w:val="008B5AAD"/>
    <w:rsid w:val="008B5C45"/>
    <w:rsid w:val="008B6DAF"/>
    <w:rsid w:val="008B746F"/>
    <w:rsid w:val="008C1527"/>
    <w:rsid w:val="008C175A"/>
    <w:rsid w:val="008C28B7"/>
    <w:rsid w:val="008C2ED6"/>
    <w:rsid w:val="008C4F1B"/>
    <w:rsid w:val="008C73B2"/>
    <w:rsid w:val="008C7768"/>
    <w:rsid w:val="008D048F"/>
    <w:rsid w:val="008D08E0"/>
    <w:rsid w:val="008D2600"/>
    <w:rsid w:val="008D4BE3"/>
    <w:rsid w:val="008D4DCC"/>
    <w:rsid w:val="008D5CDC"/>
    <w:rsid w:val="008D7BB1"/>
    <w:rsid w:val="008E0A3D"/>
    <w:rsid w:val="008E1019"/>
    <w:rsid w:val="008E2B08"/>
    <w:rsid w:val="008E52EA"/>
    <w:rsid w:val="008E533A"/>
    <w:rsid w:val="008E6CCA"/>
    <w:rsid w:val="008E749E"/>
    <w:rsid w:val="008E74F7"/>
    <w:rsid w:val="008E75A3"/>
    <w:rsid w:val="008F10BF"/>
    <w:rsid w:val="008F1A39"/>
    <w:rsid w:val="008F1DE9"/>
    <w:rsid w:val="008F1DFC"/>
    <w:rsid w:val="008F3574"/>
    <w:rsid w:val="008F3BA7"/>
    <w:rsid w:val="008F4A27"/>
    <w:rsid w:val="008F5D80"/>
    <w:rsid w:val="008F6207"/>
    <w:rsid w:val="008F69A1"/>
    <w:rsid w:val="008F7C30"/>
    <w:rsid w:val="00900559"/>
    <w:rsid w:val="009009CA"/>
    <w:rsid w:val="00903A4D"/>
    <w:rsid w:val="00907CE7"/>
    <w:rsid w:val="00907D68"/>
    <w:rsid w:val="00907D84"/>
    <w:rsid w:val="00910617"/>
    <w:rsid w:val="009115DD"/>
    <w:rsid w:val="00915883"/>
    <w:rsid w:val="00915AE6"/>
    <w:rsid w:val="00915FC9"/>
    <w:rsid w:val="0091644F"/>
    <w:rsid w:val="0091677B"/>
    <w:rsid w:val="00916DCD"/>
    <w:rsid w:val="00916DDB"/>
    <w:rsid w:val="00920127"/>
    <w:rsid w:val="009203D7"/>
    <w:rsid w:val="00920AD3"/>
    <w:rsid w:val="00920EB4"/>
    <w:rsid w:val="00921966"/>
    <w:rsid w:val="00921A72"/>
    <w:rsid w:val="00921B64"/>
    <w:rsid w:val="009225AB"/>
    <w:rsid w:val="0092296C"/>
    <w:rsid w:val="00924A76"/>
    <w:rsid w:val="00925190"/>
    <w:rsid w:val="00925F02"/>
    <w:rsid w:val="0092733B"/>
    <w:rsid w:val="009274C3"/>
    <w:rsid w:val="009277EB"/>
    <w:rsid w:val="00930AAD"/>
    <w:rsid w:val="00931062"/>
    <w:rsid w:val="00931FB9"/>
    <w:rsid w:val="00932886"/>
    <w:rsid w:val="00934A87"/>
    <w:rsid w:val="0093634F"/>
    <w:rsid w:val="00937E8C"/>
    <w:rsid w:val="00940EC0"/>
    <w:rsid w:val="00941CC7"/>
    <w:rsid w:val="009425B8"/>
    <w:rsid w:val="009429BB"/>
    <w:rsid w:val="00943214"/>
    <w:rsid w:val="009436C1"/>
    <w:rsid w:val="00945C4B"/>
    <w:rsid w:val="00946968"/>
    <w:rsid w:val="009510F5"/>
    <w:rsid w:val="00951931"/>
    <w:rsid w:val="00951FE5"/>
    <w:rsid w:val="009529E3"/>
    <w:rsid w:val="009538FA"/>
    <w:rsid w:val="00953926"/>
    <w:rsid w:val="0095454D"/>
    <w:rsid w:val="00954A03"/>
    <w:rsid w:val="00955162"/>
    <w:rsid w:val="00962864"/>
    <w:rsid w:val="009652A3"/>
    <w:rsid w:val="009653C9"/>
    <w:rsid w:val="00965900"/>
    <w:rsid w:val="0096765B"/>
    <w:rsid w:val="0097031C"/>
    <w:rsid w:val="0097139A"/>
    <w:rsid w:val="009714F1"/>
    <w:rsid w:val="009715E6"/>
    <w:rsid w:val="00971BC7"/>
    <w:rsid w:val="00971BD6"/>
    <w:rsid w:val="00972515"/>
    <w:rsid w:val="00972597"/>
    <w:rsid w:val="009738E2"/>
    <w:rsid w:val="00974BEE"/>
    <w:rsid w:val="00975036"/>
    <w:rsid w:val="00975802"/>
    <w:rsid w:val="0097645D"/>
    <w:rsid w:val="0098094C"/>
    <w:rsid w:val="0098286B"/>
    <w:rsid w:val="009828B3"/>
    <w:rsid w:val="009834B8"/>
    <w:rsid w:val="009841E8"/>
    <w:rsid w:val="0098434A"/>
    <w:rsid w:val="00984508"/>
    <w:rsid w:val="00985152"/>
    <w:rsid w:val="00986EF9"/>
    <w:rsid w:val="00987667"/>
    <w:rsid w:val="00987AA4"/>
    <w:rsid w:val="00990897"/>
    <w:rsid w:val="00992054"/>
    <w:rsid w:val="009955A8"/>
    <w:rsid w:val="009960FD"/>
    <w:rsid w:val="00996744"/>
    <w:rsid w:val="00996835"/>
    <w:rsid w:val="009A3B6F"/>
    <w:rsid w:val="009A7287"/>
    <w:rsid w:val="009A7F34"/>
    <w:rsid w:val="009B14F6"/>
    <w:rsid w:val="009B2722"/>
    <w:rsid w:val="009B3274"/>
    <w:rsid w:val="009B3EAD"/>
    <w:rsid w:val="009B4183"/>
    <w:rsid w:val="009B48AF"/>
    <w:rsid w:val="009B4BB2"/>
    <w:rsid w:val="009B4E98"/>
    <w:rsid w:val="009B6FB2"/>
    <w:rsid w:val="009B7186"/>
    <w:rsid w:val="009B7BD7"/>
    <w:rsid w:val="009B7FF3"/>
    <w:rsid w:val="009C08C9"/>
    <w:rsid w:val="009C295A"/>
    <w:rsid w:val="009C2EFC"/>
    <w:rsid w:val="009C3F09"/>
    <w:rsid w:val="009C58D6"/>
    <w:rsid w:val="009C5CEC"/>
    <w:rsid w:val="009C60F2"/>
    <w:rsid w:val="009D0126"/>
    <w:rsid w:val="009D0240"/>
    <w:rsid w:val="009D0941"/>
    <w:rsid w:val="009D09D3"/>
    <w:rsid w:val="009D1892"/>
    <w:rsid w:val="009D18FF"/>
    <w:rsid w:val="009D32D2"/>
    <w:rsid w:val="009D394B"/>
    <w:rsid w:val="009D3DB8"/>
    <w:rsid w:val="009D47D8"/>
    <w:rsid w:val="009D56DE"/>
    <w:rsid w:val="009D5983"/>
    <w:rsid w:val="009D6834"/>
    <w:rsid w:val="009D7B90"/>
    <w:rsid w:val="009E2662"/>
    <w:rsid w:val="009F0458"/>
    <w:rsid w:val="009F129B"/>
    <w:rsid w:val="009F41E5"/>
    <w:rsid w:val="009F4C26"/>
    <w:rsid w:val="009F4D26"/>
    <w:rsid w:val="009F51CC"/>
    <w:rsid w:val="009F5793"/>
    <w:rsid w:val="00A01322"/>
    <w:rsid w:val="00A01D29"/>
    <w:rsid w:val="00A01F06"/>
    <w:rsid w:val="00A02316"/>
    <w:rsid w:val="00A02EC4"/>
    <w:rsid w:val="00A03C98"/>
    <w:rsid w:val="00A03CC8"/>
    <w:rsid w:val="00A055AD"/>
    <w:rsid w:val="00A05692"/>
    <w:rsid w:val="00A063B3"/>
    <w:rsid w:val="00A07061"/>
    <w:rsid w:val="00A11A5C"/>
    <w:rsid w:val="00A11A72"/>
    <w:rsid w:val="00A12596"/>
    <w:rsid w:val="00A12B38"/>
    <w:rsid w:val="00A137BA"/>
    <w:rsid w:val="00A137C7"/>
    <w:rsid w:val="00A14E5F"/>
    <w:rsid w:val="00A155B2"/>
    <w:rsid w:val="00A176D1"/>
    <w:rsid w:val="00A20812"/>
    <w:rsid w:val="00A21927"/>
    <w:rsid w:val="00A22A9A"/>
    <w:rsid w:val="00A23078"/>
    <w:rsid w:val="00A232D6"/>
    <w:rsid w:val="00A23375"/>
    <w:rsid w:val="00A25FDC"/>
    <w:rsid w:val="00A261AC"/>
    <w:rsid w:val="00A30655"/>
    <w:rsid w:val="00A32F79"/>
    <w:rsid w:val="00A34DF2"/>
    <w:rsid w:val="00A3669A"/>
    <w:rsid w:val="00A376DB"/>
    <w:rsid w:val="00A37B75"/>
    <w:rsid w:val="00A4192D"/>
    <w:rsid w:val="00A41C9F"/>
    <w:rsid w:val="00A42C60"/>
    <w:rsid w:val="00A43A79"/>
    <w:rsid w:val="00A449B2"/>
    <w:rsid w:val="00A44FCC"/>
    <w:rsid w:val="00A45245"/>
    <w:rsid w:val="00A46540"/>
    <w:rsid w:val="00A47C47"/>
    <w:rsid w:val="00A47C63"/>
    <w:rsid w:val="00A51030"/>
    <w:rsid w:val="00A51370"/>
    <w:rsid w:val="00A51D78"/>
    <w:rsid w:val="00A52042"/>
    <w:rsid w:val="00A52953"/>
    <w:rsid w:val="00A52C67"/>
    <w:rsid w:val="00A531BE"/>
    <w:rsid w:val="00A53F8E"/>
    <w:rsid w:val="00A541C1"/>
    <w:rsid w:val="00A54380"/>
    <w:rsid w:val="00A54F36"/>
    <w:rsid w:val="00A55F66"/>
    <w:rsid w:val="00A560BD"/>
    <w:rsid w:val="00A5721A"/>
    <w:rsid w:val="00A615DE"/>
    <w:rsid w:val="00A61B3F"/>
    <w:rsid w:val="00A62E35"/>
    <w:rsid w:val="00A632BC"/>
    <w:rsid w:val="00A643B8"/>
    <w:rsid w:val="00A6454E"/>
    <w:rsid w:val="00A64B1D"/>
    <w:rsid w:val="00A64B72"/>
    <w:rsid w:val="00A64D28"/>
    <w:rsid w:val="00A654C9"/>
    <w:rsid w:val="00A65BDD"/>
    <w:rsid w:val="00A664F2"/>
    <w:rsid w:val="00A666B7"/>
    <w:rsid w:val="00A6727C"/>
    <w:rsid w:val="00A7027F"/>
    <w:rsid w:val="00A70372"/>
    <w:rsid w:val="00A713F9"/>
    <w:rsid w:val="00A723CA"/>
    <w:rsid w:val="00A72511"/>
    <w:rsid w:val="00A736B6"/>
    <w:rsid w:val="00A74995"/>
    <w:rsid w:val="00A76277"/>
    <w:rsid w:val="00A77A19"/>
    <w:rsid w:val="00A8049C"/>
    <w:rsid w:val="00A80FD9"/>
    <w:rsid w:val="00A8126D"/>
    <w:rsid w:val="00A81875"/>
    <w:rsid w:val="00A82B3A"/>
    <w:rsid w:val="00A83E2D"/>
    <w:rsid w:val="00A85CF9"/>
    <w:rsid w:val="00A86E5F"/>
    <w:rsid w:val="00A86F2C"/>
    <w:rsid w:val="00A87D80"/>
    <w:rsid w:val="00A907BA"/>
    <w:rsid w:val="00A9605F"/>
    <w:rsid w:val="00A9631C"/>
    <w:rsid w:val="00A97A64"/>
    <w:rsid w:val="00A97E95"/>
    <w:rsid w:val="00AA0C21"/>
    <w:rsid w:val="00AA1022"/>
    <w:rsid w:val="00AA15C2"/>
    <w:rsid w:val="00AA1936"/>
    <w:rsid w:val="00AA2506"/>
    <w:rsid w:val="00AA4D6C"/>
    <w:rsid w:val="00AA77D0"/>
    <w:rsid w:val="00AB0A65"/>
    <w:rsid w:val="00AB2C8F"/>
    <w:rsid w:val="00AB3362"/>
    <w:rsid w:val="00AB41ED"/>
    <w:rsid w:val="00AB4E74"/>
    <w:rsid w:val="00AB7CF3"/>
    <w:rsid w:val="00AB7D94"/>
    <w:rsid w:val="00AC1435"/>
    <w:rsid w:val="00AC4B5B"/>
    <w:rsid w:val="00AC5248"/>
    <w:rsid w:val="00AC532A"/>
    <w:rsid w:val="00AC5760"/>
    <w:rsid w:val="00AC627F"/>
    <w:rsid w:val="00AC67E3"/>
    <w:rsid w:val="00AC762D"/>
    <w:rsid w:val="00AD00E5"/>
    <w:rsid w:val="00AD19C9"/>
    <w:rsid w:val="00AD1BCB"/>
    <w:rsid w:val="00AD24D5"/>
    <w:rsid w:val="00AD3489"/>
    <w:rsid w:val="00AD35B5"/>
    <w:rsid w:val="00AD4034"/>
    <w:rsid w:val="00AD4B08"/>
    <w:rsid w:val="00AD55B4"/>
    <w:rsid w:val="00AD56ED"/>
    <w:rsid w:val="00AD5845"/>
    <w:rsid w:val="00AD5ADC"/>
    <w:rsid w:val="00AD5FCE"/>
    <w:rsid w:val="00AD5FF1"/>
    <w:rsid w:val="00AD7C88"/>
    <w:rsid w:val="00AE0CFB"/>
    <w:rsid w:val="00AE335D"/>
    <w:rsid w:val="00AE4FB2"/>
    <w:rsid w:val="00AE718E"/>
    <w:rsid w:val="00AF0761"/>
    <w:rsid w:val="00AF08D9"/>
    <w:rsid w:val="00AF08DD"/>
    <w:rsid w:val="00AF0B45"/>
    <w:rsid w:val="00AF15BC"/>
    <w:rsid w:val="00AF1875"/>
    <w:rsid w:val="00AF2739"/>
    <w:rsid w:val="00AF27F1"/>
    <w:rsid w:val="00AF48F1"/>
    <w:rsid w:val="00AF5AF6"/>
    <w:rsid w:val="00AF6B3E"/>
    <w:rsid w:val="00AF6D69"/>
    <w:rsid w:val="00AF73AE"/>
    <w:rsid w:val="00AF7719"/>
    <w:rsid w:val="00B00198"/>
    <w:rsid w:val="00B00637"/>
    <w:rsid w:val="00B009E3"/>
    <w:rsid w:val="00B021BB"/>
    <w:rsid w:val="00B023B9"/>
    <w:rsid w:val="00B045E7"/>
    <w:rsid w:val="00B04C3D"/>
    <w:rsid w:val="00B0626D"/>
    <w:rsid w:val="00B072AE"/>
    <w:rsid w:val="00B076C2"/>
    <w:rsid w:val="00B10220"/>
    <w:rsid w:val="00B12BDD"/>
    <w:rsid w:val="00B12F62"/>
    <w:rsid w:val="00B130B5"/>
    <w:rsid w:val="00B13A5D"/>
    <w:rsid w:val="00B1633B"/>
    <w:rsid w:val="00B20CDD"/>
    <w:rsid w:val="00B21963"/>
    <w:rsid w:val="00B2256A"/>
    <w:rsid w:val="00B22C6A"/>
    <w:rsid w:val="00B22F28"/>
    <w:rsid w:val="00B24BF7"/>
    <w:rsid w:val="00B25BF3"/>
    <w:rsid w:val="00B25D63"/>
    <w:rsid w:val="00B312C6"/>
    <w:rsid w:val="00B31A82"/>
    <w:rsid w:val="00B32123"/>
    <w:rsid w:val="00B3236E"/>
    <w:rsid w:val="00B329DA"/>
    <w:rsid w:val="00B331CE"/>
    <w:rsid w:val="00B33802"/>
    <w:rsid w:val="00B347E3"/>
    <w:rsid w:val="00B35014"/>
    <w:rsid w:val="00B36047"/>
    <w:rsid w:val="00B370F8"/>
    <w:rsid w:val="00B40FEA"/>
    <w:rsid w:val="00B42456"/>
    <w:rsid w:val="00B428AE"/>
    <w:rsid w:val="00B4293D"/>
    <w:rsid w:val="00B44B9C"/>
    <w:rsid w:val="00B44C88"/>
    <w:rsid w:val="00B44E25"/>
    <w:rsid w:val="00B460D7"/>
    <w:rsid w:val="00B4631E"/>
    <w:rsid w:val="00B5061C"/>
    <w:rsid w:val="00B51E25"/>
    <w:rsid w:val="00B51F5A"/>
    <w:rsid w:val="00B525A2"/>
    <w:rsid w:val="00B52927"/>
    <w:rsid w:val="00B530B8"/>
    <w:rsid w:val="00B53C83"/>
    <w:rsid w:val="00B54502"/>
    <w:rsid w:val="00B55C63"/>
    <w:rsid w:val="00B61AAF"/>
    <w:rsid w:val="00B624B0"/>
    <w:rsid w:val="00B62967"/>
    <w:rsid w:val="00B634FF"/>
    <w:rsid w:val="00B63D75"/>
    <w:rsid w:val="00B642F5"/>
    <w:rsid w:val="00B6498B"/>
    <w:rsid w:val="00B64C83"/>
    <w:rsid w:val="00B65C8B"/>
    <w:rsid w:val="00B65CAD"/>
    <w:rsid w:val="00B67605"/>
    <w:rsid w:val="00B702AC"/>
    <w:rsid w:val="00B710D0"/>
    <w:rsid w:val="00B71C92"/>
    <w:rsid w:val="00B72732"/>
    <w:rsid w:val="00B72B6D"/>
    <w:rsid w:val="00B73A11"/>
    <w:rsid w:val="00B7471C"/>
    <w:rsid w:val="00B7526B"/>
    <w:rsid w:val="00B76BA6"/>
    <w:rsid w:val="00B7701A"/>
    <w:rsid w:val="00B77497"/>
    <w:rsid w:val="00B77D31"/>
    <w:rsid w:val="00B80383"/>
    <w:rsid w:val="00B80830"/>
    <w:rsid w:val="00B80C81"/>
    <w:rsid w:val="00B81FCF"/>
    <w:rsid w:val="00B8260E"/>
    <w:rsid w:val="00B853D7"/>
    <w:rsid w:val="00B85C42"/>
    <w:rsid w:val="00B8638E"/>
    <w:rsid w:val="00B864DA"/>
    <w:rsid w:val="00B86629"/>
    <w:rsid w:val="00B87CFA"/>
    <w:rsid w:val="00B90CDA"/>
    <w:rsid w:val="00B91F21"/>
    <w:rsid w:val="00B961DF"/>
    <w:rsid w:val="00B96B4A"/>
    <w:rsid w:val="00B97610"/>
    <w:rsid w:val="00B97C18"/>
    <w:rsid w:val="00BA01F5"/>
    <w:rsid w:val="00BA03D7"/>
    <w:rsid w:val="00BA0F6E"/>
    <w:rsid w:val="00BA1E79"/>
    <w:rsid w:val="00BA3D2F"/>
    <w:rsid w:val="00BA4548"/>
    <w:rsid w:val="00BA59AB"/>
    <w:rsid w:val="00BA5B34"/>
    <w:rsid w:val="00BA5C71"/>
    <w:rsid w:val="00BA5D26"/>
    <w:rsid w:val="00BA7EBD"/>
    <w:rsid w:val="00BA7FAF"/>
    <w:rsid w:val="00BB138F"/>
    <w:rsid w:val="00BB1BC1"/>
    <w:rsid w:val="00BB4621"/>
    <w:rsid w:val="00BB5736"/>
    <w:rsid w:val="00BB5ABD"/>
    <w:rsid w:val="00BB7187"/>
    <w:rsid w:val="00BB74A6"/>
    <w:rsid w:val="00BC0035"/>
    <w:rsid w:val="00BC07EE"/>
    <w:rsid w:val="00BC0B23"/>
    <w:rsid w:val="00BC1D56"/>
    <w:rsid w:val="00BC1F50"/>
    <w:rsid w:val="00BC2635"/>
    <w:rsid w:val="00BC2D0B"/>
    <w:rsid w:val="00BC4B3C"/>
    <w:rsid w:val="00BC7BFE"/>
    <w:rsid w:val="00BD1DC7"/>
    <w:rsid w:val="00BD1FE4"/>
    <w:rsid w:val="00BD3058"/>
    <w:rsid w:val="00BD6D34"/>
    <w:rsid w:val="00BD7243"/>
    <w:rsid w:val="00BE0668"/>
    <w:rsid w:val="00BE7904"/>
    <w:rsid w:val="00BF13D7"/>
    <w:rsid w:val="00BF2370"/>
    <w:rsid w:val="00BF3132"/>
    <w:rsid w:val="00BF55B6"/>
    <w:rsid w:val="00BF643B"/>
    <w:rsid w:val="00BF6E58"/>
    <w:rsid w:val="00C01268"/>
    <w:rsid w:val="00C016E4"/>
    <w:rsid w:val="00C01D6B"/>
    <w:rsid w:val="00C022D6"/>
    <w:rsid w:val="00C02401"/>
    <w:rsid w:val="00C029B9"/>
    <w:rsid w:val="00C059DE"/>
    <w:rsid w:val="00C06AB4"/>
    <w:rsid w:val="00C10334"/>
    <w:rsid w:val="00C1133C"/>
    <w:rsid w:val="00C12DB3"/>
    <w:rsid w:val="00C13B25"/>
    <w:rsid w:val="00C13DD3"/>
    <w:rsid w:val="00C14471"/>
    <w:rsid w:val="00C14807"/>
    <w:rsid w:val="00C156CC"/>
    <w:rsid w:val="00C177DE"/>
    <w:rsid w:val="00C20665"/>
    <w:rsid w:val="00C21795"/>
    <w:rsid w:val="00C2202F"/>
    <w:rsid w:val="00C22EF9"/>
    <w:rsid w:val="00C22FBD"/>
    <w:rsid w:val="00C2404B"/>
    <w:rsid w:val="00C241C6"/>
    <w:rsid w:val="00C24384"/>
    <w:rsid w:val="00C25BF0"/>
    <w:rsid w:val="00C27A72"/>
    <w:rsid w:val="00C27D44"/>
    <w:rsid w:val="00C305B6"/>
    <w:rsid w:val="00C31E3D"/>
    <w:rsid w:val="00C32570"/>
    <w:rsid w:val="00C33A5E"/>
    <w:rsid w:val="00C33CAB"/>
    <w:rsid w:val="00C34418"/>
    <w:rsid w:val="00C3679F"/>
    <w:rsid w:val="00C3746E"/>
    <w:rsid w:val="00C37BF0"/>
    <w:rsid w:val="00C40F34"/>
    <w:rsid w:val="00C42AC7"/>
    <w:rsid w:val="00C42D96"/>
    <w:rsid w:val="00C42DD8"/>
    <w:rsid w:val="00C43A5D"/>
    <w:rsid w:val="00C43D70"/>
    <w:rsid w:val="00C4455A"/>
    <w:rsid w:val="00C469AA"/>
    <w:rsid w:val="00C502BB"/>
    <w:rsid w:val="00C513FC"/>
    <w:rsid w:val="00C5382F"/>
    <w:rsid w:val="00C538B9"/>
    <w:rsid w:val="00C540FF"/>
    <w:rsid w:val="00C5442E"/>
    <w:rsid w:val="00C54D5B"/>
    <w:rsid w:val="00C567F3"/>
    <w:rsid w:val="00C57246"/>
    <w:rsid w:val="00C5731F"/>
    <w:rsid w:val="00C57B78"/>
    <w:rsid w:val="00C57E36"/>
    <w:rsid w:val="00C61949"/>
    <w:rsid w:val="00C61E31"/>
    <w:rsid w:val="00C642BA"/>
    <w:rsid w:val="00C65070"/>
    <w:rsid w:val="00C669B3"/>
    <w:rsid w:val="00C66B30"/>
    <w:rsid w:val="00C6722E"/>
    <w:rsid w:val="00C67294"/>
    <w:rsid w:val="00C7009E"/>
    <w:rsid w:val="00C70406"/>
    <w:rsid w:val="00C710E4"/>
    <w:rsid w:val="00C71AB6"/>
    <w:rsid w:val="00C71C8E"/>
    <w:rsid w:val="00C7254D"/>
    <w:rsid w:val="00C72571"/>
    <w:rsid w:val="00C72F21"/>
    <w:rsid w:val="00C73E47"/>
    <w:rsid w:val="00C74185"/>
    <w:rsid w:val="00C745A5"/>
    <w:rsid w:val="00C74FBD"/>
    <w:rsid w:val="00C75019"/>
    <w:rsid w:val="00C765F2"/>
    <w:rsid w:val="00C776BC"/>
    <w:rsid w:val="00C81EF4"/>
    <w:rsid w:val="00C82E2E"/>
    <w:rsid w:val="00C843CC"/>
    <w:rsid w:val="00C847E0"/>
    <w:rsid w:val="00C85D50"/>
    <w:rsid w:val="00C85DBA"/>
    <w:rsid w:val="00C86325"/>
    <w:rsid w:val="00C87146"/>
    <w:rsid w:val="00C8720C"/>
    <w:rsid w:val="00C930C8"/>
    <w:rsid w:val="00C95CAA"/>
    <w:rsid w:val="00C96397"/>
    <w:rsid w:val="00C9699F"/>
    <w:rsid w:val="00C9794A"/>
    <w:rsid w:val="00CA0C4C"/>
    <w:rsid w:val="00CA1447"/>
    <w:rsid w:val="00CA3BA9"/>
    <w:rsid w:val="00CA3E68"/>
    <w:rsid w:val="00CA4595"/>
    <w:rsid w:val="00CA512C"/>
    <w:rsid w:val="00CA5619"/>
    <w:rsid w:val="00CA6EA1"/>
    <w:rsid w:val="00CB2133"/>
    <w:rsid w:val="00CB48AB"/>
    <w:rsid w:val="00CB543C"/>
    <w:rsid w:val="00CB6576"/>
    <w:rsid w:val="00CB681C"/>
    <w:rsid w:val="00CB6AC3"/>
    <w:rsid w:val="00CC008F"/>
    <w:rsid w:val="00CC088B"/>
    <w:rsid w:val="00CC1611"/>
    <w:rsid w:val="00CC169F"/>
    <w:rsid w:val="00CC185F"/>
    <w:rsid w:val="00CC3859"/>
    <w:rsid w:val="00CC60B3"/>
    <w:rsid w:val="00CC6919"/>
    <w:rsid w:val="00CC6E05"/>
    <w:rsid w:val="00CC71B7"/>
    <w:rsid w:val="00CD08CE"/>
    <w:rsid w:val="00CD09E9"/>
    <w:rsid w:val="00CD12CF"/>
    <w:rsid w:val="00CD14CC"/>
    <w:rsid w:val="00CD1E9A"/>
    <w:rsid w:val="00CD359C"/>
    <w:rsid w:val="00CD381F"/>
    <w:rsid w:val="00CD59C6"/>
    <w:rsid w:val="00CD5D01"/>
    <w:rsid w:val="00CD6BA6"/>
    <w:rsid w:val="00CE0833"/>
    <w:rsid w:val="00CE0886"/>
    <w:rsid w:val="00CE58A8"/>
    <w:rsid w:val="00CE5DBC"/>
    <w:rsid w:val="00CE7966"/>
    <w:rsid w:val="00CF08BF"/>
    <w:rsid w:val="00CF12C4"/>
    <w:rsid w:val="00CF3AC0"/>
    <w:rsid w:val="00CF4250"/>
    <w:rsid w:val="00CF71A4"/>
    <w:rsid w:val="00D01B85"/>
    <w:rsid w:val="00D01B8E"/>
    <w:rsid w:val="00D02098"/>
    <w:rsid w:val="00D0252A"/>
    <w:rsid w:val="00D0304E"/>
    <w:rsid w:val="00D04752"/>
    <w:rsid w:val="00D048DE"/>
    <w:rsid w:val="00D049CA"/>
    <w:rsid w:val="00D04DDE"/>
    <w:rsid w:val="00D10AEF"/>
    <w:rsid w:val="00D1280A"/>
    <w:rsid w:val="00D13722"/>
    <w:rsid w:val="00D13B34"/>
    <w:rsid w:val="00D1584E"/>
    <w:rsid w:val="00D1654D"/>
    <w:rsid w:val="00D2011C"/>
    <w:rsid w:val="00D208A7"/>
    <w:rsid w:val="00D21542"/>
    <w:rsid w:val="00D219C5"/>
    <w:rsid w:val="00D23EE1"/>
    <w:rsid w:val="00D24068"/>
    <w:rsid w:val="00D24894"/>
    <w:rsid w:val="00D26E48"/>
    <w:rsid w:val="00D305A3"/>
    <w:rsid w:val="00D30C67"/>
    <w:rsid w:val="00D30C6A"/>
    <w:rsid w:val="00D361AB"/>
    <w:rsid w:val="00D3629B"/>
    <w:rsid w:val="00D3683B"/>
    <w:rsid w:val="00D36D23"/>
    <w:rsid w:val="00D422EB"/>
    <w:rsid w:val="00D430B2"/>
    <w:rsid w:val="00D446B7"/>
    <w:rsid w:val="00D44966"/>
    <w:rsid w:val="00D44CC5"/>
    <w:rsid w:val="00D457B8"/>
    <w:rsid w:val="00D4610F"/>
    <w:rsid w:val="00D461ED"/>
    <w:rsid w:val="00D46D83"/>
    <w:rsid w:val="00D5054F"/>
    <w:rsid w:val="00D50944"/>
    <w:rsid w:val="00D50DE9"/>
    <w:rsid w:val="00D51EB9"/>
    <w:rsid w:val="00D52F6C"/>
    <w:rsid w:val="00D54237"/>
    <w:rsid w:val="00D54908"/>
    <w:rsid w:val="00D54EB3"/>
    <w:rsid w:val="00D558EC"/>
    <w:rsid w:val="00D5658F"/>
    <w:rsid w:val="00D608ED"/>
    <w:rsid w:val="00D61518"/>
    <w:rsid w:val="00D61812"/>
    <w:rsid w:val="00D62377"/>
    <w:rsid w:val="00D66499"/>
    <w:rsid w:val="00D719BE"/>
    <w:rsid w:val="00D734F6"/>
    <w:rsid w:val="00D7377E"/>
    <w:rsid w:val="00D743EE"/>
    <w:rsid w:val="00D76CCC"/>
    <w:rsid w:val="00D775B3"/>
    <w:rsid w:val="00D77B1A"/>
    <w:rsid w:val="00D77C9F"/>
    <w:rsid w:val="00D82EA0"/>
    <w:rsid w:val="00D84B67"/>
    <w:rsid w:val="00D85BF4"/>
    <w:rsid w:val="00D85F62"/>
    <w:rsid w:val="00D863F9"/>
    <w:rsid w:val="00D8725F"/>
    <w:rsid w:val="00D876FA"/>
    <w:rsid w:val="00D90064"/>
    <w:rsid w:val="00D90854"/>
    <w:rsid w:val="00D91BD4"/>
    <w:rsid w:val="00D925E7"/>
    <w:rsid w:val="00D92B1A"/>
    <w:rsid w:val="00D92E6C"/>
    <w:rsid w:val="00D96BA9"/>
    <w:rsid w:val="00D96ED8"/>
    <w:rsid w:val="00DA0C91"/>
    <w:rsid w:val="00DA14F5"/>
    <w:rsid w:val="00DA21EC"/>
    <w:rsid w:val="00DA438E"/>
    <w:rsid w:val="00DA4AA9"/>
    <w:rsid w:val="00DA5C24"/>
    <w:rsid w:val="00DB118A"/>
    <w:rsid w:val="00DB170B"/>
    <w:rsid w:val="00DB2357"/>
    <w:rsid w:val="00DB38FF"/>
    <w:rsid w:val="00DB41FD"/>
    <w:rsid w:val="00DB4405"/>
    <w:rsid w:val="00DB4F00"/>
    <w:rsid w:val="00DB52A0"/>
    <w:rsid w:val="00DC024A"/>
    <w:rsid w:val="00DC1450"/>
    <w:rsid w:val="00DC19F3"/>
    <w:rsid w:val="00DC1D3A"/>
    <w:rsid w:val="00DC264D"/>
    <w:rsid w:val="00DC2660"/>
    <w:rsid w:val="00DC2B51"/>
    <w:rsid w:val="00DC4213"/>
    <w:rsid w:val="00DC484C"/>
    <w:rsid w:val="00DC4B33"/>
    <w:rsid w:val="00DC50D7"/>
    <w:rsid w:val="00DC712F"/>
    <w:rsid w:val="00DC7437"/>
    <w:rsid w:val="00DC7E04"/>
    <w:rsid w:val="00DD1031"/>
    <w:rsid w:val="00DD1345"/>
    <w:rsid w:val="00DD151F"/>
    <w:rsid w:val="00DD3097"/>
    <w:rsid w:val="00DD4592"/>
    <w:rsid w:val="00DD4D14"/>
    <w:rsid w:val="00DD7298"/>
    <w:rsid w:val="00DD7423"/>
    <w:rsid w:val="00DD748A"/>
    <w:rsid w:val="00DD7B7B"/>
    <w:rsid w:val="00DE051B"/>
    <w:rsid w:val="00DE0FA7"/>
    <w:rsid w:val="00DE1243"/>
    <w:rsid w:val="00DE234D"/>
    <w:rsid w:val="00DE286F"/>
    <w:rsid w:val="00DE4502"/>
    <w:rsid w:val="00DE5041"/>
    <w:rsid w:val="00DE540F"/>
    <w:rsid w:val="00DF05E7"/>
    <w:rsid w:val="00DF1065"/>
    <w:rsid w:val="00DF37BA"/>
    <w:rsid w:val="00DF6352"/>
    <w:rsid w:val="00DF69EB"/>
    <w:rsid w:val="00DF6C89"/>
    <w:rsid w:val="00E0083E"/>
    <w:rsid w:val="00E00EF8"/>
    <w:rsid w:val="00E01A7A"/>
    <w:rsid w:val="00E0282D"/>
    <w:rsid w:val="00E03656"/>
    <w:rsid w:val="00E0397B"/>
    <w:rsid w:val="00E03CFE"/>
    <w:rsid w:val="00E04055"/>
    <w:rsid w:val="00E042BF"/>
    <w:rsid w:val="00E05205"/>
    <w:rsid w:val="00E05735"/>
    <w:rsid w:val="00E060A2"/>
    <w:rsid w:val="00E06F27"/>
    <w:rsid w:val="00E12C5E"/>
    <w:rsid w:val="00E12F8E"/>
    <w:rsid w:val="00E143FD"/>
    <w:rsid w:val="00E17456"/>
    <w:rsid w:val="00E17AC3"/>
    <w:rsid w:val="00E214FD"/>
    <w:rsid w:val="00E21E31"/>
    <w:rsid w:val="00E2227B"/>
    <w:rsid w:val="00E22346"/>
    <w:rsid w:val="00E223AC"/>
    <w:rsid w:val="00E23F90"/>
    <w:rsid w:val="00E2436C"/>
    <w:rsid w:val="00E24776"/>
    <w:rsid w:val="00E25512"/>
    <w:rsid w:val="00E260CD"/>
    <w:rsid w:val="00E2745C"/>
    <w:rsid w:val="00E276A4"/>
    <w:rsid w:val="00E3064E"/>
    <w:rsid w:val="00E308C6"/>
    <w:rsid w:val="00E31BBE"/>
    <w:rsid w:val="00E31CD2"/>
    <w:rsid w:val="00E32432"/>
    <w:rsid w:val="00E33C74"/>
    <w:rsid w:val="00E35CEC"/>
    <w:rsid w:val="00E36591"/>
    <w:rsid w:val="00E37277"/>
    <w:rsid w:val="00E3775C"/>
    <w:rsid w:val="00E3788C"/>
    <w:rsid w:val="00E40983"/>
    <w:rsid w:val="00E40DE2"/>
    <w:rsid w:val="00E41A98"/>
    <w:rsid w:val="00E42B25"/>
    <w:rsid w:val="00E4499E"/>
    <w:rsid w:val="00E4751C"/>
    <w:rsid w:val="00E477D9"/>
    <w:rsid w:val="00E47B1E"/>
    <w:rsid w:val="00E50085"/>
    <w:rsid w:val="00E50112"/>
    <w:rsid w:val="00E51DF6"/>
    <w:rsid w:val="00E5222D"/>
    <w:rsid w:val="00E529B9"/>
    <w:rsid w:val="00E53D64"/>
    <w:rsid w:val="00E54529"/>
    <w:rsid w:val="00E55124"/>
    <w:rsid w:val="00E559FF"/>
    <w:rsid w:val="00E56385"/>
    <w:rsid w:val="00E56606"/>
    <w:rsid w:val="00E57508"/>
    <w:rsid w:val="00E57EDD"/>
    <w:rsid w:val="00E60B0B"/>
    <w:rsid w:val="00E62023"/>
    <w:rsid w:val="00E620F7"/>
    <w:rsid w:val="00E62396"/>
    <w:rsid w:val="00E647CE"/>
    <w:rsid w:val="00E65171"/>
    <w:rsid w:val="00E65D35"/>
    <w:rsid w:val="00E67375"/>
    <w:rsid w:val="00E71AB0"/>
    <w:rsid w:val="00E7264A"/>
    <w:rsid w:val="00E73C88"/>
    <w:rsid w:val="00E7405B"/>
    <w:rsid w:val="00E745A5"/>
    <w:rsid w:val="00E745E4"/>
    <w:rsid w:val="00E74E92"/>
    <w:rsid w:val="00E75172"/>
    <w:rsid w:val="00E75854"/>
    <w:rsid w:val="00E80D88"/>
    <w:rsid w:val="00E842D0"/>
    <w:rsid w:val="00E84614"/>
    <w:rsid w:val="00E84C79"/>
    <w:rsid w:val="00E86599"/>
    <w:rsid w:val="00E86C73"/>
    <w:rsid w:val="00E877A5"/>
    <w:rsid w:val="00E879F5"/>
    <w:rsid w:val="00E93874"/>
    <w:rsid w:val="00E94F5F"/>
    <w:rsid w:val="00E95176"/>
    <w:rsid w:val="00E964D0"/>
    <w:rsid w:val="00E97876"/>
    <w:rsid w:val="00EA049D"/>
    <w:rsid w:val="00EA23D2"/>
    <w:rsid w:val="00EA3B36"/>
    <w:rsid w:val="00EA47BF"/>
    <w:rsid w:val="00EA552D"/>
    <w:rsid w:val="00EA62DE"/>
    <w:rsid w:val="00EA65F1"/>
    <w:rsid w:val="00EB21AD"/>
    <w:rsid w:val="00EB2AAF"/>
    <w:rsid w:val="00EB3178"/>
    <w:rsid w:val="00EB44E9"/>
    <w:rsid w:val="00EB47BE"/>
    <w:rsid w:val="00EB4B9C"/>
    <w:rsid w:val="00EB4DA5"/>
    <w:rsid w:val="00EB69D9"/>
    <w:rsid w:val="00EC4477"/>
    <w:rsid w:val="00EC64AF"/>
    <w:rsid w:val="00EC66BB"/>
    <w:rsid w:val="00ED11C8"/>
    <w:rsid w:val="00ED1E24"/>
    <w:rsid w:val="00ED2DFD"/>
    <w:rsid w:val="00ED44C1"/>
    <w:rsid w:val="00ED4F4F"/>
    <w:rsid w:val="00ED6544"/>
    <w:rsid w:val="00ED7972"/>
    <w:rsid w:val="00EE0431"/>
    <w:rsid w:val="00EE059C"/>
    <w:rsid w:val="00EE0913"/>
    <w:rsid w:val="00EE18D5"/>
    <w:rsid w:val="00EE2E1F"/>
    <w:rsid w:val="00EE3D1A"/>
    <w:rsid w:val="00EE3DC0"/>
    <w:rsid w:val="00EE4046"/>
    <w:rsid w:val="00EE4BC1"/>
    <w:rsid w:val="00EE55F8"/>
    <w:rsid w:val="00EE59F1"/>
    <w:rsid w:val="00EE64C3"/>
    <w:rsid w:val="00EE6ECA"/>
    <w:rsid w:val="00EF047F"/>
    <w:rsid w:val="00EF20B6"/>
    <w:rsid w:val="00EF43A7"/>
    <w:rsid w:val="00EF475E"/>
    <w:rsid w:val="00EF56E9"/>
    <w:rsid w:val="00EF6BCE"/>
    <w:rsid w:val="00EF6BE3"/>
    <w:rsid w:val="00EF7E1E"/>
    <w:rsid w:val="00F02643"/>
    <w:rsid w:val="00F03587"/>
    <w:rsid w:val="00F04056"/>
    <w:rsid w:val="00F04353"/>
    <w:rsid w:val="00F05C39"/>
    <w:rsid w:val="00F069D2"/>
    <w:rsid w:val="00F07F3E"/>
    <w:rsid w:val="00F10689"/>
    <w:rsid w:val="00F11452"/>
    <w:rsid w:val="00F1260F"/>
    <w:rsid w:val="00F12E17"/>
    <w:rsid w:val="00F14386"/>
    <w:rsid w:val="00F14ED4"/>
    <w:rsid w:val="00F16732"/>
    <w:rsid w:val="00F20021"/>
    <w:rsid w:val="00F20831"/>
    <w:rsid w:val="00F21CED"/>
    <w:rsid w:val="00F22C71"/>
    <w:rsid w:val="00F23346"/>
    <w:rsid w:val="00F2454E"/>
    <w:rsid w:val="00F25BC1"/>
    <w:rsid w:val="00F262B0"/>
    <w:rsid w:val="00F267AB"/>
    <w:rsid w:val="00F27C19"/>
    <w:rsid w:val="00F301E3"/>
    <w:rsid w:val="00F31B64"/>
    <w:rsid w:val="00F32635"/>
    <w:rsid w:val="00F32B88"/>
    <w:rsid w:val="00F330CB"/>
    <w:rsid w:val="00F33533"/>
    <w:rsid w:val="00F365A1"/>
    <w:rsid w:val="00F37358"/>
    <w:rsid w:val="00F37F6A"/>
    <w:rsid w:val="00F4015A"/>
    <w:rsid w:val="00F40882"/>
    <w:rsid w:val="00F41AC3"/>
    <w:rsid w:val="00F41F0C"/>
    <w:rsid w:val="00F42DD1"/>
    <w:rsid w:val="00F45A62"/>
    <w:rsid w:val="00F52FBC"/>
    <w:rsid w:val="00F531F5"/>
    <w:rsid w:val="00F5393A"/>
    <w:rsid w:val="00F56716"/>
    <w:rsid w:val="00F5692F"/>
    <w:rsid w:val="00F56AC1"/>
    <w:rsid w:val="00F576E0"/>
    <w:rsid w:val="00F57E06"/>
    <w:rsid w:val="00F60EC7"/>
    <w:rsid w:val="00F64153"/>
    <w:rsid w:val="00F64319"/>
    <w:rsid w:val="00F65C79"/>
    <w:rsid w:val="00F660DD"/>
    <w:rsid w:val="00F66A18"/>
    <w:rsid w:val="00F66AAC"/>
    <w:rsid w:val="00F704F7"/>
    <w:rsid w:val="00F7140D"/>
    <w:rsid w:val="00F71666"/>
    <w:rsid w:val="00F71C45"/>
    <w:rsid w:val="00F72481"/>
    <w:rsid w:val="00F72BF1"/>
    <w:rsid w:val="00F73F11"/>
    <w:rsid w:val="00F75890"/>
    <w:rsid w:val="00F77558"/>
    <w:rsid w:val="00F77848"/>
    <w:rsid w:val="00F8070C"/>
    <w:rsid w:val="00F83A3A"/>
    <w:rsid w:val="00F84C5B"/>
    <w:rsid w:val="00F851FB"/>
    <w:rsid w:val="00F8532E"/>
    <w:rsid w:val="00F85CDD"/>
    <w:rsid w:val="00F874E2"/>
    <w:rsid w:val="00F8790E"/>
    <w:rsid w:val="00F87BF8"/>
    <w:rsid w:val="00F90ED7"/>
    <w:rsid w:val="00F9335E"/>
    <w:rsid w:val="00F93BA4"/>
    <w:rsid w:val="00F94E4A"/>
    <w:rsid w:val="00F95A1F"/>
    <w:rsid w:val="00F963F1"/>
    <w:rsid w:val="00FA25B3"/>
    <w:rsid w:val="00FA4290"/>
    <w:rsid w:val="00FA491B"/>
    <w:rsid w:val="00FA6275"/>
    <w:rsid w:val="00FA6D25"/>
    <w:rsid w:val="00FB0114"/>
    <w:rsid w:val="00FB041B"/>
    <w:rsid w:val="00FB0C43"/>
    <w:rsid w:val="00FB311E"/>
    <w:rsid w:val="00FB3B68"/>
    <w:rsid w:val="00FB58F8"/>
    <w:rsid w:val="00FB5EC8"/>
    <w:rsid w:val="00FB65F2"/>
    <w:rsid w:val="00FB666B"/>
    <w:rsid w:val="00FC073F"/>
    <w:rsid w:val="00FC22C8"/>
    <w:rsid w:val="00FC3006"/>
    <w:rsid w:val="00FC338B"/>
    <w:rsid w:val="00FC6942"/>
    <w:rsid w:val="00FC69B1"/>
    <w:rsid w:val="00FC77B3"/>
    <w:rsid w:val="00FD0FBE"/>
    <w:rsid w:val="00FD29F0"/>
    <w:rsid w:val="00FD2DB6"/>
    <w:rsid w:val="00FD3E6D"/>
    <w:rsid w:val="00FD4609"/>
    <w:rsid w:val="00FD47BB"/>
    <w:rsid w:val="00FD4D42"/>
    <w:rsid w:val="00FD534C"/>
    <w:rsid w:val="00FD60A8"/>
    <w:rsid w:val="00FD64B2"/>
    <w:rsid w:val="00FE0ADD"/>
    <w:rsid w:val="00FE0CD2"/>
    <w:rsid w:val="00FE0E96"/>
    <w:rsid w:val="00FE15B5"/>
    <w:rsid w:val="00FE4243"/>
    <w:rsid w:val="00FE554B"/>
    <w:rsid w:val="00FE5610"/>
    <w:rsid w:val="00FE63EB"/>
    <w:rsid w:val="00FE6B85"/>
    <w:rsid w:val="00FF1E76"/>
    <w:rsid w:val="00FF2C0E"/>
    <w:rsid w:val="00FF4388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A5189"/>
  <w15:docId w15:val="{F200E4F6-678D-4948-89F8-F6BDE487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32A"/>
    <w:pPr>
      <w:overflowPunct w:val="0"/>
      <w:autoSpaceDE w:val="0"/>
      <w:autoSpaceDN w:val="0"/>
      <w:adjustRightInd w:val="0"/>
      <w:textAlignment w:val="baseline"/>
    </w:pPr>
    <w:rPr>
      <w:rFonts w:ascii="Consolas" w:hAnsi="Consolas"/>
      <w:sz w:val="15"/>
      <w:lang w:val="en-GB" w:eastAsia="en-US"/>
    </w:rPr>
  </w:style>
  <w:style w:type="paragraph" w:styleId="Heading1">
    <w:name w:val="heading 1"/>
    <w:basedOn w:val="Normal"/>
    <w:next w:val="BodyText"/>
    <w:link w:val="Heading1Char"/>
    <w:qFormat/>
    <w:rsid w:val="00AB7CF3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AB7CF3"/>
    <w:pPr>
      <w:keepNext/>
      <w:keepLines/>
      <w:pageBreakBefore/>
      <w:pBdr>
        <w:top w:val="single" w:sz="30" w:space="4" w:color="auto"/>
      </w:pBdr>
      <w:ind w:left="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AB7CF3"/>
    <w:pPr>
      <w:keepNext/>
      <w:keepLines/>
      <w:ind w:left="0"/>
      <w:outlineLvl w:val="2"/>
    </w:pPr>
    <w:rPr>
      <w:b/>
      <w:lang w:eastAsia="zh-CN"/>
    </w:rPr>
  </w:style>
  <w:style w:type="paragraph" w:styleId="Heading40">
    <w:name w:val="heading 4"/>
    <w:aliases w:val="h4,H4"/>
    <w:basedOn w:val="BodyText"/>
    <w:next w:val="BodyText"/>
    <w:link w:val="Heading4Char"/>
    <w:uiPriority w:val="9"/>
    <w:qFormat/>
    <w:rsid w:val="00AB7CF3"/>
    <w:pPr>
      <w:keepNext/>
      <w:keepLines/>
      <w:numPr>
        <w:ilvl w:val="3"/>
        <w:numId w:val="2"/>
      </w:numPr>
      <w:pBdr>
        <w:bottom w:val="single" w:sz="6" w:space="1" w:color="auto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Heading5">
    <w:name w:val="heading 5"/>
    <w:basedOn w:val="BodyText"/>
    <w:next w:val="BodyText"/>
    <w:qFormat/>
    <w:rsid w:val="00AB7CF3"/>
    <w:pPr>
      <w:keepNext/>
      <w:keepLines/>
      <w:numPr>
        <w:ilvl w:val="4"/>
        <w:numId w:val="2"/>
      </w:numPr>
      <w:outlineLvl w:val="4"/>
    </w:pPr>
    <w:rPr>
      <w:b/>
      <w:i/>
    </w:rPr>
  </w:style>
  <w:style w:type="paragraph" w:styleId="Heading6">
    <w:name w:val="heading 6"/>
    <w:basedOn w:val="Normal"/>
    <w:next w:val="NormalIndent"/>
    <w:qFormat/>
    <w:rsid w:val="00AB7CF3"/>
    <w:pPr>
      <w:numPr>
        <w:ilvl w:val="5"/>
        <w:numId w:val="2"/>
      </w:numPr>
      <w:outlineLvl w:val="5"/>
    </w:pPr>
    <w:rPr>
      <w:rFonts w:ascii="Times" w:hAnsi="Times"/>
      <w:u w:val="single"/>
    </w:rPr>
  </w:style>
  <w:style w:type="paragraph" w:styleId="Heading7">
    <w:name w:val="heading 7"/>
    <w:basedOn w:val="Normal"/>
    <w:next w:val="NormalIndent"/>
    <w:qFormat/>
    <w:rsid w:val="00AB7CF3"/>
    <w:pPr>
      <w:numPr>
        <w:ilvl w:val="6"/>
        <w:numId w:val="2"/>
      </w:numPr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NormalIndent"/>
    <w:qFormat/>
    <w:rsid w:val="00AB7CF3"/>
    <w:pPr>
      <w:numPr>
        <w:ilvl w:val="7"/>
        <w:numId w:val="2"/>
      </w:numPr>
      <w:outlineLvl w:val="7"/>
    </w:pPr>
    <w:rPr>
      <w:rFonts w:ascii="Times" w:hAnsi="Times"/>
      <w:i/>
    </w:rPr>
  </w:style>
  <w:style w:type="paragraph" w:styleId="Heading9">
    <w:name w:val="heading 9"/>
    <w:basedOn w:val="Normal"/>
    <w:next w:val="NormalIndent"/>
    <w:qFormat/>
    <w:rsid w:val="00AB7CF3"/>
    <w:pPr>
      <w:numPr>
        <w:ilvl w:val="8"/>
        <w:numId w:val="2"/>
      </w:numPr>
      <w:outlineLvl w:val="8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contents,body text,bt,bt + Verdana,Left:  5.71 cm + Verdana,Left:  5.71 cm"/>
    <w:basedOn w:val="Normal"/>
    <w:link w:val="BodyTextChar"/>
    <w:semiHidden/>
    <w:rsid w:val="00AB7CF3"/>
    <w:pPr>
      <w:spacing w:before="120" w:after="120"/>
      <w:ind w:left="2835"/>
    </w:pPr>
    <w:rPr>
      <w:sz w:val="24"/>
    </w:rPr>
  </w:style>
  <w:style w:type="paragraph" w:styleId="NormalIndent">
    <w:name w:val="Normal Indent"/>
    <w:basedOn w:val="Normal"/>
    <w:semiHidden/>
    <w:rsid w:val="00AB7CF3"/>
    <w:pPr>
      <w:tabs>
        <w:tab w:val="left" w:pos="2880"/>
      </w:tabs>
      <w:ind w:left="1152"/>
    </w:pPr>
  </w:style>
  <w:style w:type="character" w:customStyle="1" w:styleId="Char">
    <w:name w:val="正文文本 Char"/>
    <w:aliases w:val="contents Char,body text Char,bt Char,bt + Verdana Char,Left:  5.71 cm + Verdana Char,Left:  5.71 cm Char"/>
    <w:basedOn w:val="DefaultParagraphFont"/>
    <w:rsid w:val="00AB7CF3"/>
    <w:rPr>
      <w:sz w:val="24"/>
      <w:lang w:val="en-GB" w:eastAsia="en-US"/>
    </w:rPr>
  </w:style>
  <w:style w:type="character" w:customStyle="1" w:styleId="1Char">
    <w:name w:val="标题 1 Char"/>
    <w:basedOn w:val="DefaultParagraphFont"/>
    <w:uiPriority w:val="9"/>
    <w:rsid w:val="00AB7CF3"/>
    <w:rPr>
      <w:sz w:val="60"/>
      <w:lang w:val="en-GB" w:eastAsia="en-US"/>
    </w:rPr>
  </w:style>
  <w:style w:type="character" w:customStyle="1" w:styleId="2Char">
    <w:name w:val="标题 2 Char"/>
    <w:basedOn w:val="DefaultParagraphFont"/>
    <w:uiPriority w:val="9"/>
    <w:rsid w:val="00AB7CF3"/>
    <w:rPr>
      <w:b/>
      <w:sz w:val="28"/>
      <w:lang w:val="en-GB" w:eastAsia="en-US"/>
    </w:rPr>
  </w:style>
  <w:style w:type="character" w:customStyle="1" w:styleId="3Char">
    <w:name w:val="标题 3 Char"/>
    <w:basedOn w:val="DefaultParagraphFont"/>
    <w:uiPriority w:val="9"/>
    <w:rsid w:val="00AB7CF3"/>
    <w:rPr>
      <w:b/>
      <w:sz w:val="24"/>
      <w:lang w:val="en-GB" w:eastAsia="en-US"/>
    </w:rPr>
  </w:style>
  <w:style w:type="character" w:customStyle="1" w:styleId="4Char">
    <w:name w:val="标题 4 Char"/>
    <w:basedOn w:val="DefaultParagraphFont"/>
    <w:uiPriority w:val="9"/>
    <w:rsid w:val="00AB7CF3"/>
    <w:rPr>
      <w:b/>
      <w:sz w:val="24"/>
      <w:lang w:val="en-GB" w:eastAsia="en-US"/>
    </w:rPr>
  </w:style>
  <w:style w:type="paragraph" w:styleId="TOC5">
    <w:name w:val="toc 5"/>
    <w:basedOn w:val="Normal"/>
    <w:next w:val="Normal"/>
    <w:uiPriority w:val="39"/>
    <w:rsid w:val="00AB7CF3"/>
    <w:pPr>
      <w:tabs>
        <w:tab w:val="right" w:leader="dot" w:pos="10110"/>
      </w:tabs>
      <w:ind w:left="3600"/>
    </w:pPr>
    <w:rPr>
      <w:sz w:val="18"/>
    </w:rPr>
  </w:style>
  <w:style w:type="paragraph" w:customStyle="1" w:styleId="Checklist-X">
    <w:name w:val="Checklist-X"/>
    <w:basedOn w:val="Checklist"/>
    <w:rsid w:val="00AB7CF3"/>
  </w:style>
  <w:style w:type="paragraph" w:customStyle="1" w:styleId="Checklist">
    <w:name w:val="Checklist"/>
    <w:basedOn w:val="Bullet"/>
    <w:rsid w:val="00AB7CF3"/>
    <w:pPr>
      <w:ind w:left="3427" w:hanging="547"/>
    </w:pPr>
  </w:style>
  <w:style w:type="paragraph" w:customStyle="1" w:styleId="Bullet">
    <w:name w:val="Bullet"/>
    <w:basedOn w:val="BodyText"/>
    <w:rsid w:val="00AB7CF3"/>
    <w:pPr>
      <w:keepLines/>
      <w:spacing w:before="60" w:after="60"/>
      <w:ind w:left="3096" w:hanging="216"/>
    </w:pPr>
  </w:style>
  <w:style w:type="paragraph" w:styleId="TOC3">
    <w:name w:val="toc 3"/>
    <w:basedOn w:val="Normal"/>
    <w:next w:val="Normal"/>
    <w:uiPriority w:val="39"/>
    <w:rsid w:val="00AB7CF3"/>
    <w:pPr>
      <w:tabs>
        <w:tab w:val="right" w:leader="dot" w:pos="10110"/>
      </w:tabs>
      <w:ind w:left="2880"/>
    </w:pPr>
  </w:style>
  <w:style w:type="paragraph" w:styleId="TOC2">
    <w:name w:val="toc 2"/>
    <w:basedOn w:val="Normal"/>
    <w:next w:val="Normal"/>
    <w:uiPriority w:val="39"/>
    <w:rsid w:val="00AB7CF3"/>
    <w:pPr>
      <w:tabs>
        <w:tab w:val="right" w:leader="dot" w:pos="10110"/>
      </w:tabs>
      <w:spacing w:before="120" w:after="120"/>
      <w:ind w:left="2520"/>
    </w:pPr>
  </w:style>
  <w:style w:type="paragraph" w:styleId="TOC1">
    <w:name w:val="toc 1"/>
    <w:basedOn w:val="Normal"/>
    <w:next w:val="Normal"/>
    <w:uiPriority w:val="39"/>
    <w:rsid w:val="00AB7CF3"/>
    <w:pPr>
      <w:keepNext/>
      <w:tabs>
        <w:tab w:val="left" w:pos="2550"/>
        <w:tab w:val="right" w:leader="dot" w:pos="10110"/>
      </w:tabs>
      <w:spacing w:before="240" w:after="120"/>
    </w:pPr>
    <w:rPr>
      <w:b/>
    </w:rPr>
  </w:style>
  <w:style w:type="paragraph" w:styleId="Footer">
    <w:name w:val="footer"/>
    <w:basedOn w:val="Normal"/>
    <w:link w:val="FooterChar"/>
    <w:rsid w:val="00AB7CF3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uiPriority w:val="99"/>
    <w:semiHidden/>
    <w:rsid w:val="00AB7CF3"/>
    <w:pPr>
      <w:tabs>
        <w:tab w:val="right" w:pos="10080"/>
      </w:tabs>
    </w:pPr>
    <w:rPr>
      <w:sz w:val="16"/>
    </w:rPr>
  </w:style>
  <w:style w:type="character" w:styleId="FootnoteReference">
    <w:name w:val="footnote reference"/>
    <w:basedOn w:val="DefaultParagraphFont"/>
    <w:semiHidden/>
    <w:rsid w:val="00AB7CF3"/>
    <w:rPr>
      <w:position w:val="6"/>
      <w:sz w:val="16"/>
    </w:rPr>
  </w:style>
  <w:style w:type="paragraph" w:styleId="FootnoteText">
    <w:name w:val="footnote text"/>
    <w:basedOn w:val="Normal"/>
    <w:semiHidden/>
    <w:rsid w:val="00AB7CF3"/>
    <w:pPr>
      <w:spacing w:after="240"/>
      <w:ind w:hanging="720"/>
    </w:pPr>
  </w:style>
  <w:style w:type="paragraph" w:styleId="Title">
    <w:name w:val="Title"/>
    <w:basedOn w:val="Normal"/>
    <w:link w:val="TitleChar"/>
    <w:qFormat/>
    <w:rsid w:val="00AB7CF3"/>
    <w:pPr>
      <w:keepLines/>
      <w:spacing w:after="120"/>
      <w:ind w:left="2520" w:right="720"/>
    </w:pPr>
    <w:rPr>
      <w:rFonts w:ascii="Book Antiqua" w:hAnsi="Book Antiqua"/>
      <w:sz w:val="48"/>
      <w:lang w:val="en-US"/>
    </w:rPr>
  </w:style>
  <w:style w:type="paragraph" w:customStyle="1" w:styleId="tty132">
    <w:name w:val="tty132"/>
    <w:basedOn w:val="tty80"/>
    <w:rsid w:val="00AB7CF3"/>
    <w:rPr>
      <w:sz w:val="12"/>
    </w:rPr>
  </w:style>
  <w:style w:type="paragraph" w:customStyle="1" w:styleId="tty80">
    <w:name w:val="tty80"/>
    <w:basedOn w:val="Normal"/>
    <w:rsid w:val="00AB7CF3"/>
    <w:rPr>
      <w:rFonts w:ascii="Courier New" w:hAnsi="Courier New"/>
    </w:rPr>
  </w:style>
  <w:style w:type="paragraph" w:customStyle="1" w:styleId="hangingindent">
    <w:name w:val="hanging indent"/>
    <w:basedOn w:val="BodyText"/>
    <w:rsid w:val="00AB7CF3"/>
    <w:pPr>
      <w:keepLines/>
      <w:ind w:left="5400" w:hanging="2880"/>
    </w:pPr>
  </w:style>
  <w:style w:type="paragraph" w:customStyle="1" w:styleId="TableText">
    <w:name w:val="Table Text"/>
    <w:basedOn w:val="Normal"/>
    <w:rsid w:val="00AB7CF3"/>
    <w:pPr>
      <w:keepLines/>
    </w:pPr>
    <w:rPr>
      <w:sz w:val="16"/>
    </w:rPr>
  </w:style>
  <w:style w:type="paragraph" w:customStyle="1" w:styleId="NumberList">
    <w:name w:val="Number List"/>
    <w:basedOn w:val="BodyText"/>
    <w:rsid w:val="00AB7CF3"/>
    <w:pPr>
      <w:spacing w:before="60" w:after="60"/>
      <w:ind w:left="3240" w:hanging="360"/>
    </w:pPr>
  </w:style>
  <w:style w:type="paragraph" w:customStyle="1" w:styleId="HeadingBar">
    <w:name w:val="Heading Bar"/>
    <w:basedOn w:val="Normal"/>
    <w:next w:val="Heading3"/>
    <w:rsid w:val="00AB7CF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BodyText"/>
    <w:rsid w:val="00AB7CF3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rsid w:val="00AB7CF3"/>
    <w:pPr>
      <w:ind w:right="-720"/>
    </w:pPr>
    <w:rPr>
      <w:sz w:val="8"/>
    </w:rPr>
  </w:style>
  <w:style w:type="paragraph" w:customStyle="1" w:styleId="TitleBar">
    <w:name w:val="Title Bar"/>
    <w:basedOn w:val="Normal"/>
    <w:rsid w:val="00AB7CF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rsid w:val="00AB7CF3"/>
    <w:pPr>
      <w:ind w:left="2895"/>
    </w:pPr>
  </w:style>
  <w:style w:type="paragraph" w:styleId="PlainText">
    <w:name w:val="Plain Text"/>
    <w:basedOn w:val="Normal"/>
    <w:semiHidden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Courier New" w:hAnsi="Courier New" w:cs="Courier New"/>
      <w:kern w:val="2"/>
      <w:lang w:val="en-US" w:eastAsia="zh-CN"/>
    </w:rPr>
  </w:style>
  <w:style w:type="character" w:customStyle="1" w:styleId="ChapterTitle">
    <w:name w:val="Chapter Title"/>
    <w:basedOn w:val="DefaultParagraphFont"/>
    <w:rsid w:val="00AB7CF3"/>
  </w:style>
  <w:style w:type="paragraph" w:customStyle="1" w:styleId="Legal">
    <w:name w:val="Legal"/>
    <w:basedOn w:val="Normal"/>
    <w:rsid w:val="00AB7CF3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DefaultParagraphFont"/>
    <w:rsid w:val="00AB7CF3"/>
    <w:rPr>
      <w:color w:val="0000FF"/>
    </w:rPr>
  </w:style>
  <w:style w:type="paragraph" w:customStyle="1" w:styleId="Note">
    <w:name w:val="Note"/>
    <w:basedOn w:val="BodyText"/>
    <w:rsid w:val="00AB7CF3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AB7CF3"/>
    <w:pPr>
      <w:spacing w:before="120" w:after="120"/>
    </w:pPr>
    <w:rPr>
      <w:b/>
    </w:rPr>
  </w:style>
  <w:style w:type="paragraph" w:styleId="MacroText">
    <w:name w:val="macro"/>
    <w:semiHidden/>
    <w:rsid w:val="00AB7C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  <w:lang w:eastAsia="en-US"/>
    </w:rPr>
  </w:style>
  <w:style w:type="paragraph" w:styleId="TOC4">
    <w:name w:val="toc 4"/>
    <w:basedOn w:val="Normal"/>
    <w:next w:val="Normal"/>
    <w:uiPriority w:val="39"/>
    <w:rsid w:val="00AB7CF3"/>
    <w:pPr>
      <w:tabs>
        <w:tab w:val="right" w:leader="dot" w:pos="10110"/>
      </w:tabs>
      <w:ind w:left="3240"/>
    </w:pPr>
    <w:rPr>
      <w:sz w:val="18"/>
    </w:rPr>
  </w:style>
  <w:style w:type="paragraph" w:customStyle="1" w:styleId="Title-Major">
    <w:name w:val="Title-Major"/>
    <w:basedOn w:val="Title"/>
    <w:rsid w:val="00AB7CF3"/>
    <w:rPr>
      <w:smallCaps/>
    </w:rPr>
  </w:style>
  <w:style w:type="paragraph" w:customStyle="1" w:styleId="RouteTitle">
    <w:name w:val="Route Title"/>
    <w:basedOn w:val="Normal"/>
    <w:rsid w:val="00AB7CF3"/>
    <w:pPr>
      <w:keepLines/>
      <w:spacing w:after="120"/>
      <w:ind w:left="2520" w:right="720"/>
    </w:pPr>
    <w:rPr>
      <w:sz w:val="36"/>
    </w:rPr>
  </w:style>
  <w:style w:type="paragraph" w:customStyle="1" w:styleId="12text">
    <w:name w:val="12 text"/>
    <w:basedOn w:val="Normal"/>
    <w:rsid w:val="00AB7CF3"/>
    <w:pPr>
      <w:spacing w:before="240" w:after="120"/>
      <w:jc w:val="both"/>
    </w:pPr>
    <w:rPr>
      <w:rFonts w:ascii="Arial" w:hAnsi="Arial"/>
    </w:rPr>
  </w:style>
  <w:style w:type="paragraph" w:customStyle="1" w:styleId="Flowchartheaders">
    <w:name w:val="Flowchart headers"/>
    <w:basedOn w:val="Normal"/>
    <w:rsid w:val="00AB7CF3"/>
    <w:pPr>
      <w:jc w:val="center"/>
    </w:pPr>
    <w:rPr>
      <w:caps/>
      <w:color w:val="000000"/>
      <w:sz w:val="24"/>
      <w:u w:val="single"/>
    </w:rPr>
  </w:style>
  <w:style w:type="paragraph" w:customStyle="1" w:styleId="Responsibilities">
    <w:name w:val="Responsibilities"/>
    <w:basedOn w:val="Normal"/>
    <w:rsid w:val="00AB7CF3"/>
    <w:rPr>
      <w:color w:val="0000FF"/>
    </w:rPr>
  </w:style>
  <w:style w:type="paragraph" w:customStyle="1" w:styleId="InterfacesBoth">
    <w:name w:val="Interfaces Both"/>
    <w:basedOn w:val="Flowchartheaders"/>
    <w:rsid w:val="00AB7CF3"/>
    <w:pPr>
      <w:ind w:left="360" w:hanging="360"/>
      <w:jc w:val="left"/>
    </w:pPr>
    <w:rPr>
      <w:caps w:val="0"/>
      <w:color w:val="0000FF"/>
      <w:sz w:val="20"/>
      <w:u w:val="none"/>
    </w:rPr>
  </w:style>
  <w:style w:type="paragraph" w:customStyle="1" w:styleId="OutlineProcedure">
    <w:name w:val="Outline Procedure"/>
    <w:basedOn w:val="Normal"/>
    <w:rsid w:val="00AB7CF3"/>
    <w:pPr>
      <w:jc w:val="center"/>
    </w:pPr>
    <w:rPr>
      <w:color w:val="0000FF"/>
      <w:sz w:val="24"/>
    </w:rPr>
  </w:style>
  <w:style w:type="paragraph" w:customStyle="1" w:styleId="InterfacesIn">
    <w:name w:val="Interfaces In"/>
    <w:basedOn w:val="InterfacesBoth"/>
    <w:rsid w:val="00AB7CF3"/>
  </w:style>
  <w:style w:type="paragraph" w:customStyle="1" w:styleId="InterfacesOut">
    <w:name w:val="Interfaces Out"/>
    <w:basedOn w:val="InterfacesBoth"/>
    <w:rsid w:val="00AB7CF3"/>
  </w:style>
  <w:style w:type="character" w:styleId="PageNumber">
    <w:name w:val="page number"/>
    <w:basedOn w:val="DefaultParagraphFont"/>
    <w:rsid w:val="00AB7CF3"/>
  </w:style>
  <w:style w:type="paragraph" w:customStyle="1" w:styleId="BodySingle">
    <w:name w:val="Body Single"/>
    <w:basedOn w:val="Normal"/>
    <w:rsid w:val="00AB7CF3"/>
  </w:style>
  <w:style w:type="paragraph" w:styleId="TOC6">
    <w:name w:val="toc 6"/>
    <w:basedOn w:val="Normal"/>
    <w:next w:val="Normal"/>
    <w:uiPriority w:val="39"/>
    <w:rsid w:val="00AB7CF3"/>
    <w:pPr>
      <w:tabs>
        <w:tab w:val="right" w:leader="dot" w:pos="10110"/>
      </w:tabs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AB7CF3"/>
    <w:pPr>
      <w:tabs>
        <w:tab w:val="right" w:leader="dot" w:pos="10110"/>
      </w:tabs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AB7CF3"/>
    <w:pPr>
      <w:tabs>
        <w:tab w:val="right" w:leader="dot" w:pos="10110"/>
      </w:tabs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AB7CF3"/>
    <w:pPr>
      <w:tabs>
        <w:tab w:val="right" w:leader="dot" w:pos="10110"/>
      </w:tabs>
      <w:ind w:left="1600"/>
    </w:pPr>
    <w:rPr>
      <w:sz w:val="18"/>
    </w:rPr>
  </w:style>
  <w:style w:type="paragraph" w:styleId="TableofAuthorities">
    <w:name w:val="table of authorities"/>
    <w:basedOn w:val="Normal"/>
    <w:next w:val="Normal"/>
    <w:semiHidden/>
    <w:rsid w:val="00AB7CF3"/>
    <w:pPr>
      <w:tabs>
        <w:tab w:val="right" w:leader="dot" w:pos="8640"/>
      </w:tabs>
      <w:spacing w:after="120"/>
      <w:ind w:left="240" w:hanging="240"/>
    </w:pPr>
    <w:rPr>
      <w:lang w:val="en-US"/>
    </w:rPr>
  </w:style>
  <w:style w:type="character" w:customStyle="1" w:styleId="Version">
    <w:name w:val="Version"/>
    <w:rsid w:val="00AB7CF3"/>
  </w:style>
  <w:style w:type="character" w:customStyle="1" w:styleId="DocRef">
    <w:name w:val="DocRef"/>
    <w:rsid w:val="00AB7CF3"/>
  </w:style>
  <w:style w:type="character" w:customStyle="1" w:styleId="FileName">
    <w:name w:val="FileName"/>
    <w:rsid w:val="00AB7CF3"/>
  </w:style>
  <w:style w:type="character" w:styleId="Hyperlink">
    <w:name w:val="Hyperlink"/>
    <w:basedOn w:val="DefaultParagraphFont"/>
    <w:uiPriority w:val="99"/>
    <w:rsid w:val="00AB7CF3"/>
    <w:rPr>
      <w:color w:val="auto"/>
      <w:u w:val="none"/>
    </w:rPr>
  </w:style>
  <w:style w:type="character" w:customStyle="1" w:styleId="bodycopy1">
    <w:name w:val="bodycopy1"/>
    <w:basedOn w:val="DefaultParagraphFont"/>
    <w:rsid w:val="00AB7CF3"/>
    <w:rPr>
      <w:rFonts w:ascii="Arial" w:hAnsi="Arial"/>
      <w:color w:val="000000"/>
      <w:spacing w:val="210"/>
      <w:sz w:val="18"/>
      <w:u w:val="none"/>
    </w:rPr>
  </w:style>
  <w:style w:type="paragraph" w:styleId="BodyText2">
    <w:name w:val="Body Text 2"/>
    <w:basedOn w:val="Normal"/>
    <w:semiHidden/>
    <w:rsid w:val="00AB7CF3"/>
    <w:pPr>
      <w:framePr w:w="5555" w:h="4033" w:hSpace="180" w:wrap="auto" w:vAnchor="text" w:hAnchor="page" w:x="5761" w:y="121"/>
    </w:pPr>
    <w:rPr>
      <w:b/>
    </w:rPr>
  </w:style>
  <w:style w:type="character" w:styleId="FollowedHyperlink">
    <w:name w:val="FollowedHyperlink"/>
    <w:basedOn w:val="DefaultParagraphFont"/>
    <w:uiPriority w:val="99"/>
    <w:semiHidden/>
    <w:rsid w:val="00AB7CF3"/>
    <w:rPr>
      <w:color w:val="800080"/>
      <w:u w:val="single"/>
    </w:rPr>
  </w:style>
  <w:style w:type="paragraph" w:customStyle="1" w:styleId="Bodylist">
    <w:name w:val="Body list"/>
    <w:basedOn w:val="BodyText"/>
    <w:rsid w:val="00AB7CF3"/>
    <w:pPr>
      <w:spacing w:before="0" w:after="0"/>
      <w:ind w:left="4111" w:hanging="255"/>
    </w:pPr>
  </w:style>
  <w:style w:type="paragraph" w:customStyle="1" w:styleId="Listing">
    <w:name w:val="Listing"/>
    <w:basedOn w:val="12text"/>
    <w:rsid w:val="00AB7CF3"/>
    <w:pPr>
      <w:spacing w:before="0" w:after="0"/>
    </w:pPr>
    <w:rPr>
      <w:rFonts w:ascii="Courier New" w:hAnsi="Courier New"/>
    </w:rPr>
  </w:style>
  <w:style w:type="paragraph" w:styleId="HTMLPreformatted">
    <w:name w:val="HTML Preformatted"/>
    <w:basedOn w:val="Normal"/>
    <w:link w:val="HTMLPreformattedChar"/>
    <w:uiPriority w:val="99"/>
    <w:semiHidden/>
    <w:rsid w:val="00AB7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Arial Unicode MS" w:eastAsia="Arial Unicode MS" w:hAnsi="Arial Unicode MS" w:cs="Arial Unicode MS"/>
      <w:lang w:val="en-US"/>
    </w:rPr>
  </w:style>
  <w:style w:type="character" w:customStyle="1" w:styleId="HTMLChar">
    <w:name w:val="HTML 预设格式 Char"/>
    <w:basedOn w:val="DefaultParagraphFont"/>
    <w:uiPriority w:val="99"/>
    <w:rsid w:val="00AB7CF3"/>
    <w:rPr>
      <w:rFonts w:ascii="Arial Unicode MS" w:eastAsia="Arial Unicode MS" w:hAnsi="Arial Unicode MS" w:cs="Arial Unicode MS"/>
      <w:lang w:eastAsia="en-US"/>
    </w:rPr>
  </w:style>
  <w:style w:type="paragraph" w:customStyle="1" w:styleId="tocheading">
    <w:name w:val="toc_heading"/>
    <w:basedOn w:val="Heading2"/>
    <w:rsid w:val="00AB7CF3"/>
  </w:style>
  <w:style w:type="paragraph" w:styleId="BodyTextIndent">
    <w:name w:val="Body Text Indent"/>
    <w:basedOn w:val="Normal"/>
    <w:semiHidden/>
    <w:rsid w:val="00AB7CF3"/>
    <w:pPr>
      <w:widowControl w:val="0"/>
      <w:overflowPunct/>
      <w:autoSpaceDE/>
      <w:autoSpaceDN/>
      <w:adjustRightInd/>
      <w:ind w:left="1930"/>
      <w:jc w:val="both"/>
      <w:textAlignment w:val="auto"/>
    </w:pPr>
    <w:rPr>
      <w:kern w:val="2"/>
      <w:sz w:val="22"/>
      <w:szCs w:val="24"/>
      <w:lang w:val="en-US" w:eastAsia="zh-CN"/>
    </w:rPr>
  </w:style>
  <w:style w:type="paragraph" w:customStyle="1" w:styleId="HTMLPreformatted1">
    <w:name w:val="HTML Preformatted1"/>
    <w:basedOn w:val="Normal"/>
    <w:rsid w:val="00AB7CF3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both"/>
      <w:textAlignment w:val="auto"/>
    </w:pPr>
    <w:rPr>
      <w:rFonts w:ascii="Arial Unicode MS" w:eastAsia="Arial Unicode MS"/>
      <w:kern w:val="2"/>
      <w:szCs w:val="24"/>
      <w:lang w:val="en-US" w:eastAsia="zh-CN"/>
    </w:rPr>
  </w:style>
  <w:style w:type="paragraph" w:customStyle="1" w:styleId="BodyText25">
    <w:name w:val="Body Text 25"/>
    <w:basedOn w:val="Normal"/>
    <w:rsid w:val="00AB7CF3"/>
    <w:pPr>
      <w:widowControl w:val="0"/>
      <w:overflowPunct/>
      <w:autoSpaceDE/>
      <w:autoSpaceDN/>
      <w:adjustRightInd/>
      <w:ind w:left="2552"/>
      <w:jc w:val="both"/>
      <w:textAlignment w:val="auto"/>
    </w:pPr>
    <w:rPr>
      <w:kern w:val="2"/>
      <w:szCs w:val="24"/>
      <w:lang w:val="en-US" w:eastAsia="zh-CN"/>
    </w:rPr>
  </w:style>
  <w:style w:type="character" w:customStyle="1" w:styleId="Emphasis1">
    <w:name w:val="Emphasis1"/>
    <w:basedOn w:val="DefaultParagraphFont"/>
    <w:rsid w:val="00AB7CF3"/>
    <w:rPr>
      <w:i/>
    </w:rPr>
  </w:style>
  <w:style w:type="paragraph" w:styleId="NormalWeb">
    <w:name w:val="Normal (Web)"/>
    <w:basedOn w:val="Normal"/>
    <w:uiPriority w:val="99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character" w:customStyle="1" w:styleId="rdanull1">
    <w:name w:val="rda_null1"/>
    <w:basedOn w:val="DefaultParagraphFont"/>
    <w:rsid w:val="00AB7CF3"/>
    <w:rPr>
      <w:i/>
      <w:iCs/>
    </w:rPr>
  </w:style>
  <w:style w:type="paragraph" w:customStyle="1" w:styleId="AppendixC1111">
    <w:name w:val="Appendix C.1.1.1.1"/>
    <w:basedOn w:val="Normal"/>
    <w:autoRedefine/>
    <w:rsid w:val="00AB7CF3"/>
    <w:pPr>
      <w:overflowPunct/>
      <w:autoSpaceDE/>
      <w:autoSpaceDN/>
      <w:adjustRightInd/>
      <w:textAlignment w:val="auto"/>
    </w:pPr>
    <w:rPr>
      <w:sz w:val="24"/>
      <w:szCs w:val="24"/>
      <w:lang w:val="en-US"/>
    </w:rPr>
  </w:style>
  <w:style w:type="paragraph" w:customStyle="1" w:styleId="A1">
    <w:name w:val="A引用"/>
    <w:basedOn w:val="BodyText"/>
    <w:qFormat/>
    <w:rsid w:val="00AB7CF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ind w:left="1134"/>
    </w:pPr>
    <w:rPr>
      <w:rFonts w:eastAsia="Courier New"/>
      <w:i/>
      <w:color w:val="0000FF"/>
      <w:sz w:val="21"/>
      <w:lang w:eastAsia="zh-CN"/>
    </w:rPr>
  </w:style>
  <w:style w:type="character" w:customStyle="1" w:styleId="AChar">
    <w:name w:val="A引用 Char"/>
    <w:basedOn w:val="Char"/>
    <w:rsid w:val="00AB7CF3"/>
    <w:rPr>
      <w:rFonts w:eastAsia="Courier New"/>
      <w:i/>
      <w:color w:val="0000FF"/>
      <w:sz w:val="21"/>
      <w:lang w:val="en-GB" w:eastAsia="en-US"/>
    </w:rPr>
  </w:style>
  <w:style w:type="paragraph" w:customStyle="1" w:styleId="rdaindex">
    <w:name w:val="rda_index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normal">
    <w:name w:val="rda_normal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filter">
    <w:name w:val="rda_filter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993800"/>
      <w:sz w:val="18"/>
      <w:szCs w:val="18"/>
      <w:lang w:val="en-US" w:eastAsia="zh-CN"/>
    </w:rPr>
  </w:style>
  <w:style w:type="paragraph" w:customStyle="1" w:styleId="rdanull">
    <w:name w:val="rda_null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i/>
      <w:iCs/>
      <w:sz w:val="18"/>
      <w:szCs w:val="18"/>
      <w:lang w:val="en-US" w:eastAsia="zh-CN"/>
    </w:rPr>
  </w:style>
  <w:style w:type="paragraph" w:customStyle="1" w:styleId="rdared">
    <w:name w:val="rda_red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FF0000"/>
      <w:sz w:val="18"/>
      <w:szCs w:val="18"/>
      <w:lang w:val="en-US" w:eastAsia="zh-CN"/>
    </w:rPr>
  </w:style>
  <w:style w:type="paragraph" w:customStyle="1" w:styleId="rdablue">
    <w:name w:val="rda_blue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0000FF"/>
      <w:sz w:val="18"/>
      <w:szCs w:val="18"/>
      <w:lang w:val="en-US" w:eastAsia="zh-CN"/>
    </w:rPr>
  </w:style>
  <w:style w:type="paragraph" w:customStyle="1" w:styleId="ts">
    <w:name w:val="ts"/>
    <w:basedOn w:val="Normal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hAnsi="Arial Unicode MS"/>
      <w:sz w:val="24"/>
      <w:szCs w:val="24"/>
      <w:lang w:val="en-US" w:eastAsia="zh-CN"/>
    </w:rPr>
  </w:style>
  <w:style w:type="character" w:styleId="HTMLCode">
    <w:name w:val="HTML Code"/>
    <w:basedOn w:val="DefaultParagraphFont"/>
    <w:uiPriority w:val="99"/>
    <w:semiHidden/>
    <w:rsid w:val="00AB7CF3"/>
    <w:rPr>
      <w:rFonts w:ascii="Arial Unicode MS" w:eastAsia="Courier New" w:hAnsi="Arial Unicode MS" w:cs="Courier New"/>
      <w:sz w:val="20"/>
      <w:szCs w:val="20"/>
    </w:rPr>
  </w:style>
  <w:style w:type="paragraph" w:customStyle="1" w:styleId="4">
    <w:name w:val="正文_编号_缩进 4 字符"/>
    <w:basedOn w:val="Normal"/>
    <w:rsid w:val="00AB7CF3"/>
    <w:pPr>
      <w:widowControl w:val="0"/>
      <w:numPr>
        <w:numId w:val="3"/>
      </w:numPr>
      <w:overflowPunct/>
      <w:autoSpaceDE/>
      <w:autoSpaceDN/>
      <w:adjustRightInd/>
      <w:spacing w:before="40" w:after="40"/>
      <w:jc w:val="both"/>
      <w:textAlignment w:val="auto"/>
    </w:pPr>
    <w:rPr>
      <w:rFonts w:ascii="Verdana" w:hAnsi="Verdana"/>
      <w:kern w:val="2"/>
      <w:szCs w:val="24"/>
      <w:lang w:val="en-US" w:eastAsia="zh-CN"/>
    </w:rPr>
  </w:style>
  <w:style w:type="paragraph" w:customStyle="1" w:styleId="40">
    <w:name w:val="正文_代码_缩进 4 字符"/>
    <w:basedOn w:val="BodyText"/>
    <w:next w:val="Normal"/>
    <w:rsid w:val="00AB7CF3"/>
    <w:pPr>
      <w:widowControl w:val="0"/>
      <w:overflowPunct/>
      <w:autoSpaceDE/>
      <w:autoSpaceDN/>
      <w:adjustRightInd/>
      <w:spacing w:before="80" w:after="0"/>
      <w:ind w:leftChars="400" w:left="400"/>
      <w:jc w:val="both"/>
      <w:textAlignment w:val="auto"/>
    </w:pPr>
    <w:rPr>
      <w:rFonts w:ascii="Courier New" w:hAnsi="Courier New" w:cs="Courier New"/>
      <w:color w:val="000000"/>
      <w:sz w:val="18"/>
      <w:szCs w:val="18"/>
      <w:lang w:val="en-US" w:eastAsia="zh-CN"/>
    </w:rPr>
  </w:style>
  <w:style w:type="paragraph" w:customStyle="1" w:styleId="6">
    <w:name w:val="正文_缩进 6 字符"/>
    <w:basedOn w:val="BodyText"/>
    <w:rsid w:val="00AB7CF3"/>
    <w:pPr>
      <w:widowControl w:val="0"/>
      <w:overflowPunct/>
      <w:autoSpaceDE/>
      <w:autoSpaceDN/>
      <w:adjustRightInd/>
      <w:spacing w:before="80" w:after="80"/>
      <w:ind w:leftChars="600" w:left="600"/>
      <w:jc w:val="both"/>
      <w:textAlignment w:val="auto"/>
    </w:pPr>
    <w:rPr>
      <w:rFonts w:ascii="Verdana" w:hAnsi="Verdana"/>
      <w:kern w:val="2"/>
      <w:sz w:val="21"/>
      <w:szCs w:val="24"/>
      <w:lang w:val="en-US" w:eastAsia="zh-CN"/>
    </w:rPr>
  </w:style>
  <w:style w:type="paragraph" w:customStyle="1" w:styleId="a2">
    <w:name w:val="表格_正文"/>
    <w:basedOn w:val="Normal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Arial" w:hAnsi="Arial" w:cs="Arial"/>
      <w:kern w:val="2"/>
      <w:sz w:val="18"/>
      <w:szCs w:val="18"/>
      <w:lang w:val="en-US" w:eastAsia="zh-CN"/>
    </w:rPr>
  </w:style>
  <w:style w:type="paragraph" w:customStyle="1" w:styleId="a3">
    <w:name w:val="正文_表格_标题"/>
    <w:basedOn w:val="a2"/>
    <w:rsid w:val="00AB7CF3"/>
    <w:pPr>
      <w:spacing w:line="360" w:lineRule="auto"/>
    </w:pPr>
    <w:rPr>
      <w:b/>
      <w:sz w:val="21"/>
    </w:rPr>
  </w:style>
  <w:style w:type="character" w:styleId="Strong">
    <w:name w:val="Strong"/>
    <w:basedOn w:val="DefaultParagraphFont"/>
    <w:uiPriority w:val="22"/>
    <w:qFormat/>
    <w:rsid w:val="00AB7CF3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rsid w:val="00AB7CF3"/>
    <w:pPr>
      <w:shd w:val="clear" w:color="auto" w:fill="000080"/>
    </w:pPr>
  </w:style>
  <w:style w:type="paragraph" w:customStyle="1" w:styleId="a4">
    <w:name w:val="正文_评价_列表"/>
    <w:basedOn w:val="Normal"/>
    <w:rsid w:val="00AB7CF3"/>
    <w:pPr>
      <w:tabs>
        <w:tab w:val="num" w:pos="420"/>
      </w:tabs>
      <w:spacing w:before="60" w:after="60"/>
      <w:ind w:left="420" w:hanging="420"/>
    </w:pPr>
    <w:rPr>
      <w:rFonts w:ascii="STZhongsong" w:eastAsia="STZhongsong" w:hAnsi="STZhongsong"/>
      <w:color w:val="0000FF"/>
      <w:szCs w:val="21"/>
      <w:lang w:eastAsia="zh-CN"/>
    </w:rPr>
  </w:style>
  <w:style w:type="paragraph" w:customStyle="1" w:styleId="a5">
    <w:name w:val="正文_列表"/>
    <w:basedOn w:val="BodyText"/>
    <w:rsid w:val="00AB7CF3"/>
    <w:pPr>
      <w:tabs>
        <w:tab w:val="num" w:pos="420"/>
      </w:tabs>
      <w:spacing w:before="60" w:after="60"/>
      <w:ind w:left="420" w:hanging="420"/>
    </w:pPr>
    <w:rPr>
      <w:rFonts w:eastAsia="STZhongsong"/>
      <w:sz w:val="21"/>
      <w:lang w:eastAsia="zh-CN"/>
    </w:rPr>
  </w:style>
  <w:style w:type="paragraph" w:customStyle="1" w:styleId="a6">
    <w:name w:val="表格_拷贝结果"/>
    <w:basedOn w:val="Normal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7">
    <w:name w:val="拷贝结果_正文"/>
    <w:basedOn w:val="Normal"/>
    <w:link w:val="Char0"/>
    <w:rsid w:val="00AB7CF3"/>
    <w:pPr>
      <w:widowControl w:val="0"/>
      <w:overflowPunct/>
      <w:autoSpaceDE/>
      <w:autoSpaceDN/>
      <w:adjustRightInd/>
      <w:spacing w:line="200" w:lineRule="atLeast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8">
    <w:name w:val="表格_标题"/>
    <w:basedOn w:val="Normal"/>
    <w:rsid w:val="00AB7CF3"/>
    <w:rPr>
      <w:rFonts w:ascii="STZhongsong" w:eastAsia="STZhongsong" w:hAnsi="STZhongsong"/>
      <w:b/>
      <w:bCs/>
      <w:szCs w:val="21"/>
      <w:lang w:eastAsia="zh-CN"/>
    </w:rPr>
  </w:style>
  <w:style w:type="paragraph" w:customStyle="1" w:styleId="20">
    <w:name w:val="正文_评价_缩进 2 字符"/>
    <w:basedOn w:val="Normal"/>
    <w:rsid w:val="00AB7CF3"/>
    <w:pPr>
      <w:spacing w:before="60" w:after="60"/>
      <w:ind w:leftChars="200" w:left="400"/>
    </w:pPr>
    <w:rPr>
      <w:rFonts w:ascii="STZhongsong" w:eastAsia="STZhongsong" w:hAnsi="STZhongsong"/>
      <w:color w:val="0000FF"/>
      <w:szCs w:val="21"/>
      <w:lang w:eastAsia="zh-CN"/>
    </w:rPr>
  </w:style>
  <w:style w:type="character" w:customStyle="1" w:styleId="10">
    <w:name w:val="正文文本1"/>
    <w:basedOn w:val="DefaultParagraphFont"/>
    <w:rsid w:val="00AB7CF3"/>
    <w:rPr>
      <w:sz w:val="24"/>
      <w:lang w:val="en-GB" w:eastAsia="en-US"/>
    </w:rPr>
  </w:style>
  <w:style w:type="paragraph" w:customStyle="1" w:styleId="a9">
    <w:name w:val="代码"/>
    <w:basedOn w:val="BodyText"/>
    <w:autoRedefine/>
    <w:rsid w:val="00AB7CF3"/>
    <w:pPr>
      <w:widowControl w:val="0"/>
      <w:overflowPunct/>
      <w:autoSpaceDE/>
      <w:autoSpaceDN/>
      <w:adjustRightInd/>
      <w:spacing w:before="80" w:after="0"/>
      <w:ind w:left="0"/>
      <w:jc w:val="both"/>
      <w:textAlignment w:val="auto"/>
    </w:pPr>
    <w:rPr>
      <w:rFonts w:ascii="Courier New" w:hAnsi="Courier New" w:cs="Courier New"/>
      <w:color w:val="0000FF"/>
      <w:sz w:val="18"/>
      <w:szCs w:val="18"/>
      <w:lang w:val="en-US" w:eastAsia="zh-CN"/>
    </w:rPr>
  </w:style>
  <w:style w:type="paragraph" w:customStyle="1" w:styleId="aa">
    <w:name w:val="正文_评价"/>
    <w:basedOn w:val="BodyText"/>
    <w:rsid w:val="00AB7CF3"/>
    <w:pPr>
      <w:spacing w:before="60" w:after="60"/>
      <w:ind w:left="0"/>
    </w:pPr>
    <w:rPr>
      <w:rFonts w:ascii="STZhongsong" w:eastAsia="STZhongsong" w:hAnsi="STZhongsong"/>
      <w:color w:val="0000FF"/>
      <w:sz w:val="21"/>
      <w:szCs w:val="21"/>
      <w:lang w:eastAsia="zh-CN"/>
    </w:rPr>
  </w:style>
  <w:style w:type="paragraph" w:customStyle="1" w:styleId="ab">
    <w:name w:val="正文_建议"/>
    <w:basedOn w:val="BodyTextIndent"/>
    <w:rsid w:val="00AB7CF3"/>
    <w:pPr>
      <w:spacing w:before="80" w:after="80"/>
      <w:ind w:left="0"/>
    </w:pPr>
    <w:rPr>
      <w:rFonts w:ascii="STZhongsong" w:eastAsia="STZhongsong" w:hAnsi="STZhongsong"/>
      <w:b/>
      <w:sz w:val="24"/>
    </w:rPr>
  </w:style>
  <w:style w:type="paragraph" w:customStyle="1" w:styleId="ac">
    <w:name w:val="拷贝结果_正文_强调"/>
    <w:basedOn w:val="a7"/>
    <w:link w:val="Char1"/>
    <w:rsid w:val="00AB7CF3"/>
    <w:rPr>
      <w:b/>
      <w:bCs/>
      <w:color w:val="FF0000"/>
    </w:rPr>
  </w:style>
  <w:style w:type="character" w:customStyle="1" w:styleId="xq">
    <w:name w:val="xq"/>
    <w:basedOn w:val="DefaultParagraphFont"/>
    <w:rsid w:val="008903A1"/>
  </w:style>
  <w:style w:type="paragraph" w:customStyle="1" w:styleId="2">
    <w:name w:val="标题2"/>
    <w:basedOn w:val="Heading3"/>
    <w:next w:val="Normal"/>
    <w:link w:val="2Char0"/>
    <w:qFormat/>
    <w:rsid w:val="00B71C92"/>
    <w:pPr>
      <w:numPr>
        <w:ilvl w:val="1"/>
        <w:numId w:val="1"/>
      </w:numPr>
    </w:pPr>
    <w:rPr>
      <w:rFonts w:eastAsia="微软雅黑"/>
      <w:lang w:val="en-US"/>
    </w:rPr>
  </w:style>
  <w:style w:type="paragraph" w:customStyle="1" w:styleId="3">
    <w:name w:val="标题3"/>
    <w:basedOn w:val="2"/>
    <w:next w:val="BodyText"/>
    <w:qFormat/>
    <w:rsid w:val="00BB5736"/>
    <w:pPr>
      <w:numPr>
        <w:ilvl w:val="2"/>
        <w:numId w:val="7"/>
      </w:numPr>
      <w:ind w:leftChars="200" w:left="1020"/>
      <w:outlineLvl w:val="3"/>
    </w:pPr>
    <w:rPr>
      <w:sz w:val="21"/>
    </w:rPr>
  </w:style>
  <w:style w:type="character" w:customStyle="1" w:styleId="2Char0">
    <w:name w:val="标题2 Char"/>
    <w:basedOn w:val="DefaultParagraphFont"/>
    <w:link w:val="2"/>
    <w:rsid w:val="00B71C92"/>
    <w:rPr>
      <w:rFonts w:ascii="Consolas" w:eastAsia="微软雅黑" w:hAnsi="Consolas"/>
      <w:b/>
      <w:sz w:val="24"/>
    </w:rPr>
  </w:style>
  <w:style w:type="paragraph" w:customStyle="1" w:styleId="1">
    <w:name w:val="标题1"/>
    <w:basedOn w:val="Heading2"/>
    <w:next w:val="Normal"/>
    <w:qFormat/>
    <w:rsid w:val="00B71C92"/>
    <w:pPr>
      <w:numPr>
        <w:numId w:val="1"/>
      </w:numPr>
    </w:pPr>
    <w:rPr>
      <w:rFonts w:eastAsia="微软雅黑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26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26B"/>
    <w:rPr>
      <w:sz w:val="18"/>
      <w:szCs w:val="18"/>
      <w:lang w:val="en-GB" w:eastAsia="en-US"/>
    </w:rPr>
  </w:style>
  <w:style w:type="table" w:styleId="TableGrid">
    <w:name w:val="Table Grid"/>
    <w:basedOn w:val="TableNormal"/>
    <w:uiPriority w:val="59"/>
    <w:rsid w:val="00312013"/>
    <w:rPr>
      <w:rFonts w:ascii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表格_标题_左对齐"/>
    <w:basedOn w:val="Normal"/>
    <w:rsid w:val="00822627"/>
    <w:pPr>
      <w:widowControl w:val="0"/>
      <w:overflowPunct/>
      <w:autoSpaceDE/>
      <w:autoSpaceDN/>
      <w:adjustRightInd/>
      <w:textAlignment w:val="auto"/>
    </w:pPr>
    <w:rPr>
      <w:rFonts w:ascii="Arial" w:hAnsi="Arial" w:cs="Arial"/>
      <w:b/>
      <w:bCs/>
      <w:color w:val="336699"/>
      <w:kern w:val="2"/>
      <w:sz w:val="18"/>
      <w:szCs w:val="18"/>
      <w:lang w:val="en-US" w:eastAsia="zh-CN"/>
    </w:rPr>
  </w:style>
  <w:style w:type="paragraph" w:customStyle="1" w:styleId="ae">
    <w:name w:val="正文文字_评价"/>
    <w:basedOn w:val="BodyText"/>
    <w:rsid w:val="00822627"/>
    <w:pPr>
      <w:autoSpaceDE/>
      <w:autoSpaceDN/>
      <w:ind w:left="0"/>
    </w:pPr>
    <w:rPr>
      <w:rFonts w:eastAsia="STZhongsong"/>
      <w:color w:val="0000FF"/>
      <w:sz w:val="21"/>
      <w:lang w:eastAsia="zh-CN"/>
    </w:rPr>
  </w:style>
  <w:style w:type="paragraph" w:customStyle="1" w:styleId="a">
    <w:name w:val="表格_列表"/>
    <w:basedOn w:val="Normal"/>
    <w:rsid w:val="00822627"/>
    <w:pPr>
      <w:numPr>
        <w:numId w:val="4"/>
      </w:numPr>
      <w:autoSpaceDE/>
      <w:autoSpaceDN/>
    </w:pPr>
  </w:style>
  <w:style w:type="paragraph" w:customStyle="1" w:styleId="af">
    <w:name w:val="正文_编号"/>
    <w:basedOn w:val="BodyText"/>
    <w:rsid w:val="00822627"/>
    <w:pPr>
      <w:autoSpaceDE/>
      <w:autoSpaceDN/>
      <w:spacing w:before="40" w:after="40"/>
      <w:ind w:left="420" w:hanging="420"/>
    </w:pPr>
    <w:rPr>
      <w:rFonts w:ascii="STZhongsong" w:eastAsia="STZhongsong" w:hAnsi="STZhongsong"/>
      <w:sz w:val="21"/>
      <w:szCs w:val="21"/>
      <w:lang w:eastAsia="zh-CN"/>
    </w:rPr>
  </w:style>
  <w:style w:type="paragraph" w:customStyle="1" w:styleId="21">
    <w:name w:val="正文_缩进 2 字符"/>
    <w:basedOn w:val="BodyText"/>
    <w:rsid w:val="00822627"/>
    <w:pPr>
      <w:numPr>
        <w:ilvl w:val="12"/>
      </w:numPr>
      <w:autoSpaceDE/>
      <w:autoSpaceDN/>
      <w:ind w:leftChars="200" w:left="200"/>
    </w:pPr>
    <w:rPr>
      <w:rFonts w:ascii="STZhongsong" w:eastAsia="STZhongsong" w:hAnsi="STZhongsong"/>
      <w:sz w:val="21"/>
      <w:szCs w:val="21"/>
      <w:lang w:eastAsia="zh-CN"/>
    </w:rPr>
  </w:style>
  <w:style w:type="paragraph" w:customStyle="1" w:styleId="af0">
    <w:name w:val="正文_列表_无缩进"/>
    <w:basedOn w:val="a"/>
    <w:rsid w:val="00822627"/>
    <w:pPr>
      <w:numPr>
        <w:numId w:val="0"/>
      </w:numPr>
      <w:tabs>
        <w:tab w:val="num" w:pos="420"/>
      </w:tabs>
      <w:ind w:left="420" w:hanging="420"/>
    </w:pPr>
    <w:rPr>
      <w:rFonts w:eastAsia="STZhongsong"/>
      <w:lang w:eastAsia="zh-CN"/>
    </w:rPr>
  </w:style>
  <w:style w:type="paragraph" w:styleId="Date">
    <w:name w:val="Date"/>
    <w:basedOn w:val="Normal"/>
    <w:next w:val="Normal"/>
    <w:link w:val="DateChar"/>
    <w:semiHidden/>
    <w:rsid w:val="00822627"/>
    <w:pPr>
      <w:autoSpaceDE/>
      <w:autoSpaceDN/>
      <w:ind w:leftChars="2500" w:left="100"/>
    </w:pPr>
    <w:rPr>
      <w:rFonts w:eastAsia="STZhongsong"/>
      <w:lang w:val="en-US" w:eastAsia="zh-CN"/>
    </w:rPr>
  </w:style>
  <w:style w:type="character" w:customStyle="1" w:styleId="DateChar">
    <w:name w:val="Date Char"/>
    <w:basedOn w:val="DefaultParagraphFont"/>
    <w:link w:val="Date"/>
    <w:semiHidden/>
    <w:rsid w:val="00822627"/>
    <w:rPr>
      <w:rFonts w:eastAsia="STZhongsong"/>
      <w:sz w:val="21"/>
    </w:rPr>
  </w:style>
  <w:style w:type="paragraph" w:customStyle="1" w:styleId="af1">
    <w:name w:val="正文_表格"/>
    <w:basedOn w:val="Normal"/>
    <w:rsid w:val="00822627"/>
    <w:pPr>
      <w:autoSpaceDE/>
      <w:autoSpaceDN/>
    </w:pPr>
    <w:rPr>
      <w:rFonts w:ascii="STZhongsong" w:eastAsia="STZhongsong" w:hAnsi="STZhongsong"/>
      <w:szCs w:val="21"/>
      <w:lang w:eastAsia="zh-CN"/>
    </w:rPr>
  </w:style>
  <w:style w:type="paragraph" w:customStyle="1" w:styleId="22">
    <w:name w:val="正文文字_缩进 2 字符"/>
    <w:basedOn w:val="BodyText"/>
    <w:rsid w:val="00822627"/>
    <w:pPr>
      <w:autoSpaceDE/>
      <w:autoSpaceDN/>
      <w:ind w:leftChars="200" w:left="400"/>
    </w:pPr>
    <w:rPr>
      <w:rFonts w:eastAsia="STZhongsong"/>
      <w:sz w:val="21"/>
      <w:lang w:eastAsia="zh-CN"/>
    </w:rPr>
  </w:style>
  <w:style w:type="paragraph" w:customStyle="1" w:styleId="af2">
    <w:name w:val="表格_评价"/>
    <w:basedOn w:val="aa"/>
    <w:rsid w:val="00822627"/>
    <w:pPr>
      <w:autoSpaceDE/>
      <w:autoSpaceDN/>
      <w:spacing w:before="40" w:after="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627"/>
    <w:rPr>
      <w:shd w:val="clear" w:color="auto" w:fill="000080"/>
      <w:lang w:val="en-GB" w:eastAsia="en-US"/>
    </w:rPr>
  </w:style>
  <w:style w:type="character" w:customStyle="1" w:styleId="Char0">
    <w:name w:val="拷贝结果_正文 Char"/>
    <w:basedOn w:val="DefaultParagraphFont"/>
    <w:link w:val="a7"/>
    <w:rsid w:val="00822627"/>
    <w:rPr>
      <w:rFonts w:ascii="新宋体" w:hAnsi="新宋体"/>
      <w:color w:val="0000FF"/>
      <w:kern w:val="2"/>
      <w:sz w:val="18"/>
    </w:rPr>
  </w:style>
  <w:style w:type="character" w:customStyle="1" w:styleId="Char1">
    <w:name w:val="拷贝结果_正文_强调 Char"/>
    <w:basedOn w:val="Char0"/>
    <w:link w:val="ac"/>
    <w:rsid w:val="00822627"/>
    <w:rPr>
      <w:rFonts w:ascii="新宋体" w:hAnsi="新宋体"/>
      <w:b/>
      <w:bCs/>
      <w:color w:val="FF0000"/>
      <w:kern w:val="2"/>
      <w:sz w:val="18"/>
    </w:rPr>
  </w:style>
  <w:style w:type="paragraph" w:customStyle="1" w:styleId="a0">
    <w:name w:val="正文_建议_编号"/>
    <w:basedOn w:val="BodyText"/>
    <w:link w:val="Char2"/>
    <w:qFormat/>
    <w:rsid w:val="00822627"/>
    <w:pPr>
      <w:numPr>
        <w:numId w:val="5"/>
      </w:numPr>
      <w:autoSpaceDE/>
      <w:autoSpaceDN/>
      <w:spacing w:before="60" w:after="60"/>
      <w:ind w:left="397" w:hanging="397"/>
    </w:pPr>
    <w:rPr>
      <w:rFonts w:ascii="STZhongsong" w:eastAsia="STZhongsong" w:hAnsi="STZhongsong"/>
      <w:color w:val="0000FF"/>
      <w:sz w:val="21"/>
      <w:szCs w:val="21"/>
    </w:rPr>
  </w:style>
  <w:style w:type="character" w:customStyle="1" w:styleId="Char2">
    <w:name w:val="建议_编号 Char"/>
    <w:basedOn w:val="Char"/>
    <w:link w:val="a0"/>
    <w:rsid w:val="00822627"/>
    <w:rPr>
      <w:rFonts w:ascii="STZhongsong" w:eastAsia="STZhongsong" w:hAnsi="STZhongsong"/>
      <w:color w:val="0000FF"/>
      <w:sz w:val="21"/>
      <w:szCs w:val="21"/>
      <w:lang w:val="en-GB" w:eastAsia="en-US"/>
    </w:rPr>
  </w:style>
  <w:style w:type="paragraph" w:styleId="ListBullet">
    <w:name w:val="List Bullet"/>
    <w:basedOn w:val="Normal"/>
    <w:uiPriority w:val="99"/>
    <w:unhideWhenUsed/>
    <w:rsid w:val="00822627"/>
    <w:pPr>
      <w:numPr>
        <w:numId w:val="6"/>
      </w:numPr>
      <w:autoSpaceDE/>
      <w:autoSpaceDN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627"/>
    <w:rPr>
      <w:rFonts w:ascii="Consolas" w:hAnsi="Consolas"/>
      <w:sz w:val="60"/>
      <w:lang w:val="en-GB" w:eastAsia="en-US"/>
    </w:rPr>
  </w:style>
  <w:style w:type="paragraph" w:styleId="ListParagraph">
    <w:name w:val="List Paragraph"/>
    <w:basedOn w:val="Normal"/>
    <w:uiPriority w:val="34"/>
    <w:qFormat/>
    <w:rsid w:val="00822627"/>
    <w:pPr>
      <w:autoSpaceDE/>
      <w:autoSpaceDN/>
      <w:ind w:firstLineChars="200" w:firstLine="420"/>
    </w:pPr>
  </w:style>
  <w:style w:type="character" w:customStyle="1" w:styleId="Char10">
    <w:name w:val="正文文本 Char1"/>
    <w:aliases w:val="contents Char1,body text Char1,bt Char1,bt + Verdana Char1,Left:  5.71 cm + Verdana Char1,Left:  5.71 cm Char1"/>
    <w:basedOn w:val="DefaultParagraphFont"/>
    <w:link w:val="23"/>
    <w:rsid w:val="00822627"/>
    <w:rPr>
      <w:lang w:eastAsia="en-US"/>
    </w:rPr>
  </w:style>
  <w:style w:type="paragraph" w:customStyle="1" w:styleId="23">
    <w:name w:val="正文文本2"/>
    <w:basedOn w:val="Normal"/>
    <w:link w:val="Char10"/>
    <w:rsid w:val="00822627"/>
    <w:pPr>
      <w:spacing w:before="120" w:after="120"/>
      <w:ind w:left="2835"/>
    </w:pPr>
    <w:rPr>
      <w:lang w:val="en-US"/>
    </w:rPr>
  </w:style>
  <w:style w:type="character" w:customStyle="1" w:styleId="apple-converted-space">
    <w:name w:val="apple-converted-space"/>
    <w:basedOn w:val="DefaultParagraphFont"/>
    <w:rsid w:val="00822627"/>
  </w:style>
  <w:style w:type="character" w:styleId="Emphasis">
    <w:name w:val="Emphasis"/>
    <w:basedOn w:val="DefaultParagraphFont"/>
    <w:uiPriority w:val="20"/>
    <w:qFormat/>
    <w:rsid w:val="00822627"/>
    <w:rPr>
      <w:i/>
      <w:iCs/>
    </w:rPr>
  </w:style>
  <w:style w:type="character" w:customStyle="1" w:styleId="HeaderChar">
    <w:name w:val="Header Char"/>
    <w:link w:val="Header"/>
    <w:uiPriority w:val="99"/>
    <w:semiHidden/>
    <w:rsid w:val="00822627"/>
    <w:rPr>
      <w:sz w:val="16"/>
      <w:lang w:val="en-GB" w:eastAsia="en-US"/>
    </w:rPr>
  </w:style>
  <w:style w:type="character" w:customStyle="1" w:styleId="FooterChar">
    <w:name w:val="Footer Char"/>
    <w:link w:val="Footer"/>
    <w:uiPriority w:val="99"/>
    <w:semiHidden/>
    <w:rsid w:val="00822627"/>
    <w:rPr>
      <w:sz w:val="16"/>
      <w:lang w:val="en-GB" w:eastAsia="en-US"/>
    </w:rPr>
  </w:style>
  <w:style w:type="character" w:styleId="CommentReference">
    <w:name w:val="annotation reference"/>
    <w:uiPriority w:val="99"/>
    <w:semiHidden/>
    <w:unhideWhenUsed/>
    <w:rsid w:val="0082262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627"/>
    <w:rPr>
      <w:rFonts w:eastAsia="STZhongson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627"/>
    <w:rPr>
      <w:rFonts w:eastAsia="STZhongsong"/>
      <w:sz w:val="2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6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627"/>
    <w:rPr>
      <w:rFonts w:eastAsia="STZhongsong"/>
      <w:b/>
      <w:bCs/>
      <w:sz w:val="21"/>
      <w:lang w:val="en-GB" w:eastAsia="en-US"/>
    </w:rPr>
  </w:style>
  <w:style w:type="paragraph" w:styleId="TOCHeading0">
    <w:name w:val="TOC Heading"/>
    <w:basedOn w:val="Heading1"/>
    <w:next w:val="Normal"/>
    <w:uiPriority w:val="39"/>
    <w:unhideWhenUsed/>
    <w:qFormat/>
    <w:rsid w:val="00822627"/>
    <w:pPr>
      <w:tabs>
        <w:tab w:val="clear" w:pos="2520"/>
      </w:tabs>
      <w:overflowPunct/>
      <w:autoSpaceDE/>
      <w:autoSpaceDN/>
      <w:adjustRightInd/>
      <w:spacing w:before="240" w:after="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TitleChar">
    <w:name w:val="Title Char"/>
    <w:link w:val="Title"/>
    <w:uiPriority w:val="99"/>
    <w:rsid w:val="00AD1BCB"/>
    <w:rPr>
      <w:rFonts w:ascii="Book Antiqua" w:hAnsi="Book Antiqua"/>
      <w:sz w:val="48"/>
      <w:lang w:eastAsia="en-US"/>
    </w:rPr>
  </w:style>
  <w:style w:type="character" w:customStyle="1" w:styleId="BodyTextChar">
    <w:name w:val="Body Text Char"/>
    <w:aliases w:val="contents Char2,body text Char2,bt Char2,bt + Verdana Char2,Left:  5.71 cm + Verdana Char2,Left:  5.71 cm Char2"/>
    <w:basedOn w:val="DefaultParagraphFont"/>
    <w:link w:val="BodyText"/>
    <w:semiHidden/>
    <w:rsid w:val="00CC169F"/>
    <w:rPr>
      <w:sz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80383"/>
    <w:rPr>
      <w:b/>
      <w:sz w:val="24"/>
      <w:lang w:val="en-GB"/>
    </w:rPr>
  </w:style>
  <w:style w:type="character" w:customStyle="1" w:styleId="Heading2Char">
    <w:name w:val="Heading 2 Char"/>
    <w:aliases w:val="HD2 Char"/>
    <w:basedOn w:val="DefaultParagraphFont"/>
    <w:link w:val="Heading2"/>
    <w:uiPriority w:val="9"/>
    <w:rsid w:val="001B7773"/>
    <w:rPr>
      <w:rFonts w:ascii="Consolas" w:hAnsi="Consolas"/>
      <w:b/>
      <w:sz w:val="28"/>
      <w:lang w:val="en-GB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CFA"/>
    <w:rPr>
      <w:rFonts w:ascii="Arial Unicode MS" w:eastAsia="Arial Unicode MS" w:hAnsi="Arial Unicode MS" w:cs="Arial Unicode MS"/>
      <w:sz w:val="21"/>
      <w:lang w:eastAsia="en-US"/>
    </w:rPr>
  </w:style>
  <w:style w:type="table" w:customStyle="1" w:styleId="tableformat">
    <w:name w:val="table_format"/>
    <w:basedOn w:val="TableNormal"/>
    <w:uiPriority w:val="99"/>
    <w:rsid w:val="00C7009E"/>
    <w:rPr>
      <w:rFonts w:eastAsia="Arial" w:cstheme="minorBidi"/>
      <w:kern w:val="2"/>
      <w:sz w:val="15"/>
      <w:szCs w:val="22"/>
    </w:r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18"/>
      </w:rPr>
      <w:tblPr/>
      <w:tcPr>
        <w:shd w:val="clear" w:color="auto" w:fill="0066CC"/>
        <w:vAlign w:val="center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CC"/>
      </w:tcPr>
    </w:tblStylePr>
  </w:style>
  <w:style w:type="character" w:customStyle="1" w:styleId="Heading4Char">
    <w:name w:val="Heading 4 Char"/>
    <w:aliases w:val="h4 Char,H4 Char"/>
    <w:basedOn w:val="DefaultParagraphFont"/>
    <w:link w:val="Heading40"/>
    <w:uiPriority w:val="9"/>
    <w:rsid w:val="00C43D70"/>
    <w:rPr>
      <w:rFonts w:ascii="Consolas" w:hAnsi="Consolas"/>
      <w:b/>
      <w:sz w:val="24"/>
      <w:lang w:val="en-GB" w:eastAsia="en-US"/>
    </w:rPr>
  </w:style>
  <w:style w:type="paragraph" w:customStyle="1" w:styleId="af3">
    <w:name w:val="建议"/>
    <w:basedOn w:val="BodyText"/>
    <w:link w:val="Char3"/>
    <w:qFormat/>
    <w:rsid w:val="00270DD6"/>
    <w:pPr>
      <w:ind w:left="0"/>
    </w:pPr>
    <w:rPr>
      <w:rFonts w:ascii="STZhongsong" w:eastAsia="微软雅黑" w:hAnsi="STZhongsong"/>
      <w:b/>
      <w:sz w:val="21"/>
      <w:szCs w:val="21"/>
      <w:lang w:eastAsia="zh-CN"/>
    </w:rPr>
  </w:style>
  <w:style w:type="character" w:customStyle="1" w:styleId="Char3">
    <w:name w:val="建议 Char"/>
    <w:basedOn w:val="DefaultParagraphFont"/>
    <w:link w:val="af3"/>
    <w:rsid w:val="00270DD6"/>
    <w:rPr>
      <w:rFonts w:ascii="STZhongsong" w:eastAsia="微软雅黑" w:hAnsi="STZhongsong"/>
      <w:b/>
      <w:sz w:val="21"/>
      <w:szCs w:val="21"/>
      <w:lang w:val="en-GB"/>
    </w:rPr>
  </w:style>
  <w:style w:type="paragraph" w:customStyle="1" w:styleId="txt">
    <w:name w:val="txt文本"/>
    <w:basedOn w:val="Normal"/>
    <w:link w:val="txtChar"/>
    <w:qFormat/>
    <w:rsid w:val="00710DF7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E0E0E0"/>
    </w:pPr>
    <w:rPr>
      <w:rFonts w:ascii="STZhongsong" w:eastAsia="STZhongsong" w:hAnsi="STZhongsong"/>
      <w:noProof/>
      <w:szCs w:val="15"/>
      <w:lang w:eastAsia="zh-CN"/>
    </w:rPr>
  </w:style>
  <w:style w:type="character" w:customStyle="1" w:styleId="txtChar">
    <w:name w:val="txt文本 Char"/>
    <w:basedOn w:val="DefaultParagraphFont"/>
    <w:link w:val="txt"/>
    <w:rsid w:val="00710DF7"/>
    <w:rPr>
      <w:rFonts w:ascii="STZhongsong" w:eastAsia="STZhongsong" w:hAnsi="STZhongsong"/>
      <w:noProof/>
      <w:sz w:val="15"/>
      <w:szCs w:val="15"/>
      <w:shd w:val="clear" w:color="auto" w:fill="E0E0E0"/>
      <w:lang w:val="en-GB"/>
    </w:rPr>
  </w:style>
  <w:style w:type="table" w:customStyle="1" w:styleId="tableformat1">
    <w:name w:val="table_format1"/>
    <w:basedOn w:val="TableNormal"/>
    <w:uiPriority w:val="99"/>
    <w:rsid w:val="00212A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D9D9D9" w:themeFill="background1" w:themeFillShade="D9"/>
    </w:tcPr>
    <w:tblStylePr w:type="band1Horz">
      <w:pPr>
        <w:jc w:val="both"/>
      </w:pPr>
      <w:rPr>
        <w:color w:val="auto"/>
      </w:rPr>
    </w:tblStylePr>
  </w:style>
  <w:style w:type="table" w:customStyle="1" w:styleId="tableformat2">
    <w:name w:val="table_format2"/>
    <w:basedOn w:val="TableNormal"/>
    <w:uiPriority w:val="99"/>
    <w:rsid w:val="009B327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rPr>
        <w:sz w:val="15"/>
      </w:rPr>
      <w:tblPr/>
      <w:tcPr>
        <w:shd w:val="clear" w:color="auto" w:fill="D9D9D9" w:themeFill="background1" w:themeFillShade="D9"/>
      </w:tcPr>
    </w:tblStylePr>
  </w:style>
  <w:style w:type="table" w:customStyle="1" w:styleId="tableformat4">
    <w:name w:val="table_format4"/>
    <w:basedOn w:val="TableNormal"/>
    <w:uiPriority w:val="99"/>
    <w:rsid w:val="003F0EF9"/>
    <w:pPr>
      <w:jc w:val="both"/>
    </w:pPr>
    <w:tblPr>
      <w:tblStyleColBandSize w:val="1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2" w:space="0" w:color="auto"/>
        <w:insideV w:val="single" w:sz="2" w:space="0" w:color="auto"/>
      </w:tblBorders>
    </w:tblPr>
    <w:trPr>
      <w:jc w:val="center"/>
    </w:trPr>
    <w:tcPr>
      <w:vAlign w:val="center"/>
    </w:tcPr>
    <w:tblStylePr w:type="band1Vert">
      <w:pPr>
        <w:jc w:val="both"/>
      </w:pPr>
      <w:tblPr/>
      <w:tcPr>
        <w:tcBorders>
          <w:top w:val="single" w:sz="18" w:space="0" w:color="auto"/>
          <w:left w:val="single" w:sz="18" w:space="0" w:color="auto"/>
          <w:bottom w:val="single" w:sz="18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paragraph" w:customStyle="1" w:styleId="Default">
    <w:name w:val="Default"/>
    <w:rsid w:val="00AD5FCE"/>
    <w:pPr>
      <w:widowControl w:val="0"/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paragraph" w:customStyle="1" w:styleId="notep1">
    <w:name w:val="notep1"/>
    <w:basedOn w:val="Normal"/>
    <w:rsid w:val="000A423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table" w:customStyle="1" w:styleId="tableformat5">
    <w:name w:val="table_format5"/>
    <w:basedOn w:val="TableNormal"/>
    <w:uiPriority w:val="99"/>
    <w:rsid w:val="00BD6D34"/>
    <w:pPr>
      <w:jc w:val="center"/>
    </w:pPr>
    <w:rPr>
      <w:rFonts w:ascii="Consolas" w:eastAsia="Consolas" w:hAnsi="Consolas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rPr>
      <w:jc w:val="center"/>
    </w:trPr>
    <w:tcPr>
      <w:vAlign w:val="center"/>
    </w:tcPr>
  </w:style>
  <w:style w:type="table" w:customStyle="1" w:styleId="tableformat6">
    <w:name w:val="table_format6"/>
    <w:basedOn w:val="TableNormal"/>
    <w:uiPriority w:val="99"/>
    <w:rsid w:val="00BA7EBD"/>
    <w:pPr>
      <w:jc w:val="both"/>
    </w:pPr>
    <w:tblPr>
      <w:tblStyleRowBandSize w:val="1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808080" w:themeFill="background1" w:themeFillShade="80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af4">
    <w:name w:val="分析异常"/>
    <w:basedOn w:val="BodyText"/>
    <w:link w:val="af5"/>
    <w:qFormat/>
    <w:rsid w:val="00270DD6"/>
    <w:pPr>
      <w:ind w:left="0" w:firstLineChars="200" w:firstLine="200"/>
    </w:pPr>
    <w:rPr>
      <w:rFonts w:eastAsia="微软雅黑"/>
      <w:color w:val="C00000"/>
      <w:sz w:val="21"/>
      <w:szCs w:val="21"/>
      <w:lang w:eastAsia="zh-CN"/>
    </w:rPr>
  </w:style>
  <w:style w:type="character" w:customStyle="1" w:styleId="af5">
    <w:name w:val="分析异常 字符"/>
    <w:basedOn w:val="DefaultParagraphFont"/>
    <w:link w:val="af4"/>
    <w:rsid w:val="00270DD6"/>
    <w:rPr>
      <w:rFonts w:ascii="Consolas" w:eastAsia="微软雅黑" w:hAnsi="Consolas"/>
      <w:color w:val="C00000"/>
      <w:sz w:val="21"/>
      <w:szCs w:val="21"/>
      <w:lang w:val="en-GB"/>
    </w:rPr>
  </w:style>
  <w:style w:type="paragraph" w:customStyle="1" w:styleId="af6">
    <w:name w:val="分析正常"/>
    <w:basedOn w:val="BodyText"/>
    <w:link w:val="af7"/>
    <w:qFormat/>
    <w:rsid w:val="00270DD6"/>
    <w:pPr>
      <w:ind w:left="0" w:firstLineChars="200" w:firstLine="200"/>
    </w:pPr>
    <w:rPr>
      <w:rFonts w:eastAsia="微软雅黑"/>
      <w:color w:val="0000FF"/>
      <w:sz w:val="21"/>
      <w:szCs w:val="21"/>
      <w:lang w:eastAsia="zh-CN"/>
    </w:rPr>
  </w:style>
  <w:style w:type="character" w:customStyle="1" w:styleId="af7">
    <w:name w:val="分析正常 字符"/>
    <w:basedOn w:val="DefaultParagraphFont"/>
    <w:link w:val="af6"/>
    <w:rsid w:val="00270DD6"/>
    <w:rPr>
      <w:rFonts w:ascii="Consolas" w:eastAsia="微软雅黑" w:hAnsi="Consolas"/>
      <w:color w:val="0000FF"/>
      <w:sz w:val="21"/>
      <w:szCs w:val="2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00EF8"/>
    <w:rPr>
      <w:color w:val="605E5C"/>
      <w:shd w:val="clear" w:color="auto" w:fill="E1DFDD"/>
    </w:rPr>
  </w:style>
  <w:style w:type="paragraph" w:customStyle="1" w:styleId="af8">
    <w:name w:val="文档控制"/>
    <w:basedOn w:val="Heading3"/>
    <w:link w:val="af9"/>
    <w:qFormat/>
    <w:rsid w:val="00594EFE"/>
    <w:pPr>
      <w:ind w:leftChars="1000" w:left="1500"/>
    </w:pPr>
    <w:rPr>
      <w:rFonts w:eastAsia="微软雅黑"/>
    </w:rPr>
  </w:style>
  <w:style w:type="character" w:customStyle="1" w:styleId="af9">
    <w:name w:val="文档控制 字符"/>
    <w:basedOn w:val="Heading3Char"/>
    <w:link w:val="af8"/>
    <w:rsid w:val="00594EFE"/>
    <w:rPr>
      <w:rFonts w:ascii="Consolas" w:eastAsia="微软雅黑" w:hAnsi="Consolas"/>
      <w:b/>
      <w:sz w:val="24"/>
      <w:lang w:val="en-GB"/>
    </w:rPr>
  </w:style>
  <w:style w:type="paragraph" w:customStyle="1" w:styleId="afa">
    <w:name w:val="文档正文"/>
    <w:basedOn w:val="BodyText"/>
    <w:link w:val="afb"/>
    <w:qFormat/>
    <w:rsid w:val="005B3144"/>
    <w:pPr>
      <w:ind w:left="0" w:firstLineChars="200" w:firstLine="420"/>
    </w:pPr>
    <w:rPr>
      <w:rFonts w:eastAsia="微软雅黑"/>
      <w:sz w:val="21"/>
      <w:szCs w:val="21"/>
      <w:lang w:eastAsia="zh-CN"/>
    </w:rPr>
  </w:style>
  <w:style w:type="character" w:customStyle="1" w:styleId="afb">
    <w:name w:val="文档正文 字符"/>
    <w:basedOn w:val="BodyTextChar"/>
    <w:link w:val="afa"/>
    <w:rsid w:val="005B3144"/>
    <w:rPr>
      <w:rFonts w:ascii="Consolas" w:eastAsia="微软雅黑" w:hAnsi="Consolas"/>
      <w:sz w:val="21"/>
      <w:szCs w:val="21"/>
      <w:lang w:val="en-GB" w:eastAsia="en-US"/>
    </w:rPr>
  </w:style>
  <w:style w:type="paragraph" w:customStyle="1" w:styleId="41">
    <w:name w:val="标题4"/>
    <w:basedOn w:val="Heading5"/>
    <w:link w:val="42"/>
    <w:qFormat/>
    <w:rsid w:val="005732F8"/>
  </w:style>
  <w:style w:type="character" w:customStyle="1" w:styleId="42">
    <w:name w:val="标题4 字符"/>
    <w:basedOn w:val="BodyTextChar"/>
    <w:link w:val="41"/>
    <w:rsid w:val="005732F8"/>
    <w:rPr>
      <w:rFonts w:ascii="Consolas" w:hAnsi="Consolas"/>
      <w:b/>
      <w:i/>
      <w:sz w:val="24"/>
      <w:lang w:val="en-GB" w:eastAsia="en-US"/>
    </w:rPr>
  </w:style>
  <w:style w:type="table" w:customStyle="1" w:styleId="tableformat8">
    <w:name w:val="table_format8"/>
    <w:basedOn w:val="TableNormal"/>
    <w:uiPriority w:val="99"/>
    <w:rsid w:val="00AD35B5"/>
    <w:pPr>
      <w:jc w:val="both"/>
    </w:pPr>
    <w:rPr>
      <w:rFonts w:ascii="Consolas" w:eastAsia="微软雅黑" w:hAnsi="Consola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both"/>
      </w:pPr>
      <w:rPr>
        <w:rFonts w:ascii="Consolas" w:eastAsia="微软雅黑" w:hAnsi="Consolas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</w:style>
  <w:style w:type="character" w:customStyle="1" w:styleId="fontstyle01">
    <w:name w:val="fontstyle01"/>
    <w:basedOn w:val="DefaultParagraphFont"/>
    <w:rsid w:val="006C169F"/>
    <w:rPr>
      <w:rFonts w:ascii="NeverMind-CondensedMedium" w:hAnsi="NeverMind-CondensedMedium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6C169F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4432F3"/>
    <w:rPr>
      <w:rFonts w:ascii="MicrosoftYaHei" w:hAnsi="MicrosoftYaHei" w:hint="default"/>
      <w:b w:val="0"/>
      <w:bCs w:val="0"/>
      <w:i w:val="0"/>
      <w:iCs w:val="0"/>
      <w:color w:val="605205"/>
      <w:sz w:val="20"/>
      <w:szCs w:val="20"/>
    </w:rPr>
  </w:style>
  <w:style w:type="character" w:customStyle="1" w:styleId="kmcontent">
    <w:name w:val="kmcontent"/>
    <w:basedOn w:val="DefaultParagraphFont"/>
    <w:rsid w:val="000F6759"/>
  </w:style>
  <w:style w:type="paragraph" w:customStyle="1" w:styleId="Heading4">
    <w:name w:val="Heading_4"/>
    <w:basedOn w:val="Heading40"/>
    <w:link w:val="Heading4Char0"/>
    <w:qFormat/>
    <w:rsid w:val="001D2A07"/>
    <w:pPr>
      <w:numPr>
        <w:numId w:val="1"/>
      </w:numPr>
      <w:tabs>
        <w:tab w:val="left" w:pos="6300"/>
      </w:tabs>
    </w:pPr>
    <w:rPr>
      <w:rFonts w:eastAsia="微软雅黑"/>
      <w:sz w:val="21"/>
      <w:szCs w:val="21"/>
      <w:lang w:val="x-none" w:eastAsia="x-none"/>
    </w:rPr>
  </w:style>
  <w:style w:type="character" w:customStyle="1" w:styleId="Heading4Char0">
    <w:name w:val="Heading_4 Char"/>
    <w:basedOn w:val="Heading4Char"/>
    <w:link w:val="Heading4"/>
    <w:rsid w:val="001D2A07"/>
    <w:rPr>
      <w:rFonts w:ascii="Consolas" w:eastAsia="微软雅黑" w:hAnsi="Consolas"/>
      <w:b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83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zwright.UK-ORACLE-NT\Application%20Data\Microsoft\Templates\sdk_template_draft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16E89-7FF6-4777-B534-573B03EB7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sdk_template_draft.dot</Template>
  <TotalTime>238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Guide Template</vt:lpstr>
      <vt:lpstr>Guide Template</vt:lpstr>
    </vt:vector>
  </TitlesOfParts>
  <Company>Oracle Corp</Company>
  <LinksUpToDate>false</LinksUpToDate>
  <CharactersWithSpaces>2165</CharactersWithSpaces>
  <SharedDoc>false</SharedDoc>
  <HLinks>
    <vt:vector size="498" baseType="variant">
      <vt:variant>
        <vt:i4>7733372</vt:i4>
      </vt:variant>
      <vt:variant>
        <vt:i4>468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8061042</vt:i4>
      </vt:variant>
      <vt:variant>
        <vt:i4>465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7536755</vt:i4>
      </vt:variant>
      <vt:variant>
        <vt:i4>462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7536755</vt:i4>
      </vt:variant>
      <vt:variant>
        <vt:i4>459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3866684</vt:i4>
      </vt:variant>
      <vt:variant>
        <vt:i4>456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https://support.oracle.com/epmos/faces/DocumentDisplay?parent=DOCUMENT&amp;sourceId=756671.1&amp;id=19121548.8</vt:lpwstr>
      </vt:variant>
      <vt:variant>
        <vt:lpwstr/>
      </vt:variant>
      <vt:variant>
        <vt:i4>7733372</vt:i4>
      </vt:variant>
      <vt:variant>
        <vt:i4>453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3735609</vt:i4>
      </vt:variant>
      <vt:variant>
        <vt:i4>450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https://support.oracle.com/epmos/faces/DocumentDisplay?parent=DOCUMENT&amp;sourceId=756671.1&amp;id=19282015.8</vt:lpwstr>
      </vt:variant>
      <vt:variant>
        <vt:lpwstr/>
      </vt:variant>
      <vt:variant>
        <vt:i4>7536761</vt:i4>
      </vt:variant>
      <vt:variant>
        <vt:i4>447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https://support.oracle.com/epmos/faces/ui/patch/PatchDetail.jspx?parent=DOCUMENT&amp;sourceId=756671.1&amp;patchId=19791427</vt:lpwstr>
      </vt:variant>
      <vt:variant>
        <vt:lpwstr/>
      </vt:variant>
      <vt:variant>
        <vt:i4>4063292</vt:i4>
      </vt:variant>
      <vt:variant>
        <vt:i4>444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https://support.oracle.com/epmos/faces/DocumentDisplay?parent=DOCUMENT&amp;sourceId=756671.1&amp;id=19791427.8</vt:lpwstr>
      </vt:variant>
      <vt:variant>
        <vt:lpwstr/>
      </vt:variant>
      <vt:variant>
        <vt:i4>8061042</vt:i4>
      </vt:variant>
      <vt:variant>
        <vt:i4>441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3342388</vt:i4>
      </vt:variant>
      <vt:variant>
        <vt:i4>438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https://support.oracle.com/epmos/faces/DocumentDisplay?parent=DOCUMENT&amp;sourceId=756671.1&amp;id=19852361.8</vt:lpwstr>
      </vt:variant>
      <vt:variant>
        <vt:lpwstr/>
      </vt:variant>
      <vt:variant>
        <vt:i4>1245234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_Toc436301054</vt:lpwstr>
      </vt:variant>
      <vt:variant>
        <vt:i4>1245234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_Toc436301053</vt:lpwstr>
      </vt:variant>
      <vt:variant>
        <vt:i4>1245234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_Toc436301052</vt:lpwstr>
      </vt:variant>
      <vt:variant>
        <vt:i4>1245234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_Toc436301051</vt:lpwstr>
      </vt:variant>
      <vt:variant>
        <vt:i4>1245234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_Toc436301050</vt:lpwstr>
      </vt:variant>
      <vt:variant>
        <vt:i4>1179698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_Toc436301049</vt:lpwstr>
      </vt:variant>
      <vt:variant>
        <vt:i4>1179698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_Toc436301048</vt:lpwstr>
      </vt:variant>
      <vt:variant>
        <vt:i4>1179698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_Toc436301047</vt:lpwstr>
      </vt:variant>
      <vt:variant>
        <vt:i4>1179698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_Toc436301046</vt:lpwstr>
      </vt:variant>
      <vt:variant>
        <vt:i4>1179698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_Toc436301045</vt:lpwstr>
      </vt:variant>
      <vt:variant>
        <vt:i4>1179698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_Toc436301044</vt:lpwstr>
      </vt:variant>
      <vt:variant>
        <vt:i4>1179698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_Toc436301043</vt:lpwstr>
      </vt:variant>
      <vt:variant>
        <vt:i4>1179698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_Toc436301042</vt:lpwstr>
      </vt:variant>
      <vt:variant>
        <vt:i4>1179698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_Toc436301041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_Toc436301040</vt:lpwstr>
      </vt:variant>
      <vt:variant>
        <vt:i4>1376306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_Toc436301039</vt:lpwstr>
      </vt:variant>
      <vt:variant>
        <vt:i4>1376306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_Toc436301038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_Toc436301037</vt:lpwstr>
      </vt:variant>
      <vt:variant>
        <vt:i4>1376306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_Toc436301036</vt:lpwstr>
      </vt:variant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_Toc436301035</vt:lpwstr>
      </vt:variant>
      <vt:variant>
        <vt:i4>1376306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_Toc436301034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_Toc436301033</vt:lpwstr>
      </vt:variant>
      <vt:variant>
        <vt:i4>1376306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_Toc436301032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_Toc436301031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_Toc436301030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_Toc436301029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_Toc436301028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_Toc436301027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_Toc436301026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_Toc436301025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_Toc436301024</vt:lpwstr>
      </vt:variant>
      <vt:variant>
        <vt:i4>1310770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_Toc436301023</vt:lpwstr>
      </vt:variant>
      <vt:variant>
        <vt:i4>1310770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_Toc436301022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_Toc436301021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_Toc436301020</vt:lpwstr>
      </vt:variant>
      <vt:variant>
        <vt:i4>1507378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_Toc436301019</vt:lpwstr>
      </vt:variant>
      <vt:variant>
        <vt:i4>1507378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_Toc436301018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_Toc436301017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_Toc436301016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_Toc436301015</vt:lpwstr>
      </vt:variant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_Toc436301014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_Toc436301013</vt:lpwstr>
      </vt:variant>
      <vt:variant>
        <vt:i4>1507378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_Toc436301012</vt:lpwstr>
      </vt:variant>
      <vt:variant>
        <vt:i4>1507378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_Toc436301011</vt:lpwstr>
      </vt:variant>
      <vt:variant>
        <vt:i4>1507378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_Toc436301010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_Toc436301009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_Toc436301008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_Toc436301007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_Toc436301006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_Toc436301005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_Toc436301004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_Toc436301003</vt:lpwstr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_Toc436301002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_Toc436301001</vt:lpwstr>
      </vt:variant>
      <vt:variant>
        <vt:i4>1441842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_Toc436301000</vt:lpwstr>
      </vt:variant>
      <vt:variant>
        <vt:i4>1966139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_Toc436300999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_Toc436300998</vt:lpwstr>
      </vt:variant>
      <vt:variant>
        <vt:i4>1966139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_Toc436300997</vt:lpwstr>
      </vt:variant>
      <vt:variant>
        <vt:i4>1966139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_Toc436300996</vt:lpwstr>
      </vt:variant>
      <vt:variant>
        <vt:i4>1966139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_Toc436300995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_Toc436300994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_Toc436300993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_Toc436300992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_Toc436300991</vt:lpwstr>
      </vt:variant>
      <vt:variant>
        <vt:i4>1966139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_Toc436300990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_Toc436300989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_Toc436300988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_Toc436300987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_Toc436300986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_Toc436300985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_Toc436300984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_Toc436300983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Template</dc:title>
  <dc:creator>Xiaogang Zhang</dc:creator>
  <cp:keywords>GOLD</cp:keywords>
  <cp:lastModifiedBy>Edwin Jiang</cp:lastModifiedBy>
  <cp:revision>85</cp:revision>
  <cp:lastPrinted>2008-09-16T03:11:00Z</cp:lastPrinted>
  <dcterms:created xsi:type="dcterms:W3CDTF">2023-05-10T06:28:00Z</dcterms:created>
  <dcterms:modified xsi:type="dcterms:W3CDTF">2024-07-30T06:34:00Z</dcterms:modified>
</cp:coreProperties>
</file>