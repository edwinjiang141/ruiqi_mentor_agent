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1057" w14:textId="77777777" w:rsidR="00F9716E" w:rsidRPr="001A5120" w:rsidRDefault="00F9716E">
      <w:pPr>
        <w:pStyle w:val="TitleBar"/>
        <w:ind w:left="710" w:firstLine="1102"/>
      </w:pPr>
    </w:p>
    <w:p w14:paraId="1CE7982C" w14:textId="77777777" w:rsidR="00F9716E" w:rsidRPr="001A5120" w:rsidRDefault="00F9716E">
      <w:pPr>
        <w:pStyle w:val="RouteTitle"/>
        <w:ind w:left="710"/>
      </w:pPr>
      <w:r w:rsidRPr="001A5120">
        <w:t xml:space="preserve"> </w:t>
      </w:r>
    </w:p>
    <w:p w14:paraId="7BC59D28" w14:textId="77777777" w:rsidR="00F9716E" w:rsidRPr="001A5120" w:rsidRDefault="00B639AC" w:rsidP="00BD5344">
      <w:pPr>
        <w:pStyle w:val="Title-Major"/>
        <w:ind w:left="567" w:right="80" w:firstLine="399"/>
        <w:rPr>
          <w:rFonts w:ascii="Consolas" w:eastAsia="微软雅黑" w:hAnsi="Consolas"/>
          <w:b/>
          <w:sz w:val="44"/>
        </w:rPr>
      </w:pPr>
      <w:r w:rsidRPr="001A5120">
        <w:rPr>
          <w:rFonts w:ascii="Consolas" w:eastAsia="微软雅黑" w:hAnsi="Consolas"/>
          <w:b/>
          <w:sz w:val="44"/>
        </w:rPr>
        <w:t>Oracle Advanced Customer Services</w:t>
      </w:r>
    </w:p>
    <w:p w14:paraId="672B0B2E" w14:textId="511CBF15" w:rsidR="0082257F" w:rsidRPr="001A5120" w:rsidRDefault="00BB49EC" w:rsidP="000E6C4D">
      <w:pPr>
        <w:pStyle w:val="aa"/>
        <w:tabs>
          <w:tab w:val="left" w:pos="567"/>
        </w:tabs>
        <w:ind w:left="567"/>
        <w:jc w:val="center"/>
        <w:rPr>
          <w:rFonts w:ascii="Consolas" w:eastAsia="微软雅黑" w:hAnsi="Consolas"/>
          <w:color w:val="FF0000"/>
        </w:rPr>
      </w:pPr>
      <w:r>
        <w:rPr>
          <w:rFonts w:ascii="Consolas" w:eastAsia="微软雅黑" w:hAnsi="Consolas"/>
          <w:color w:val="FF0000"/>
        </w:rPr>
        <w:t>中央广播电视总台技术局</w:t>
      </w:r>
    </w:p>
    <w:p w14:paraId="2D789BB8" w14:textId="77777777" w:rsidR="00956970" w:rsidRDefault="00956970" w:rsidP="00535867">
      <w:pPr>
        <w:pStyle w:val="aa"/>
        <w:tabs>
          <w:tab w:val="left" w:pos="567"/>
        </w:tabs>
        <w:ind w:left="567"/>
        <w:jc w:val="center"/>
        <w:rPr>
          <w:rFonts w:ascii="Consolas" w:eastAsia="微软雅黑" w:hAnsi="Consolas"/>
        </w:rPr>
      </w:pPr>
    </w:p>
    <w:p w14:paraId="5D415253" w14:textId="387F0726" w:rsidR="00F9716E" w:rsidRPr="001A5120" w:rsidRDefault="00956970" w:rsidP="00535867">
      <w:pPr>
        <w:pStyle w:val="aa"/>
        <w:tabs>
          <w:tab w:val="left" w:pos="567"/>
        </w:tabs>
        <w:ind w:left="567"/>
        <w:jc w:val="center"/>
        <w:rPr>
          <w:rFonts w:ascii="Consolas" w:eastAsia="微软雅黑" w:hAnsi="Consolas"/>
          <w:color w:val="FF0000"/>
        </w:rPr>
      </w:pPr>
      <w:r>
        <w:rPr>
          <w:rFonts w:ascii="Consolas" w:eastAsia="微软雅黑" w:hAnsi="Consolas" w:hint="eastAsia"/>
          <w:color w:val="FF0000"/>
        </w:rPr>
        <w:t>日常运维手册</w:t>
      </w:r>
    </w:p>
    <w:p w14:paraId="2E00157E" w14:textId="77777777" w:rsidR="00BD5344" w:rsidRPr="001A5120" w:rsidRDefault="00BD5344" w:rsidP="00535867">
      <w:pPr>
        <w:pStyle w:val="aa"/>
        <w:tabs>
          <w:tab w:val="left" w:pos="567"/>
        </w:tabs>
        <w:ind w:left="567"/>
        <w:jc w:val="center"/>
        <w:rPr>
          <w:rFonts w:ascii="Consolas" w:eastAsia="微软雅黑" w:hAnsi="Consolas"/>
          <w:sz w:val="24"/>
        </w:rPr>
      </w:pPr>
    </w:p>
    <w:p w14:paraId="5445465C" w14:textId="77777777" w:rsidR="00BD5344" w:rsidRPr="001A5120" w:rsidRDefault="00BD5344" w:rsidP="00535867">
      <w:pPr>
        <w:pStyle w:val="aa"/>
        <w:tabs>
          <w:tab w:val="left" w:pos="567"/>
        </w:tabs>
        <w:ind w:left="567"/>
        <w:jc w:val="center"/>
        <w:rPr>
          <w:rFonts w:ascii="Consolas" w:eastAsia="微软雅黑" w:hAnsi="Consolas"/>
          <w:sz w:val="24"/>
        </w:rPr>
      </w:pPr>
    </w:p>
    <w:p w14:paraId="00A90B1F" w14:textId="77777777" w:rsidR="00BD5344" w:rsidRPr="001A5120" w:rsidRDefault="00BD5344" w:rsidP="00535867">
      <w:pPr>
        <w:pStyle w:val="aa"/>
        <w:tabs>
          <w:tab w:val="left" w:pos="567"/>
        </w:tabs>
        <w:ind w:left="567"/>
        <w:jc w:val="center"/>
        <w:rPr>
          <w:rFonts w:ascii="Consolas" w:eastAsia="微软雅黑" w:hAnsi="Consolas"/>
          <w:sz w:val="24"/>
        </w:rPr>
      </w:pPr>
    </w:p>
    <w:p w14:paraId="0E5F94E5" w14:textId="48421472" w:rsidR="001E2FCD" w:rsidRPr="00CA1AFC" w:rsidRDefault="001E2FCD" w:rsidP="00AC14F4">
      <w:pPr>
        <w:pStyle w:val="a0"/>
        <w:rPr>
          <w:sz w:val="24"/>
          <w:szCs w:val="24"/>
          <w:lang w:eastAsia="zh-CN"/>
        </w:rPr>
      </w:pPr>
      <w:proofErr w:type="spellStart"/>
      <w:r w:rsidRPr="00CA1AFC">
        <w:rPr>
          <w:sz w:val="24"/>
          <w:szCs w:val="24"/>
          <w:lang w:eastAsia="zh-CN"/>
        </w:rPr>
        <w:t>ORACLE</w:t>
      </w:r>
      <w:r w:rsidRPr="00CA1AFC">
        <w:rPr>
          <w:sz w:val="24"/>
          <w:szCs w:val="24"/>
          <w:lang w:eastAsia="zh-CN"/>
        </w:rPr>
        <w:t>工程师</w:t>
      </w:r>
      <w:proofErr w:type="spellEnd"/>
      <w:r w:rsidRPr="00CA1AFC">
        <w:rPr>
          <w:sz w:val="24"/>
          <w:szCs w:val="24"/>
          <w:lang w:eastAsia="zh-CN"/>
        </w:rPr>
        <w:t>：</w:t>
      </w:r>
      <w:r w:rsidRPr="00CA1AFC">
        <w:rPr>
          <w:sz w:val="24"/>
          <w:szCs w:val="24"/>
          <w:lang w:eastAsia="zh-CN"/>
        </w:rPr>
        <w:tab/>
      </w:r>
      <w:r w:rsidRPr="00CA1AFC">
        <w:rPr>
          <w:sz w:val="24"/>
          <w:szCs w:val="24"/>
          <w:lang w:eastAsia="zh-CN"/>
        </w:rPr>
        <w:tab/>
      </w:r>
      <w:r w:rsidR="00153358" w:rsidRPr="00CA1AFC">
        <w:rPr>
          <w:sz w:val="24"/>
          <w:szCs w:val="24"/>
          <w:lang w:eastAsia="zh-CN"/>
        </w:rPr>
        <w:tab/>
      </w:r>
      <w:r w:rsidRPr="00CA1AFC">
        <w:rPr>
          <w:sz w:val="24"/>
          <w:szCs w:val="24"/>
          <w:lang w:eastAsia="zh-CN"/>
        </w:rPr>
        <w:t>张晓岗</w:t>
      </w:r>
    </w:p>
    <w:p w14:paraId="03DFD8C8" w14:textId="39A5FE3B" w:rsidR="001E2FCD" w:rsidRPr="00CA1AFC" w:rsidRDefault="001E2FCD" w:rsidP="00AC14F4">
      <w:pPr>
        <w:pStyle w:val="a0"/>
        <w:rPr>
          <w:sz w:val="24"/>
          <w:szCs w:val="24"/>
          <w:lang w:eastAsia="zh-CN"/>
        </w:rPr>
      </w:pPr>
      <w:r w:rsidRPr="00CA1AFC">
        <w:rPr>
          <w:sz w:val="24"/>
          <w:szCs w:val="24"/>
          <w:lang w:eastAsia="zh-CN"/>
        </w:rPr>
        <w:t>报告生成日期：</w:t>
      </w:r>
      <w:r w:rsidRPr="00CA1AFC">
        <w:rPr>
          <w:sz w:val="24"/>
          <w:szCs w:val="24"/>
          <w:lang w:eastAsia="zh-CN"/>
        </w:rPr>
        <w:tab/>
      </w:r>
      <w:r w:rsidRPr="00CA1AFC">
        <w:rPr>
          <w:sz w:val="24"/>
          <w:szCs w:val="24"/>
          <w:lang w:eastAsia="zh-CN"/>
        </w:rPr>
        <w:tab/>
      </w:r>
      <w:r w:rsidR="00153358" w:rsidRPr="00CA1AFC">
        <w:rPr>
          <w:sz w:val="24"/>
          <w:szCs w:val="24"/>
          <w:lang w:eastAsia="zh-CN"/>
        </w:rPr>
        <w:tab/>
      </w:r>
      <w:r w:rsidR="00CE01A6">
        <w:rPr>
          <w:sz w:val="24"/>
          <w:szCs w:val="24"/>
          <w:lang w:eastAsia="zh-CN"/>
        </w:rPr>
        <w:t>2022</w:t>
      </w:r>
      <w:r w:rsidRPr="00CA1AFC">
        <w:rPr>
          <w:sz w:val="24"/>
          <w:szCs w:val="24"/>
          <w:lang w:eastAsia="zh-CN"/>
        </w:rPr>
        <w:t>/</w:t>
      </w:r>
      <w:r w:rsidR="00153358">
        <w:rPr>
          <w:sz w:val="24"/>
          <w:szCs w:val="24"/>
          <w:lang w:eastAsia="zh-CN"/>
        </w:rPr>
        <w:t>0</w:t>
      </w:r>
      <w:r w:rsidR="00BB49EC">
        <w:rPr>
          <w:sz w:val="24"/>
          <w:szCs w:val="24"/>
          <w:lang w:eastAsia="zh-CN"/>
        </w:rPr>
        <w:t>8</w:t>
      </w:r>
      <w:r w:rsidRPr="00CA1AFC">
        <w:rPr>
          <w:sz w:val="24"/>
          <w:szCs w:val="24"/>
          <w:lang w:eastAsia="zh-CN"/>
        </w:rPr>
        <w:t>/</w:t>
      </w:r>
      <w:r w:rsidR="00BB49EC">
        <w:rPr>
          <w:sz w:val="24"/>
          <w:szCs w:val="24"/>
          <w:lang w:eastAsia="zh-CN"/>
        </w:rPr>
        <w:t>19</w:t>
      </w:r>
    </w:p>
    <w:p w14:paraId="3D8C1DFD" w14:textId="563784E5" w:rsidR="001E2FCD" w:rsidRPr="00CA1AFC" w:rsidRDefault="001E2FCD" w:rsidP="00AC14F4">
      <w:pPr>
        <w:pStyle w:val="a0"/>
        <w:rPr>
          <w:sz w:val="24"/>
          <w:szCs w:val="24"/>
          <w:lang w:eastAsia="zh-CN"/>
        </w:rPr>
      </w:pPr>
      <w:r w:rsidRPr="00CA1AFC">
        <w:rPr>
          <w:sz w:val="24"/>
          <w:szCs w:val="24"/>
          <w:lang w:eastAsia="zh-CN"/>
        </w:rPr>
        <w:t>现场支持起始日期：</w:t>
      </w:r>
      <w:r w:rsidRPr="00CA1AFC">
        <w:rPr>
          <w:sz w:val="24"/>
          <w:szCs w:val="24"/>
          <w:lang w:eastAsia="zh-CN"/>
        </w:rPr>
        <w:tab/>
      </w:r>
      <w:r w:rsidRPr="00CA1AFC">
        <w:rPr>
          <w:sz w:val="24"/>
          <w:szCs w:val="24"/>
          <w:lang w:eastAsia="zh-CN"/>
        </w:rPr>
        <w:tab/>
      </w:r>
      <w:r w:rsidR="00CE01A6">
        <w:rPr>
          <w:sz w:val="24"/>
          <w:szCs w:val="24"/>
          <w:lang w:eastAsia="zh-CN"/>
        </w:rPr>
        <w:t>2022</w:t>
      </w:r>
      <w:r w:rsidRPr="00CA1AFC">
        <w:rPr>
          <w:sz w:val="24"/>
          <w:szCs w:val="24"/>
          <w:lang w:eastAsia="zh-CN"/>
        </w:rPr>
        <w:t>/</w:t>
      </w:r>
      <w:r w:rsidR="007668C3">
        <w:rPr>
          <w:sz w:val="24"/>
          <w:szCs w:val="24"/>
          <w:lang w:eastAsia="zh-CN"/>
        </w:rPr>
        <w:t>0</w:t>
      </w:r>
      <w:r w:rsidR="00BB49EC">
        <w:rPr>
          <w:sz w:val="24"/>
          <w:szCs w:val="24"/>
          <w:lang w:eastAsia="zh-CN"/>
        </w:rPr>
        <w:t>8</w:t>
      </w:r>
      <w:r w:rsidRPr="00CA1AFC">
        <w:rPr>
          <w:sz w:val="24"/>
          <w:szCs w:val="24"/>
          <w:lang w:eastAsia="zh-CN"/>
        </w:rPr>
        <w:t>/</w:t>
      </w:r>
      <w:r w:rsidR="00BB49EC">
        <w:rPr>
          <w:sz w:val="24"/>
          <w:szCs w:val="24"/>
          <w:lang w:eastAsia="zh-CN"/>
        </w:rPr>
        <w:t>19</w:t>
      </w:r>
    </w:p>
    <w:p w14:paraId="2465EB19" w14:textId="77777777" w:rsidR="00D958B8" w:rsidRPr="001A5120" w:rsidRDefault="00D958B8" w:rsidP="00AC14F4">
      <w:pPr>
        <w:pStyle w:val="a0"/>
        <w:rPr>
          <w:sz w:val="24"/>
          <w:szCs w:val="24"/>
          <w:lang w:eastAsia="zh-CN"/>
        </w:rPr>
      </w:pPr>
      <w:r w:rsidRPr="001A5120">
        <w:rPr>
          <w:sz w:val="24"/>
          <w:szCs w:val="24"/>
          <w:lang w:eastAsia="zh-CN"/>
        </w:rPr>
        <w:t>现场支持结束日期：</w:t>
      </w:r>
      <w:r w:rsidRPr="001A5120">
        <w:rPr>
          <w:sz w:val="24"/>
          <w:szCs w:val="24"/>
          <w:lang w:eastAsia="zh-CN"/>
        </w:rPr>
        <w:tab/>
      </w:r>
      <w:r w:rsidRPr="001A5120">
        <w:rPr>
          <w:sz w:val="24"/>
          <w:szCs w:val="24"/>
          <w:lang w:eastAsia="zh-CN"/>
        </w:rPr>
        <w:tab/>
      </w:r>
    </w:p>
    <w:p w14:paraId="74F8D2C1" w14:textId="77777777" w:rsidR="00D958B8" w:rsidRPr="001A5120" w:rsidRDefault="00D958B8" w:rsidP="00AC14F4">
      <w:pPr>
        <w:pStyle w:val="a0"/>
        <w:rPr>
          <w:sz w:val="24"/>
          <w:szCs w:val="24"/>
          <w:lang w:eastAsia="zh-CN"/>
        </w:rPr>
      </w:pPr>
      <w:r w:rsidRPr="001A5120">
        <w:rPr>
          <w:sz w:val="24"/>
          <w:szCs w:val="24"/>
          <w:lang w:eastAsia="zh-CN"/>
        </w:rPr>
        <w:t>现场支持总时间</w:t>
      </w:r>
      <w:r w:rsidRPr="001A5120">
        <w:rPr>
          <w:sz w:val="24"/>
          <w:szCs w:val="24"/>
          <w:lang w:eastAsia="zh-CN"/>
        </w:rPr>
        <w:t>(</w:t>
      </w:r>
      <w:proofErr w:type="spellStart"/>
      <w:r w:rsidRPr="001A5120">
        <w:rPr>
          <w:sz w:val="24"/>
          <w:szCs w:val="24"/>
          <w:lang w:eastAsia="zh-CN"/>
        </w:rPr>
        <w:t>小时</w:t>
      </w:r>
      <w:proofErr w:type="spellEnd"/>
      <w:r w:rsidRPr="001A5120">
        <w:rPr>
          <w:sz w:val="24"/>
          <w:szCs w:val="24"/>
          <w:lang w:eastAsia="zh-CN"/>
        </w:rPr>
        <w:t>):</w:t>
      </w:r>
      <w:r w:rsidRPr="001A5120">
        <w:rPr>
          <w:sz w:val="24"/>
          <w:szCs w:val="24"/>
          <w:lang w:eastAsia="zh-CN"/>
        </w:rPr>
        <w:tab/>
      </w:r>
    </w:p>
    <w:p w14:paraId="08BA2A8E" w14:textId="77777777" w:rsidR="00D958B8" w:rsidRPr="001A5120" w:rsidRDefault="00D958B8" w:rsidP="00AC14F4">
      <w:pPr>
        <w:pStyle w:val="a0"/>
        <w:rPr>
          <w:sz w:val="24"/>
          <w:szCs w:val="24"/>
          <w:lang w:eastAsia="zh-CN"/>
        </w:rPr>
      </w:pPr>
      <w:proofErr w:type="spellStart"/>
      <w:r w:rsidRPr="001A5120">
        <w:rPr>
          <w:sz w:val="24"/>
          <w:szCs w:val="24"/>
          <w:lang w:eastAsia="zh-CN"/>
        </w:rPr>
        <w:t>Timesheet</w:t>
      </w:r>
      <w:r w:rsidRPr="001A5120">
        <w:rPr>
          <w:sz w:val="24"/>
          <w:szCs w:val="24"/>
          <w:lang w:eastAsia="zh-CN"/>
        </w:rPr>
        <w:t>编号</w:t>
      </w:r>
      <w:proofErr w:type="spellEnd"/>
      <w:r w:rsidRPr="001A5120">
        <w:rPr>
          <w:sz w:val="24"/>
          <w:szCs w:val="24"/>
          <w:lang w:eastAsia="zh-CN"/>
        </w:rPr>
        <w:t>:</w:t>
      </w:r>
    </w:p>
    <w:p w14:paraId="68FF478D" w14:textId="77777777" w:rsidR="00F9716E" w:rsidRPr="00AC14F4" w:rsidRDefault="00F9716E" w:rsidP="00AC14F4">
      <w:pPr>
        <w:pStyle w:val="a0"/>
        <w:rPr>
          <w:sz w:val="24"/>
          <w:szCs w:val="24"/>
          <w:lang w:eastAsia="zh-CN"/>
        </w:rPr>
      </w:pPr>
    </w:p>
    <w:p w14:paraId="2468CE61" w14:textId="77777777" w:rsidR="00F9716E" w:rsidRPr="00AC14F4" w:rsidRDefault="00F9716E" w:rsidP="00AC14F4">
      <w:pPr>
        <w:pStyle w:val="a0"/>
        <w:rPr>
          <w:sz w:val="24"/>
          <w:szCs w:val="24"/>
          <w:lang w:eastAsia="zh-CN"/>
        </w:rPr>
      </w:pPr>
    </w:p>
    <w:p w14:paraId="63C23721" w14:textId="77777777" w:rsidR="00F9716E" w:rsidRPr="001A5120" w:rsidRDefault="00000000" w:rsidP="00436532">
      <w:pPr>
        <w:pStyle w:val="a0"/>
        <w:tabs>
          <w:tab w:val="right" w:pos="9360"/>
          <w:tab w:val="right" w:pos="10080"/>
        </w:tabs>
        <w:ind w:leftChars="1450" w:left="2900" w:rightChars="-15" w:right="-30" w:firstLine="1134"/>
      </w:pPr>
      <w:r>
        <w:rPr>
          <w:noProof/>
          <w:lang w:val="en-US" w:eastAsia="zh-CN"/>
        </w:rPr>
        <w:object w:dxaOrig="1440" w:dyaOrig="1440" w14:anchorId="3872E3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left:0;text-align:left;margin-left:159.3pt;margin-top:-9.45pt;width:174.9pt;height:47.45pt;z-index:251657728;mso-wrap-edited:f;mso-width-percent:0;mso-height-percent:0;mso-width-percent:0;mso-height-percent:0">
            <v:imagedata r:id="rId8" o:title=""/>
          </v:shape>
          <o:OLEObject Type="Embed" ProgID="PBrush" ShapeID="_x0000_s2050" DrawAspect="Content" ObjectID="_1739054517" r:id="rId9"/>
        </w:object>
      </w:r>
      <w:r w:rsidR="00F9716E" w:rsidRPr="001A5120">
        <w:fldChar w:fldCharType="begin"/>
      </w:r>
      <w:r w:rsidR="00F9716E" w:rsidRPr="001A5120">
        <w:instrText xml:space="preserve"> AUTOTEXT "PIC Oracle Logo" \* MERGEFORMAT </w:instrText>
      </w:r>
      <w:r w:rsidR="00F9716E" w:rsidRPr="001A5120">
        <w:fldChar w:fldCharType="end"/>
      </w:r>
      <w:r w:rsidR="00F9716E" w:rsidRPr="001A5120">
        <w:tab/>
      </w:r>
    </w:p>
    <w:p w14:paraId="1706146F" w14:textId="2381A8A8" w:rsidR="00F9716E" w:rsidRPr="001A5120" w:rsidRDefault="00F9716E" w:rsidP="00C279DA">
      <w:pPr>
        <w:pStyle w:val="a0"/>
        <w:keepNext/>
        <w:pageBreakBefore/>
        <w:tabs>
          <w:tab w:val="left" w:pos="1414"/>
        </w:tabs>
        <w:spacing w:before="0" w:after="0"/>
        <w:ind w:left="0" w:right="11"/>
        <w:rPr>
          <w:bCs/>
          <w:sz w:val="24"/>
        </w:rPr>
      </w:pPr>
      <w:proofErr w:type="spellStart"/>
      <w:r w:rsidRPr="001A5120">
        <w:rPr>
          <w:b/>
          <w:sz w:val="30"/>
        </w:rPr>
        <w:lastRenderedPageBreak/>
        <w:t>文档控制</w:t>
      </w:r>
      <w:proofErr w:type="spellEnd"/>
    </w:p>
    <w:p w14:paraId="5F4AB0F4" w14:textId="77777777" w:rsidR="00F9716E" w:rsidRPr="001A5120" w:rsidRDefault="00F9716E">
      <w:pPr>
        <w:keepNext/>
        <w:keepLines/>
        <w:pBdr>
          <w:top w:val="single" w:sz="36" w:space="1" w:color="auto"/>
        </w:pBdr>
        <w:spacing w:after="100" w:afterAutospacing="1"/>
        <w:ind w:rightChars="4062" w:right="8124"/>
        <w:rPr>
          <w:bCs/>
          <w:color w:val="3366FF"/>
          <w:sz w:val="30"/>
        </w:rPr>
      </w:pPr>
    </w:p>
    <w:p w14:paraId="4F73572F" w14:textId="15D87636" w:rsidR="00F9716E" w:rsidRPr="001A5120" w:rsidRDefault="00F9716E" w:rsidP="00A73FBE">
      <w:pPr>
        <w:pStyle w:val="a0"/>
        <w:ind w:left="2212" w:firstLine="110"/>
        <w:rPr>
          <w:sz w:val="24"/>
        </w:rPr>
      </w:pPr>
      <w:proofErr w:type="spellStart"/>
      <w:r w:rsidRPr="001A5120">
        <w:rPr>
          <w:sz w:val="24"/>
        </w:rPr>
        <w:t>此文档仅供</w:t>
      </w:r>
      <w:r w:rsidR="00BB49EC">
        <w:rPr>
          <w:color w:val="FF0000"/>
          <w:sz w:val="24"/>
          <w:szCs w:val="24"/>
          <w:lang w:val="en-US" w:eastAsia="zh-CN"/>
        </w:rPr>
        <w:t>中央广播电视总台技术局</w:t>
      </w:r>
      <w:proofErr w:type="spellEnd"/>
      <w:r w:rsidRPr="001A5120">
        <w:rPr>
          <w:sz w:val="24"/>
        </w:rPr>
        <w:t>与</w:t>
      </w:r>
      <w:r w:rsidRPr="001A5120">
        <w:rPr>
          <w:sz w:val="24"/>
        </w:rPr>
        <w:t xml:space="preserve"> </w:t>
      </w:r>
      <w:proofErr w:type="spellStart"/>
      <w:r w:rsidRPr="001A5120">
        <w:rPr>
          <w:sz w:val="24"/>
        </w:rPr>
        <w:t>Oracle</w:t>
      </w:r>
      <w:r w:rsidRPr="001A5120">
        <w:rPr>
          <w:sz w:val="24"/>
        </w:rPr>
        <w:t>公司支持服务部审阅</w:t>
      </w:r>
      <w:proofErr w:type="spellEnd"/>
      <w:r w:rsidRPr="001A5120">
        <w:rPr>
          <w:sz w:val="24"/>
        </w:rPr>
        <w:t>。</w:t>
      </w:r>
    </w:p>
    <w:p w14:paraId="16E4780C" w14:textId="77777777" w:rsidR="00F9716E" w:rsidRPr="001A5120" w:rsidRDefault="00F9716E">
      <w:pPr>
        <w:keepNext/>
        <w:keepLines/>
        <w:spacing w:before="100" w:beforeAutospacing="1"/>
        <w:ind w:leftChars="1161" w:left="2322"/>
        <w:rPr>
          <w:bCs/>
          <w:sz w:val="24"/>
        </w:rPr>
      </w:pPr>
      <w:r w:rsidRPr="001A5120">
        <w:rPr>
          <w:sz w:val="24"/>
        </w:rPr>
        <w:t>不得向与此无关的个人或机构传阅或复制。</w:t>
      </w:r>
    </w:p>
    <w:p w14:paraId="55DE3342" w14:textId="77777777" w:rsidR="00F9716E" w:rsidRPr="001A5120" w:rsidRDefault="00F9716E">
      <w:pPr>
        <w:keepNext/>
        <w:keepLines/>
        <w:spacing w:before="100" w:beforeAutospacing="1"/>
        <w:ind w:leftChars="1161" w:left="2322"/>
        <w:rPr>
          <w:bCs/>
          <w:sz w:val="24"/>
        </w:rPr>
      </w:pPr>
    </w:p>
    <w:p w14:paraId="48614F15" w14:textId="77777777" w:rsidR="00F9716E" w:rsidRPr="001A5120" w:rsidRDefault="00F9716E">
      <w:pPr>
        <w:keepNext/>
        <w:keepLines/>
        <w:spacing w:before="100" w:beforeAutospacing="1"/>
        <w:ind w:leftChars="1161" w:left="2322"/>
        <w:rPr>
          <w:bCs/>
          <w:sz w:val="24"/>
        </w:rPr>
      </w:pPr>
    </w:p>
    <w:p w14:paraId="5823A5E1" w14:textId="77777777" w:rsidR="00F9716E" w:rsidRPr="001A5120" w:rsidRDefault="00F9716E">
      <w:pPr>
        <w:keepNext/>
        <w:keepLines/>
        <w:spacing w:before="100" w:beforeAutospacing="1"/>
        <w:ind w:leftChars="1161" w:left="2322"/>
        <w:rPr>
          <w:bCs/>
          <w:sz w:val="24"/>
        </w:rPr>
      </w:pPr>
      <w:r w:rsidRPr="001A5120">
        <w:rPr>
          <w:bCs/>
          <w:sz w:val="24"/>
        </w:rPr>
        <w:t>修改记录</w:t>
      </w:r>
    </w:p>
    <w:tbl>
      <w:tblPr>
        <w:tblW w:w="7655" w:type="dxa"/>
        <w:tblInd w:w="2419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121"/>
        <w:gridCol w:w="1515"/>
        <w:gridCol w:w="704"/>
        <w:gridCol w:w="3315"/>
      </w:tblGrid>
      <w:tr w:rsidR="00F9716E" w:rsidRPr="001A5120" w14:paraId="6FEC65D1" w14:textId="77777777">
        <w:trPr>
          <w:cantSplit/>
        </w:trPr>
        <w:tc>
          <w:tcPr>
            <w:tcW w:w="212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FFFFFF"/>
            </w:tcBorders>
            <w:shd w:val="solid" w:color="auto" w:fill="000000"/>
          </w:tcPr>
          <w:p w14:paraId="6A9F8CFD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color w:val="FFFFFF"/>
                <w:sz w:val="24"/>
              </w:rPr>
            </w:pPr>
            <w:r w:rsidRPr="001A5120">
              <w:rPr>
                <w:b w:val="0"/>
                <w:bCs/>
                <w:color w:val="FFFFFF"/>
                <w:sz w:val="24"/>
              </w:rPr>
              <w:t>日期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solid" w:color="auto" w:fill="000000"/>
          </w:tcPr>
          <w:p w14:paraId="05F0C777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color w:val="FFFFFF"/>
                <w:sz w:val="24"/>
              </w:rPr>
            </w:pPr>
            <w:r w:rsidRPr="001A5120">
              <w:rPr>
                <w:b w:val="0"/>
                <w:bCs/>
                <w:color w:val="FFFFFF"/>
                <w:sz w:val="24"/>
              </w:rPr>
              <w:t>作者</w:t>
            </w:r>
          </w:p>
        </w:tc>
        <w:tc>
          <w:tcPr>
            <w:tcW w:w="704" w:type="dxa"/>
            <w:tcBorders>
              <w:top w:val="single" w:sz="12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solid" w:color="auto" w:fill="000000"/>
          </w:tcPr>
          <w:p w14:paraId="0120D5E2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color w:val="FFFFFF"/>
                <w:sz w:val="24"/>
              </w:rPr>
            </w:pPr>
            <w:r w:rsidRPr="001A5120">
              <w:rPr>
                <w:b w:val="0"/>
                <w:bCs/>
                <w:color w:val="FFFFFF"/>
                <w:sz w:val="24"/>
              </w:rPr>
              <w:t>版本</w:t>
            </w:r>
          </w:p>
        </w:tc>
        <w:tc>
          <w:tcPr>
            <w:tcW w:w="3315" w:type="dxa"/>
            <w:tcBorders>
              <w:top w:val="single" w:sz="12" w:space="0" w:color="auto"/>
              <w:left w:val="single" w:sz="6" w:space="0" w:color="FFFFFF"/>
              <w:bottom w:val="single" w:sz="6" w:space="0" w:color="auto"/>
              <w:right w:val="single" w:sz="12" w:space="0" w:color="auto"/>
            </w:tcBorders>
            <w:shd w:val="solid" w:color="auto" w:fill="000000"/>
          </w:tcPr>
          <w:p w14:paraId="63B9F4AC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color w:val="FFFFFF"/>
                <w:sz w:val="24"/>
              </w:rPr>
            </w:pPr>
            <w:r w:rsidRPr="001A5120">
              <w:rPr>
                <w:b w:val="0"/>
                <w:bCs/>
                <w:color w:val="FFFFFF"/>
                <w:sz w:val="24"/>
              </w:rPr>
              <w:t>修改记录</w:t>
            </w:r>
          </w:p>
        </w:tc>
      </w:tr>
      <w:tr w:rsidR="00F9716E" w:rsidRPr="001A5120" w14:paraId="67F654F5" w14:textId="77777777" w:rsidTr="00401F49">
        <w:trPr>
          <w:cantSplit/>
          <w:trHeight w:hRule="exact" w:val="60"/>
        </w:trPr>
        <w:tc>
          <w:tcPr>
            <w:tcW w:w="2121" w:type="dxa"/>
            <w:tcBorders>
              <w:top w:val="single" w:sz="6" w:space="0" w:color="auto"/>
              <w:bottom w:val="single" w:sz="4" w:space="0" w:color="auto"/>
              <w:right w:val="single" w:sz="6" w:space="0" w:color="FFFFFF"/>
            </w:tcBorders>
            <w:shd w:val="pct50" w:color="auto" w:fill="auto"/>
          </w:tcPr>
          <w:p w14:paraId="5B0AE77A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FFFFFF"/>
              <w:bottom w:val="single" w:sz="4" w:space="0" w:color="auto"/>
              <w:right w:val="single" w:sz="6" w:space="0" w:color="FFFFFF"/>
            </w:tcBorders>
            <w:shd w:val="pct50" w:color="auto" w:fill="auto"/>
          </w:tcPr>
          <w:p w14:paraId="4C5F2A88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FFFFFF"/>
              <w:bottom w:val="single" w:sz="4" w:space="0" w:color="auto"/>
              <w:right w:val="single" w:sz="6" w:space="0" w:color="FFFFFF"/>
            </w:tcBorders>
            <w:shd w:val="pct50" w:color="auto" w:fill="auto"/>
          </w:tcPr>
          <w:p w14:paraId="79EF7CDE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FFFFFF"/>
              <w:bottom w:val="single" w:sz="4" w:space="0" w:color="auto"/>
            </w:tcBorders>
            <w:shd w:val="pct50" w:color="auto" w:fill="auto"/>
          </w:tcPr>
          <w:p w14:paraId="73964C34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</w:tr>
      <w:tr w:rsidR="00F9716E" w:rsidRPr="001A5120" w14:paraId="50749E3C" w14:textId="77777777" w:rsidTr="006E0D41">
        <w:trPr>
          <w:cantSplit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634C2" w14:textId="6D3E73AF" w:rsidR="00F9716E" w:rsidRPr="001A5120" w:rsidRDefault="00CE01A6" w:rsidP="000E6C4D">
            <w:pPr>
              <w:pStyle w:val="TableText"/>
              <w:rPr>
                <w:color w:val="0000FF"/>
                <w:sz w:val="24"/>
              </w:rPr>
            </w:pPr>
            <w:r>
              <w:rPr>
                <w:color w:val="0000FF"/>
                <w:sz w:val="24"/>
              </w:rPr>
              <w:t>2022</w:t>
            </w:r>
            <w:r w:rsidR="00F9716E" w:rsidRPr="001A5120">
              <w:rPr>
                <w:color w:val="0000FF"/>
                <w:sz w:val="24"/>
              </w:rPr>
              <w:t>年</w:t>
            </w:r>
            <w:r w:rsidR="005F382A">
              <w:rPr>
                <w:color w:val="0000FF"/>
                <w:sz w:val="24"/>
              </w:rPr>
              <w:t>0</w:t>
            </w:r>
            <w:r w:rsidR="0057480B">
              <w:rPr>
                <w:color w:val="0000FF"/>
                <w:sz w:val="24"/>
              </w:rPr>
              <w:t>8</w:t>
            </w:r>
            <w:r w:rsidR="00F9716E" w:rsidRPr="001A5120">
              <w:rPr>
                <w:color w:val="0000FF"/>
                <w:sz w:val="24"/>
              </w:rPr>
              <w:t>月</w:t>
            </w:r>
            <w:r w:rsidR="0057480B">
              <w:rPr>
                <w:color w:val="0000FF"/>
                <w:sz w:val="24"/>
              </w:rPr>
              <w:t>19</w:t>
            </w:r>
            <w:r w:rsidR="00F9716E" w:rsidRPr="001A5120">
              <w:rPr>
                <w:color w:val="0000FF"/>
                <w:sz w:val="24"/>
              </w:rPr>
              <w:t>日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2FD0D" w14:textId="77777777" w:rsidR="00F9716E" w:rsidRPr="001A5120" w:rsidRDefault="00643301" w:rsidP="00E24773">
            <w:pPr>
              <w:pStyle w:val="TableText"/>
              <w:rPr>
                <w:color w:val="0000FF"/>
                <w:sz w:val="24"/>
              </w:rPr>
            </w:pPr>
            <w:r w:rsidRPr="001A5120">
              <w:rPr>
                <w:color w:val="0000FF"/>
                <w:sz w:val="24"/>
              </w:rPr>
              <w:t>张晓岗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97E4" w14:textId="77777777" w:rsidR="00F9716E" w:rsidRPr="001A5120" w:rsidRDefault="00F9716E">
            <w:pPr>
              <w:pStyle w:val="TableText"/>
              <w:rPr>
                <w:color w:val="0000FF"/>
                <w:sz w:val="24"/>
              </w:rPr>
            </w:pPr>
            <w:r w:rsidRPr="001A5120">
              <w:rPr>
                <w:color w:val="0000FF"/>
                <w:sz w:val="24"/>
              </w:rPr>
              <w:t>1.0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9DA33" w14:textId="77777777" w:rsidR="00F9716E" w:rsidRPr="001A5120" w:rsidRDefault="00F9716E">
            <w:pPr>
              <w:pStyle w:val="TableText"/>
              <w:rPr>
                <w:color w:val="0000FF"/>
                <w:sz w:val="24"/>
              </w:rPr>
            </w:pPr>
            <w:r w:rsidRPr="001A5120">
              <w:rPr>
                <w:color w:val="0000FF"/>
                <w:sz w:val="24"/>
              </w:rPr>
              <w:t>创建初始版本</w:t>
            </w:r>
          </w:p>
        </w:tc>
      </w:tr>
      <w:tr w:rsidR="00DF61EB" w:rsidRPr="001A5120" w14:paraId="582104AB" w14:textId="77777777" w:rsidTr="006E0D41">
        <w:trPr>
          <w:cantSplit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7371E" w14:textId="77777777" w:rsidR="00DF61EB" w:rsidRPr="001A5120" w:rsidRDefault="00DF61EB" w:rsidP="00E24773">
            <w:pPr>
              <w:pStyle w:val="TableText"/>
              <w:rPr>
                <w:color w:val="0000FF"/>
                <w:sz w:val="24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5323" w14:textId="77777777" w:rsidR="00DF61EB" w:rsidRPr="001A5120" w:rsidRDefault="00DF61EB" w:rsidP="00E24773">
            <w:pPr>
              <w:pStyle w:val="TableText"/>
              <w:rPr>
                <w:color w:val="0000FF"/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4C5E" w14:textId="77777777" w:rsidR="00DF61EB" w:rsidRPr="001A5120" w:rsidRDefault="00DF61EB">
            <w:pPr>
              <w:pStyle w:val="TableText"/>
              <w:rPr>
                <w:color w:val="0000FF"/>
                <w:sz w:val="24"/>
              </w:rPr>
            </w:pP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8626" w14:textId="77777777" w:rsidR="00DF61EB" w:rsidRPr="001A5120" w:rsidRDefault="00DF61EB">
            <w:pPr>
              <w:pStyle w:val="TableText"/>
              <w:rPr>
                <w:color w:val="0000FF"/>
                <w:sz w:val="24"/>
              </w:rPr>
            </w:pPr>
          </w:p>
        </w:tc>
      </w:tr>
      <w:tr w:rsidR="001D12B3" w:rsidRPr="001A5120" w14:paraId="7B2EB7E7" w14:textId="77777777" w:rsidTr="006E0D41">
        <w:trPr>
          <w:cantSplit/>
        </w:trPr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FC0D" w14:textId="77777777" w:rsidR="001D12B3" w:rsidRPr="001A5120" w:rsidRDefault="001D12B3" w:rsidP="00E24773">
            <w:pPr>
              <w:pStyle w:val="TableText"/>
              <w:rPr>
                <w:color w:val="0000FF"/>
                <w:sz w:val="24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2FBA" w14:textId="77777777" w:rsidR="001D12B3" w:rsidRPr="001A5120" w:rsidRDefault="001D12B3" w:rsidP="00E24773">
            <w:pPr>
              <w:pStyle w:val="TableText"/>
              <w:rPr>
                <w:color w:val="0000FF"/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C478" w14:textId="77777777" w:rsidR="001D12B3" w:rsidRPr="001A5120" w:rsidRDefault="001D12B3">
            <w:pPr>
              <w:pStyle w:val="TableText"/>
              <w:rPr>
                <w:color w:val="0000FF"/>
                <w:sz w:val="24"/>
              </w:rPr>
            </w:pP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2F787" w14:textId="77777777" w:rsidR="001D12B3" w:rsidRPr="001A5120" w:rsidRDefault="001D12B3">
            <w:pPr>
              <w:pStyle w:val="TableText"/>
              <w:rPr>
                <w:color w:val="0000FF"/>
                <w:sz w:val="24"/>
              </w:rPr>
            </w:pPr>
          </w:p>
        </w:tc>
      </w:tr>
    </w:tbl>
    <w:p w14:paraId="4A520C28" w14:textId="77777777" w:rsidR="00F9716E" w:rsidRPr="001A5120" w:rsidRDefault="00F9716E">
      <w:pPr>
        <w:keepNext/>
        <w:keepLines/>
        <w:spacing w:before="100" w:beforeAutospacing="1" w:after="100" w:afterAutospacing="1"/>
        <w:ind w:leftChars="1161" w:left="2322"/>
        <w:rPr>
          <w:bCs/>
          <w:sz w:val="24"/>
        </w:rPr>
      </w:pPr>
    </w:p>
    <w:p w14:paraId="48A94275" w14:textId="77777777" w:rsidR="00F9716E" w:rsidRPr="001A5120" w:rsidRDefault="00F9716E">
      <w:pPr>
        <w:keepNext/>
        <w:keepLines/>
        <w:spacing w:before="100" w:beforeAutospacing="1"/>
        <w:ind w:leftChars="1161" w:left="2322"/>
        <w:rPr>
          <w:bCs/>
          <w:sz w:val="24"/>
        </w:rPr>
      </w:pPr>
      <w:r w:rsidRPr="001A5120">
        <w:rPr>
          <w:bCs/>
          <w:sz w:val="24"/>
        </w:rPr>
        <w:t>审阅记录</w:t>
      </w:r>
    </w:p>
    <w:tbl>
      <w:tblPr>
        <w:tblW w:w="7653" w:type="dxa"/>
        <w:tblInd w:w="2431" w:type="dxa"/>
        <w:tblLayout w:type="fixed"/>
        <w:tblLook w:val="0000" w:firstRow="0" w:lastRow="0" w:firstColumn="0" w:lastColumn="0" w:noHBand="0" w:noVBand="0"/>
      </w:tblPr>
      <w:tblGrid>
        <w:gridCol w:w="2121"/>
        <w:gridCol w:w="5532"/>
      </w:tblGrid>
      <w:tr w:rsidR="00F9716E" w:rsidRPr="001A5120" w14:paraId="7CBD5F93" w14:textId="77777777" w:rsidTr="00057E51">
        <w:trPr>
          <w:cantSplit/>
        </w:trPr>
        <w:tc>
          <w:tcPr>
            <w:tcW w:w="212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solid" w:color="auto" w:fill="000000"/>
          </w:tcPr>
          <w:p w14:paraId="206759DF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sz w:val="24"/>
              </w:rPr>
            </w:pPr>
            <w:r w:rsidRPr="001A5120">
              <w:rPr>
                <w:b w:val="0"/>
                <w:bCs/>
                <w:sz w:val="24"/>
              </w:rPr>
              <w:t>审阅人</w:t>
            </w:r>
          </w:p>
        </w:tc>
        <w:tc>
          <w:tcPr>
            <w:tcW w:w="5532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solid" w:color="auto" w:fill="000000"/>
          </w:tcPr>
          <w:p w14:paraId="37EF91E9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sz w:val="24"/>
              </w:rPr>
            </w:pPr>
            <w:r w:rsidRPr="001A5120">
              <w:rPr>
                <w:b w:val="0"/>
                <w:bCs/>
                <w:sz w:val="24"/>
              </w:rPr>
              <w:t>职位</w:t>
            </w:r>
          </w:p>
        </w:tc>
      </w:tr>
      <w:tr w:rsidR="00F9716E" w:rsidRPr="001A5120" w14:paraId="0B81526F" w14:textId="77777777" w:rsidTr="00057E51">
        <w:trPr>
          <w:cantSplit/>
          <w:trHeight w:hRule="exact" w:val="60"/>
        </w:trPr>
        <w:tc>
          <w:tcPr>
            <w:tcW w:w="2121" w:type="dxa"/>
            <w:tcBorders>
              <w:top w:val="single" w:sz="6" w:space="0" w:color="auto"/>
              <w:bottom w:val="single" w:sz="8" w:space="0" w:color="auto"/>
            </w:tcBorders>
            <w:shd w:val="pct50" w:color="auto" w:fill="auto"/>
          </w:tcPr>
          <w:p w14:paraId="080872A2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  <w:tc>
          <w:tcPr>
            <w:tcW w:w="5532" w:type="dxa"/>
            <w:tcBorders>
              <w:top w:val="single" w:sz="6" w:space="0" w:color="auto"/>
              <w:bottom w:val="single" w:sz="8" w:space="0" w:color="auto"/>
            </w:tcBorders>
            <w:shd w:val="pct50" w:color="auto" w:fill="auto"/>
          </w:tcPr>
          <w:p w14:paraId="47225771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</w:tr>
      <w:tr w:rsidR="004F2BC2" w:rsidRPr="00CA1AFC" w14:paraId="0E0E91EB" w14:textId="77777777" w:rsidTr="00506AD4">
        <w:trPr>
          <w:cantSplit/>
        </w:trPr>
        <w:tc>
          <w:tcPr>
            <w:tcW w:w="2121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FCDC7" w14:textId="7583F9F5" w:rsidR="004F2BC2" w:rsidRPr="00CA1AFC" w:rsidRDefault="0057480B" w:rsidP="00506AD4">
            <w:pPr>
              <w:pStyle w:val="TableText"/>
              <w:rPr>
                <w:color w:val="0000FF"/>
                <w:sz w:val="24"/>
              </w:rPr>
            </w:pPr>
            <w:r w:rsidRPr="00563502">
              <w:rPr>
                <w:rFonts w:hint="eastAsia"/>
                <w:color w:val="0000FF"/>
                <w:spacing w:val="240"/>
                <w:sz w:val="24"/>
                <w:fitText w:val="720" w:id="-1293912320"/>
              </w:rPr>
              <w:t>蔡</w:t>
            </w:r>
            <w:r w:rsidRPr="00563502">
              <w:rPr>
                <w:rFonts w:hint="eastAsia"/>
                <w:color w:val="0000FF"/>
                <w:sz w:val="24"/>
                <w:fitText w:val="720" w:id="-1293912320"/>
              </w:rPr>
              <w:t>磊</w:t>
            </w:r>
          </w:p>
        </w:tc>
        <w:tc>
          <w:tcPr>
            <w:tcW w:w="5532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4617DF" w14:textId="77777777" w:rsidR="004F2BC2" w:rsidRPr="00CA1AFC" w:rsidRDefault="004F2BC2" w:rsidP="00506AD4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Oracle ACS Technical Account Manager</w:t>
            </w:r>
          </w:p>
        </w:tc>
      </w:tr>
      <w:tr w:rsidR="004F2BC2" w:rsidRPr="00CA1AFC" w14:paraId="1C946525" w14:textId="77777777" w:rsidTr="00506AD4">
        <w:trPr>
          <w:cantSplit/>
        </w:trPr>
        <w:tc>
          <w:tcPr>
            <w:tcW w:w="21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0097EC" w14:textId="77777777" w:rsidR="004F2BC2" w:rsidRPr="00CA1AFC" w:rsidRDefault="004F2BC2" w:rsidP="00506AD4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张宏伟</w:t>
            </w:r>
          </w:p>
        </w:tc>
        <w:tc>
          <w:tcPr>
            <w:tcW w:w="55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1D11161" w14:textId="77777777" w:rsidR="004F2BC2" w:rsidRPr="00CA1AFC" w:rsidRDefault="004F2BC2" w:rsidP="00506AD4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Oracle ACS Regional Manager</w:t>
            </w:r>
          </w:p>
        </w:tc>
      </w:tr>
      <w:tr w:rsidR="004F2BC2" w:rsidRPr="00CA1AFC" w14:paraId="445027CE" w14:textId="77777777" w:rsidTr="00506AD4">
        <w:trPr>
          <w:cantSplit/>
        </w:trPr>
        <w:tc>
          <w:tcPr>
            <w:tcW w:w="21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90B0C" w14:textId="77777777" w:rsidR="004F2BC2" w:rsidRPr="00CA1AFC" w:rsidRDefault="004F2BC2" w:rsidP="00506AD4">
            <w:pPr>
              <w:pStyle w:val="TableText"/>
              <w:rPr>
                <w:color w:val="0000FF"/>
                <w:sz w:val="24"/>
              </w:rPr>
            </w:pPr>
            <w:r w:rsidRPr="009502A7">
              <w:rPr>
                <w:color w:val="0000FF"/>
                <w:spacing w:val="240"/>
                <w:sz w:val="24"/>
                <w:fitText w:val="720" w:id="-1808025855"/>
              </w:rPr>
              <w:t>徐</w:t>
            </w:r>
            <w:r w:rsidRPr="009502A7">
              <w:rPr>
                <w:color w:val="0000FF"/>
                <w:sz w:val="24"/>
                <w:fitText w:val="720" w:id="-1808025855"/>
              </w:rPr>
              <w:t>辉</w:t>
            </w:r>
          </w:p>
        </w:tc>
        <w:tc>
          <w:tcPr>
            <w:tcW w:w="55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4296D3B" w14:textId="77777777" w:rsidR="004F2BC2" w:rsidRPr="00CA1AFC" w:rsidRDefault="004F2BC2" w:rsidP="00506AD4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Oracle ACS Team Leader</w:t>
            </w:r>
          </w:p>
        </w:tc>
      </w:tr>
    </w:tbl>
    <w:p w14:paraId="73AD942F" w14:textId="77777777" w:rsidR="00F9716E" w:rsidRPr="001A5120" w:rsidRDefault="00F9716E">
      <w:pPr>
        <w:keepNext/>
        <w:keepLines/>
        <w:spacing w:before="100" w:beforeAutospacing="1" w:after="100" w:afterAutospacing="1"/>
        <w:ind w:leftChars="1161" w:left="2322"/>
        <w:rPr>
          <w:bCs/>
          <w:sz w:val="24"/>
        </w:rPr>
      </w:pPr>
    </w:p>
    <w:p w14:paraId="651AD3C5" w14:textId="77777777" w:rsidR="00F9716E" w:rsidRPr="001A5120" w:rsidRDefault="00F9716E">
      <w:pPr>
        <w:keepNext/>
        <w:keepLines/>
        <w:spacing w:before="100" w:beforeAutospacing="1"/>
        <w:ind w:leftChars="1161" w:left="2322"/>
        <w:rPr>
          <w:bCs/>
          <w:sz w:val="24"/>
        </w:rPr>
      </w:pPr>
      <w:r w:rsidRPr="001A5120">
        <w:rPr>
          <w:bCs/>
          <w:sz w:val="24"/>
        </w:rPr>
        <w:t>分发记录</w:t>
      </w:r>
    </w:p>
    <w:tbl>
      <w:tblPr>
        <w:tblW w:w="7653" w:type="dxa"/>
        <w:tblInd w:w="2431" w:type="dxa"/>
        <w:tblLayout w:type="fixed"/>
        <w:tblLook w:val="0000" w:firstRow="0" w:lastRow="0" w:firstColumn="0" w:lastColumn="0" w:noHBand="0" w:noVBand="0"/>
      </w:tblPr>
      <w:tblGrid>
        <w:gridCol w:w="2121"/>
        <w:gridCol w:w="5532"/>
      </w:tblGrid>
      <w:tr w:rsidR="00F9716E" w:rsidRPr="001A5120" w14:paraId="2150F60C" w14:textId="77777777" w:rsidTr="005A772F">
        <w:trPr>
          <w:cantSplit/>
        </w:trPr>
        <w:tc>
          <w:tcPr>
            <w:tcW w:w="212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solid" w:color="auto" w:fill="000000"/>
          </w:tcPr>
          <w:p w14:paraId="513B20C8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sz w:val="24"/>
              </w:rPr>
            </w:pPr>
            <w:r w:rsidRPr="001A5120">
              <w:rPr>
                <w:b w:val="0"/>
                <w:bCs/>
                <w:sz w:val="24"/>
              </w:rPr>
              <w:t>审阅人</w:t>
            </w:r>
          </w:p>
        </w:tc>
        <w:tc>
          <w:tcPr>
            <w:tcW w:w="5532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solid" w:color="auto" w:fill="000000"/>
          </w:tcPr>
          <w:p w14:paraId="646567EE" w14:textId="77777777" w:rsidR="00F9716E" w:rsidRPr="001A5120" w:rsidRDefault="00F9716E">
            <w:pPr>
              <w:pStyle w:val="TableHeading"/>
              <w:spacing w:before="0" w:after="0"/>
              <w:jc w:val="center"/>
              <w:rPr>
                <w:b w:val="0"/>
                <w:bCs/>
                <w:sz w:val="24"/>
              </w:rPr>
            </w:pPr>
            <w:r w:rsidRPr="001A5120">
              <w:rPr>
                <w:b w:val="0"/>
                <w:bCs/>
                <w:sz w:val="24"/>
              </w:rPr>
              <w:t>职位</w:t>
            </w:r>
          </w:p>
        </w:tc>
      </w:tr>
      <w:tr w:rsidR="00F9716E" w:rsidRPr="001A5120" w14:paraId="3901425B" w14:textId="77777777" w:rsidTr="005A772F">
        <w:trPr>
          <w:cantSplit/>
          <w:trHeight w:hRule="exact" w:val="60"/>
        </w:trPr>
        <w:tc>
          <w:tcPr>
            <w:tcW w:w="2121" w:type="dxa"/>
            <w:tcBorders>
              <w:top w:val="single" w:sz="6" w:space="0" w:color="auto"/>
              <w:bottom w:val="single" w:sz="6" w:space="0" w:color="auto"/>
            </w:tcBorders>
            <w:shd w:val="pct50" w:color="auto" w:fill="auto"/>
          </w:tcPr>
          <w:p w14:paraId="39FBE302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  <w:tc>
          <w:tcPr>
            <w:tcW w:w="5532" w:type="dxa"/>
            <w:tcBorders>
              <w:top w:val="single" w:sz="6" w:space="0" w:color="auto"/>
              <w:bottom w:val="single" w:sz="6" w:space="0" w:color="auto"/>
            </w:tcBorders>
            <w:shd w:val="pct50" w:color="auto" w:fill="auto"/>
          </w:tcPr>
          <w:p w14:paraId="0F40837E" w14:textId="77777777" w:rsidR="00F9716E" w:rsidRPr="001A5120" w:rsidRDefault="00F9716E">
            <w:pPr>
              <w:pStyle w:val="TableText"/>
              <w:rPr>
                <w:sz w:val="24"/>
              </w:rPr>
            </w:pPr>
          </w:p>
        </w:tc>
      </w:tr>
      <w:tr w:rsidR="00F9716E" w:rsidRPr="001A5120" w14:paraId="237584AB" w14:textId="77777777" w:rsidTr="006E0D41">
        <w:trPr>
          <w:cantSplit/>
        </w:trPr>
        <w:tc>
          <w:tcPr>
            <w:tcW w:w="2121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B5EC6" w14:textId="27D0F31D" w:rsidR="00F9716E" w:rsidRPr="001A5120" w:rsidRDefault="0057480B">
            <w:pPr>
              <w:pStyle w:val="TableText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徐子弘</w:t>
            </w:r>
          </w:p>
        </w:tc>
        <w:tc>
          <w:tcPr>
            <w:tcW w:w="5532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F90DE" w14:textId="0B0EAA26" w:rsidR="00F9716E" w:rsidRPr="001A5120" w:rsidRDefault="00BB49EC" w:rsidP="003A0BB3">
            <w:pPr>
              <w:pStyle w:val="TableText"/>
              <w:rPr>
                <w:color w:val="0000FF"/>
                <w:sz w:val="24"/>
              </w:rPr>
            </w:pPr>
            <w:r>
              <w:rPr>
                <w:color w:val="0000FF"/>
                <w:sz w:val="24"/>
              </w:rPr>
              <w:t>中央广播电视总台技术局</w:t>
            </w:r>
          </w:p>
        </w:tc>
      </w:tr>
      <w:tr w:rsidR="00D50BE2" w:rsidRPr="001A5120" w14:paraId="37DD3325" w14:textId="77777777" w:rsidTr="006E0D41">
        <w:trPr>
          <w:cantSplit/>
        </w:trPr>
        <w:tc>
          <w:tcPr>
            <w:tcW w:w="2121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F6B2F" w14:textId="09DD94E5" w:rsidR="00D50BE2" w:rsidRPr="001A5120" w:rsidRDefault="00563502" w:rsidP="00D50BE2">
            <w:pPr>
              <w:pStyle w:val="TableText"/>
              <w:rPr>
                <w:color w:val="0000FF"/>
                <w:sz w:val="24"/>
              </w:rPr>
            </w:pPr>
            <w:r w:rsidRPr="00563502">
              <w:rPr>
                <w:rFonts w:hint="eastAsia"/>
                <w:color w:val="0000FF"/>
                <w:spacing w:val="240"/>
                <w:sz w:val="24"/>
                <w:fitText w:val="720" w:id="-1293912320"/>
              </w:rPr>
              <w:t>蔡</w:t>
            </w:r>
            <w:r w:rsidRPr="00563502">
              <w:rPr>
                <w:rFonts w:hint="eastAsia"/>
                <w:color w:val="0000FF"/>
                <w:sz w:val="24"/>
                <w:fitText w:val="720" w:id="-1293912320"/>
              </w:rPr>
              <w:t>磊</w:t>
            </w:r>
          </w:p>
        </w:tc>
        <w:tc>
          <w:tcPr>
            <w:tcW w:w="5532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6FECD3" w14:textId="3FAED320" w:rsidR="00D50BE2" w:rsidRPr="001A5120" w:rsidRDefault="00D50BE2" w:rsidP="00D50BE2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Oracle ACS Technical Account Manager</w:t>
            </w:r>
          </w:p>
        </w:tc>
      </w:tr>
      <w:tr w:rsidR="00D50BE2" w:rsidRPr="001A5120" w14:paraId="2EFE0E6A" w14:textId="77777777" w:rsidTr="006E0D41">
        <w:trPr>
          <w:cantSplit/>
        </w:trPr>
        <w:tc>
          <w:tcPr>
            <w:tcW w:w="2121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FD9C6" w14:textId="30E64499" w:rsidR="00D50BE2" w:rsidRPr="001A5120" w:rsidRDefault="00D50BE2" w:rsidP="00D50BE2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张宏伟</w:t>
            </w:r>
          </w:p>
        </w:tc>
        <w:tc>
          <w:tcPr>
            <w:tcW w:w="5532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5257C5" w14:textId="0CE2707C" w:rsidR="00D50BE2" w:rsidRPr="001A5120" w:rsidRDefault="00D50BE2" w:rsidP="00D50BE2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Oracle ACS Regional Manager</w:t>
            </w:r>
          </w:p>
        </w:tc>
      </w:tr>
      <w:tr w:rsidR="00D50BE2" w:rsidRPr="001A5120" w14:paraId="611405C5" w14:textId="77777777" w:rsidTr="006E0D41">
        <w:trPr>
          <w:cantSplit/>
        </w:trPr>
        <w:tc>
          <w:tcPr>
            <w:tcW w:w="212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BB6EC" w14:textId="660202C9" w:rsidR="00D50BE2" w:rsidRPr="001A5120" w:rsidRDefault="00D50BE2" w:rsidP="00D50BE2">
            <w:pPr>
              <w:pStyle w:val="TableText"/>
              <w:rPr>
                <w:color w:val="0000FF"/>
                <w:sz w:val="24"/>
              </w:rPr>
            </w:pPr>
            <w:r w:rsidRPr="00D50BE2">
              <w:rPr>
                <w:color w:val="0000FF"/>
                <w:spacing w:val="240"/>
                <w:sz w:val="24"/>
                <w:fitText w:val="720" w:id="-1825925888"/>
              </w:rPr>
              <w:t>徐</w:t>
            </w:r>
            <w:r w:rsidRPr="00D50BE2">
              <w:rPr>
                <w:color w:val="0000FF"/>
                <w:sz w:val="24"/>
                <w:fitText w:val="720" w:id="-1825925888"/>
              </w:rPr>
              <w:t>辉</w:t>
            </w:r>
          </w:p>
        </w:tc>
        <w:tc>
          <w:tcPr>
            <w:tcW w:w="5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256157" w14:textId="7631CCA2" w:rsidR="00D50BE2" w:rsidRPr="001A5120" w:rsidRDefault="00D50BE2" w:rsidP="00D50BE2">
            <w:pPr>
              <w:pStyle w:val="TableText"/>
              <w:rPr>
                <w:color w:val="0000FF"/>
                <w:sz w:val="24"/>
              </w:rPr>
            </w:pPr>
            <w:r w:rsidRPr="00CA1AFC">
              <w:rPr>
                <w:color w:val="0000FF"/>
                <w:sz w:val="24"/>
              </w:rPr>
              <w:t>Oracle ACS Team Leader</w:t>
            </w:r>
          </w:p>
        </w:tc>
      </w:tr>
    </w:tbl>
    <w:p w14:paraId="582E3520" w14:textId="77777777" w:rsidR="00F9716E" w:rsidRPr="001A5120" w:rsidRDefault="00F9716E">
      <w:pPr>
        <w:keepNext/>
        <w:keepLines/>
        <w:spacing w:before="100" w:beforeAutospacing="1" w:after="100" w:afterAutospacing="1"/>
        <w:ind w:leftChars="1161" w:left="2322"/>
        <w:rPr>
          <w:bCs/>
          <w:sz w:val="24"/>
        </w:rPr>
      </w:pPr>
    </w:p>
    <w:p w14:paraId="7FB8EF4D" w14:textId="77777777" w:rsidR="00F9716E" w:rsidRPr="001A5120" w:rsidRDefault="00F9716E">
      <w:pPr>
        <w:keepNext/>
        <w:keepLines/>
        <w:spacing w:before="100" w:beforeAutospacing="1" w:after="100" w:afterAutospacing="1"/>
        <w:ind w:leftChars="1161" w:left="2322"/>
        <w:rPr>
          <w:bCs/>
          <w:sz w:val="24"/>
        </w:rPr>
      </w:pPr>
    </w:p>
    <w:p w14:paraId="74C165A4" w14:textId="77777777" w:rsidR="00F9716E" w:rsidRPr="001A5120" w:rsidRDefault="00F9716E">
      <w:pPr>
        <w:ind w:rightChars="5" w:right="10"/>
        <w:rPr>
          <w:sz w:val="21"/>
        </w:rPr>
      </w:pPr>
      <w:r w:rsidRPr="001A5120">
        <w:rPr>
          <w:sz w:val="21"/>
        </w:rPr>
        <w:t xml:space="preserve">         </w:t>
      </w:r>
    </w:p>
    <w:p w14:paraId="3A652A68" w14:textId="77777777" w:rsidR="00F9716E" w:rsidRPr="001A5120" w:rsidRDefault="00F9716E">
      <w:pPr>
        <w:ind w:rightChars="5" w:right="10"/>
        <w:rPr>
          <w:sz w:val="21"/>
        </w:rPr>
      </w:pPr>
      <w:r w:rsidRPr="001A5120">
        <w:rPr>
          <w:sz w:val="21"/>
        </w:rPr>
        <w:br w:type="page"/>
      </w:r>
    </w:p>
    <w:p w14:paraId="5618ABED" w14:textId="77777777" w:rsidR="00F9716E" w:rsidRPr="001A5120" w:rsidRDefault="00F9716E">
      <w:pPr>
        <w:keepNext/>
        <w:keepLines/>
        <w:pBdr>
          <w:top w:val="single" w:sz="36" w:space="1" w:color="auto"/>
        </w:pBdr>
        <w:spacing w:after="100" w:afterAutospacing="1"/>
        <w:ind w:rightChars="4398" w:right="8796"/>
        <w:rPr>
          <w:bCs/>
          <w:sz w:val="30"/>
        </w:rPr>
      </w:pPr>
      <w:r w:rsidRPr="001A5120">
        <w:rPr>
          <w:bCs/>
          <w:sz w:val="30"/>
        </w:rPr>
        <w:lastRenderedPageBreak/>
        <w:t>目录</w:t>
      </w:r>
    </w:p>
    <w:p w14:paraId="163F2435" w14:textId="0F5CC76B" w:rsidR="00B750E9" w:rsidRDefault="00B750E9" w:rsidP="00B750E9"/>
    <w:p w14:paraId="48FB74DD" w14:textId="78FD2411" w:rsidR="001C2F4C" w:rsidRDefault="00B750E9">
      <w:pPr>
        <w:pStyle w:val="TOC1"/>
        <w:rPr>
          <w:rFonts w:asciiTheme="minorHAnsi" w:eastAsiaTheme="minorEastAsia" w:hAnsiTheme="minorHAnsi" w:cstheme="minorBidi"/>
          <w:b w:val="0"/>
          <w:caps w:val="0"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99977143" w:history="1">
        <w:r w:rsidR="001C2F4C" w:rsidRPr="00176374">
          <w:rPr>
            <w:rStyle w:val="ae"/>
          </w:rPr>
          <w:t>1</w:t>
        </w:r>
        <w:r w:rsidR="001C2F4C">
          <w:rPr>
            <w:rFonts w:asciiTheme="minorHAnsi" w:eastAsiaTheme="minorEastAsia" w:hAnsiTheme="minorHAnsi" w:cstheme="minorBidi"/>
            <w:b w:val="0"/>
            <w:caps w:val="0"/>
            <w:sz w:val="21"/>
            <w:szCs w:val="22"/>
          </w:rPr>
          <w:tab/>
        </w:r>
        <w:r w:rsidR="001C2F4C" w:rsidRPr="00176374">
          <w:rPr>
            <w:rStyle w:val="ae"/>
          </w:rPr>
          <w:t>日常运维</w:t>
        </w:r>
        <w:r w:rsidR="001C2F4C" w:rsidRPr="00176374">
          <w:rPr>
            <w:rStyle w:val="ae"/>
          </w:rPr>
          <w:t>-</w:t>
        </w:r>
        <w:r w:rsidR="001C2F4C" w:rsidRPr="00176374">
          <w:rPr>
            <w:rStyle w:val="ae"/>
          </w:rPr>
          <w:t>集群管理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_Toc99977143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5</w:t>
        </w:r>
        <w:r w:rsidR="001C2F4C">
          <w:rPr>
            <w:webHidden/>
          </w:rPr>
          <w:fldChar w:fldCharType="end"/>
        </w:r>
      </w:hyperlink>
    </w:p>
    <w:p w14:paraId="71BF2D21" w14:textId="65DB9796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44" w:history="1">
        <w:r w:rsidR="001C2F4C" w:rsidRPr="00176374">
          <w:rPr>
            <w:rStyle w:val="ae"/>
          </w:rPr>
          <w:t>1.1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ASM</w:t>
        </w:r>
        <w:r w:rsidR="001C2F4C" w:rsidRPr="00176374">
          <w:rPr>
            <w:rStyle w:val="ae"/>
          </w:rPr>
          <w:t>磁盘管理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_Toc99977144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5</w:t>
        </w:r>
        <w:r w:rsidR="001C2F4C">
          <w:rPr>
            <w:webHidden/>
          </w:rPr>
          <w:fldChar w:fldCharType="end"/>
        </w:r>
      </w:hyperlink>
    </w:p>
    <w:p w14:paraId="4E334BF0" w14:textId="03450336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45" w:history="1">
        <w:r w:rsidR="001C2F4C" w:rsidRPr="00176374">
          <w:rPr>
            <w:rStyle w:val="ae"/>
            <w:noProof/>
          </w:rPr>
          <w:t>1.1.1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检查磁盘组空间使用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_Toc99977145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5</w:t>
        </w:r>
        <w:r w:rsidR="001C2F4C">
          <w:rPr>
            <w:noProof/>
            <w:webHidden/>
          </w:rPr>
          <w:fldChar w:fldCharType="end"/>
        </w:r>
      </w:hyperlink>
    </w:p>
    <w:p w14:paraId="20F52742" w14:textId="08BE8B5F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46" w:history="1">
        <w:r w:rsidR="001C2F4C" w:rsidRPr="00176374">
          <w:rPr>
            <w:rStyle w:val="ae"/>
            <w:noProof/>
          </w:rPr>
          <w:t>1.1.2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检查磁盘组和磁盘对应关系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_Toc99977146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5</w:t>
        </w:r>
        <w:r w:rsidR="001C2F4C">
          <w:rPr>
            <w:noProof/>
            <w:webHidden/>
          </w:rPr>
          <w:fldChar w:fldCharType="end"/>
        </w:r>
      </w:hyperlink>
    </w:p>
    <w:p w14:paraId="77EFC61F" w14:textId="2F678565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47" w:history="1">
        <w:r w:rsidR="001C2F4C" w:rsidRPr="00176374">
          <w:rPr>
            <w:rStyle w:val="ae"/>
            <w:noProof/>
          </w:rPr>
          <w:t>1.1.3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添加</w:t>
        </w:r>
        <w:r w:rsidR="001C2F4C" w:rsidRPr="00176374">
          <w:rPr>
            <w:rStyle w:val="ae"/>
            <w:noProof/>
          </w:rPr>
          <w:t>/</w:t>
        </w:r>
        <w:r w:rsidR="001C2F4C" w:rsidRPr="00176374">
          <w:rPr>
            <w:rStyle w:val="ae"/>
            <w:noProof/>
          </w:rPr>
          <w:t>删除</w:t>
        </w:r>
        <w:r w:rsidR="001C2F4C" w:rsidRPr="00176374">
          <w:rPr>
            <w:rStyle w:val="ae"/>
            <w:noProof/>
          </w:rPr>
          <w:t>ASM</w:t>
        </w:r>
        <w:r w:rsidR="001C2F4C" w:rsidRPr="00176374">
          <w:rPr>
            <w:rStyle w:val="ae"/>
            <w:noProof/>
          </w:rPr>
          <w:t>磁盘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_Toc99977147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5</w:t>
        </w:r>
        <w:r w:rsidR="001C2F4C">
          <w:rPr>
            <w:noProof/>
            <w:webHidden/>
          </w:rPr>
          <w:fldChar w:fldCharType="end"/>
        </w:r>
      </w:hyperlink>
    </w:p>
    <w:p w14:paraId="4490877A" w14:textId="31834A0B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48" w:history="1">
        <w:r w:rsidR="001C2F4C" w:rsidRPr="00176374">
          <w:rPr>
            <w:rStyle w:val="ae"/>
            <w:noProof/>
          </w:rPr>
          <w:t>1.1.4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</w:t>
        </w:r>
        <w:r w:rsidR="001C2F4C" w:rsidRPr="00176374">
          <w:rPr>
            <w:rStyle w:val="ae"/>
            <w:noProof/>
          </w:rPr>
          <w:t>rebalance</w:t>
        </w:r>
        <w:r w:rsidR="001C2F4C" w:rsidRPr="00176374">
          <w:rPr>
            <w:rStyle w:val="ae"/>
            <w:noProof/>
          </w:rPr>
          <w:t>是否完成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_Toc99977148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6</w:t>
        </w:r>
        <w:r w:rsidR="001C2F4C">
          <w:rPr>
            <w:noProof/>
            <w:webHidden/>
          </w:rPr>
          <w:fldChar w:fldCharType="end"/>
        </w:r>
      </w:hyperlink>
    </w:p>
    <w:p w14:paraId="77AA22AB" w14:textId="1A4AFE24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49" w:history="1">
        <w:r w:rsidR="001C2F4C" w:rsidRPr="00176374">
          <w:rPr>
            <w:rStyle w:val="ae"/>
            <w:noProof/>
          </w:rPr>
          <w:t>1.1.5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ASM</w:t>
        </w:r>
        <w:r w:rsidR="001C2F4C" w:rsidRPr="00176374">
          <w:rPr>
            <w:rStyle w:val="ae"/>
            <w:noProof/>
          </w:rPr>
          <w:t>磁盘组取消挂载和删除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_Toc99977149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6</w:t>
        </w:r>
        <w:r w:rsidR="001C2F4C">
          <w:rPr>
            <w:noProof/>
            <w:webHidden/>
          </w:rPr>
          <w:fldChar w:fldCharType="end"/>
        </w:r>
      </w:hyperlink>
    </w:p>
    <w:p w14:paraId="5500E1AC" w14:textId="0B9D2154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50" w:history="1">
        <w:r w:rsidR="001C2F4C" w:rsidRPr="00176374">
          <w:rPr>
            <w:rStyle w:val="ae"/>
          </w:rPr>
          <w:t>1.2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集群管理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_Toc99977150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6</w:t>
        </w:r>
        <w:r w:rsidR="001C2F4C">
          <w:rPr>
            <w:webHidden/>
          </w:rPr>
          <w:fldChar w:fldCharType="end"/>
        </w:r>
      </w:hyperlink>
    </w:p>
    <w:p w14:paraId="1DDE5E86" w14:textId="366B2D8D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51" w:history="1">
        <w:r w:rsidR="001C2F4C" w:rsidRPr="00176374">
          <w:rPr>
            <w:rStyle w:val="ae"/>
            <w:noProof/>
          </w:rPr>
          <w:t>1.2.1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查看节点列表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_Toc99977151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6</w:t>
        </w:r>
        <w:r w:rsidR="001C2F4C">
          <w:rPr>
            <w:noProof/>
            <w:webHidden/>
          </w:rPr>
          <w:fldChar w:fldCharType="end"/>
        </w:r>
      </w:hyperlink>
    </w:p>
    <w:p w14:paraId="76DD08C0" w14:textId="1BA08D27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52" w:history="1">
        <w:r w:rsidR="001C2F4C" w:rsidRPr="00176374">
          <w:rPr>
            <w:rStyle w:val="ae"/>
            <w:noProof/>
          </w:rPr>
          <w:t>1.2.2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检查集群堆栈的状态。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_Toc99977152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7</w:t>
        </w:r>
        <w:r w:rsidR="001C2F4C">
          <w:rPr>
            <w:noProof/>
            <w:webHidden/>
          </w:rPr>
          <w:fldChar w:fldCharType="end"/>
        </w:r>
      </w:hyperlink>
    </w:p>
    <w:p w14:paraId="18A5B84C" w14:textId="12755A9C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53" w:history="1">
        <w:r w:rsidR="001C2F4C" w:rsidRPr="00176374">
          <w:rPr>
            <w:rStyle w:val="ae"/>
            <w:noProof/>
          </w:rPr>
          <w:t>1.2.3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查看集群资源状态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_Toc99977153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8</w:t>
        </w:r>
        <w:r w:rsidR="001C2F4C">
          <w:rPr>
            <w:noProof/>
            <w:webHidden/>
          </w:rPr>
          <w:fldChar w:fldCharType="end"/>
        </w:r>
      </w:hyperlink>
    </w:p>
    <w:p w14:paraId="289BE98B" w14:textId="52D039E5" w:rsidR="001C2F4C" w:rsidRDefault="00000000">
      <w:pPr>
        <w:pStyle w:val="TOC1"/>
        <w:rPr>
          <w:rFonts w:asciiTheme="minorHAnsi" w:eastAsiaTheme="minorEastAsia" w:hAnsiTheme="minorHAnsi" w:cstheme="minorBidi"/>
          <w:b w:val="0"/>
          <w:caps w:val="0"/>
          <w:sz w:val="21"/>
          <w:szCs w:val="22"/>
        </w:rPr>
      </w:pPr>
      <w:hyperlink w:anchor="_Toc99977154" w:history="1">
        <w:r w:rsidR="001C2F4C" w:rsidRPr="00176374">
          <w:rPr>
            <w:rStyle w:val="ae"/>
          </w:rPr>
          <w:t>2</w:t>
        </w:r>
        <w:r w:rsidR="001C2F4C">
          <w:rPr>
            <w:rFonts w:asciiTheme="minorHAnsi" w:eastAsiaTheme="minorEastAsia" w:hAnsiTheme="minorHAnsi" w:cstheme="minorBidi"/>
            <w:b w:val="0"/>
            <w:caps w:val="0"/>
            <w:sz w:val="21"/>
            <w:szCs w:val="22"/>
          </w:rPr>
          <w:tab/>
        </w:r>
        <w:r w:rsidR="001C2F4C" w:rsidRPr="00176374">
          <w:rPr>
            <w:rStyle w:val="ae"/>
          </w:rPr>
          <w:t>日常运维</w:t>
        </w:r>
        <w:r w:rsidR="001C2F4C" w:rsidRPr="00176374">
          <w:rPr>
            <w:rStyle w:val="ae"/>
          </w:rPr>
          <w:t>-</w:t>
        </w:r>
        <w:r w:rsidR="001C2F4C" w:rsidRPr="00176374">
          <w:rPr>
            <w:rStyle w:val="ae"/>
          </w:rPr>
          <w:t>数据库管理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_Toc99977154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11</w:t>
        </w:r>
        <w:r w:rsidR="001C2F4C">
          <w:rPr>
            <w:webHidden/>
          </w:rPr>
          <w:fldChar w:fldCharType="end"/>
        </w:r>
      </w:hyperlink>
    </w:p>
    <w:p w14:paraId="005B3A3D" w14:textId="6D9C7D81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55" w:history="1">
        <w:r w:rsidR="001C2F4C" w:rsidRPr="00176374">
          <w:rPr>
            <w:rStyle w:val="ae"/>
          </w:rPr>
          <w:t>2.1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表空间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_Toc99977155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11</w:t>
        </w:r>
        <w:r w:rsidR="001C2F4C">
          <w:rPr>
            <w:webHidden/>
          </w:rPr>
          <w:fldChar w:fldCharType="end"/>
        </w:r>
      </w:hyperlink>
    </w:p>
    <w:p w14:paraId="46D5E73D" w14:textId="4F62F9B7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56" w:history="1">
        <w:r w:rsidR="001C2F4C" w:rsidRPr="00176374">
          <w:rPr>
            <w:rStyle w:val="ae"/>
            <w:noProof/>
          </w:rPr>
          <w:t>2.1.1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查看非</w:t>
        </w:r>
        <w:r w:rsidR="001C2F4C" w:rsidRPr="00176374">
          <w:rPr>
            <w:rStyle w:val="ae"/>
            <w:noProof/>
          </w:rPr>
          <w:t>PDB</w:t>
        </w:r>
        <w:r w:rsidR="001C2F4C" w:rsidRPr="00176374">
          <w:rPr>
            <w:rStyle w:val="ae"/>
            <w:noProof/>
          </w:rPr>
          <w:t>环境表空间使用率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_Toc99977156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11</w:t>
        </w:r>
        <w:r w:rsidR="001C2F4C">
          <w:rPr>
            <w:noProof/>
            <w:webHidden/>
          </w:rPr>
          <w:fldChar w:fldCharType="end"/>
        </w:r>
      </w:hyperlink>
    </w:p>
    <w:p w14:paraId="1714E808" w14:textId="1FBD5A8F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57" w:history="1">
        <w:r w:rsidR="001C2F4C" w:rsidRPr="00176374">
          <w:rPr>
            <w:rStyle w:val="ae"/>
            <w:noProof/>
          </w:rPr>
          <w:t>2.1.2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查看临时表空间使用情况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_Toc99977157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11</w:t>
        </w:r>
        <w:r w:rsidR="001C2F4C">
          <w:rPr>
            <w:noProof/>
            <w:webHidden/>
          </w:rPr>
          <w:fldChar w:fldCharType="end"/>
        </w:r>
      </w:hyperlink>
    </w:p>
    <w:p w14:paraId="181626BE" w14:textId="75A1EAD2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58" w:history="1">
        <w:r w:rsidR="001C2F4C" w:rsidRPr="00176374">
          <w:rPr>
            <w:rStyle w:val="ae"/>
            <w:noProof/>
          </w:rPr>
          <w:t>2.1.3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查看哪些</w:t>
        </w:r>
        <w:r w:rsidR="001C2F4C" w:rsidRPr="00176374">
          <w:rPr>
            <w:rStyle w:val="ae"/>
            <w:noProof/>
          </w:rPr>
          <w:t>sql</w:t>
        </w:r>
        <w:r w:rsidR="001C2F4C" w:rsidRPr="00176374">
          <w:rPr>
            <w:rStyle w:val="ae"/>
            <w:noProof/>
          </w:rPr>
          <w:t>占用临时表空间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_Toc99977158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11</w:t>
        </w:r>
        <w:r w:rsidR="001C2F4C">
          <w:rPr>
            <w:noProof/>
            <w:webHidden/>
          </w:rPr>
          <w:fldChar w:fldCharType="end"/>
        </w:r>
      </w:hyperlink>
    </w:p>
    <w:p w14:paraId="24D90477" w14:textId="5B63EDC3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59" w:history="1">
        <w:r w:rsidR="001C2F4C" w:rsidRPr="00176374">
          <w:rPr>
            <w:rStyle w:val="ae"/>
            <w:noProof/>
          </w:rPr>
          <w:t>2.1.4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</w:t>
        </w:r>
        <w:r w:rsidR="001C2F4C" w:rsidRPr="00176374">
          <w:rPr>
            <w:rStyle w:val="ae"/>
            <w:noProof/>
          </w:rPr>
          <w:t>sql</w:t>
        </w:r>
        <w:r w:rsidR="001C2F4C" w:rsidRPr="00176374">
          <w:rPr>
            <w:rStyle w:val="ae"/>
            <w:noProof/>
          </w:rPr>
          <w:t>占用</w:t>
        </w:r>
        <w:r w:rsidR="001C2F4C" w:rsidRPr="00176374">
          <w:rPr>
            <w:rStyle w:val="ae"/>
            <w:noProof/>
          </w:rPr>
          <w:t>undo</w:t>
        </w:r>
        <w:r w:rsidR="001C2F4C" w:rsidRPr="00176374">
          <w:rPr>
            <w:rStyle w:val="ae"/>
            <w:noProof/>
          </w:rPr>
          <w:t>的详细信息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_Toc99977159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12</w:t>
        </w:r>
        <w:r w:rsidR="001C2F4C">
          <w:rPr>
            <w:noProof/>
            <w:webHidden/>
          </w:rPr>
          <w:fldChar w:fldCharType="end"/>
        </w:r>
      </w:hyperlink>
    </w:p>
    <w:p w14:paraId="348D20F9" w14:textId="7497682B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60" w:history="1">
        <w:r w:rsidR="001C2F4C" w:rsidRPr="00176374">
          <w:rPr>
            <w:rStyle w:val="ae"/>
            <w:noProof/>
          </w:rPr>
          <w:t>2.1.5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</w:t>
        </w:r>
        <w:r w:rsidR="001C2F4C" w:rsidRPr="00176374">
          <w:rPr>
            <w:rStyle w:val="ae"/>
            <w:noProof/>
          </w:rPr>
          <w:t>undo</w:t>
        </w:r>
        <w:r w:rsidR="001C2F4C" w:rsidRPr="00176374">
          <w:rPr>
            <w:rStyle w:val="ae"/>
            <w:noProof/>
          </w:rPr>
          <w:t>的历史信息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_Toc99977160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12</w:t>
        </w:r>
        <w:r w:rsidR="001C2F4C">
          <w:rPr>
            <w:noProof/>
            <w:webHidden/>
          </w:rPr>
          <w:fldChar w:fldCharType="end"/>
        </w:r>
      </w:hyperlink>
    </w:p>
    <w:p w14:paraId="2536BED6" w14:textId="3418C882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61" w:history="1">
        <w:r w:rsidR="001C2F4C" w:rsidRPr="00176374">
          <w:rPr>
            <w:rStyle w:val="ae"/>
          </w:rPr>
          <w:t>2.2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归档</w:t>
        </w:r>
        <w:r w:rsidR="001C2F4C" w:rsidRPr="00176374">
          <w:rPr>
            <w:rStyle w:val="ae"/>
          </w:rPr>
          <w:t>/redo/undo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_Toc99977161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13</w:t>
        </w:r>
        <w:r w:rsidR="001C2F4C">
          <w:rPr>
            <w:webHidden/>
          </w:rPr>
          <w:fldChar w:fldCharType="end"/>
        </w:r>
      </w:hyperlink>
    </w:p>
    <w:p w14:paraId="4043CB12" w14:textId="0AB7629C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62" w:history="1">
        <w:r w:rsidR="001C2F4C" w:rsidRPr="00176374">
          <w:rPr>
            <w:rStyle w:val="ae"/>
            <w:noProof/>
          </w:rPr>
          <w:t>2.2.1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查看每天归档量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_Toc99977162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13</w:t>
        </w:r>
        <w:r w:rsidR="001C2F4C">
          <w:rPr>
            <w:noProof/>
            <w:webHidden/>
          </w:rPr>
          <w:fldChar w:fldCharType="end"/>
        </w:r>
      </w:hyperlink>
    </w:p>
    <w:p w14:paraId="03D23547" w14:textId="4B49282C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63" w:history="1">
        <w:r w:rsidR="001C2F4C" w:rsidRPr="00176374">
          <w:rPr>
            <w:rStyle w:val="ae"/>
            <w:noProof/>
          </w:rPr>
          <w:t>2.2.2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查看每小时日志切换次数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_Toc99977163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13</w:t>
        </w:r>
        <w:r w:rsidR="001C2F4C">
          <w:rPr>
            <w:noProof/>
            <w:webHidden/>
          </w:rPr>
          <w:fldChar w:fldCharType="end"/>
        </w:r>
      </w:hyperlink>
    </w:p>
    <w:p w14:paraId="3252A010" w14:textId="248E39E8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64" w:history="1">
        <w:r w:rsidR="001C2F4C" w:rsidRPr="00176374">
          <w:rPr>
            <w:rStyle w:val="ae"/>
            <w:noProof/>
          </w:rPr>
          <w:t>2.2.3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</w:t>
        </w:r>
        <w:r w:rsidR="001C2F4C" w:rsidRPr="00176374">
          <w:rPr>
            <w:rStyle w:val="ae"/>
            <w:noProof/>
          </w:rPr>
          <w:t>redo</w:t>
        </w:r>
        <w:r w:rsidR="001C2F4C" w:rsidRPr="00176374">
          <w:rPr>
            <w:rStyle w:val="ae"/>
            <w:noProof/>
          </w:rPr>
          <w:t>信息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_Toc99977164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14</w:t>
        </w:r>
        <w:r w:rsidR="001C2F4C">
          <w:rPr>
            <w:noProof/>
            <w:webHidden/>
          </w:rPr>
          <w:fldChar w:fldCharType="end"/>
        </w:r>
      </w:hyperlink>
    </w:p>
    <w:p w14:paraId="26D3534A" w14:textId="4BC6D786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65" w:history="1">
        <w:r w:rsidR="001C2F4C" w:rsidRPr="00176374">
          <w:rPr>
            <w:rStyle w:val="ae"/>
          </w:rPr>
          <w:t>2.3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索引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_Toc99977165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14</w:t>
        </w:r>
        <w:r w:rsidR="001C2F4C">
          <w:rPr>
            <w:webHidden/>
          </w:rPr>
          <w:fldChar w:fldCharType="end"/>
        </w:r>
      </w:hyperlink>
    </w:p>
    <w:p w14:paraId="142F10AE" w14:textId="10E173F3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66" w:history="1">
        <w:r w:rsidR="001C2F4C" w:rsidRPr="00176374">
          <w:rPr>
            <w:rStyle w:val="ae"/>
          </w:rPr>
          <w:t>2.4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SQL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_Toc99977166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18</w:t>
        </w:r>
        <w:r w:rsidR="001C2F4C">
          <w:rPr>
            <w:webHidden/>
          </w:rPr>
          <w:fldChar w:fldCharType="end"/>
        </w:r>
      </w:hyperlink>
    </w:p>
    <w:p w14:paraId="6C9FB208" w14:textId="1EF3463E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67" w:history="1">
        <w:r w:rsidR="001C2F4C" w:rsidRPr="00176374">
          <w:rPr>
            <w:rStyle w:val="ae"/>
            <w:noProof/>
          </w:rPr>
          <w:t>2.4.1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</w:t>
        </w:r>
        <w:r w:rsidR="001C2F4C" w:rsidRPr="00176374">
          <w:rPr>
            <w:rStyle w:val="ae"/>
            <w:noProof/>
          </w:rPr>
          <w:t>SQL</w:t>
        </w:r>
        <w:r w:rsidR="001C2F4C" w:rsidRPr="00176374">
          <w:rPr>
            <w:rStyle w:val="ae"/>
            <w:noProof/>
          </w:rPr>
          <w:t>历史执行情况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_Toc99977167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18</w:t>
        </w:r>
        <w:r w:rsidR="001C2F4C">
          <w:rPr>
            <w:noProof/>
            <w:webHidden/>
          </w:rPr>
          <w:fldChar w:fldCharType="end"/>
        </w:r>
      </w:hyperlink>
    </w:p>
    <w:p w14:paraId="457DE068" w14:textId="75BC8FD4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68" w:history="1">
        <w:r w:rsidR="001C2F4C" w:rsidRPr="00176374">
          <w:rPr>
            <w:rStyle w:val="ae"/>
            <w:noProof/>
          </w:rPr>
          <w:t>2.4.2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</w:t>
        </w:r>
        <w:r w:rsidR="001C2F4C" w:rsidRPr="00176374">
          <w:rPr>
            <w:rStyle w:val="ae"/>
            <w:noProof/>
          </w:rPr>
          <w:t>SQL</w:t>
        </w:r>
        <w:r w:rsidR="001C2F4C" w:rsidRPr="00176374">
          <w:rPr>
            <w:rStyle w:val="ae"/>
            <w:noProof/>
          </w:rPr>
          <w:t>历史性能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_Toc99977168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19</w:t>
        </w:r>
        <w:r w:rsidR="001C2F4C">
          <w:rPr>
            <w:noProof/>
            <w:webHidden/>
          </w:rPr>
          <w:fldChar w:fldCharType="end"/>
        </w:r>
      </w:hyperlink>
    </w:p>
    <w:p w14:paraId="0916C73B" w14:textId="76C987A1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69" w:history="1">
        <w:r w:rsidR="001C2F4C" w:rsidRPr="00176374">
          <w:rPr>
            <w:rStyle w:val="ae"/>
            <w:noProof/>
          </w:rPr>
          <w:t>2.4.3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查看历史执行计划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_Toc99977169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20</w:t>
        </w:r>
        <w:r w:rsidR="001C2F4C">
          <w:rPr>
            <w:noProof/>
            <w:webHidden/>
          </w:rPr>
          <w:fldChar w:fldCharType="end"/>
        </w:r>
      </w:hyperlink>
    </w:p>
    <w:p w14:paraId="49E5E6EB" w14:textId="3DF2BD7D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70" w:history="1">
        <w:r w:rsidR="001C2F4C" w:rsidRPr="00176374">
          <w:rPr>
            <w:rStyle w:val="ae"/>
          </w:rPr>
          <w:t>2.5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会话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_Toc99977170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20</w:t>
        </w:r>
        <w:r w:rsidR="001C2F4C">
          <w:rPr>
            <w:webHidden/>
          </w:rPr>
          <w:fldChar w:fldCharType="end"/>
        </w:r>
      </w:hyperlink>
    </w:p>
    <w:p w14:paraId="13D89FF6" w14:textId="7B9261D2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71" w:history="1">
        <w:r w:rsidR="001C2F4C" w:rsidRPr="00176374">
          <w:rPr>
            <w:rStyle w:val="ae"/>
            <w:noProof/>
          </w:rPr>
          <w:t>2.5.1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查看锁会话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_Toc99977171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20</w:t>
        </w:r>
        <w:r w:rsidR="001C2F4C">
          <w:rPr>
            <w:noProof/>
            <w:webHidden/>
          </w:rPr>
          <w:fldChar w:fldCharType="end"/>
        </w:r>
      </w:hyperlink>
    </w:p>
    <w:p w14:paraId="787D6AFE" w14:textId="2CBF69BF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72" w:history="1">
        <w:r w:rsidR="001C2F4C" w:rsidRPr="00176374">
          <w:rPr>
            <w:rStyle w:val="ae"/>
            <w:noProof/>
          </w:rPr>
          <w:t>2.5.2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杀会话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_Toc99977172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22</w:t>
        </w:r>
        <w:r w:rsidR="001C2F4C">
          <w:rPr>
            <w:noProof/>
            <w:webHidden/>
          </w:rPr>
          <w:fldChar w:fldCharType="end"/>
        </w:r>
      </w:hyperlink>
    </w:p>
    <w:p w14:paraId="7E7E8F2D" w14:textId="69003702" w:rsidR="001C2F4C" w:rsidRDefault="00000000">
      <w:pPr>
        <w:pStyle w:val="TOC1"/>
        <w:rPr>
          <w:rFonts w:asciiTheme="minorHAnsi" w:eastAsiaTheme="minorEastAsia" w:hAnsiTheme="minorHAnsi" w:cstheme="minorBidi"/>
          <w:b w:val="0"/>
          <w:caps w:val="0"/>
          <w:sz w:val="21"/>
          <w:szCs w:val="22"/>
        </w:rPr>
      </w:pPr>
      <w:hyperlink w:anchor="_Toc99977173" w:history="1">
        <w:r w:rsidR="001C2F4C" w:rsidRPr="00176374">
          <w:rPr>
            <w:rStyle w:val="ae"/>
          </w:rPr>
          <w:t>3</w:t>
        </w:r>
        <w:r w:rsidR="001C2F4C">
          <w:rPr>
            <w:rFonts w:asciiTheme="minorHAnsi" w:eastAsiaTheme="minorEastAsia" w:hAnsiTheme="minorHAnsi" w:cstheme="minorBidi"/>
            <w:b w:val="0"/>
            <w:caps w:val="0"/>
            <w:sz w:val="21"/>
            <w:szCs w:val="22"/>
          </w:rPr>
          <w:tab/>
        </w:r>
        <w:r w:rsidR="001C2F4C" w:rsidRPr="00176374">
          <w:rPr>
            <w:rStyle w:val="ae"/>
          </w:rPr>
          <w:t>日常运维</w:t>
        </w:r>
        <w:r w:rsidR="001C2F4C" w:rsidRPr="00176374">
          <w:rPr>
            <w:rStyle w:val="ae"/>
          </w:rPr>
          <w:t>-ADG</w:t>
        </w:r>
        <w:r w:rsidR="001C2F4C" w:rsidRPr="00176374">
          <w:rPr>
            <w:rStyle w:val="ae"/>
          </w:rPr>
          <w:t>运维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_Toc99977173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23</w:t>
        </w:r>
        <w:r w:rsidR="001C2F4C">
          <w:rPr>
            <w:webHidden/>
          </w:rPr>
          <w:fldChar w:fldCharType="end"/>
        </w:r>
      </w:hyperlink>
    </w:p>
    <w:p w14:paraId="5847A9C2" w14:textId="0AA8692F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74" w:history="1">
        <w:r w:rsidR="001C2F4C" w:rsidRPr="00176374">
          <w:rPr>
            <w:rStyle w:val="ae"/>
          </w:rPr>
          <w:t>3.1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常用命令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_Toc99977174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23</w:t>
        </w:r>
        <w:r w:rsidR="001C2F4C">
          <w:rPr>
            <w:webHidden/>
          </w:rPr>
          <w:fldChar w:fldCharType="end"/>
        </w:r>
      </w:hyperlink>
    </w:p>
    <w:p w14:paraId="50484D6B" w14:textId="0E07DC08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75" w:history="1">
        <w:r w:rsidR="001C2F4C" w:rsidRPr="00176374">
          <w:rPr>
            <w:rStyle w:val="ae"/>
            <w:noProof/>
          </w:rPr>
          <w:t>3.1.1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查看备库状态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_Toc99977175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23</w:t>
        </w:r>
        <w:r w:rsidR="001C2F4C">
          <w:rPr>
            <w:noProof/>
            <w:webHidden/>
          </w:rPr>
          <w:fldChar w:fldCharType="end"/>
        </w:r>
      </w:hyperlink>
    </w:p>
    <w:p w14:paraId="00CEE8D4" w14:textId="014139F8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76" w:history="1">
        <w:r w:rsidR="001C2F4C" w:rsidRPr="00176374">
          <w:rPr>
            <w:rStyle w:val="ae"/>
            <w:noProof/>
          </w:rPr>
          <w:t>3.1.2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查看归档剩余空间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_Toc99977176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23</w:t>
        </w:r>
        <w:r w:rsidR="001C2F4C">
          <w:rPr>
            <w:noProof/>
            <w:webHidden/>
          </w:rPr>
          <w:fldChar w:fldCharType="end"/>
        </w:r>
      </w:hyperlink>
    </w:p>
    <w:p w14:paraId="1CC6B029" w14:textId="6C173FF9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77" w:history="1">
        <w:r w:rsidR="001C2F4C" w:rsidRPr="00176374">
          <w:rPr>
            <w:rStyle w:val="ae"/>
            <w:noProof/>
          </w:rPr>
          <w:t>3.1.3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查看同步目的地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_Toc99977177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23</w:t>
        </w:r>
        <w:r w:rsidR="001C2F4C">
          <w:rPr>
            <w:noProof/>
            <w:webHidden/>
          </w:rPr>
          <w:fldChar w:fldCharType="end"/>
        </w:r>
      </w:hyperlink>
    </w:p>
    <w:p w14:paraId="0D60CFA5" w14:textId="21B2766D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78" w:history="1">
        <w:r w:rsidR="001C2F4C" w:rsidRPr="00176374">
          <w:rPr>
            <w:rStyle w:val="ae"/>
            <w:noProof/>
          </w:rPr>
          <w:t>3.1.4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查看产生归档量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_Toc99977178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24</w:t>
        </w:r>
        <w:r w:rsidR="001C2F4C">
          <w:rPr>
            <w:noProof/>
            <w:webHidden/>
          </w:rPr>
          <w:fldChar w:fldCharType="end"/>
        </w:r>
      </w:hyperlink>
    </w:p>
    <w:p w14:paraId="560A9524" w14:textId="44ECDB84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79" w:history="1">
        <w:r w:rsidR="001C2F4C" w:rsidRPr="00176374">
          <w:rPr>
            <w:rStyle w:val="ae"/>
            <w:noProof/>
          </w:rPr>
          <w:t>3.1.5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查看数据文件管理方式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_Toc99977179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24</w:t>
        </w:r>
        <w:r w:rsidR="001C2F4C">
          <w:rPr>
            <w:noProof/>
            <w:webHidden/>
          </w:rPr>
          <w:fldChar w:fldCharType="end"/>
        </w:r>
      </w:hyperlink>
    </w:p>
    <w:p w14:paraId="6F085E01" w14:textId="421E6381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80" w:history="1">
        <w:r w:rsidR="001C2F4C" w:rsidRPr="00176374">
          <w:rPr>
            <w:rStyle w:val="ae"/>
            <w:noProof/>
          </w:rPr>
          <w:t>3.1.6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查看同步目标的状态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_Toc99977180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25</w:t>
        </w:r>
        <w:r w:rsidR="001C2F4C">
          <w:rPr>
            <w:noProof/>
            <w:webHidden/>
          </w:rPr>
          <w:fldChar w:fldCharType="end"/>
        </w:r>
      </w:hyperlink>
    </w:p>
    <w:p w14:paraId="2F0B3F4E" w14:textId="63644570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81" w:history="1">
        <w:r w:rsidR="001C2F4C" w:rsidRPr="00176374">
          <w:rPr>
            <w:rStyle w:val="ae"/>
            <w:noProof/>
          </w:rPr>
          <w:t>3.1.7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查看同步延迟（备库运行）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_Toc99977181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25</w:t>
        </w:r>
        <w:r w:rsidR="001C2F4C">
          <w:rPr>
            <w:noProof/>
            <w:webHidden/>
          </w:rPr>
          <w:fldChar w:fldCharType="end"/>
        </w:r>
      </w:hyperlink>
    </w:p>
    <w:p w14:paraId="5D885F63" w14:textId="28F3421B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82" w:history="1">
        <w:r w:rsidR="001C2F4C" w:rsidRPr="00176374">
          <w:rPr>
            <w:rStyle w:val="ae"/>
            <w:noProof/>
          </w:rPr>
          <w:t>3.1.8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查看同步进程的状态（备库运行）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_Toc99977182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25</w:t>
        </w:r>
        <w:r w:rsidR="001C2F4C">
          <w:rPr>
            <w:noProof/>
            <w:webHidden/>
          </w:rPr>
          <w:fldChar w:fldCharType="end"/>
        </w:r>
      </w:hyperlink>
    </w:p>
    <w:p w14:paraId="53C040D1" w14:textId="509B7202" w:rsidR="001C2F4C" w:rsidRDefault="00000000">
      <w:pPr>
        <w:pStyle w:val="TOC1"/>
        <w:rPr>
          <w:rFonts w:asciiTheme="minorHAnsi" w:eastAsiaTheme="minorEastAsia" w:hAnsiTheme="minorHAnsi" w:cstheme="minorBidi"/>
          <w:b w:val="0"/>
          <w:caps w:val="0"/>
          <w:sz w:val="21"/>
          <w:szCs w:val="22"/>
        </w:rPr>
      </w:pPr>
      <w:hyperlink w:anchor="_Toc99977183" w:history="1">
        <w:r w:rsidR="001C2F4C" w:rsidRPr="00176374">
          <w:rPr>
            <w:rStyle w:val="ae"/>
          </w:rPr>
          <w:t>4</w:t>
        </w:r>
        <w:r w:rsidR="001C2F4C">
          <w:rPr>
            <w:rFonts w:asciiTheme="minorHAnsi" w:eastAsiaTheme="minorEastAsia" w:hAnsiTheme="minorHAnsi" w:cstheme="minorBidi"/>
            <w:b w:val="0"/>
            <w:caps w:val="0"/>
            <w:sz w:val="21"/>
            <w:szCs w:val="22"/>
          </w:rPr>
          <w:tab/>
        </w:r>
        <w:r w:rsidR="001C2F4C" w:rsidRPr="00176374">
          <w:rPr>
            <w:rStyle w:val="ae"/>
          </w:rPr>
          <w:t>日常运维</w:t>
        </w:r>
        <w:r w:rsidR="001C2F4C" w:rsidRPr="00176374">
          <w:rPr>
            <w:rStyle w:val="ae"/>
          </w:rPr>
          <w:t>-</w:t>
        </w:r>
        <w:r w:rsidR="001C2F4C" w:rsidRPr="00176374">
          <w:rPr>
            <w:rStyle w:val="ae"/>
          </w:rPr>
          <w:t>工具介绍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_Toc99977183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26</w:t>
        </w:r>
        <w:r w:rsidR="001C2F4C">
          <w:rPr>
            <w:webHidden/>
          </w:rPr>
          <w:fldChar w:fldCharType="end"/>
        </w:r>
      </w:hyperlink>
    </w:p>
    <w:p w14:paraId="11836254" w14:textId="154532A0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84" w:history="1">
        <w:r w:rsidR="001C2F4C" w:rsidRPr="00176374">
          <w:rPr>
            <w:rStyle w:val="ae"/>
          </w:rPr>
          <w:t>4.1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OSWatcher</w:t>
        </w:r>
        <w:r w:rsidR="001C2F4C" w:rsidRPr="00176374">
          <w:rPr>
            <w:rStyle w:val="ae"/>
          </w:rPr>
          <w:t>（</w:t>
        </w:r>
        <w:r w:rsidR="001C2F4C" w:rsidRPr="00176374">
          <w:rPr>
            <w:rStyle w:val="ae"/>
          </w:rPr>
          <w:t>OSW</w:t>
        </w:r>
        <w:r w:rsidR="001C2F4C" w:rsidRPr="00176374">
          <w:rPr>
            <w:rStyle w:val="ae"/>
          </w:rPr>
          <w:t>）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_Toc99977184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26</w:t>
        </w:r>
        <w:r w:rsidR="001C2F4C">
          <w:rPr>
            <w:webHidden/>
          </w:rPr>
          <w:fldChar w:fldCharType="end"/>
        </w:r>
      </w:hyperlink>
    </w:p>
    <w:p w14:paraId="785FE02B" w14:textId="67C49E3F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85" w:history="1">
        <w:r w:rsidR="001C2F4C" w:rsidRPr="00176374">
          <w:rPr>
            <w:rStyle w:val="ae"/>
            <w:noProof/>
          </w:rPr>
          <w:t>4.1.1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_Toc99977185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26</w:t>
        </w:r>
        <w:r w:rsidR="001C2F4C">
          <w:rPr>
            <w:noProof/>
            <w:webHidden/>
          </w:rPr>
          <w:fldChar w:fldCharType="end"/>
        </w:r>
      </w:hyperlink>
    </w:p>
    <w:p w14:paraId="1127BF8B" w14:textId="47C37578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86" w:history="1">
        <w:r w:rsidR="001C2F4C" w:rsidRPr="00176374">
          <w:rPr>
            <w:rStyle w:val="ae"/>
            <w:noProof/>
          </w:rPr>
          <w:t>4.1.2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AHF</w:t>
        </w:r>
        <w:r w:rsidR="001C2F4C" w:rsidRPr="00176374">
          <w:rPr>
            <w:rStyle w:val="ae"/>
            <w:noProof/>
          </w:rPr>
          <w:t>中自带</w:t>
        </w:r>
        <w:r w:rsidR="001C2F4C" w:rsidRPr="00176374">
          <w:rPr>
            <w:rStyle w:val="ae"/>
            <w:noProof/>
          </w:rPr>
          <w:t>OSW</w:t>
        </w:r>
        <w:r w:rsidR="001C2F4C" w:rsidRPr="00176374">
          <w:rPr>
            <w:rStyle w:val="ae"/>
            <w:noProof/>
          </w:rPr>
          <w:t>使用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_Toc99977186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26</w:t>
        </w:r>
        <w:r w:rsidR="001C2F4C">
          <w:rPr>
            <w:noProof/>
            <w:webHidden/>
          </w:rPr>
          <w:fldChar w:fldCharType="end"/>
        </w:r>
      </w:hyperlink>
    </w:p>
    <w:p w14:paraId="3CEBFCF5" w14:textId="633F12B1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87" w:history="1">
        <w:r w:rsidR="001C2F4C" w:rsidRPr="00176374">
          <w:rPr>
            <w:rStyle w:val="ae"/>
            <w:noProof/>
          </w:rPr>
          <w:t>4.1.3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单独安装</w:t>
        </w:r>
        <w:r w:rsidR="001C2F4C" w:rsidRPr="00176374">
          <w:rPr>
            <w:rStyle w:val="ae"/>
            <w:noProof/>
          </w:rPr>
          <w:t>OSW</w:t>
        </w:r>
        <w:r w:rsidR="001C2F4C" w:rsidRPr="00176374">
          <w:rPr>
            <w:rStyle w:val="ae"/>
            <w:noProof/>
          </w:rPr>
          <w:t>使用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_Toc99977187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26</w:t>
        </w:r>
        <w:r w:rsidR="001C2F4C">
          <w:rPr>
            <w:noProof/>
            <w:webHidden/>
          </w:rPr>
          <w:fldChar w:fldCharType="end"/>
        </w:r>
      </w:hyperlink>
    </w:p>
    <w:p w14:paraId="44540517" w14:textId="392AA510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88" w:history="1">
        <w:r w:rsidR="001C2F4C" w:rsidRPr="00176374">
          <w:rPr>
            <w:rStyle w:val="ae"/>
          </w:rPr>
          <w:t>4.2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SQL Health Check</w:t>
        </w:r>
        <w:r w:rsidR="001C2F4C" w:rsidRPr="00176374">
          <w:rPr>
            <w:rStyle w:val="ae"/>
          </w:rPr>
          <w:t>（</w:t>
        </w:r>
        <w:r w:rsidR="001C2F4C" w:rsidRPr="00176374">
          <w:rPr>
            <w:rStyle w:val="ae"/>
          </w:rPr>
          <w:t>SQLHC</w:t>
        </w:r>
        <w:r w:rsidR="001C2F4C" w:rsidRPr="00176374">
          <w:rPr>
            <w:rStyle w:val="ae"/>
          </w:rPr>
          <w:t>）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_Toc99977188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31</w:t>
        </w:r>
        <w:r w:rsidR="001C2F4C">
          <w:rPr>
            <w:webHidden/>
          </w:rPr>
          <w:fldChar w:fldCharType="end"/>
        </w:r>
      </w:hyperlink>
    </w:p>
    <w:p w14:paraId="66542523" w14:textId="466CC633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89" w:history="1">
        <w:r w:rsidR="001C2F4C" w:rsidRPr="00176374">
          <w:rPr>
            <w:rStyle w:val="ae"/>
            <w:noProof/>
          </w:rPr>
          <w:t>4.2.1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_Toc99977189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31</w:t>
        </w:r>
        <w:r w:rsidR="001C2F4C">
          <w:rPr>
            <w:noProof/>
            <w:webHidden/>
          </w:rPr>
          <w:fldChar w:fldCharType="end"/>
        </w:r>
      </w:hyperlink>
    </w:p>
    <w:p w14:paraId="45218B21" w14:textId="613E8C7C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90" w:history="1">
        <w:r w:rsidR="001C2F4C" w:rsidRPr="00176374">
          <w:rPr>
            <w:rStyle w:val="ae"/>
            <w:noProof/>
          </w:rPr>
          <w:t>4.2.2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_Toc99977190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32</w:t>
        </w:r>
        <w:r w:rsidR="001C2F4C">
          <w:rPr>
            <w:noProof/>
            <w:webHidden/>
          </w:rPr>
          <w:fldChar w:fldCharType="end"/>
        </w:r>
      </w:hyperlink>
    </w:p>
    <w:p w14:paraId="32E33B8B" w14:textId="16D44DDF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91" w:history="1">
        <w:r w:rsidR="001C2F4C" w:rsidRPr="00176374">
          <w:rPr>
            <w:rStyle w:val="ae"/>
          </w:rPr>
          <w:t>4.3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SYSTEMSTATE DUMP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_Toc99977191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32</w:t>
        </w:r>
        <w:r w:rsidR="001C2F4C">
          <w:rPr>
            <w:webHidden/>
          </w:rPr>
          <w:fldChar w:fldCharType="end"/>
        </w:r>
      </w:hyperlink>
    </w:p>
    <w:p w14:paraId="52701312" w14:textId="5C57C008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92" w:history="1">
        <w:r w:rsidR="001C2F4C" w:rsidRPr="00176374">
          <w:rPr>
            <w:rStyle w:val="ae"/>
            <w:noProof/>
          </w:rPr>
          <w:t>4.3.1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_Toc99977192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32</w:t>
        </w:r>
        <w:r w:rsidR="001C2F4C">
          <w:rPr>
            <w:noProof/>
            <w:webHidden/>
          </w:rPr>
          <w:fldChar w:fldCharType="end"/>
        </w:r>
      </w:hyperlink>
    </w:p>
    <w:p w14:paraId="30986FA2" w14:textId="67C6A25F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93" w:history="1">
        <w:r w:rsidR="001C2F4C" w:rsidRPr="00176374">
          <w:rPr>
            <w:rStyle w:val="ae"/>
            <w:noProof/>
          </w:rPr>
          <w:t>4.3.2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_Toc99977193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32</w:t>
        </w:r>
        <w:r w:rsidR="001C2F4C">
          <w:rPr>
            <w:noProof/>
            <w:webHidden/>
          </w:rPr>
          <w:fldChar w:fldCharType="end"/>
        </w:r>
      </w:hyperlink>
    </w:p>
    <w:p w14:paraId="62FF6860" w14:textId="341308C5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94" w:history="1">
        <w:r w:rsidR="001C2F4C" w:rsidRPr="00176374">
          <w:rPr>
            <w:rStyle w:val="ae"/>
          </w:rPr>
          <w:t>4.4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HANG ANALYZE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_Toc99977194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34</w:t>
        </w:r>
        <w:r w:rsidR="001C2F4C">
          <w:rPr>
            <w:webHidden/>
          </w:rPr>
          <w:fldChar w:fldCharType="end"/>
        </w:r>
      </w:hyperlink>
    </w:p>
    <w:p w14:paraId="7B54127F" w14:textId="01FDBE67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95" w:history="1">
        <w:r w:rsidR="001C2F4C" w:rsidRPr="00176374">
          <w:rPr>
            <w:rStyle w:val="ae"/>
            <w:noProof/>
          </w:rPr>
          <w:t>4.4.1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_Toc99977195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34</w:t>
        </w:r>
        <w:r w:rsidR="001C2F4C">
          <w:rPr>
            <w:noProof/>
            <w:webHidden/>
          </w:rPr>
          <w:fldChar w:fldCharType="end"/>
        </w:r>
      </w:hyperlink>
    </w:p>
    <w:p w14:paraId="63569A5B" w14:textId="34AD3D7D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96" w:history="1">
        <w:r w:rsidR="001C2F4C" w:rsidRPr="00176374">
          <w:rPr>
            <w:rStyle w:val="ae"/>
            <w:noProof/>
          </w:rPr>
          <w:t>4.4.2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_Toc99977196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34</w:t>
        </w:r>
        <w:r w:rsidR="001C2F4C">
          <w:rPr>
            <w:noProof/>
            <w:webHidden/>
          </w:rPr>
          <w:fldChar w:fldCharType="end"/>
        </w:r>
      </w:hyperlink>
    </w:p>
    <w:p w14:paraId="0C6C7798" w14:textId="5A43BE60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197" w:history="1">
        <w:r w:rsidR="001C2F4C" w:rsidRPr="00176374">
          <w:rPr>
            <w:rStyle w:val="ae"/>
          </w:rPr>
          <w:t>4.5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ERROR STACK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_Toc99977197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34</w:t>
        </w:r>
        <w:r w:rsidR="001C2F4C">
          <w:rPr>
            <w:webHidden/>
          </w:rPr>
          <w:fldChar w:fldCharType="end"/>
        </w:r>
      </w:hyperlink>
    </w:p>
    <w:p w14:paraId="3834B03A" w14:textId="0EDC7533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98" w:history="1">
        <w:r w:rsidR="001C2F4C" w:rsidRPr="00176374">
          <w:rPr>
            <w:rStyle w:val="ae"/>
            <w:noProof/>
          </w:rPr>
          <w:t>4.5.1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_Toc99977198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34</w:t>
        </w:r>
        <w:r w:rsidR="001C2F4C">
          <w:rPr>
            <w:noProof/>
            <w:webHidden/>
          </w:rPr>
          <w:fldChar w:fldCharType="end"/>
        </w:r>
      </w:hyperlink>
    </w:p>
    <w:p w14:paraId="585968C7" w14:textId="305DA701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199" w:history="1">
        <w:r w:rsidR="001C2F4C" w:rsidRPr="00176374">
          <w:rPr>
            <w:rStyle w:val="ae"/>
            <w:noProof/>
          </w:rPr>
          <w:t>4.5.2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_Toc99977199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35</w:t>
        </w:r>
        <w:r w:rsidR="001C2F4C">
          <w:rPr>
            <w:noProof/>
            <w:webHidden/>
          </w:rPr>
          <w:fldChar w:fldCharType="end"/>
        </w:r>
      </w:hyperlink>
    </w:p>
    <w:p w14:paraId="79156D9C" w14:textId="6216A5AD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00" w:history="1">
        <w:r w:rsidR="001C2F4C" w:rsidRPr="00176374">
          <w:rPr>
            <w:rStyle w:val="ae"/>
          </w:rPr>
          <w:t>4.6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AWRDUMP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_Toc99977200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35</w:t>
        </w:r>
        <w:r w:rsidR="001C2F4C">
          <w:rPr>
            <w:webHidden/>
          </w:rPr>
          <w:fldChar w:fldCharType="end"/>
        </w:r>
      </w:hyperlink>
    </w:p>
    <w:p w14:paraId="461AF946" w14:textId="37A42654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01" w:history="1">
        <w:r w:rsidR="001C2F4C" w:rsidRPr="00176374">
          <w:rPr>
            <w:rStyle w:val="ae"/>
            <w:noProof/>
          </w:rPr>
          <w:t>4.6.1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_Toc99977201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35</w:t>
        </w:r>
        <w:r w:rsidR="001C2F4C">
          <w:rPr>
            <w:noProof/>
            <w:webHidden/>
          </w:rPr>
          <w:fldChar w:fldCharType="end"/>
        </w:r>
      </w:hyperlink>
    </w:p>
    <w:p w14:paraId="13D9D929" w14:textId="0C9B194A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02" w:history="1">
        <w:r w:rsidR="001C2F4C" w:rsidRPr="00176374">
          <w:rPr>
            <w:rStyle w:val="ae"/>
            <w:noProof/>
          </w:rPr>
          <w:t>4.6.2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_Toc99977202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35</w:t>
        </w:r>
        <w:r w:rsidR="001C2F4C">
          <w:rPr>
            <w:noProof/>
            <w:webHidden/>
          </w:rPr>
          <w:fldChar w:fldCharType="end"/>
        </w:r>
      </w:hyperlink>
    </w:p>
    <w:p w14:paraId="276CAE7F" w14:textId="4607BD42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03" w:history="1">
        <w:r w:rsidR="001C2F4C" w:rsidRPr="00176374">
          <w:rPr>
            <w:rStyle w:val="ae"/>
          </w:rPr>
          <w:t>4.7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ASH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_Toc99977203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38</w:t>
        </w:r>
        <w:r w:rsidR="001C2F4C">
          <w:rPr>
            <w:webHidden/>
          </w:rPr>
          <w:fldChar w:fldCharType="end"/>
        </w:r>
      </w:hyperlink>
    </w:p>
    <w:p w14:paraId="0F6F053F" w14:textId="59EE81A7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04" w:history="1">
        <w:r w:rsidR="001C2F4C" w:rsidRPr="00176374">
          <w:rPr>
            <w:rStyle w:val="ae"/>
            <w:noProof/>
          </w:rPr>
          <w:t>4.7.1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_Toc99977204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38</w:t>
        </w:r>
        <w:r w:rsidR="001C2F4C">
          <w:rPr>
            <w:noProof/>
            <w:webHidden/>
          </w:rPr>
          <w:fldChar w:fldCharType="end"/>
        </w:r>
      </w:hyperlink>
    </w:p>
    <w:p w14:paraId="312903D3" w14:textId="56E5DE2C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05" w:history="1">
        <w:r w:rsidR="001C2F4C" w:rsidRPr="00176374">
          <w:rPr>
            <w:rStyle w:val="ae"/>
            <w:noProof/>
          </w:rPr>
          <w:t>4.7.2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使用方法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_Toc99977205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38</w:t>
        </w:r>
        <w:r w:rsidR="001C2F4C">
          <w:rPr>
            <w:noProof/>
            <w:webHidden/>
          </w:rPr>
          <w:fldChar w:fldCharType="end"/>
        </w:r>
      </w:hyperlink>
    </w:p>
    <w:p w14:paraId="0D848980" w14:textId="5AA0977F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06" w:history="1">
        <w:r w:rsidR="001C2F4C" w:rsidRPr="00176374">
          <w:rPr>
            <w:rStyle w:val="ae"/>
          </w:rPr>
          <w:t>4.8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AWR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_Toc99977206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39</w:t>
        </w:r>
        <w:r w:rsidR="001C2F4C">
          <w:rPr>
            <w:webHidden/>
          </w:rPr>
          <w:fldChar w:fldCharType="end"/>
        </w:r>
      </w:hyperlink>
    </w:p>
    <w:p w14:paraId="309BB0CB" w14:textId="20F496BD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07" w:history="1">
        <w:r w:rsidR="001C2F4C" w:rsidRPr="00176374">
          <w:rPr>
            <w:rStyle w:val="ae"/>
            <w:noProof/>
          </w:rPr>
          <w:t>4.8.1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_Toc99977207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39</w:t>
        </w:r>
        <w:r w:rsidR="001C2F4C">
          <w:rPr>
            <w:noProof/>
            <w:webHidden/>
          </w:rPr>
          <w:fldChar w:fldCharType="end"/>
        </w:r>
      </w:hyperlink>
    </w:p>
    <w:p w14:paraId="5FDA258D" w14:textId="32FD3953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08" w:history="1">
        <w:r w:rsidR="001C2F4C" w:rsidRPr="00176374">
          <w:rPr>
            <w:rStyle w:val="ae"/>
            <w:noProof/>
          </w:rPr>
          <w:t>4.8.2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使用方法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_Toc99977208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39</w:t>
        </w:r>
        <w:r w:rsidR="001C2F4C">
          <w:rPr>
            <w:noProof/>
            <w:webHidden/>
          </w:rPr>
          <w:fldChar w:fldCharType="end"/>
        </w:r>
      </w:hyperlink>
    </w:p>
    <w:p w14:paraId="4EDF68D7" w14:textId="74BC48C2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09" w:history="1">
        <w:r w:rsidR="001C2F4C" w:rsidRPr="00176374">
          <w:rPr>
            <w:rStyle w:val="ae"/>
          </w:rPr>
          <w:t>4.9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AHF</w:t>
        </w:r>
        <w:r w:rsidR="001C2F4C" w:rsidRPr="00176374">
          <w:rPr>
            <w:rStyle w:val="ae"/>
          </w:rPr>
          <w:t>（</w:t>
        </w:r>
        <w:r w:rsidR="001C2F4C" w:rsidRPr="00176374">
          <w:rPr>
            <w:rStyle w:val="ae"/>
          </w:rPr>
          <w:t>TFA</w:t>
        </w:r>
        <w:r w:rsidR="001C2F4C" w:rsidRPr="00176374">
          <w:rPr>
            <w:rStyle w:val="ae"/>
          </w:rPr>
          <w:t>）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_Toc99977209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40</w:t>
        </w:r>
        <w:r w:rsidR="001C2F4C">
          <w:rPr>
            <w:webHidden/>
          </w:rPr>
          <w:fldChar w:fldCharType="end"/>
        </w:r>
      </w:hyperlink>
    </w:p>
    <w:p w14:paraId="6BC5D90B" w14:textId="0D932AB2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10" w:history="1">
        <w:r w:rsidR="001C2F4C" w:rsidRPr="00176374">
          <w:rPr>
            <w:rStyle w:val="ae"/>
            <w:noProof/>
          </w:rPr>
          <w:t>4.9.1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简介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_Toc99977210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40</w:t>
        </w:r>
        <w:r w:rsidR="001C2F4C">
          <w:rPr>
            <w:noProof/>
            <w:webHidden/>
          </w:rPr>
          <w:fldChar w:fldCharType="end"/>
        </w:r>
      </w:hyperlink>
    </w:p>
    <w:p w14:paraId="20246C24" w14:textId="755667E5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11" w:history="1">
        <w:r w:rsidR="001C2F4C" w:rsidRPr="00176374">
          <w:rPr>
            <w:rStyle w:val="ae"/>
            <w:noProof/>
          </w:rPr>
          <w:t>4.9.2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安装部署（更新方案）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_Toc99977211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40</w:t>
        </w:r>
        <w:r w:rsidR="001C2F4C">
          <w:rPr>
            <w:noProof/>
            <w:webHidden/>
          </w:rPr>
          <w:fldChar w:fldCharType="end"/>
        </w:r>
      </w:hyperlink>
    </w:p>
    <w:p w14:paraId="30555F58" w14:textId="01C9CB63" w:rsidR="001C2F4C" w:rsidRDefault="00000000">
      <w:pPr>
        <w:pStyle w:val="TOC3"/>
        <w:tabs>
          <w:tab w:val="left" w:pos="3453"/>
          <w:tab w:val="right" w:leader="dot" w:pos="9969"/>
        </w:tabs>
        <w:rPr>
          <w:rFonts w:asciiTheme="minorHAnsi" w:eastAsiaTheme="minorEastAsia" w:hAnsiTheme="minorHAnsi" w:cstheme="minorBidi"/>
          <w:iCs w:val="0"/>
          <w:noProof/>
          <w:kern w:val="2"/>
          <w:sz w:val="21"/>
          <w:szCs w:val="22"/>
        </w:rPr>
      </w:pPr>
      <w:hyperlink w:anchor="_Toc99977212" w:history="1">
        <w:r w:rsidR="001C2F4C" w:rsidRPr="00176374">
          <w:rPr>
            <w:rStyle w:val="ae"/>
            <w:noProof/>
          </w:rPr>
          <w:t>4.9.3</w:t>
        </w:r>
        <w:r w:rsidR="001C2F4C">
          <w:rPr>
            <w:rFonts w:asciiTheme="minorHAnsi" w:eastAsiaTheme="minorEastAsia" w:hAnsiTheme="minorHAnsi" w:cstheme="minorBidi"/>
            <w:iCs w:val="0"/>
            <w:noProof/>
            <w:kern w:val="2"/>
            <w:sz w:val="21"/>
            <w:szCs w:val="22"/>
          </w:rPr>
          <w:tab/>
        </w:r>
        <w:r w:rsidR="001C2F4C" w:rsidRPr="00176374">
          <w:rPr>
            <w:rStyle w:val="ae"/>
            <w:noProof/>
          </w:rPr>
          <w:t>使用方式</w:t>
        </w:r>
        <w:r w:rsidR="001C2F4C">
          <w:rPr>
            <w:noProof/>
            <w:webHidden/>
          </w:rPr>
          <w:tab/>
        </w:r>
        <w:r w:rsidR="001C2F4C">
          <w:rPr>
            <w:noProof/>
            <w:webHidden/>
          </w:rPr>
          <w:fldChar w:fldCharType="begin"/>
        </w:r>
        <w:r w:rsidR="001C2F4C">
          <w:rPr>
            <w:noProof/>
            <w:webHidden/>
          </w:rPr>
          <w:instrText xml:space="preserve"> PAGEREF _Toc99977212 \h </w:instrText>
        </w:r>
        <w:r w:rsidR="001C2F4C">
          <w:rPr>
            <w:noProof/>
            <w:webHidden/>
          </w:rPr>
        </w:r>
        <w:r w:rsidR="001C2F4C">
          <w:rPr>
            <w:noProof/>
            <w:webHidden/>
          </w:rPr>
          <w:fldChar w:fldCharType="separate"/>
        </w:r>
        <w:r w:rsidR="001C2F4C">
          <w:rPr>
            <w:noProof/>
            <w:webHidden/>
          </w:rPr>
          <w:t>50</w:t>
        </w:r>
        <w:r w:rsidR="001C2F4C">
          <w:rPr>
            <w:noProof/>
            <w:webHidden/>
          </w:rPr>
          <w:fldChar w:fldCharType="end"/>
        </w:r>
      </w:hyperlink>
    </w:p>
    <w:p w14:paraId="56378AA2" w14:textId="1EEBD2F0" w:rsidR="001C2F4C" w:rsidRDefault="00000000">
      <w:pPr>
        <w:pStyle w:val="TOC1"/>
        <w:rPr>
          <w:rFonts w:asciiTheme="minorHAnsi" w:eastAsiaTheme="minorEastAsia" w:hAnsiTheme="minorHAnsi" w:cstheme="minorBidi"/>
          <w:b w:val="0"/>
          <w:caps w:val="0"/>
          <w:sz w:val="21"/>
          <w:szCs w:val="22"/>
        </w:rPr>
      </w:pPr>
      <w:hyperlink w:anchor="_Toc99977213" w:history="1">
        <w:r w:rsidR="001C2F4C" w:rsidRPr="00176374">
          <w:rPr>
            <w:rStyle w:val="ae"/>
          </w:rPr>
          <w:t>5</w:t>
        </w:r>
        <w:r w:rsidR="001C2F4C">
          <w:rPr>
            <w:rFonts w:asciiTheme="minorHAnsi" w:eastAsiaTheme="minorEastAsia" w:hAnsiTheme="minorHAnsi" w:cstheme="minorBidi"/>
            <w:b w:val="0"/>
            <w:caps w:val="0"/>
            <w:sz w:val="21"/>
            <w:szCs w:val="22"/>
          </w:rPr>
          <w:tab/>
        </w:r>
        <w:r w:rsidR="001C2F4C" w:rsidRPr="00176374">
          <w:rPr>
            <w:rStyle w:val="ae"/>
          </w:rPr>
          <w:t>日常运维</w:t>
        </w:r>
        <w:r w:rsidR="001C2F4C" w:rsidRPr="00176374">
          <w:rPr>
            <w:rStyle w:val="ae"/>
          </w:rPr>
          <w:t>-</w:t>
        </w:r>
        <w:r w:rsidR="001C2F4C" w:rsidRPr="00176374">
          <w:rPr>
            <w:rStyle w:val="ae"/>
          </w:rPr>
          <w:t>常见处理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_Toc99977213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53</w:t>
        </w:r>
        <w:r w:rsidR="001C2F4C">
          <w:rPr>
            <w:webHidden/>
          </w:rPr>
          <w:fldChar w:fldCharType="end"/>
        </w:r>
      </w:hyperlink>
    </w:p>
    <w:p w14:paraId="2BCE56A0" w14:textId="31C7B063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14" w:history="1">
        <w:r w:rsidR="001C2F4C" w:rsidRPr="00176374">
          <w:rPr>
            <w:rStyle w:val="ae"/>
          </w:rPr>
          <w:t>5.1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归档问题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_Toc99977214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53</w:t>
        </w:r>
        <w:r w:rsidR="001C2F4C">
          <w:rPr>
            <w:webHidden/>
          </w:rPr>
          <w:fldChar w:fldCharType="end"/>
        </w:r>
      </w:hyperlink>
    </w:p>
    <w:p w14:paraId="25DDEF93" w14:textId="6FC57A45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15" w:history="1">
        <w:r w:rsidR="001C2F4C" w:rsidRPr="00176374">
          <w:rPr>
            <w:rStyle w:val="ae"/>
          </w:rPr>
          <w:t>5.2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UNDO</w:t>
        </w:r>
        <w:r w:rsidR="001C2F4C" w:rsidRPr="00176374">
          <w:rPr>
            <w:rStyle w:val="ae"/>
          </w:rPr>
          <w:t>问题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_Toc99977215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53</w:t>
        </w:r>
        <w:r w:rsidR="001C2F4C">
          <w:rPr>
            <w:webHidden/>
          </w:rPr>
          <w:fldChar w:fldCharType="end"/>
        </w:r>
      </w:hyperlink>
    </w:p>
    <w:p w14:paraId="4E3C9DC3" w14:textId="1FC3BE31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16" w:history="1">
        <w:r w:rsidR="001C2F4C" w:rsidRPr="00176374">
          <w:rPr>
            <w:rStyle w:val="ae"/>
          </w:rPr>
          <w:t>5.3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内存</w:t>
        </w:r>
        <w:r w:rsidR="001C2F4C" w:rsidRPr="00176374">
          <w:rPr>
            <w:rStyle w:val="ae"/>
          </w:rPr>
          <w:t>4031</w:t>
        </w:r>
        <w:r w:rsidR="001C2F4C" w:rsidRPr="00176374">
          <w:rPr>
            <w:rStyle w:val="ae"/>
          </w:rPr>
          <w:t>问题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_Toc99977216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55</w:t>
        </w:r>
        <w:r w:rsidR="001C2F4C">
          <w:rPr>
            <w:webHidden/>
          </w:rPr>
          <w:fldChar w:fldCharType="end"/>
        </w:r>
      </w:hyperlink>
    </w:p>
    <w:p w14:paraId="067D26FF" w14:textId="1193FF39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17" w:history="1">
        <w:r w:rsidR="001C2F4C" w:rsidRPr="00176374">
          <w:rPr>
            <w:rStyle w:val="ae"/>
          </w:rPr>
          <w:t>5.4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Listener</w:t>
        </w:r>
        <w:r w:rsidR="001C2F4C" w:rsidRPr="00176374">
          <w:rPr>
            <w:rStyle w:val="ae"/>
          </w:rPr>
          <w:t>问题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_Toc99977217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60</w:t>
        </w:r>
        <w:r w:rsidR="001C2F4C">
          <w:rPr>
            <w:webHidden/>
          </w:rPr>
          <w:fldChar w:fldCharType="end"/>
        </w:r>
      </w:hyperlink>
    </w:p>
    <w:p w14:paraId="0A4DC05C" w14:textId="5AFF3124" w:rsidR="001C2F4C" w:rsidRDefault="00000000">
      <w:pPr>
        <w:pStyle w:val="TOC2"/>
        <w:rPr>
          <w:rFonts w:asciiTheme="minorHAnsi" w:eastAsiaTheme="minorEastAsia" w:hAnsiTheme="minorHAnsi" w:cstheme="minorBidi"/>
          <w:kern w:val="2"/>
          <w:szCs w:val="22"/>
        </w:rPr>
      </w:pPr>
      <w:hyperlink w:anchor="_Toc99977218" w:history="1">
        <w:r w:rsidR="001C2F4C" w:rsidRPr="00176374">
          <w:rPr>
            <w:rStyle w:val="ae"/>
          </w:rPr>
          <w:t>5.5</w:t>
        </w:r>
        <w:r w:rsidR="001C2F4C"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="001C2F4C" w:rsidRPr="00176374">
          <w:rPr>
            <w:rStyle w:val="ae"/>
          </w:rPr>
          <w:t>强制</w:t>
        </w:r>
        <w:r w:rsidR="001C2F4C" w:rsidRPr="00176374">
          <w:rPr>
            <w:rStyle w:val="ae"/>
          </w:rPr>
          <w:t>SQL</w:t>
        </w:r>
        <w:r w:rsidR="001C2F4C" w:rsidRPr="00176374">
          <w:rPr>
            <w:rStyle w:val="ae"/>
          </w:rPr>
          <w:t>重新解析</w:t>
        </w:r>
        <w:r w:rsidR="001C2F4C">
          <w:rPr>
            <w:webHidden/>
          </w:rPr>
          <w:tab/>
        </w:r>
        <w:r w:rsidR="001C2F4C">
          <w:rPr>
            <w:webHidden/>
          </w:rPr>
          <w:fldChar w:fldCharType="begin"/>
        </w:r>
        <w:r w:rsidR="001C2F4C">
          <w:rPr>
            <w:webHidden/>
          </w:rPr>
          <w:instrText xml:space="preserve"> PAGEREF _Toc99977218 \h </w:instrText>
        </w:r>
        <w:r w:rsidR="001C2F4C">
          <w:rPr>
            <w:webHidden/>
          </w:rPr>
        </w:r>
        <w:r w:rsidR="001C2F4C">
          <w:rPr>
            <w:webHidden/>
          </w:rPr>
          <w:fldChar w:fldCharType="separate"/>
        </w:r>
        <w:r w:rsidR="001C2F4C">
          <w:rPr>
            <w:webHidden/>
          </w:rPr>
          <w:t>61</w:t>
        </w:r>
        <w:r w:rsidR="001C2F4C">
          <w:rPr>
            <w:webHidden/>
          </w:rPr>
          <w:fldChar w:fldCharType="end"/>
        </w:r>
      </w:hyperlink>
    </w:p>
    <w:p w14:paraId="755B1641" w14:textId="63D933FB" w:rsidR="00B750E9" w:rsidRPr="00B750E9" w:rsidRDefault="00B750E9" w:rsidP="00B750E9">
      <w:r>
        <w:fldChar w:fldCharType="end"/>
      </w:r>
    </w:p>
    <w:p w14:paraId="601C3390" w14:textId="77777777" w:rsidR="00904BD4" w:rsidRDefault="00904BD4" w:rsidP="00904BD4"/>
    <w:p w14:paraId="0F69A533" w14:textId="77777777" w:rsidR="00C46B83" w:rsidRDefault="00C46B83" w:rsidP="00C46B83">
      <w:pPr>
        <w:pStyle w:val="10"/>
      </w:pPr>
      <w:bookmarkStart w:id="0" w:name="_本次服务总结"/>
      <w:bookmarkStart w:id="1" w:name="_Toc99826043"/>
      <w:bookmarkStart w:id="2" w:name="_Toc99977143"/>
      <w:bookmarkStart w:id="3" w:name="_Toc439750962"/>
      <w:bookmarkEnd w:id="0"/>
      <w:r>
        <w:rPr>
          <w:rFonts w:hint="eastAsia"/>
        </w:rPr>
        <w:lastRenderedPageBreak/>
        <w:t>日常运维-集群管理</w:t>
      </w:r>
      <w:bookmarkEnd w:id="1"/>
      <w:bookmarkEnd w:id="2"/>
    </w:p>
    <w:p w14:paraId="62F35284" w14:textId="77777777" w:rsidR="00C46B83" w:rsidRDefault="00C46B83" w:rsidP="00A842AE">
      <w:pPr>
        <w:pStyle w:val="20"/>
      </w:pPr>
      <w:bookmarkStart w:id="4" w:name="_Toc99826044"/>
      <w:bookmarkStart w:id="5" w:name="_Toc99977144"/>
      <w:proofErr w:type="spellStart"/>
      <w:r>
        <w:rPr>
          <w:rFonts w:hint="eastAsia"/>
        </w:rPr>
        <w:t>ASM</w:t>
      </w:r>
      <w:r>
        <w:rPr>
          <w:rFonts w:hint="eastAsia"/>
        </w:rPr>
        <w:t>磁盘管理</w:t>
      </w:r>
      <w:bookmarkEnd w:id="4"/>
      <w:bookmarkEnd w:id="5"/>
      <w:proofErr w:type="spellEnd"/>
    </w:p>
    <w:p w14:paraId="2BB18C9D" w14:textId="77777777" w:rsidR="00C46B83" w:rsidRDefault="00C46B83" w:rsidP="00AE4CF3">
      <w:pPr>
        <w:pStyle w:val="30"/>
      </w:pPr>
      <w:bookmarkStart w:id="6" w:name="_Toc99826045"/>
      <w:bookmarkStart w:id="7" w:name="_Toc99977145"/>
      <w:proofErr w:type="spellStart"/>
      <w:r>
        <w:rPr>
          <w:rFonts w:hint="eastAsia"/>
        </w:rPr>
        <w:t>检查磁盘组空间使用</w:t>
      </w:r>
      <w:bookmarkEnd w:id="6"/>
      <w:bookmarkEnd w:id="7"/>
      <w:proofErr w:type="spellEnd"/>
    </w:p>
    <w:p w14:paraId="73D541A0" w14:textId="77777777" w:rsidR="005B20DD" w:rsidRDefault="005B20DD" w:rsidP="005B20DD">
      <w:pPr>
        <w:pStyle w:val="afc"/>
      </w:pPr>
      <w:r>
        <w:t xml:space="preserve"># </w:t>
      </w:r>
      <w:proofErr w:type="spellStart"/>
      <w:r>
        <w:t>su</w:t>
      </w:r>
      <w:proofErr w:type="spellEnd"/>
      <w:r>
        <w:t xml:space="preserve"> - grid</w:t>
      </w:r>
    </w:p>
    <w:p w14:paraId="57439D18" w14:textId="77777777" w:rsidR="005B20DD" w:rsidRDefault="005B20DD" w:rsidP="005B20DD">
      <w:pPr>
        <w:pStyle w:val="afc"/>
      </w:pPr>
      <w:r>
        <w:t xml:space="preserve">$ </w:t>
      </w:r>
      <w:proofErr w:type="spellStart"/>
      <w:r>
        <w:t>sqlplus</w:t>
      </w:r>
      <w:proofErr w:type="spellEnd"/>
      <w:r>
        <w:t xml:space="preserve"> "/ as </w:t>
      </w:r>
      <w:proofErr w:type="spellStart"/>
      <w:r>
        <w:t>sysasm</w:t>
      </w:r>
      <w:proofErr w:type="spellEnd"/>
      <w:r>
        <w:t>"</w:t>
      </w:r>
    </w:p>
    <w:p w14:paraId="57EE993A" w14:textId="77DB8FF5" w:rsidR="005B20DD" w:rsidRDefault="00827528" w:rsidP="005B20DD">
      <w:pPr>
        <w:pStyle w:val="afc"/>
      </w:pPr>
      <w:r w:rsidRPr="00827528">
        <w:rPr>
          <w:b/>
        </w:rPr>
        <w:t>SQL&gt;</w:t>
      </w:r>
      <w:r w:rsidR="005B20DD">
        <w:t xml:space="preserve"> set lines 300</w:t>
      </w:r>
    </w:p>
    <w:p w14:paraId="03466DC4" w14:textId="4139311A" w:rsidR="005B20DD" w:rsidRDefault="00827528" w:rsidP="005B20DD">
      <w:pPr>
        <w:pStyle w:val="afc"/>
      </w:pPr>
      <w:r w:rsidRPr="00827528">
        <w:rPr>
          <w:b/>
        </w:rPr>
        <w:t>SQL&gt;</w:t>
      </w:r>
      <w:r w:rsidR="005B20DD">
        <w:t xml:space="preserve"> set pages 999</w:t>
      </w:r>
    </w:p>
    <w:p w14:paraId="49B64CF6" w14:textId="6C92A78F" w:rsidR="00C46B83" w:rsidRDefault="00827528" w:rsidP="005B20DD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C46B83">
        <w:t>col DISKGRP_NAME format a30</w:t>
      </w:r>
    </w:p>
    <w:p w14:paraId="71ED9AE5" w14:textId="2BAFD483" w:rsidR="00806FFE" w:rsidRDefault="00827528" w:rsidP="00071E66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071E66" w:rsidRPr="00071E66">
        <w:t xml:space="preserve">select </w:t>
      </w:r>
      <w:proofErr w:type="spellStart"/>
      <w:r w:rsidR="00071E66" w:rsidRPr="00071E66">
        <w:t>a.group_number</w:t>
      </w:r>
      <w:proofErr w:type="spellEnd"/>
      <w:r w:rsidR="00071E66" w:rsidRPr="00071E66">
        <w:t>,</w:t>
      </w:r>
    </w:p>
    <w:p w14:paraId="46614220" w14:textId="77777777" w:rsidR="00806FFE" w:rsidRDefault="00071E66" w:rsidP="00071E66">
      <w:pPr>
        <w:pStyle w:val="afc"/>
      </w:pPr>
      <w:r w:rsidRPr="00071E66">
        <w:t xml:space="preserve">       a.name </w:t>
      </w:r>
      <w:proofErr w:type="spellStart"/>
      <w:r w:rsidRPr="00071E66">
        <w:t>diskgrp_name</w:t>
      </w:r>
      <w:proofErr w:type="spellEnd"/>
      <w:r w:rsidRPr="00071E66">
        <w:t>,</w:t>
      </w:r>
    </w:p>
    <w:p w14:paraId="5F9D6D10" w14:textId="77777777" w:rsidR="00806FFE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a.state</w:t>
      </w:r>
      <w:proofErr w:type="spellEnd"/>
      <w:r w:rsidRPr="00071E66">
        <w:t>,</w:t>
      </w:r>
    </w:p>
    <w:p w14:paraId="524E2E24" w14:textId="77777777" w:rsidR="00806FFE" w:rsidRDefault="00071E66" w:rsidP="00071E66">
      <w:pPr>
        <w:pStyle w:val="afc"/>
      </w:pPr>
      <w:r w:rsidRPr="00071E66">
        <w:t xml:space="preserve">       type,</w:t>
      </w:r>
    </w:p>
    <w:p w14:paraId="504B424F" w14:textId="77777777" w:rsidR="00806FFE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total_mb</w:t>
      </w:r>
      <w:proofErr w:type="spellEnd"/>
      <w:r w:rsidRPr="00071E66">
        <w:t>,</w:t>
      </w:r>
    </w:p>
    <w:p w14:paraId="76749D04" w14:textId="77777777" w:rsidR="00806FFE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free_mb</w:t>
      </w:r>
      <w:proofErr w:type="spellEnd"/>
      <w:r w:rsidRPr="00071E66">
        <w:t>,</w:t>
      </w:r>
    </w:p>
    <w:p w14:paraId="305BD7BF" w14:textId="77777777" w:rsidR="00806FFE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usable_file_mb</w:t>
      </w:r>
      <w:proofErr w:type="spellEnd"/>
      <w:r w:rsidRPr="00071E66">
        <w:t>,</w:t>
      </w:r>
    </w:p>
    <w:p w14:paraId="4BFF7444" w14:textId="77777777" w:rsidR="00806FFE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required_mirror_free_mb</w:t>
      </w:r>
      <w:proofErr w:type="spellEnd"/>
      <w:r w:rsidRPr="00071E66">
        <w:t>,</w:t>
      </w:r>
    </w:p>
    <w:p w14:paraId="2D0D295C" w14:textId="77777777" w:rsidR="00806FFE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voting_files</w:t>
      </w:r>
      <w:proofErr w:type="spellEnd"/>
    </w:p>
    <w:p w14:paraId="153FC7A3" w14:textId="77777777" w:rsidR="00806FFE" w:rsidRDefault="00071E66" w:rsidP="00071E66">
      <w:pPr>
        <w:pStyle w:val="afc"/>
      </w:pPr>
      <w:r w:rsidRPr="00071E66">
        <w:t xml:space="preserve">from </w:t>
      </w:r>
      <w:proofErr w:type="spellStart"/>
      <w:r w:rsidRPr="00071E66">
        <w:t>v$asm_diskgroup</w:t>
      </w:r>
      <w:proofErr w:type="spellEnd"/>
      <w:r w:rsidRPr="00071E66">
        <w:t xml:space="preserve"> a</w:t>
      </w:r>
    </w:p>
    <w:p w14:paraId="77446853" w14:textId="6CF88629" w:rsidR="00071E66" w:rsidRPr="00071E66" w:rsidRDefault="00071E66" w:rsidP="00071E66">
      <w:pPr>
        <w:pStyle w:val="afc"/>
      </w:pPr>
      <w:r w:rsidRPr="00071E66">
        <w:t xml:space="preserve">order by </w:t>
      </w:r>
      <w:proofErr w:type="spellStart"/>
      <w:r w:rsidRPr="00071E66">
        <w:t>a.group_number</w:t>
      </w:r>
      <w:proofErr w:type="spellEnd"/>
      <w:r w:rsidRPr="00071E66">
        <w:t>, a.name;</w:t>
      </w:r>
    </w:p>
    <w:p w14:paraId="33646B74" w14:textId="77777777" w:rsidR="00C46B83" w:rsidRPr="00071E66" w:rsidRDefault="00C46B83" w:rsidP="00A4708F">
      <w:pPr>
        <w:pStyle w:val="a0"/>
        <w:ind w:leftChars="355" w:left="710" w:firstLine="1"/>
        <w:rPr>
          <w:lang w:val="en-US" w:eastAsia="zh-CN"/>
        </w:rPr>
      </w:pPr>
    </w:p>
    <w:p w14:paraId="62CF16C4" w14:textId="59086DAD" w:rsidR="00C46B83" w:rsidRDefault="00C46B83" w:rsidP="00AE4CF3">
      <w:pPr>
        <w:pStyle w:val="30"/>
      </w:pPr>
      <w:bookmarkStart w:id="8" w:name="_Toc99826046"/>
      <w:bookmarkStart w:id="9" w:name="_Toc99977146"/>
      <w:proofErr w:type="spellStart"/>
      <w:r>
        <w:rPr>
          <w:rFonts w:hint="eastAsia"/>
        </w:rPr>
        <w:t>检查磁盘组和磁盘对应关系</w:t>
      </w:r>
      <w:bookmarkEnd w:id="8"/>
      <w:bookmarkEnd w:id="9"/>
      <w:proofErr w:type="spellEnd"/>
    </w:p>
    <w:p w14:paraId="3A84C002" w14:textId="77777777" w:rsidR="005B20DD" w:rsidRDefault="005B20DD" w:rsidP="005B20DD">
      <w:pPr>
        <w:pStyle w:val="afc"/>
      </w:pPr>
      <w:r>
        <w:t xml:space="preserve"># </w:t>
      </w:r>
      <w:proofErr w:type="spellStart"/>
      <w:r>
        <w:t>su</w:t>
      </w:r>
      <w:proofErr w:type="spellEnd"/>
      <w:r>
        <w:t xml:space="preserve"> - grid</w:t>
      </w:r>
    </w:p>
    <w:p w14:paraId="0C15357E" w14:textId="77777777" w:rsidR="005B20DD" w:rsidRDefault="005B20DD" w:rsidP="005B20DD">
      <w:pPr>
        <w:pStyle w:val="afc"/>
      </w:pPr>
      <w:r>
        <w:t xml:space="preserve">$ </w:t>
      </w:r>
      <w:proofErr w:type="spellStart"/>
      <w:r>
        <w:t>sqlplus</w:t>
      </w:r>
      <w:proofErr w:type="spellEnd"/>
      <w:r>
        <w:t xml:space="preserve"> "/ as </w:t>
      </w:r>
      <w:proofErr w:type="spellStart"/>
      <w:r>
        <w:t>sysasm</w:t>
      </w:r>
      <w:proofErr w:type="spellEnd"/>
      <w:r>
        <w:t>"</w:t>
      </w:r>
    </w:p>
    <w:p w14:paraId="37E6C52E" w14:textId="0E422D38" w:rsidR="00C46B83" w:rsidRDefault="00827528" w:rsidP="005B20DD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C46B83">
        <w:t>set lines 300</w:t>
      </w:r>
    </w:p>
    <w:p w14:paraId="2B27467C" w14:textId="31DE6BF0" w:rsidR="00C46B83" w:rsidRDefault="00827528" w:rsidP="00C46B83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C46B83">
        <w:t>set pages 999</w:t>
      </w:r>
    </w:p>
    <w:p w14:paraId="1CC7D58C" w14:textId="6BFAF384" w:rsidR="00C46B83" w:rsidRDefault="00827528" w:rsidP="00C46B83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C46B83">
        <w:t>prompt 'ASM Disk Information'</w:t>
      </w:r>
    </w:p>
    <w:p w14:paraId="39580ED0" w14:textId="2A9D4B6D" w:rsidR="00C46B83" w:rsidRDefault="00827528" w:rsidP="00C46B83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C46B83">
        <w:t>col DISKGRP_NAME format a30</w:t>
      </w:r>
    </w:p>
    <w:p w14:paraId="023D08D3" w14:textId="51185852" w:rsidR="00C46B83" w:rsidRDefault="00827528" w:rsidP="00C46B83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C46B83">
        <w:t>col PATH format a40</w:t>
      </w:r>
    </w:p>
    <w:p w14:paraId="615B0FEE" w14:textId="7C9BF500" w:rsidR="00071E66" w:rsidRPr="00071E66" w:rsidRDefault="00827528" w:rsidP="00071E66">
      <w:pPr>
        <w:pStyle w:val="afc"/>
      </w:pPr>
      <w:r w:rsidRPr="00827528">
        <w:rPr>
          <w:b/>
        </w:rPr>
        <w:t>SQL&gt;</w:t>
      </w:r>
      <w:r w:rsidR="005B20DD">
        <w:t xml:space="preserve"> </w:t>
      </w:r>
      <w:r w:rsidR="00071E66" w:rsidRPr="00071E66">
        <w:t xml:space="preserve">select </w:t>
      </w:r>
      <w:proofErr w:type="spellStart"/>
      <w:r w:rsidR="00071E66" w:rsidRPr="00071E66">
        <w:t>a.group_number</w:t>
      </w:r>
      <w:proofErr w:type="spellEnd"/>
      <w:r w:rsidR="00071E66" w:rsidRPr="00071E66">
        <w:t>,</w:t>
      </w:r>
    </w:p>
    <w:p w14:paraId="7D7EFA38" w14:textId="77777777" w:rsidR="00071E66" w:rsidRPr="00071E66" w:rsidRDefault="00071E66" w:rsidP="00071E66">
      <w:pPr>
        <w:pStyle w:val="afc"/>
      </w:pPr>
      <w:r w:rsidRPr="00071E66">
        <w:t xml:space="preserve">       a.name </w:t>
      </w:r>
      <w:proofErr w:type="spellStart"/>
      <w:r w:rsidRPr="00071E66">
        <w:t>diskgrp_name</w:t>
      </w:r>
      <w:proofErr w:type="spellEnd"/>
      <w:r w:rsidRPr="00071E66">
        <w:t>,</w:t>
      </w:r>
    </w:p>
    <w:p w14:paraId="0B52319B" w14:textId="77777777" w:rsidR="00071E66" w:rsidRPr="00071E66" w:rsidRDefault="00071E66" w:rsidP="00071E66">
      <w:pPr>
        <w:pStyle w:val="afc"/>
      </w:pPr>
      <w:r w:rsidRPr="00071E66">
        <w:t xml:space="preserve">       b.name </w:t>
      </w:r>
      <w:proofErr w:type="spellStart"/>
      <w:r w:rsidRPr="00071E66">
        <w:t>disk_name</w:t>
      </w:r>
      <w:proofErr w:type="spellEnd"/>
      <w:r w:rsidRPr="00071E66">
        <w:t>,</w:t>
      </w:r>
    </w:p>
    <w:p w14:paraId="6B45B324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b.path</w:t>
      </w:r>
      <w:proofErr w:type="spellEnd"/>
      <w:r w:rsidRPr="00071E66">
        <w:t>,</w:t>
      </w:r>
    </w:p>
    <w:p w14:paraId="6BF64FE1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b.mount_status</w:t>
      </w:r>
      <w:proofErr w:type="spellEnd"/>
      <w:r w:rsidRPr="00071E66">
        <w:t>,</w:t>
      </w:r>
    </w:p>
    <w:p w14:paraId="636368D7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b.state</w:t>
      </w:r>
      <w:proofErr w:type="spellEnd"/>
      <w:r w:rsidRPr="00071E66">
        <w:t>,</w:t>
      </w:r>
    </w:p>
    <w:p w14:paraId="77B9F4EA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b.os_mb</w:t>
      </w:r>
      <w:proofErr w:type="spellEnd"/>
      <w:r w:rsidRPr="00071E66">
        <w:t>,</w:t>
      </w:r>
    </w:p>
    <w:p w14:paraId="33F5BC08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b.total_mb</w:t>
      </w:r>
      <w:proofErr w:type="spellEnd"/>
      <w:r w:rsidRPr="00071E66">
        <w:t>,</w:t>
      </w:r>
    </w:p>
    <w:p w14:paraId="753B3EAB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b.mode_status</w:t>
      </w:r>
      <w:proofErr w:type="spellEnd"/>
      <w:r w:rsidRPr="00071E66">
        <w:t>,</w:t>
      </w:r>
    </w:p>
    <w:p w14:paraId="7CE01610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b.header_status</w:t>
      </w:r>
      <w:proofErr w:type="spellEnd"/>
      <w:r w:rsidRPr="00071E66">
        <w:t>,</w:t>
      </w:r>
    </w:p>
    <w:p w14:paraId="3BBB4C0A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a.voting_files</w:t>
      </w:r>
      <w:proofErr w:type="spellEnd"/>
      <w:r w:rsidRPr="00071E66">
        <w:t>,</w:t>
      </w:r>
    </w:p>
    <w:p w14:paraId="1B60E896" w14:textId="77777777" w:rsidR="00071E66" w:rsidRPr="00071E66" w:rsidRDefault="00071E66" w:rsidP="00071E66">
      <w:pPr>
        <w:pStyle w:val="afc"/>
      </w:pPr>
      <w:r w:rsidRPr="00071E66">
        <w:t xml:space="preserve">       </w:t>
      </w:r>
      <w:proofErr w:type="spellStart"/>
      <w:r w:rsidRPr="00071E66">
        <w:t>b.failgroup</w:t>
      </w:r>
      <w:proofErr w:type="spellEnd"/>
    </w:p>
    <w:p w14:paraId="6FC78ADF" w14:textId="77777777" w:rsidR="00071E66" w:rsidRPr="00071E66" w:rsidRDefault="00071E66" w:rsidP="00071E66">
      <w:pPr>
        <w:pStyle w:val="afc"/>
      </w:pPr>
      <w:r w:rsidRPr="00071E66">
        <w:t xml:space="preserve">from </w:t>
      </w:r>
      <w:proofErr w:type="spellStart"/>
      <w:r w:rsidRPr="00071E66">
        <w:t>v$asm_diskgroup</w:t>
      </w:r>
      <w:proofErr w:type="spellEnd"/>
      <w:r w:rsidRPr="00071E66">
        <w:t xml:space="preserve"> a,</w:t>
      </w:r>
    </w:p>
    <w:p w14:paraId="552778AF" w14:textId="77777777" w:rsidR="00071E66" w:rsidRPr="00071E66" w:rsidRDefault="00071E66" w:rsidP="00071E66">
      <w:pPr>
        <w:pStyle w:val="afc"/>
      </w:pPr>
      <w:r w:rsidRPr="00071E66">
        <w:t xml:space="preserve">     </w:t>
      </w:r>
      <w:proofErr w:type="spellStart"/>
      <w:r w:rsidRPr="00071E66">
        <w:t>v$asm_disk</w:t>
      </w:r>
      <w:proofErr w:type="spellEnd"/>
      <w:r w:rsidRPr="00071E66">
        <w:t xml:space="preserve"> b</w:t>
      </w:r>
    </w:p>
    <w:p w14:paraId="664DAC29" w14:textId="77777777" w:rsidR="00071E66" w:rsidRPr="00071E66" w:rsidRDefault="00071E66" w:rsidP="00071E66">
      <w:pPr>
        <w:pStyle w:val="afc"/>
      </w:pPr>
      <w:r w:rsidRPr="00071E66">
        <w:t xml:space="preserve">where </w:t>
      </w:r>
      <w:proofErr w:type="spellStart"/>
      <w:r w:rsidRPr="00071E66">
        <w:t>a.group_number</w:t>
      </w:r>
      <w:proofErr w:type="spellEnd"/>
      <w:r w:rsidRPr="00071E66">
        <w:t xml:space="preserve"> = </w:t>
      </w:r>
      <w:proofErr w:type="spellStart"/>
      <w:r w:rsidRPr="00071E66">
        <w:t>b.group_number</w:t>
      </w:r>
      <w:proofErr w:type="spellEnd"/>
    </w:p>
    <w:p w14:paraId="284EB900" w14:textId="2A7E81A8" w:rsidR="00C46B83" w:rsidRDefault="00071E66" w:rsidP="00071E66">
      <w:pPr>
        <w:pStyle w:val="afc"/>
      </w:pPr>
      <w:r w:rsidRPr="00071E66">
        <w:t>order by 1, 2</w:t>
      </w:r>
      <w:r w:rsidR="00A154ED">
        <w:t>, 3, 4</w:t>
      </w:r>
      <w:r w:rsidRPr="00071E66">
        <w:t>;</w:t>
      </w:r>
    </w:p>
    <w:p w14:paraId="64F586B2" w14:textId="77777777" w:rsidR="00071E66" w:rsidRPr="00071E66" w:rsidRDefault="00071E66" w:rsidP="00A4708F">
      <w:pPr>
        <w:pStyle w:val="a0"/>
        <w:ind w:leftChars="355" w:left="710" w:firstLine="1"/>
        <w:rPr>
          <w:lang w:val="en-US" w:eastAsia="zh-CN"/>
        </w:rPr>
      </w:pPr>
    </w:p>
    <w:p w14:paraId="327022FF" w14:textId="448D5EB1" w:rsidR="00C46B83" w:rsidRDefault="00C46B83" w:rsidP="00AE4CF3">
      <w:pPr>
        <w:pStyle w:val="30"/>
      </w:pPr>
      <w:bookmarkStart w:id="10" w:name="_Toc99826047"/>
      <w:bookmarkStart w:id="11" w:name="_Toc99977147"/>
      <w:proofErr w:type="spellStart"/>
      <w:r>
        <w:rPr>
          <w:rFonts w:hint="eastAsia"/>
        </w:rPr>
        <w:t>添加</w:t>
      </w:r>
      <w:proofErr w:type="spellEnd"/>
      <w:r w:rsidR="00D933E9">
        <w:rPr>
          <w:rFonts w:hint="eastAsia"/>
        </w:rPr>
        <w:t>/</w:t>
      </w:r>
      <w:proofErr w:type="spellStart"/>
      <w:r w:rsidR="00D933E9">
        <w:rPr>
          <w:rFonts w:hint="eastAsia"/>
        </w:rPr>
        <w:t>删除</w:t>
      </w:r>
      <w:r>
        <w:rPr>
          <w:rFonts w:hint="eastAsia"/>
        </w:rPr>
        <w:t>ASM</w:t>
      </w:r>
      <w:r>
        <w:rPr>
          <w:rFonts w:hint="eastAsia"/>
        </w:rPr>
        <w:t>磁盘</w:t>
      </w:r>
      <w:bookmarkEnd w:id="10"/>
      <w:bookmarkEnd w:id="11"/>
      <w:proofErr w:type="spellEnd"/>
    </w:p>
    <w:p w14:paraId="45A6A986" w14:textId="77777777" w:rsidR="002E1550" w:rsidRDefault="002E1550" w:rsidP="002E1550">
      <w:pPr>
        <w:pStyle w:val="afc"/>
      </w:pPr>
      <w:r>
        <w:t xml:space="preserve"># </w:t>
      </w:r>
      <w:proofErr w:type="spellStart"/>
      <w:r>
        <w:t>su</w:t>
      </w:r>
      <w:proofErr w:type="spellEnd"/>
      <w:r>
        <w:t xml:space="preserve"> - grid</w:t>
      </w:r>
    </w:p>
    <w:p w14:paraId="37115E20" w14:textId="77777777" w:rsidR="002E1550" w:rsidRDefault="002E1550" w:rsidP="002E1550">
      <w:pPr>
        <w:pStyle w:val="afc"/>
      </w:pPr>
      <w:r>
        <w:t xml:space="preserve">$ </w:t>
      </w:r>
      <w:proofErr w:type="spellStart"/>
      <w:r>
        <w:t>sqlplus</w:t>
      </w:r>
      <w:proofErr w:type="spellEnd"/>
      <w:r>
        <w:t xml:space="preserve"> "/ as </w:t>
      </w:r>
      <w:proofErr w:type="spellStart"/>
      <w:r>
        <w:t>sysasm</w:t>
      </w:r>
      <w:proofErr w:type="spellEnd"/>
      <w:r>
        <w:t>"</w:t>
      </w:r>
    </w:p>
    <w:p w14:paraId="0D6E6919" w14:textId="6E00EDD3" w:rsidR="008D74F5" w:rsidRDefault="008D74F5" w:rsidP="002E1550">
      <w:pPr>
        <w:pStyle w:val="afc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添加磁盘</w:t>
      </w:r>
    </w:p>
    <w:p w14:paraId="1E0A869F" w14:textId="218100E2" w:rsidR="00C46B83" w:rsidRDefault="00827528" w:rsidP="002E1550">
      <w:pPr>
        <w:pStyle w:val="afc"/>
      </w:pPr>
      <w:r w:rsidRPr="00827528">
        <w:rPr>
          <w:b/>
        </w:rPr>
        <w:t>SQL&gt;</w:t>
      </w:r>
      <w:r w:rsidR="002E1550">
        <w:t xml:space="preserve"> </w:t>
      </w:r>
      <w:r w:rsidR="00C46B83">
        <w:t>ALTER DISKGROUP DATADG ADD DISK '/dev/ASMDISK_DATA08';</w:t>
      </w:r>
    </w:p>
    <w:p w14:paraId="49074708" w14:textId="34B0B41C" w:rsidR="008D74F5" w:rsidRDefault="008D74F5" w:rsidP="002E1550">
      <w:pPr>
        <w:pStyle w:val="afc"/>
      </w:pPr>
    </w:p>
    <w:p w14:paraId="79FA64C5" w14:textId="1FC7B083" w:rsidR="008D74F5" w:rsidRDefault="008D74F5" w:rsidP="002E1550">
      <w:pPr>
        <w:pStyle w:val="afc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删除磁盘</w:t>
      </w:r>
    </w:p>
    <w:p w14:paraId="358F1C27" w14:textId="70EDC026" w:rsidR="008D74F5" w:rsidRPr="008D74F5" w:rsidRDefault="00827528" w:rsidP="008D74F5">
      <w:pPr>
        <w:pStyle w:val="afc"/>
      </w:pPr>
      <w:r w:rsidRPr="00827528">
        <w:rPr>
          <w:rFonts w:hint="eastAsia"/>
          <w:b/>
        </w:rPr>
        <w:lastRenderedPageBreak/>
        <w:t>SQL&gt;</w:t>
      </w:r>
      <w:r w:rsidR="008D74F5">
        <w:t xml:space="preserve"> alter </w:t>
      </w:r>
      <w:proofErr w:type="spellStart"/>
      <w:r w:rsidR="008D74F5">
        <w:t>diskgroup</w:t>
      </w:r>
      <w:proofErr w:type="spellEnd"/>
      <w:r w:rsidR="008D74F5">
        <w:t xml:space="preserve"> &lt;</w:t>
      </w:r>
      <w:proofErr w:type="spellStart"/>
      <w:r w:rsidR="008D74F5">
        <w:t>diskgoup_name</w:t>
      </w:r>
      <w:proofErr w:type="spellEnd"/>
      <w:r w:rsidR="008D74F5">
        <w:t>&gt; drop disk &lt;</w:t>
      </w:r>
      <w:proofErr w:type="spellStart"/>
      <w:r w:rsidR="008D74F5">
        <w:t>disk_name</w:t>
      </w:r>
      <w:proofErr w:type="spellEnd"/>
      <w:r w:rsidR="008D74F5">
        <w:t xml:space="preserve">&gt; [force | </w:t>
      </w:r>
      <w:proofErr w:type="spellStart"/>
      <w:r w:rsidR="008D74F5">
        <w:t>noforce</w:t>
      </w:r>
      <w:proofErr w:type="spellEnd"/>
      <w:r w:rsidR="008D74F5">
        <w:t>];</w:t>
      </w:r>
    </w:p>
    <w:p w14:paraId="665B3E5E" w14:textId="77777777" w:rsidR="00D933E9" w:rsidRPr="00A4708F" w:rsidRDefault="00D933E9" w:rsidP="00D933E9">
      <w:pPr>
        <w:pStyle w:val="a0"/>
        <w:ind w:leftChars="355" w:left="710"/>
        <w:rPr>
          <w:color w:val="FF0000"/>
          <w:lang w:eastAsia="zh-CN"/>
        </w:rPr>
      </w:pPr>
      <w:r w:rsidRPr="00A4708F">
        <w:rPr>
          <w:rFonts w:hint="eastAsia"/>
          <w:color w:val="FF0000"/>
          <w:lang w:eastAsia="zh-CN"/>
        </w:rPr>
        <w:t>【注意】</w:t>
      </w:r>
    </w:p>
    <w:p w14:paraId="557476A9" w14:textId="464EF9AB" w:rsidR="00D933E9" w:rsidRDefault="00D933E9" w:rsidP="006662A7">
      <w:pPr>
        <w:pStyle w:val="a0"/>
        <w:numPr>
          <w:ilvl w:val="0"/>
          <w:numId w:val="9"/>
        </w:numPr>
        <w:rPr>
          <w:color w:val="FF0000"/>
          <w:lang w:eastAsia="zh-CN"/>
        </w:rPr>
      </w:pPr>
      <w:r w:rsidRPr="00EB73FE">
        <w:rPr>
          <w:rFonts w:hint="eastAsia"/>
          <w:color w:val="FF0000"/>
          <w:lang w:eastAsia="zh-CN"/>
        </w:rPr>
        <w:t>对磁盘组进行增加磁盘操作，必须在业务低峰期或者维护窗口期进行操作。</w:t>
      </w:r>
    </w:p>
    <w:p w14:paraId="5ECCF447" w14:textId="0DC254A1" w:rsidR="003D7720" w:rsidRPr="00EB73FE" w:rsidRDefault="003D7720" w:rsidP="006662A7">
      <w:pPr>
        <w:pStyle w:val="a0"/>
        <w:numPr>
          <w:ilvl w:val="0"/>
          <w:numId w:val="9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添加删除磁盘需要确认磁盘组名称、</w:t>
      </w:r>
      <w:proofErr w:type="spellStart"/>
      <w:r>
        <w:rPr>
          <w:rFonts w:hint="eastAsia"/>
          <w:color w:val="FF0000"/>
          <w:lang w:eastAsia="zh-CN"/>
        </w:rPr>
        <w:t>F</w:t>
      </w:r>
      <w:r>
        <w:rPr>
          <w:color w:val="FF0000"/>
          <w:lang w:eastAsia="zh-CN"/>
        </w:rPr>
        <w:t>AILGROUP</w:t>
      </w:r>
      <w:r>
        <w:rPr>
          <w:rFonts w:hint="eastAsia"/>
          <w:color w:val="FF0000"/>
          <w:lang w:eastAsia="zh-CN"/>
        </w:rPr>
        <w:t>名称和其对应关系准确</w:t>
      </w:r>
      <w:proofErr w:type="spellEnd"/>
      <w:r>
        <w:rPr>
          <w:rFonts w:hint="eastAsia"/>
          <w:color w:val="FF0000"/>
          <w:lang w:eastAsia="zh-CN"/>
        </w:rPr>
        <w:t>。</w:t>
      </w:r>
    </w:p>
    <w:p w14:paraId="6FF91B6A" w14:textId="77777777" w:rsidR="00D933E9" w:rsidRDefault="00D933E9" w:rsidP="006662A7">
      <w:pPr>
        <w:pStyle w:val="a0"/>
        <w:numPr>
          <w:ilvl w:val="0"/>
          <w:numId w:val="9"/>
        </w:numPr>
        <w:rPr>
          <w:color w:val="FF0000"/>
          <w:lang w:eastAsia="zh-CN"/>
        </w:rPr>
      </w:pPr>
      <w:r w:rsidRPr="00EB73FE">
        <w:rPr>
          <w:rFonts w:hint="eastAsia"/>
          <w:color w:val="FF0000"/>
          <w:lang w:eastAsia="zh-CN"/>
        </w:rPr>
        <w:t>另外，删除磁盘和添加磁盘可以放在一个命令里。</w:t>
      </w:r>
    </w:p>
    <w:p w14:paraId="429DB289" w14:textId="77C43BDB" w:rsidR="00D933E9" w:rsidRDefault="00D933E9" w:rsidP="006662A7">
      <w:pPr>
        <w:pStyle w:val="a0"/>
        <w:numPr>
          <w:ilvl w:val="0"/>
          <w:numId w:val="9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命令执行完成后需要通过查看</w:t>
      </w:r>
      <w:proofErr w:type="spellStart"/>
      <w:r>
        <w:rPr>
          <w:rFonts w:hint="eastAsia"/>
          <w:color w:val="FF0000"/>
          <w:lang w:eastAsia="zh-CN"/>
        </w:rPr>
        <w:t>rebalance</w:t>
      </w:r>
      <w:r w:rsidR="003D7720">
        <w:rPr>
          <w:rFonts w:hint="eastAsia"/>
          <w:color w:val="FF0000"/>
          <w:lang w:eastAsia="zh-CN"/>
        </w:rPr>
        <w:t>进度</w:t>
      </w:r>
      <w:r>
        <w:rPr>
          <w:rFonts w:hint="eastAsia"/>
          <w:color w:val="FF0000"/>
          <w:lang w:eastAsia="zh-CN"/>
        </w:rPr>
        <w:t>语句</w:t>
      </w:r>
      <w:r w:rsidR="003D7720">
        <w:rPr>
          <w:rFonts w:hint="eastAsia"/>
          <w:color w:val="FF0000"/>
          <w:lang w:eastAsia="zh-CN"/>
        </w:rPr>
        <w:t>确认</w:t>
      </w:r>
      <w:r w:rsidR="003D7720">
        <w:rPr>
          <w:rFonts w:hint="eastAsia"/>
          <w:color w:val="FF0000"/>
          <w:lang w:eastAsia="zh-CN"/>
        </w:rPr>
        <w:t>rebalance</w:t>
      </w:r>
      <w:r w:rsidR="003D7720">
        <w:rPr>
          <w:rFonts w:hint="eastAsia"/>
          <w:color w:val="FF0000"/>
          <w:lang w:eastAsia="zh-CN"/>
        </w:rPr>
        <w:t>完成</w:t>
      </w:r>
      <w:proofErr w:type="spellEnd"/>
      <w:r w:rsidR="003D7720">
        <w:rPr>
          <w:rFonts w:hint="eastAsia"/>
          <w:color w:val="FF0000"/>
          <w:lang w:eastAsia="zh-CN"/>
        </w:rPr>
        <w:t>。</w:t>
      </w:r>
    </w:p>
    <w:p w14:paraId="2C2827B9" w14:textId="1B88B150" w:rsidR="00A56E18" w:rsidRDefault="00A56E18" w:rsidP="00A4708F">
      <w:pPr>
        <w:pStyle w:val="a0"/>
        <w:ind w:leftChars="355" w:left="710" w:firstLine="1"/>
        <w:rPr>
          <w:lang w:eastAsia="zh-CN"/>
        </w:rPr>
      </w:pPr>
    </w:p>
    <w:p w14:paraId="1892276F" w14:textId="77777777" w:rsidR="009210BF" w:rsidRDefault="009210BF" w:rsidP="00AE4CF3">
      <w:pPr>
        <w:pStyle w:val="30"/>
      </w:pPr>
      <w:bookmarkStart w:id="12" w:name="_Toc99826048"/>
      <w:bookmarkStart w:id="13" w:name="_Toc99977148"/>
      <w:proofErr w:type="spellStart"/>
      <w:r>
        <w:rPr>
          <w:rFonts w:hint="eastAsia"/>
        </w:rPr>
        <w:t>查看</w:t>
      </w:r>
      <w:r>
        <w:rPr>
          <w:rFonts w:hint="eastAsia"/>
        </w:rPr>
        <w:t>rebalance</w:t>
      </w:r>
      <w:r>
        <w:rPr>
          <w:rFonts w:hint="eastAsia"/>
        </w:rPr>
        <w:t>是否完成</w:t>
      </w:r>
      <w:bookmarkEnd w:id="12"/>
      <w:bookmarkEnd w:id="13"/>
      <w:proofErr w:type="spellEnd"/>
    </w:p>
    <w:p w14:paraId="39FF8632" w14:textId="77777777" w:rsidR="009210BF" w:rsidRDefault="009210BF" w:rsidP="009210BF">
      <w:pPr>
        <w:pStyle w:val="afc"/>
      </w:pPr>
      <w:r>
        <w:rPr>
          <w:rFonts w:hint="eastAsia"/>
        </w:rPr>
        <w:t>#</w:t>
      </w:r>
      <w:r>
        <w:rPr>
          <w:rFonts w:hint="eastAsia"/>
        </w:rPr>
        <w:t>说明：也可以通过</w:t>
      </w:r>
      <w:proofErr w:type="spellStart"/>
      <w:r>
        <w:rPr>
          <w:rFonts w:hint="eastAsia"/>
        </w:rPr>
        <w:t>asmca</w:t>
      </w:r>
      <w:proofErr w:type="spellEnd"/>
      <w:r>
        <w:rPr>
          <w:rFonts w:hint="eastAsia"/>
        </w:rPr>
        <w:t>，调用图形化窗口，进行相关操作</w:t>
      </w:r>
    </w:p>
    <w:p w14:paraId="1ACC00D6" w14:textId="77777777" w:rsidR="009210BF" w:rsidRDefault="009210BF" w:rsidP="009210BF">
      <w:pPr>
        <w:pStyle w:val="afc"/>
      </w:pPr>
      <w:r>
        <w:rPr>
          <w:rFonts w:hint="eastAsia"/>
        </w:rPr>
        <w:t>#</w:t>
      </w:r>
      <w:r>
        <w:t xml:space="preserve"> </w:t>
      </w:r>
      <w:proofErr w:type="spellStart"/>
      <w:r>
        <w:t>su</w:t>
      </w:r>
      <w:proofErr w:type="spellEnd"/>
      <w:r>
        <w:t xml:space="preserve"> - grid</w:t>
      </w:r>
    </w:p>
    <w:p w14:paraId="1F48CEF6" w14:textId="77777777" w:rsidR="009210BF" w:rsidRDefault="009210BF" w:rsidP="009210BF">
      <w:pPr>
        <w:pStyle w:val="afc"/>
      </w:pPr>
      <w:r>
        <w:t xml:space="preserve">$ </w:t>
      </w:r>
      <w:proofErr w:type="spellStart"/>
      <w:r>
        <w:t>sqlplus</w:t>
      </w:r>
      <w:proofErr w:type="spellEnd"/>
      <w:r>
        <w:t xml:space="preserve"> "/ as </w:t>
      </w:r>
      <w:proofErr w:type="spellStart"/>
      <w:r>
        <w:t>sysasm</w:t>
      </w:r>
      <w:proofErr w:type="spellEnd"/>
      <w:r>
        <w:t>"</w:t>
      </w:r>
    </w:p>
    <w:p w14:paraId="47387634" w14:textId="277356B3" w:rsidR="009210BF" w:rsidRDefault="00827528" w:rsidP="009210BF">
      <w:pPr>
        <w:pStyle w:val="afc"/>
      </w:pPr>
      <w:r w:rsidRPr="00827528">
        <w:rPr>
          <w:b/>
        </w:rPr>
        <w:t>SQL&gt;</w:t>
      </w:r>
      <w:r w:rsidR="009210BF">
        <w:t xml:space="preserve"> set lines 300</w:t>
      </w:r>
    </w:p>
    <w:p w14:paraId="5C1B83A1" w14:textId="261AD919" w:rsidR="009210BF" w:rsidRDefault="00827528" w:rsidP="009210BF">
      <w:pPr>
        <w:pStyle w:val="afc"/>
      </w:pPr>
      <w:r w:rsidRPr="00827528">
        <w:rPr>
          <w:b/>
        </w:rPr>
        <w:t>SQL&gt;</w:t>
      </w:r>
      <w:r w:rsidR="009210BF">
        <w:t xml:space="preserve"> set pages 999</w:t>
      </w:r>
    </w:p>
    <w:p w14:paraId="2695900E" w14:textId="08F460B9" w:rsidR="009210BF" w:rsidRDefault="00827528" w:rsidP="009210BF">
      <w:pPr>
        <w:pStyle w:val="afc"/>
      </w:pPr>
      <w:r w:rsidRPr="00827528">
        <w:rPr>
          <w:b/>
        </w:rPr>
        <w:t>SQL&gt;</w:t>
      </w:r>
      <w:r w:rsidR="009210BF">
        <w:t xml:space="preserve"> select * from </w:t>
      </w:r>
      <w:proofErr w:type="spellStart"/>
      <w:r w:rsidR="009210BF">
        <w:t>v$asm_operation</w:t>
      </w:r>
      <w:proofErr w:type="spellEnd"/>
      <w:r w:rsidR="009210BF">
        <w:t>;</w:t>
      </w:r>
    </w:p>
    <w:p w14:paraId="52C43763" w14:textId="77777777" w:rsidR="009210BF" w:rsidRDefault="009210BF" w:rsidP="009210BF">
      <w:pPr>
        <w:pStyle w:val="afc"/>
      </w:pPr>
    </w:p>
    <w:p w14:paraId="4C8DA3AF" w14:textId="77777777" w:rsidR="009210BF" w:rsidRDefault="009210BF" w:rsidP="009210BF">
      <w:pPr>
        <w:pStyle w:val="afc"/>
      </w:pPr>
      <w:r>
        <w:t>no rows selected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&lt;</w:t>
      </w:r>
      <w:r>
        <w:t xml:space="preserve">&lt;&lt;&lt;&lt;&lt; </w:t>
      </w:r>
      <w:r>
        <w:rPr>
          <w:rFonts w:hint="eastAsia"/>
        </w:rPr>
        <w:t>rebalance</w:t>
      </w:r>
      <w:r>
        <w:rPr>
          <w:rFonts w:hint="eastAsia"/>
        </w:rPr>
        <w:t>做完后，前面语句应该返回</w:t>
      </w:r>
      <w:r>
        <w:rPr>
          <w:rFonts w:hint="eastAsia"/>
        </w:rPr>
        <w:t>0</w:t>
      </w:r>
      <w:r>
        <w:rPr>
          <w:rFonts w:hint="eastAsia"/>
        </w:rPr>
        <w:t>行记录</w:t>
      </w:r>
    </w:p>
    <w:p w14:paraId="70CD5ECB" w14:textId="77777777" w:rsidR="009210BF" w:rsidRPr="00A4708F" w:rsidRDefault="009210BF" w:rsidP="009210BF">
      <w:pPr>
        <w:pStyle w:val="a0"/>
        <w:ind w:leftChars="355" w:left="710"/>
        <w:rPr>
          <w:color w:val="FF0000"/>
          <w:lang w:eastAsia="zh-CN"/>
        </w:rPr>
      </w:pPr>
      <w:r w:rsidRPr="00A4708F">
        <w:rPr>
          <w:rFonts w:hint="eastAsia"/>
          <w:color w:val="FF0000"/>
          <w:lang w:eastAsia="zh-CN"/>
        </w:rPr>
        <w:t>【注意】</w:t>
      </w:r>
    </w:p>
    <w:p w14:paraId="38DABE83" w14:textId="3C47658B" w:rsidR="009210BF" w:rsidRPr="009210BF" w:rsidRDefault="009210BF" w:rsidP="006662A7">
      <w:pPr>
        <w:pStyle w:val="a0"/>
        <w:numPr>
          <w:ilvl w:val="0"/>
          <w:numId w:val="8"/>
        </w:numPr>
        <w:rPr>
          <w:color w:val="FF0000"/>
          <w:lang w:eastAsia="zh-CN"/>
        </w:rPr>
      </w:pPr>
      <w:r w:rsidRPr="00A4708F">
        <w:rPr>
          <w:rFonts w:hint="eastAsia"/>
          <w:color w:val="FF0000"/>
          <w:lang w:eastAsia="zh-CN"/>
        </w:rPr>
        <w:t>只有</w:t>
      </w:r>
      <w:proofErr w:type="spellStart"/>
      <w:r w:rsidRPr="00A4708F">
        <w:rPr>
          <w:rFonts w:hint="eastAsia"/>
          <w:color w:val="FF0000"/>
          <w:lang w:eastAsia="zh-CN"/>
        </w:rPr>
        <w:t>rebalance</w:t>
      </w:r>
      <w:r w:rsidRPr="00A4708F">
        <w:rPr>
          <w:rFonts w:hint="eastAsia"/>
          <w:color w:val="FF0000"/>
          <w:lang w:eastAsia="zh-CN"/>
        </w:rPr>
        <w:t>做完了，才意味着加盘操作的完成</w:t>
      </w:r>
      <w:proofErr w:type="spellEnd"/>
    </w:p>
    <w:p w14:paraId="37ECF57A" w14:textId="77777777" w:rsidR="009210BF" w:rsidRDefault="009210BF" w:rsidP="00A4708F">
      <w:pPr>
        <w:pStyle w:val="a0"/>
        <w:ind w:leftChars="355" w:left="710" w:firstLine="1"/>
        <w:rPr>
          <w:lang w:eastAsia="zh-CN"/>
        </w:rPr>
      </w:pPr>
    </w:p>
    <w:p w14:paraId="19DCA617" w14:textId="052AD320" w:rsidR="00C46B83" w:rsidRDefault="00C46B83" w:rsidP="00AE4CF3">
      <w:pPr>
        <w:pStyle w:val="30"/>
      </w:pPr>
      <w:bookmarkStart w:id="14" w:name="_Toc99826049"/>
      <w:bookmarkStart w:id="15" w:name="_Toc99977149"/>
      <w:proofErr w:type="spellStart"/>
      <w:r>
        <w:rPr>
          <w:rFonts w:hint="eastAsia"/>
        </w:rPr>
        <w:t>ASM</w:t>
      </w:r>
      <w:r>
        <w:rPr>
          <w:rFonts w:hint="eastAsia"/>
        </w:rPr>
        <w:t>磁盘组取消挂载和删除</w:t>
      </w:r>
      <w:bookmarkEnd w:id="14"/>
      <w:bookmarkEnd w:id="15"/>
      <w:proofErr w:type="spellEnd"/>
    </w:p>
    <w:p w14:paraId="40DC7687" w14:textId="0CB19AD6" w:rsidR="00C46B83" w:rsidRDefault="00827528" w:rsidP="00A56E18">
      <w:pPr>
        <w:pStyle w:val="afc"/>
      </w:pPr>
      <w:r w:rsidRPr="00827528">
        <w:rPr>
          <w:b/>
        </w:rPr>
        <w:t>SQL&gt;</w:t>
      </w:r>
      <w:r w:rsidR="0037400D">
        <w:t xml:space="preserve"> alter</w:t>
      </w:r>
      <w:r w:rsidR="00C46B83">
        <w:t xml:space="preserve"> </w:t>
      </w:r>
      <w:proofErr w:type="spellStart"/>
      <w:r w:rsidR="00C46B83">
        <w:t>diskgroup</w:t>
      </w:r>
      <w:proofErr w:type="spellEnd"/>
      <w:r w:rsidR="00C46B83">
        <w:t xml:space="preserve"> flash dismount;</w:t>
      </w:r>
    </w:p>
    <w:p w14:paraId="64BBFF65" w14:textId="77777777" w:rsidR="00C46B83" w:rsidRDefault="00C46B83" w:rsidP="00A56E18">
      <w:pPr>
        <w:pStyle w:val="afc"/>
      </w:pPr>
      <w:r>
        <w:t xml:space="preserve">drop </w:t>
      </w:r>
      <w:proofErr w:type="spellStart"/>
      <w:r>
        <w:t>diskgroup</w:t>
      </w:r>
      <w:proofErr w:type="spellEnd"/>
      <w:r>
        <w:t xml:space="preserve"> flash force including contents;</w:t>
      </w:r>
    </w:p>
    <w:p w14:paraId="1B41A42E" w14:textId="77777777" w:rsidR="00C46B83" w:rsidRDefault="00C46B83" w:rsidP="00C46B83">
      <w:pPr>
        <w:pStyle w:val="a0"/>
        <w:spacing w:line="360" w:lineRule="auto"/>
        <w:ind w:leftChars="355" w:left="710" w:firstLine="1"/>
        <w:rPr>
          <w:lang w:eastAsia="zh-CN"/>
        </w:rPr>
      </w:pPr>
    </w:p>
    <w:p w14:paraId="40442E0F" w14:textId="77777777" w:rsidR="00C46B83" w:rsidRDefault="00C46B83" w:rsidP="00A842AE">
      <w:pPr>
        <w:pStyle w:val="20"/>
      </w:pPr>
      <w:bookmarkStart w:id="16" w:name="_Toc99826050"/>
      <w:bookmarkStart w:id="17" w:name="_Toc99977150"/>
      <w:proofErr w:type="spellStart"/>
      <w:r>
        <w:rPr>
          <w:rFonts w:hint="eastAsia"/>
        </w:rPr>
        <w:t>集群管理</w:t>
      </w:r>
      <w:bookmarkEnd w:id="16"/>
      <w:bookmarkEnd w:id="17"/>
      <w:proofErr w:type="spellEnd"/>
    </w:p>
    <w:p w14:paraId="12A7DBE1" w14:textId="2C9A2EE8" w:rsidR="00C46B83" w:rsidRDefault="00E736B2" w:rsidP="00E736B2">
      <w:pPr>
        <w:pStyle w:val="30"/>
      </w:pPr>
      <w:bookmarkStart w:id="18" w:name="_Toc99826051"/>
      <w:bookmarkStart w:id="19" w:name="_Toc99977151"/>
      <w:proofErr w:type="spellStart"/>
      <w:r>
        <w:rPr>
          <w:rFonts w:hint="eastAsia"/>
        </w:rPr>
        <w:t>查看节点列表</w:t>
      </w:r>
      <w:bookmarkEnd w:id="18"/>
      <w:bookmarkEnd w:id="19"/>
      <w:proofErr w:type="spellEnd"/>
    </w:p>
    <w:p w14:paraId="32064044" w14:textId="207E0353" w:rsidR="00FB22E2" w:rsidRDefault="00FB22E2" w:rsidP="00FB22E2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olsnodes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命令为参与集群的所有节点提供节点列表和其他信息。</w:t>
      </w:r>
    </w:p>
    <w:p w14:paraId="1D5258E7" w14:textId="62132B0D" w:rsidR="004D56E0" w:rsidRPr="00FB22E2" w:rsidRDefault="004D56E0" w:rsidP="00FB22E2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可以使用此命令快速检查您的集群是否正常运行，并且所有节点都已注册为集群成员。</w:t>
      </w:r>
    </w:p>
    <w:p w14:paraId="678778F2" w14:textId="1BB1B9E0" w:rsidR="00E736B2" w:rsidRDefault="00E736B2" w:rsidP="00E736B2">
      <w:pPr>
        <w:pStyle w:val="afc"/>
        <w:rPr>
          <w:lang w:val="x-none"/>
        </w:rPr>
      </w:pPr>
      <w:r>
        <w:rPr>
          <w:lang w:val="x-none"/>
        </w:rPr>
        <w:t xml:space="preserve"># </w:t>
      </w:r>
      <w:proofErr w:type="spellStart"/>
      <w:r>
        <w:rPr>
          <w:rFonts w:hint="eastAsia"/>
          <w:lang w:val="x-none"/>
        </w:rPr>
        <w:t>s</w:t>
      </w:r>
      <w:r>
        <w:rPr>
          <w:lang w:val="x-none"/>
        </w:rPr>
        <w:t>u</w:t>
      </w:r>
      <w:proofErr w:type="spellEnd"/>
      <w:r>
        <w:rPr>
          <w:lang w:val="x-none"/>
        </w:rPr>
        <w:t xml:space="preserve"> – grid</w:t>
      </w:r>
    </w:p>
    <w:p w14:paraId="1FB0624D" w14:textId="53A97813" w:rsidR="00E736B2" w:rsidRPr="00E736B2" w:rsidRDefault="00E736B2" w:rsidP="00E736B2">
      <w:pPr>
        <w:pStyle w:val="afc"/>
      </w:pPr>
      <w:r>
        <w:rPr>
          <w:lang w:val="x-none"/>
        </w:rPr>
        <w:t xml:space="preserve">$ </w:t>
      </w:r>
      <w:proofErr w:type="spellStart"/>
      <w:r w:rsidRPr="00E736B2">
        <w:t>olsnodes</w:t>
      </w:r>
      <w:proofErr w:type="spellEnd"/>
      <w:r w:rsidRPr="00E736B2">
        <w:t xml:space="preserve"> [[-n] [-</w:t>
      </w:r>
      <w:proofErr w:type="spellStart"/>
      <w:r w:rsidRPr="00E736B2">
        <w:t>i</w:t>
      </w:r>
      <w:proofErr w:type="spellEnd"/>
      <w:r w:rsidRPr="00E736B2">
        <w:t>] [-s] [-t] [</w:t>
      </w:r>
      <w:proofErr w:type="spellStart"/>
      <w:r w:rsidRPr="00E736B2">
        <w:t>node_name</w:t>
      </w:r>
      <w:proofErr w:type="spellEnd"/>
      <w:r w:rsidRPr="00E736B2">
        <w:t xml:space="preserve"> | -l [-p]] | [-c]] [-a] [-g] [-f] [-v]</w:t>
      </w:r>
    </w:p>
    <w:p w14:paraId="7574DD41" w14:textId="48D05CAF" w:rsidR="00CA0D1B" w:rsidRDefault="003D061A" w:rsidP="00E736B2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常用命令</w:t>
      </w:r>
      <w:r w:rsidR="00CA0D1B">
        <w:rPr>
          <w:rFonts w:hint="eastAsia"/>
          <w:lang w:eastAsia="zh-CN"/>
        </w:rPr>
        <w:t>示例：</w:t>
      </w:r>
    </w:p>
    <w:p w14:paraId="752BB3B2" w14:textId="77777777" w:rsidR="00CA0D1B" w:rsidRDefault="00CA0D1B" w:rsidP="00CA0D1B">
      <w:pPr>
        <w:pStyle w:val="afc"/>
      </w:pPr>
      <w:r>
        <w:t xml:space="preserve">[root@node1]# </w:t>
      </w:r>
      <w:proofErr w:type="spellStart"/>
      <w:r>
        <w:t>olsnodes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28999F56" w14:textId="14C66C62" w:rsidR="00CA0D1B" w:rsidRDefault="00CA0D1B" w:rsidP="00CA0D1B">
      <w:pPr>
        <w:pStyle w:val="afc"/>
      </w:pPr>
      <w:r>
        <w:t>node1   168.</w:t>
      </w:r>
      <w:r w:rsidR="00BB5667">
        <w:t>1</w:t>
      </w:r>
      <w:r>
        <w:t>92.1.1</w:t>
      </w:r>
    </w:p>
    <w:p w14:paraId="288280D5" w14:textId="77777777" w:rsidR="00CA0D1B" w:rsidRDefault="00CA0D1B" w:rsidP="00CA0D1B">
      <w:pPr>
        <w:pStyle w:val="afc"/>
      </w:pPr>
      <w:r>
        <w:t>node2   168.192.2.1</w:t>
      </w:r>
    </w:p>
    <w:p w14:paraId="31953602" w14:textId="77777777" w:rsidR="00CA0D1B" w:rsidRDefault="00CA0D1B" w:rsidP="00CA0D1B">
      <w:pPr>
        <w:pStyle w:val="afc"/>
      </w:pPr>
      <w:r>
        <w:t>node3   168.192.3.1</w:t>
      </w:r>
    </w:p>
    <w:p w14:paraId="33A983DD" w14:textId="4445C145" w:rsidR="00CA0D1B" w:rsidRDefault="00CA0D1B" w:rsidP="00CA0D1B">
      <w:pPr>
        <w:pStyle w:val="afc"/>
      </w:pPr>
      <w:r>
        <w:t>node4   168.192.4.1</w:t>
      </w:r>
    </w:p>
    <w:p w14:paraId="659F57B1" w14:textId="77777777" w:rsidR="00CA0D1B" w:rsidRDefault="00CA0D1B" w:rsidP="00E736B2">
      <w:pPr>
        <w:pStyle w:val="a0"/>
        <w:ind w:leftChars="355" w:left="710" w:firstLine="1"/>
        <w:rPr>
          <w:lang w:eastAsia="zh-CN"/>
        </w:rPr>
      </w:pPr>
    </w:p>
    <w:p w14:paraId="0CBDA496" w14:textId="6F2B27B6" w:rsidR="00E736B2" w:rsidRDefault="004D56E0" w:rsidP="00E736B2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lastRenderedPageBreak/>
        <w:t>参数说明：</w:t>
      </w:r>
    </w:p>
    <w:tbl>
      <w:tblPr>
        <w:tblStyle w:val="tableformat6"/>
        <w:tblW w:w="4644" w:type="pct"/>
        <w:tblInd w:w="800" w:type="dxa"/>
        <w:tblLook w:val="04A0" w:firstRow="1" w:lastRow="0" w:firstColumn="1" w:lastColumn="0" w:noHBand="0" w:noVBand="1"/>
        <w:tblCaption w:val="OLSNODES Command Options"/>
        <w:tblDescription w:val="Describes OLSNODES command options."/>
      </w:tblPr>
      <w:tblGrid>
        <w:gridCol w:w="1525"/>
        <w:gridCol w:w="7738"/>
      </w:tblGrid>
      <w:tr w:rsidR="007D354A" w:rsidRPr="00F64E23" w14:paraId="74DF69E8" w14:textId="77777777" w:rsidTr="007D3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tcW w:w="823" w:type="pct"/>
            <w:hideMark/>
          </w:tcPr>
          <w:p w14:paraId="10A5AF61" w14:textId="77777777" w:rsidR="0009129D" w:rsidRPr="0009129D" w:rsidRDefault="0009129D" w:rsidP="0009129D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bCs/>
                <w:color w:val="1A1816"/>
                <w:sz w:val="22"/>
                <w:szCs w:val="22"/>
              </w:rPr>
            </w:pPr>
            <w:r w:rsidRPr="0009129D">
              <w:rPr>
                <w:rFonts w:eastAsia="宋体" w:cs="Consolas"/>
                <w:bCs/>
                <w:color w:val="1A1816"/>
                <w:sz w:val="22"/>
                <w:szCs w:val="22"/>
              </w:rPr>
              <w:t>Options</w:t>
            </w:r>
          </w:p>
        </w:tc>
        <w:tc>
          <w:tcPr>
            <w:tcW w:w="4177" w:type="pct"/>
            <w:hideMark/>
          </w:tcPr>
          <w:p w14:paraId="3F45D3E9" w14:textId="77777777" w:rsidR="0009129D" w:rsidRPr="0009129D" w:rsidRDefault="0009129D" w:rsidP="0009129D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bCs/>
                <w:color w:val="1A1816"/>
                <w:sz w:val="22"/>
                <w:szCs w:val="22"/>
              </w:rPr>
            </w:pPr>
            <w:r w:rsidRPr="0009129D">
              <w:rPr>
                <w:rFonts w:eastAsia="宋体" w:cs="Consolas"/>
                <w:bCs/>
                <w:color w:val="1A1816"/>
                <w:sz w:val="22"/>
                <w:szCs w:val="22"/>
              </w:rPr>
              <w:t>Description</w:t>
            </w:r>
          </w:p>
        </w:tc>
      </w:tr>
      <w:tr w:rsidR="0009129D" w:rsidRPr="0009129D" w14:paraId="4C7780A2" w14:textId="77777777" w:rsidTr="007D354A">
        <w:tc>
          <w:tcPr>
            <w:tcW w:w="823" w:type="pct"/>
            <w:hideMark/>
          </w:tcPr>
          <w:p w14:paraId="39EEE86F" w14:textId="77777777" w:rsidR="0009129D" w:rsidRPr="0009129D" w:rsidRDefault="0009129D" w:rsidP="0009129D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-n</w:t>
            </w:r>
          </w:p>
        </w:tc>
        <w:tc>
          <w:tcPr>
            <w:tcW w:w="4177" w:type="pct"/>
            <w:hideMark/>
          </w:tcPr>
          <w:p w14:paraId="1D57CD9B" w14:textId="4BAAC534" w:rsidR="0009129D" w:rsidRPr="0009129D" w:rsidRDefault="0009129D" w:rsidP="0009129D">
            <w:pPr>
              <w:overflowPunct/>
              <w:autoSpaceDE/>
              <w:autoSpaceDN/>
              <w:adjustRightInd/>
              <w:textAlignment w:val="auto"/>
              <w:rPr>
                <w:rFonts w:cs="Consolas"/>
                <w:color w:val="1A1816"/>
              </w:rPr>
            </w:pPr>
            <w:r w:rsidRPr="00F64E23">
              <w:rPr>
                <w:rFonts w:cs="Consolas"/>
                <w:color w:val="1A1816"/>
              </w:rPr>
              <w:t>列出参与集群的所有节点并包括分配的节点号。</w:t>
            </w:r>
          </w:p>
        </w:tc>
      </w:tr>
      <w:tr w:rsidR="007D354A" w:rsidRPr="00F64E23" w14:paraId="32525B7B" w14:textId="77777777" w:rsidTr="007D35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23" w:type="pct"/>
            <w:hideMark/>
          </w:tcPr>
          <w:p w14:paraId="1F8EB214" w14:textId="77777777" w:rsidR="0009129D" w:rsidRPr="0009129D" w:rsidRDefault="0009129D" w:rsidP="0009129D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</w:t>
            </w:r>
            <w:proofErr w:type="spellStart"/>
            <w:r w:rsidRPr="0009129D">
              <w:rPr>
                <w:rFonts w:eastAsia="宋体" w:cs="Consolas"/>
                <w:color w:val="1A1816"/>
              </w:rPr>
              <w:t>i</w:t>
            </w:r>
            <w:proofErr w:type="spellEnd"/>
          </w:p>
        </w:tc>
        <w:tc>
          <w:tcPr>
            <w:tcW w:w="4177" w:type="pct"/>
            <w:hideMark/>
          </w:tcPr>
          <w:p w14:paraId="405259F8" w14:textId="3B82EDF6" w:rsidR="0009129D" w:rsidRPr="0009129D" w:rsidRDefault="0009129D" w:rsidP="0009129D">
            <w:pPr>
              <w:overflowPunct/>
              <w:autoSpaceDE/>
              <w:autoSpaceDN/>
              <w:adjustRightInd/>
              <w:textAlignment w:val="auto"/>
              <w:rPr>
                <w:rFonts w:cs="Consolas"/>
                <w:color w:val="1A1816"/>
              </w:rPr>
            </w:pPr>
            <w:r w:rsidRPr="00F64E23">
              <w:rPr>
                <w:rFonts w:cs="Consolas"/>
                <w:color w:val="1A1816"/>
              </w:rPr>
              <w:t>列出参与集群的所有节点，并包括分配给每个节点的虚拟</w:t>
            </w:r>
            <w:r w:rsidRPr="00F64E23">
              <w:rPr>
                <w:rFonts w:cs="Consolas"/>
                <w:color w:val="1A1816"/>
              </w:rPr>
              <w:t xml:space="preserve"> Internet </w:t>
            </w:r>
            <w:r w:rsidRPr="00F64E23">
              <w:rPr>
                <w:rFonts w:cs="Consolas"/>
                <w:color w:val="1A1816"/>
              </w:rPr>
              <w:t>协议</w:t>
            </w:r>
            <w:r w:rsidRPr="00F64E23">
              <w:rPr>
                <w:rFonts w:cs="Consolas"/>
                <w:color w:val="1A1816"/>
              </w:rPr>
              <w:t xml:space="preserve"> (VIP) </w:t>
            </w:r>
            <w:r w:rsidRPr="00F64E23">
              <w:rPr>
                <w:rFonts w:cs="Consolas"/>
                <w:color w:val="1A1816"/>
              </w:rPr>
              <w:t>地址（或带有节点名称的</w:t>
            </w:r>
            <w:r w:rsidRPr="00F64E23">
              <w:rPr>
                <w:rFonts w:cs="Consolas"/>
                <w:color w:val="1A1816"/>
              </w:rPr>
              <w:t xml:space="preserve"> VIP </w:t>
            </w:r>
            <w:r w:rsidRPr="00F64E23">
              <w:rPr>
                <w:rFonts w:cs="Consolas"/>
                <w:color w:val="1A1816"/>
              </w:rPr>
              <w:t>地址）。</w:t>
            </w:r>
          </w:p>
        </w:tc>
      </w:tr>
      <w:tr w:rsidR="0009129D" w:rsidRPr="0009129D" w14:paraId="1863572A" w14:textId="77777777" w:rsidTr="007D354A">
        <w:tc>
          <w:tcPr>
            <w:tcW w:w="823" w:type="pct"/>
            <w:hideMark/>
          </w:tcPr>
          <w:p w14:paraId="1C8C561A" w14:textId="77777777" w:rsidR="0009129D" w:rsidRPr="0009129D" w:rsidRDefault="0009129D" w:rsidP="0009129D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-s</w:t>
            </w:r>
          </w:p>
        </w:tc>
        <w:tc>
          <w:tcPr>
            <w:tcW w:w="4177" w:type="pct"/>
            <w:hideMark/>
          </w:tcPr>
          <w:p w14:paraId="4ECFE3CF" w14:textId="5662B25B" w:rsidR="0009129D" w:rsidRPr="0009129D" w:rsidRDefault="0009129D" w:rsidP="0009129D">
            <w:pPr>
              <w:overflowPunct/>
              <w:autoSpaceDE/>
              <w:autoSpaceDN/>
              <w:adjustRightInd/>
              <w:textAlignment w:val="auto"/>
              <w:rPr>
                <w:rFonts w:cs="Consolas"/>
                <w:color w:val="1A1816"/>
              </w:rPr>
            </w:pPr>
            <w:r w:rsidRPr="00F64E23">
              <w:rPr>
                <w:rFonts w:cs="Consolas"/>
                <w:color w:val="1A1816"/>
              </w:rPr>
              <w:t>显示节点的状态：活动或非活动。</w:t>
            </w:r>
          </w:p>
        </w:tc>
      </w:tr>
      <w:tr w:rsidR="007D354A" w:rsidRPr="00F64E23" w14:paraId="7F0C6CD5" w14:textId="77777777" w:rsidTr="007D35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23" w:type="pct"/>
            <w:hideMark/>
          </w:tcPr>
          <w:p w14:paraId="3613AD5E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-t</w:t>
            </w:r>
          </w:p>
        </w:tc>
        <w:tc>
          <w:tcPr>
            <w:tcW w:w="4177" w:type="pct"/>
            <w:vAlign w:val="top"/>
            <w:hideMark/>
          </w:tcPr>
          <w:p w14:paraId="2BEEB116" w14:textId="5EC38B42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显示节点类型：固定或未固定。</w:t>
            </w:r>
          </w:p>
        </w:tc>
      </w:tr>
      <w:tr w:rsidR="007D354A" w:rsidRPr="00F64E23" w14:paraId="24DD9148" w14:textId="77777777" w:rsidTr="007D354A">
        <w:tc>
          <w:tcPr>
            <w:tcW w:w="823" w:type="pct"/>
            <w:hideMark/>
          </w:tcPr>
          <w:p w14:paraId="1AB83166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proofErr w:type="spellStart"/>
            <w:r w:rsidRPr="0009129D">
              <w:rPr>
                <w:rFonts w:eastAsia="宋体" w:cs="Consolas"/>
                <w:i/>
                <w:iCs/>
                <w:color w:val="1A1816"/>
              </w:rPr>
              <w:t>node_name</w:t>
            </w:r>
            <w:proofErr w:type="spellEnd"/>
          </w:p>
        </w:tc>
        <w:tc>
          <w:tcPr>
            <w:tcW w:w="4177" w:type="pct"/>
            <w:vAlign w:val="top"/>
            <w:hideMark/>
          </w:tcPr>
          <w:p w14:paraId="274BE003" w14:textId="4E86D9DF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显示特定节点的信息。</w:t>
            </w:r>
          </w:p>
        </w:tc>
      </w:tr>
      <w:tr w:rsidR="007D354A" w:rsidRPr="00F64E23" w14:paraId="2CC5F16E" w14:textId="77777777" w:rsidTr="007D35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23" w:type="pct"/>
            <w:hideMark/>
          </w:tcPr>
          <w:p w14:paraId="631B47DA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-l [-p]</w:t>
            </w:r>
          </w:p>
        </w:tc>
        <w:tc>
          <w:tcPr>
            <w:tcW w:w="4177" w:type="pct"/>
            <w:vAlign w:val="top"/>
            <w:hideMark/>
          </w:tcPr>
          <w:p w14:paraId="28A06817" w14:textId="75D355BE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列出本地节点并包括本地节点的专用互连。</w:t>
            </w:r>
            <w:r w:rsidRPr="00F64E23">
              <w:rPr>
                <w:rFonts w:cs="Consolas"/>
              </w:rPr>
              <w:t xml:space="preserve"> -p </w:t>
            </w:r>
            <w:r w:rsidRPr="00F64E23">
              <w:rPr>
                <w:rFonts w:cs="Consolas"/>
              </w:rPr>
              <w:t>选项仅在您与</w:t>
            </w:r>
            <w:r w:rsidRPr="00F64E23">
              <w:rPr>
                <w:rFonts w:cs="Consolas"/>
              </w:rPr>
              <w:t xml:space="preserve"> -l </w:t>
            </w:r>
            <w:r w:rsidRPr="00F64E23">
              <w:rPr>
                <w:rFonts w:cs="Consolas"/>
              </w:rPr>
              <w:t>选项一起指定时才有效。</w:t>
            </w:r>
          </w:p>
        </w:tc>
      </w:tr>
      <w:tr w:rsidR="007D354A" w:rsidRPr="00F64E23" w14:paraId="78B7527D" w14:textId="77777777" w:rsidTr="007D354A">
        <w:tc>
          <w:tcPr>
            <w:tcW w:w="823" w:type="pct"/>
            <w:hideMark/>
          </w:tcPr>
          <w:p w14:paraId="40CBCFD8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-c</w:t>
            </w:r>
          </w:p>
        </w:tc>
        <w:tc>
          <w:tcPr>
            <w:tcW w:w="4177" w:type="pct"/>
            <w:vAlign w:val="top"/>
            <w:hideMark/>
          </w:tcPr>
          <w:p w14:paraId="65F164DD" w14:textId="1601A6DA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显示集群的名称。</w:t>
            </w:r>
          </w:p>
        </w:tc>
      </w:tr>
      <w:tr w:rsidR="007D354A" w:rsidRPr="00F64E23" w14:paraId="3BF43955" w14:textId="77777777" w:rsidTr="007D35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23" w:type="pct"/>
            <w:hideMark/>
          </w:tcPr>
          <w:p w14:paraId="2BE48E4E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-a</w:t>
            </w:r>
          </w:p>
        </w:tc>
        <w:tc>
          <w:tcPr>
            <w:tcW w:w="4177" w:type="pct"/>
            <w:vAlign w:val="top"/>
            <w:hideMark/>
          </w:tcPr>
          <w:p w14:paraId="7A341AC7" w14:textId="12B38E87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仅显示集群中没有重复的活动节点。</w:t>
            </w:r>
          </w:p>
        </w:tc>
      </w:tr>
      <w:tr w:rsidR="007D354A" w:rsidRPr="00F64E23" w14:paraId="3144EFA7" w14:textId="77777777" w:rsidTr="007D354A">
        <w:tc>
          <w:tcPr>
            <w:tcW w:w="823" w:type="pct"/>
            <w:hideMark/>
          </w:tcPr>
          <w:p w14:paraId="2348413B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-g</w:t>
            </w:r>
          </w:p>
        </w:tc>
        <w:tc>
          <w:tcPr>
            <w:tcW w:w="4177" w:type="pct"/>
            <w:vAlign w:val="top"/>
            <w:hideMark/>
          </w:tcPr>
          <w:p w14:paraId="25FB35A0" w14:textId="08AC25F8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记录更多详细信息的集群验证信息。</w:t>
            </w:r>
          </w:p>
        </w:tc>
      </w:tr>
      <w:tr w:rsidR="007D354A" w:rsidRPr="00F64E23" w14:paraId="36089773" w14:textId="77777777" w:rsidTr="007D35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23" w:type="pct"/>
            <w:hideMark/>
          </w:tcPr>
          <w:p w14:paraId="3CAA99CF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–f</w:t>
            </w:r>
          </w:p>
        </w:tc>
        <w:tc>
          <w:tcPr>
            <w:tcW w:w="4177" w:type="pct"/>
            <w:vAlign w:val="top"/>
            <w:hideMark/>
          </w:tcPr>
          <w:p w14:paraId="77DB6041" w14:textId="64122E03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打印历史叶节点信息（活动的和最近的）。</w:t>
            </w:r>
          </w:p>
        </w:tc>
      </w:tr>
      <w:tr w:rsidR="007D354A" w:rsidRPr="00F64E23" w14:paraId="431CCB3B" w14:textId="77777777" w:rsidTr="007D354A">
        <w:tc>
          <w:tcPr>
            <w:tcW w:w="823" w:type="pct"/>
            <w:hideMark/>
          </w:tcPr>
          <w:p w14:paraId="02A6D7BF" w14:textId="77777777" w:rsidR="00A36898" w:rsidRPr="0009129D" w:rsidRDefault="00A36898" w:rsidP="00A36898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</w:rPr>
            </w:pPr>
            <w:r w:rsidRPr="0009129D">
              <w:rPr>
                <w:rFonts w:eastAsia="宋体" w:cs="Consolas"/>
                <w:color w:val="1A1816"/>
              </w:rPr>
              <w:t>-v</w:t>
            </w:r>
          </w:p>
        </w:tc>
        <w:tc>
          <w:tcPr>
            <w:tcW w:w="4177" w:type="pct"/>
            <w:vAlign w:val="top"/>
            <w:hideMark/>
          </w:tcPr>
          <w:p w14:paraId="55AF5A01" w14:textId="3ACAFC24" w:rsidR="00A36898" w:rsidRPr="0009129D" w:rsidRDefault="00A36898" w:rsidP="00A36898">
            <w:pPr>
              <w:overflowPunct/>
              <w:autoSpaceDE/>
              <w:autoSpaceDN/>
              <w:adjustRightInd/>
              <w:textAlignment w:val="auto"/>
              <w:rPr>
                <w:rFonts w:eastAsia="宋体" w:cs="Consolas"/>
                <w:color w:val="1A1816"/>
              </w:rPr>
            </w:pPr>
            <w:r w:rsidRPr="00F64E23">
              <w:rPr>
                <w:rFonts w:cs="Consolas"/>
              </w:rPr>
              <w:t>以详细模式记录集群验证信息。</w:t>
            </w:r>
            <w:r w:rsidRPr="00F64E23">
              <w:rPr>
                <w:rFonts w:cs="Consolas"/>
              </w:rPr>
              <w:t xml:space="preserve"> </w:t>
            </w:r>
            <w:r w:rsidRPr="00F64E23">
              <w:rPr>
                <w:rFonts w:cs="Consolas"/>
              </w:rPr>
              <w:t>在调试模式下使用，并且只能在</w:t>
            </w:r>
            <w:r w:rsidRPr="00F64E23">
              <w:rPr>
                <w:rFonts w:cs="Consolas"/>
              </w:rPr>
              <w:t xml:space="preserve"> My Oracle Support </w:t>
            </w:r>
            <w:r w:rsidRPr="00F64E23">
              <w:rPr>
                <w:rFonts w:cs="Consolas"/>
              </w:rPr>
              <w:t>的指导下使用。</w:t>
            </w:r>
          </w:p>
        </w:tc>
      </w:tr>
    </w:tbl>
    <w:p w14:paraId="1D3AC32C" w14:textId="77777777" w:rsidR="00E736B2" w:rsidRPr="00E736B2" w:rsidRDefault="00E736B2" w:rsidP="00E736B2">
      <w:pPr>
        <w:pStyle w:val="a0"/>
        <w:ind w:leftChars="355" w:left="710" w:firstLine="1"/>
        <w:rPr>
          <w:lang w:eastAsia="zh-CN"/>
        </w:rPr>
      </w:pPr>
    </w:p>
    <w:p w14:paraId="413C18CD" w14:textId="6356DB43" w:rsidR="00E736B2" w:rsidRDefault="00E74D2C" w:rsidP="00B2371D">
      <w:pPr>
        <w:pStyle w:val="30"/>
      </w:pPr>
      <w:bookmarkStart w:id="20" w:name="_Toc99826052"/>
      <w:bookmarkStart w:id="21" w:name="_Toc99977152"/>
      <w:r>
        <w:rPr>
          <w:rFonts w:hint="eastAsia"/>
          <w:lang w:eastAsia="zh-CN"/>
        </w:rPr>
        <w:t>检查集群</w:t>
      </w:r>
      <w:proofErr w:type="spellStart"/>
      <w:r w:rsidR="00B2371D" w:rsidRPr="00B2371D">
        <w:rPr>
          <w:rFonts w:hint="eastAsia"/>
        </w:rPr>
        <w:t>堆栈的状态</w:t>
      </w:r>
      <w:proofErr w:type="spellEnd"/>
      <w:r w:rsidR="00B2371D" w:rsidRPr="00B2371D">
        <w:rPr>
          <w:rFonts w:hint="eastAsia"/>
        </w:rPr>
        <w:t>。</w:t>
      </w:r>
      <w:bookmarkEnd w:id="20"/>
      <w:bookmarkEnd w:id="21"/>
    </w:p>
    <w:p w14:paraId="2BF83302" w14:textId="14676AD1" w:rsidR="00A36898" w:rsidRDefault="00FB22E2" w:rsidP="00B2371D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可以使用</w:t>
      </w:r>
      <w:r>
        <w:rPr>
          <w:rFonts w:hint="eastAsia"/>
          <w:lang w:eastAsia="zh-CN"/>
        </w:rPr>
        <w:t xml:space="preserve"> -all </w:t>
      </w:r>
      <w:r>
        <w:rPr>
          <w:rFonts w:hint="eastAsia"/>
          <w:lang w:eastAsia="zh-CN"/>
        </w:rPr>
        <w:t>参数检查集群中所有节点上的</w:t>
      </w:r>
      <w:r>
        <w:rPr>
          <w:rFonts w:hint="eastAsia"/>
          <w:lang w:eastAsia="zh-CN"/>
        </w:rPr>
        <w:t xml:space="preserve"> Oracle </w:t>
      </w:r>
      <w:proofErr w:type="spellStart"/>
      <w:r>
        <w:rPr>
          <w:rFonts w:hint="eastAsia"/>
          <w:lang w:eastAsia="zh-CN"/>
        </w:rPr>
        <w:t>Clusterware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堆栈的状态，也可以指定一个或多个以空格分隔的节点。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如果不指定任一参数，则</w:t>
      </w:r>
      <w:r>
        <w:rPr>
          <w:rFonts w:hint="eastAsia"/>
          <w:lang w:eastAsia="zh-CN"/>
        </w:rPr>
        <w:t xml:space="preserve"> Oracle </w:t>
      </w:r>
      <w:proofErr w:type="spellStart"/>
      <w:r>
        <w:rPr>
          <w:rFonts w:hint="eastAsia"/>
          <w:lang w:eastAsia="zh-CN"/>
        </w:rPr>
        <w:t>Clusterware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将检查本地服务器上</w:t>
      </w:r>
      <w:r>
        <w:rPr>
          <w:rFonts w:hint="eastAsia"/>
          <w:lang w:eastAsia="zh-CN"/>
        </w:rPr>
        <w:t xml:space="preserve"> Oracle </w:t>
      </w:r>
      <w:proofErr w:type="spellStart"/>
      <w:r>
        <w:rPr>
          <w:rFonts w:hint="eastAsia"/>
          <w:lang w:eastAsia="zh-CN"/>
        </w:rPr>
        <w:t>Clusterware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堆栈的状态</w:t>
      </w:r>
      <w:r w:rsidR="00B2371D"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可以在集群中的任何节点上使用此集群命令</w:t>
      </w:r>
      <w:r w:rsidR="00B2371D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</w:p>
    <w:p w14:paraId="399037E1" w14:textId="1C64310C" w:rsidR="00E736B2" w:rsidRPr="00A36898" w:rsidRDefault="00A36898" w:rsidP="00A36898">
      <w:pPr>
        <w:pStyle w:val="afc"/>
        <w:rPr>
          <w:lang w:val="x-none"/>
        </w:rPr>
      </w:pPr>
      <w:proofErr w:type="spellStart"/>
      <w:r w:rsidRPr="00A36898">
        <w:rPr>
          <w:lang w:val="x-none"/>
        </w:rPr>
        <w:t>crsctl</w:t>
      </w:r>
      <w:proofErr w:type="spellEnd"/>
      <w:r w:rsidRPr="00A36898">
        <w:rPr>
          <w:lang w:val="x-none"/>
        </w:rPr>
        <w:t xml:space="preserve"> check cluster [-all | [-n </w:t>
      </w:r>
      <w:proofErr w:type="spellStart"/>
      <w:r w:rsidRPr="00A36898">
        <w:rPr>
          <w:lang w:val="x-none"/>
        </w:rPr>
        <w:t>server_name</w:t>
      </w:r>
      <w:proofErr w:type="spellEnd"/>
      <w:r w:rsidRPr="00A36898">
        <w:rPr>
          <w:lang w:val="x-none"/>
        </w:rPr>
        <w:t xml:space="preserve"> [...]]</w:t>
      </w:r>
    </w:p>
    <w:p w14:paraId="4F555A21" w14:textId="19D76EF6" w:rsidR="00A36898" w:rsidRDefault="001C5BD7" w:rsidP="00E736B2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常用命令</w:t>
      </w:r>
      <w:r w:rsidR="00A36898">
        <w:rPr>
          <w:rFonts w:hint="eastAsia"/>
          <w:lang w:eastAsia="zh-CN"/>
        </w:rPr>
        <w:t>示例：</w:t>
      </w:r>
    </w:p>
    <w:p w14:paraId="0D5BD5ED" w14:textId="77777777" w:rsidR="00A36898" w:rsidRDefault="00A36898" w:rsidP="00A36898">
      <w:pPr>
        <w:pStyle w:val="afc"/>
      </w:pPr>
      <w:r>
        <w:t xml:space="preserve">$ </w:t>
      </w:r>
      <w:proofErr w:type="spellStart"/>
      <w:r>
        <w:t>crsctl</w:t>
      </w:r>
      <w:proofErr w:type="spellEnd"/>
      <w:r>
        <w:t xml:space="preserve"> check cluster -all</w:t>
      </w:r>
    </w:p>
    <w:p w14:paraId="172A997A" w14:textId="77777777" w:rsidR="00A36898" w:rsidRDefault="00A36898" w:rsidP="00A36898">
      <w:pPr>
        <w:pStyle w:val="afc"/>
      </w:pPr>
      <w:r>
        <w:t>*****************************************************************</w:t>
      </w:r>
    </w:p>
    <w:p w14:paraId="584E8F85" w14:textId="77777777" w:rsidR="00A36898" w:rsidRDefault="00A36898" w:rsidP="00A36898">
      <w:pPr>
        <w:pStyle w:val="afc"/>
      </w:pPr>
      <w:r>
        <w:t>node1:</w:t>
      </w:r>
    </w:p>
    <w:p w14:paraId="58E4D5FB" w14:textId="77777777" w:rsidR="00A36898" w:rsidRDefault="00A36898" w:rsidP="00A36898">
      <w:pPr>
        <w:pStyle w:val="afc"/>
      </w:pPr>
      <w:r>
        <w:t>CRS-4537: Cluster Ready Services is online</w:t>
      </w:r>
    </w:p>
    <w:p w14:paraId="5DF1D0E7" w14:textId="77777777" w:rsidR="00A36898" w:rsidRDefault="00A36898" w:rsidP="00A36898">
      <w:pPr>
        <w:pStyle w:val="afc"/>
      </w:pPr>
      <w:r>
        <w:t>CRS-4529: Cluster Synchronization Services is online</w:t>
      </w:r>
    </w:p>
    <w:p w14:paraId="20E81C24" w14:textId="77777777" w:rsidR="00A36898" w:rsidRDefault="00A36898" w:rsidP="00A36898">
      <w:pPr>
        <w:pStyle w:val="afc"/>
      </w:pPr>
      <w:r>
        <w:t>CRS-4533: Event Manager is online</w:t>
      </w:r>
    </w:p>
    <w:p w14:paraId="038C4BFA" w14:textId="77777777" w:rsidR="00A36898" w:rsidRDefault="00A36898" w:rsidP="00A36898">
      <w:pPr>
        <w:pStyle w:val="afc"/>
      </w:pPr>
      <w:r>
        <w:t>*****************************************************************</w:t>
      </w:r>
    </w:p>
    <w:p w14:paraId="384B6075" w14:textId="77777777" w:rsidR="00A36898" w:rsidRDefault="00A36898" w:rsidP="00A36898">
      <w:pPr>
        <w:pStyle w:val="afc"/>
      </w:pPr>
      <w:r>
        <w:t>node2:</w:t>
      </w:r>
    </w:p>
    <w:p w14:paraId="3EC0298B" w14:textId="77777777" w:rsidR="00A36898" w:rsidRDefault="00A36898" w:rsidP="00A36898">
      <w:pPr>
        <w:pStyle w:val="afc"/>
      </w:pPr>
      <w:r>
        <w:t>CRS-4537: Cluster Ready Services is online</w:t>
      </w:r>
    </w:p>
    <w:p w14:paraId="6D068672" w14:textId="77777777" w:rsidR="00A36898" w:rsidRDefault="00A36898" w:rsidP="00A36898">
      <w:pPr>
        <w:pStyle w:val="afc"/>
      </w:pPr>
      <w:r>
        <w:t>CRS-4529: Cluster Synchronization Services is online</w:t>
      </w:r>
    </w:p>
    <w:p w14:paraId="2E60B229" w14:textId="77777777" w:rsidR="00A36898" w:rsidRDefault="00A36898" w:rsidP="00A36898">
      <w:pPr>
        <w:pStyle w:val="afc"/>
      </w:pPr>
      <w:r>
        <w:t>CRS-4533: Event Manager is online</w:t>
      </w:r>
    </w:p>
    <w:p w14:paraId="182BDFD1" w14:textId="77777777" w:rsidR="00A36898" w:rsidRDefault="00A36898" w:rsidP="00A36898">
      <w:pPr>
        <w:pStyle w:val="afc"/>
      </w:pPr>
      <w:r>
        <w:rPr>
          <w:rFonts w:hint="eastAsia"/>
        </w:rPr>
        <w:t>*****************************************************************</w:t>
      </w:r>
    </w:p>
    <w:p w14:paraId="56365239" w14:textId="698DCA6A" w:rsidR="00A36898" w:rsidRDefault="00A36898" w:rsidP="00A36898">
      <w:pPr>
        <w:pStyle w:val="a0"/>
        <w:ind w:leftChars="355" w:left="710" w:firstLine="1"/>
        <w:rPr>
          <w:lang w:eastAsia="zh-CN"/>
        </w:rPr>
      </w:pPr>
    </w:p>
    <w:p w14:paraId="7F9B2D41" w14:textId="73CAB476" w:rsidR="000C5374" w:rsidRDefault="000C5374" w:rsidP="00A36898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参数说明：</w:t>
      </w:r>
    </w:p>
    <w:tbl>
      <w:tblPr>
        <w:tblStyle w:val="tableformat6"/>
        <w:tblW w:w="9262" w:type="dxa"/>
        <w:tblInd w:w="800" w:type="dxa"/>
        <w:tblLayout w:type="fixed"/>
        <w:tblLook w:val="04A0" w:firstRow="1" w:lastRow="0" w:firstColumn="1" w:lastColumn="0" w:noHBand="0" w:noVBand="1"/>
        <w:tblCaption w:val="crsctl start cluster Command Parameters"/>
        <w:tblDescription w:val="Describes the crsctl start cluster command parameters."/>
      </w:tblPr>
      <w:tblGrid>
        <w:gridCol w:w="2032"/>
        <w:gridCol w:w="7230"/>
      </w:tblGrid>
      <w:tr w:rsidR="00A14711" w:rsidRPr="001E7C07" w14:paraId="20FCB081" w14:textId="77777777" w:rsidTr="00A14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tcW w:w="2032" w:type="dxa"/>
            <w:hideMark/>
          </w:tcPr>
          <w:p w14:paraId="56F2E6E2" w14:textId="77777777" w:rsidR="000C5374" w:rsidRPr="001E7C07" w:rsidRDefault="000C5374">
            <w:pPr>
              <w:overflowPunct/>
              <w:autoSpaceDE/>
              <w:autoSpaceDN/>
              <w:adjustRightInd/>
              <w:spacing w:line="240" w:lineRule="atLeast"/>
              <w:textAlignment w:val="auto"/>
              <w:rPr>
                <w:rFonts w:eastAsia="宋体" w:cs="Consolas"/>
                <w:color w:val="1A1816"/>
                <w:sz w:val="22"/>
                <w:szCs w:val="22"/>
              </w:rPr>
            </w:pPr>
            <w:r w:rsidRPr="001E7C07">
              <w:rPr>
                <w:rFonts w:cs="Consolas"/>
                <w:color w:val="1A1816"/>
                <w:sz w:val="22"/>
                <w:szCs w:val="22"/>
              </w:rPr>
              <w:t>Parameter</w:t>
            </w:r>
          </w:p>
        </w:tc>
        <w:tc>
          <w:tcPr>
            <w:tcW w:w="7230" w:type="dxa"/>
            <w:hideMark/>
          </w:tcPr>
          <w:p w14:paraId="3F906197" w14:textId="77777777" w:rsidR="000C5374" w:rsidRPr="001E7C07" w:rsidRDefault="000C5374">
            <w:pPr>
              <w:spacing w:line="240" w:lineRule="atLeast"/>
              <w:rPr>
                <w:rFonts w:cs="Consolas"/>
                <w:color w:val="1A1816"/>
                <w:sz w:val="22"/>
                <w:szCs w:val="22"/>
              </w:rPr>
            </w:pPr>
            <w:r w:rsidRPr="001E7C07">
              <w:rPr>
                <w:rFonts w:cs="Consolas"/>
                <w:color w:val="1A1816"/>
                <w:sz w:val="22"/>
                <w:szCs w:val="22"/>
              </w:rPr>
              <w:t>Description</w:t>
            </w:r>
          </w:p>
        </w:tc>
      </w:tr>
      <w:tr w:rsidR="00A14711" w:rsidRPr="001E7C07" w14:paraId="6DB7CE9C" w14:textId="77777777" w:rsidTr="002B24E8">
        <w:tc>
          <w:tcPr>
            <w:tcW w:w="2032" w:type="dxa"/>
            <w:hideMark/>
          </w:tcPr>
          <w:p w14:paraId="190C05C1" w14:textId="77777777" w:rsidR="00A14711" w:rsidRPr="001E7C07" w:rsidRDefault="00A14711" w:rsidP="00A14711">
            <w:pPr>
              <w:spacing w:line="240" w:lineRule="atLeast"/>
              <w:rPr>
                <w:rFonts w:cs="Consolas"/>
                <w:color w:val="1A1816"/>
              </w:rPr>
            </w:pPr>
            <w:r w:rsidRPr="001E7C07">
              <w:rPr>
                <w:rStyle w:val="HTML1"/>
                <w:rFonts w:ascii="Consolas" w:hAnsi="Consolas" w:cs="Consolas"/>
                <w:color w:val="1A1816"/>
              </w:rPr>
              <w:t>-all</w:t>
            </w:r>
          </w:p>
        </w:tc>
        <w:tc>
          <w:tcPr>
            <w:tcW w:w="7230" w:type="dxa"/>
            <w:vAlign w:val="top"/>
            <w:hideMark/>
          </w:tcPr>
          <w:p w14:paraId="7D457C20" w14:textId="16AFC7D1" w:rsidR="00A14711" w:rsidRPr="001E7C07" w:rsidRDefault="00A14711" w:rsidP="00A14711">
            <w:pPr>
              <w:pStyle w:val="af9"/>
              <w:spacing w:before="0" w:beforeAutospacing="0" w:after="0" w:afterAutospacing="0"/>
              <w:rPr>
                <w:rFonts w:ascii="Consolas" w:hAnsi="Consolas" w:cs="Consolas"/>
                <w:color w:val="1A1816"/>
                <w:sz w:val="20"/>
                <w:szCs w:val="20"/>
              </w:rPr>
            </w:pPr>
            <w:r w:rsidRPr="001E7C07">
              <w:rPr>
                <w:rFonts w:ascii="Consolas" w:hAnsi="Consolas" w:cs="Consolas"/>
                <w:sz w:val="20"/>
                <w:szCs w:val="20"/>
              </w:rPr>
              <w:t>使用此参数在集群中的所有服务器上启动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Oracle </w:t>
            </w:r>
            <w:proofErr w:type="spellStart"/>
            <w:r w:rsidRPr="001E7C07">
              <w:rPr>
                <w:rFonts w:ascii="Consolas" w:hAnsi="Consolas" w:cs="Consolas"/>
                <w:sz w:val="20"/>
                <w:szCs w:val="20"/>
              </w:rPr>
              <w:t>Clusterware</w:t>
            </w:r>
            <w:proofErr w:type="spellEnd"/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堆栈。</w:t>
            </w:r>
          </w:p>
        </w:tc>
      </w:tr>
      <w:tr w:rsidR="00A14711" w:rsidRPr="001E7C07" w14:paraId="597669AC" w14:textId="77777777" w:rsidTr="002B24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32" w:type="dxa"/>
            <w:hideMark/>
          </w:tcPr>
          <w:p w14:paraId="3F7E2198" w14:textId="77777777" w:rsidR="00A14711" w:rsidRPr="001E7C07" w:rsidRDefault="00A14711" w:rsidP="00A14711">
            <w:pPr>
              <w:spacing w:line="240" w:lineRule="atLeast"/>
              <w:rPr>
                <w:rFonts w:cs="Consolas"/>
                <w:color w:val="1A1816"/>
              </w:rPr>
            </w:pPr>
            <w:r w:rsidRPr="001E7C07">
              <w:rPr>
                <w:rStyle w:val="HTML1"/>
                <w:rFonts w:ascii="Consolas" w:hAnsi="Consolas" w:cs="Consolas"/>
                <w:color w:val="1A1816"/>
              </w:rPr>
              <w:t>-n </w:t>
            </w:r>
            <w:r w:rsidRPr="001E7C07">
              <w:rPr>
                <w:rStyle w:val="variable"/>
                <w:rFonts w:cs="Consolas"/>
                <w:i/>
                <w:iCs/>
                <w:color w:val="1A1816"/>
              </w:rPr>
              <w:t>server</w:t>
            </w:r>
            <w:r w:rsidRPr="001E7C07">
              <w:rPr>
                <w:rStyle w:val="HTML1"/>
                <w:rFonts w:ascii="Consolas" w:hAnsi="Consolas" w:cs="Consolas"/>
                <w:color w:val="1A1816"/>
              </w:rPr>
              <w:t> [...]</w:t>
            </w:r>
          </w:p>
        </w:tc>
        <w:tc>
          <w:tcPr>
            <w:tcW w:w="7230" w:type="dxa"/>
            <w:vAlign w:val="top"/>
            <w:hideMark/>
          </w:tcPr>
          <w:p w14:paraId="64DBA5D9" w14:textId="00EC6B9C" w:rsidR="00A14711" w:rsidRPr="001E7C07" w:rsidRDefault="00A14711" w:rsidP="00A14711">
            <w:pPr>
              <w:pStyle w:val="af9"/>
              <w:spacing w:before="0" w:beforeAutospacing="0" w:after="0" w:afterAutospacing="0"/>
              <w:rPr>
                <w:rFonts w:ascii="Consolas" w:hAnsi="Consolas" w:cs="Consolas"/>
                <w:color w:val="1A1816"/>
                <w:sz w:val="20"/>
                <w:szCs w:val="20"/>
              </w:rPr>
            </w:pPr>
            <w:r w:rsidRPr="001E7C07">
              <w:rPr>
                <w:rFonts w:ascii="Consolas" w:hAnsi="Consolas" w:cs="Consolas"/>
                <w:sz w:val="20"/>
                <w:szCs w:val="20"/>
              </w:rPr>
              <w:t>可以指定集群中的一个或多个命名服务器（用空格分隔多个服务器名称）或本地服务器（如果未指定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-all 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或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-n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）。</w:t>
            </w:r>
          </w:p>
        </w:tc>
      </w:tr>
      <w:tr w:rsidR="00A14711" w:rsidRPr="001E7C07" w14:paraId="36EFE052" w14:textId="77777777" w:rsidTr="002B24E8">
        <w:tc>
          <w:tcPr>
            <w:tcW w:w="2032" w:type="dxa"/>
            <w:hideMark/>
          </w:tcPr>
          <w:p w14:paraId="2EC0BE48" w14:textId="77777777" w:rsidR="00A14711" w:rsidRPr="001E7C07" w:rsidRDefault="00A14711" w:rsidP="00A14711">
            <w:pPr>
              <w:spacing w:line="240" w:lineRule="atLeast"/>
              <w:rPr>
                <w:rFonts w:cs="Consolas"/>
                <w:color w:val="1A1816"/>
              </w:rPr>
            </w:pPr>
            <w:r w:rsidRPr="001E7C07">
              <w:rPr>
                <w:rStyle w:val="HTML1"/>
                <w:rFonts w:ascii="Consolas" w:hAnsi="Consolas" w:cs="Consolas"/>
                <w:color w:val="1A1816"/>
              </w:rPr>
              <w:lastRenderedPageBreak/>
              <w:t>-hub | -leaf</w:t>
            </w:r>
          </w:p>
        </w:tc>
        <w:tc>
          <w:tcPr>
            <w:tcW w:w="7230" w:type="dxa"/>
            <w:vAlign w:val="top"/>
            <w:hideMark/>
          </w:tcPr>
          <w:p w14:paraId="33509EFB" w14:textId="08E8F134" w:rsidR="00A14711" w:rsidRPr="001E7C07" w:rsidRDefault="00A14711" w:rsidP="00A14711">
            <w:pPr>
              <w:pStyle w:val="af9"/>
              <w:spacing w:before="0" w:beforeAutospacing="0" w:after="0" w:afterAutospacing="0"/>
              <w:rPr>
                <w:rFonts w:ascii="Consolas" w:hAnsi="Consolas" w:cs="Consolas"/>
                <w:color w:val="1A1816"/>
                <w:sz w:val="20"/>
                <w:szCs w:val="20"/>
              </w:rPr>
            </w:pPr>
            <w:r w:rsidRPr="001E7C07">
              <w:rPr>
                <w:rFonts w:ascii="Consolas" w:hAnsi="Consolas" w:cs="Consolas"/>
                <w:sz w:val="20"/>
                <w:szCs w:val="20"/>
              </w:rPr>
              <w:t>可以指定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-hub 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或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-leaf 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以在集群中任一特定节点上启动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Oracle </w:t>
            </w:r>
            <w:proofErr w:type="spellStart"/>
            <w:r w:rsidRPr="001E7C07">
              <w:rPr>
                <w:rFonts w:ascii="Consolas" w:hAnsi="Consolas" w:cs="Consolas"/>
                <w:sz w:val="20"/>
                <w:szCs w:val="20"/>
              </w:rPr>
              <w:t>Clusterware</w:t>
            </w:r>
            <w:proofErr w:type="spellEnd"/>
            <w:r w:rsidRPr="001E7C0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堆栈。</w:t>
            </w:r>
          </w:p>
        </w:tc>
      </w:tr>
      <w:tr w:rsidR="00A14711" w:rsidRPr="001E7C07" w14:paraId="537A2ED5" w14:textId="77777777" w:rsidTr="002B24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32" w:type="dxa"/>
            <w:hideMark/>
          </w:tcPr>
          <w:p w14:paraId="2B7D7B2A" w14:textId="77777777" w:rsidR="00A14711" w:rsidRPr="001E7C07" w:rsidRDefault="00A14711" w:rsidP="00A14711">
            <w:pPr>
              <w:spacing w:line="240" w:lineRule="atLeast"/>
              <w:rPr>
                <w:rFonts w:cs="Consolas"/>
                <w:color w:val="1A1816"/>
              </w:rPr>
            </w:pPr>
            <w:r w:rsidRPr="001E7C07">
              <w:rPr>
                <w:rStyle w:val="HTML1"/>
                <w:rFonts w:ascii="Consolas" w:hAnsi="Consolas" w:cs="Consolas"/>
                <w:color w:val="1A1816"/>
              </w:rPr>
              <w:t>-w "</w:t>
            </w:r>
            <w:r w:rsidRPr="001E7C07">
              <w:rPr>
                <w:rStyle w:val="variable"/>
                <w:rFonts w:cs="Consolas"/>
                <w:i/>
                <w:iCs/>
                <w:color w:val="1A1816"/>
              </w:rPr>
              <w:t>filter</w:t>
            </w:r>
            <w:r w:rsidRPr="001E7C07">
              <w:rPr>
                <w:rStyle w:val="HTML1"/>
                <w:rFonts w:ascii="Consolas" w:hAnsi="Consolas" w:cs="Consolas"/>
                <w:color w:val="1A1816"/>
              </w:rPr>
              <w:t>"</w:t>
            </w:r>
          </w:p>
        </w:tc>
        <w:tc>
          <w:tcPr>
            <w:tcW w:w="7230" w:type="dxa"/>
            <w:vAlign w:val="top"/>
            <w:hideMark/>
          </w:tcPr>
          <w:p w14:paraId="529905A3" w14:textId="7318EE44" w:rsidR="00A14711" w:rsidRPr="001E7C07" w:rsidRDefault="00A14711" w:rsidP="00A14711">
            <w:pPr>
              <w:pStyle w:val="af9"/>
              <w:spacing w:before="210" w:beforeAutospacing="0" w:after="0" w:afterAutospacing="0" w:line="240" w:lineRule="atLeast"/>
              <w:rPr>
                <w:rFonts w:ascii="Consolas" w:hAnsi="Consolas" w:cs="Consolas"/>
                <w:color w:val="1A1816"/>
                <w:sz w:val="20"/>
                <w:szCs w:val="20"/>
              </w:rPr>
            </w:pPr>
            <w:r w:rsidRPr="001E7C07">
              <w:rPr>
                <w:rFonts w:ascii="Consolas" w:hAnsi="Consolas" w:cs="Consolas"/>
                <w:sz w:val="20"/>
                <w:szCs w:val="20"/>
              </w:rPr>
              <w:t>或您可以使用此参数仅启动与过滤器匹配的服务器，例如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“ACTIVE_CSS_ROLE = hub”</w:t>
            </w:r>
            <w:r w:rsidRPr="001E7C07">
              <w:rPr>
                <w:rFonts w:ascii="Consolas" w:hAnsi="Consolas" w:cs="Consolas"/>
                <w:sz w:val="20"/>
                <w:szCs w:val="20"/>
              </w:rPr>
              <w:t>。</w:t>
            </w:r>
          </w:p>
        </w:tc>
      </w:tr>
    </w:tbl>
    <w:p w14:paraId="4279FB9E" w14:textId="77777777" w:rsidR="000C5374" w:rsidRPr="000C5374" w:rsidRDefault="000C5374" w:rsidP="00A36898">
      <w:pPr>
        <w:pStyle w:val="a0"/>
        <w:ind w:leftChars="355" w:left="710" w:firstLine="1"/>
        <w:rPr>
          <w:lang w:val="en-US" w:eastAsia="zh-CN"/>
        </w:rPr>
      </w:pPr>
    </w:p>
    <w:p w14:paraId="59BE0334" w14:textId="7EEC24D1" w:rsidR="000C5374" w:rsidRDefault="009778D6" w:rsidP="0010421F">
      <w:pPr>
        <w:pStyle w:val="30"/>
      </w:pPr>
      <w:bookmarkStart w:id="22" w:name="_Toc99826053"/>
      <w:bookmarkStart w:id="23" w:name="_Toc99977153"/>
      <w:r>
        <w:rPr>
          <w:rFonts w:hint="eastAsia"/>
          <w:lang w:eastAsia="zh-CN"/>
        </w:rPr>
        <w:t>查看集群</w:t>
      </w:r>
      <w:proofErr w:type="spellStart"/>
      <w:r w:rsidR="0010421F" w:rsidRPr="0010421F">
        <w:rPr>
          <w:rFonts w:hint="eastAsia"/>
        </w:rPr>
        <w:t>资源状态</w:t>
      </w:r>
      <w:bookmarkEnd w:id="22"/>
      <w:bookmarkEnd w:id="23"/>
      <w:proofErr w:type="spellEnd"/>
    </w:p>
    <w:p w14:paraId="04A28F97" w14:textId="0899E2A7" w:rsidR="0010421F" w:rsidRPr="0010421F" w:rsidRDefault="006A1D56" w:rsidP="006662A7">
      <w:pPr>
        <w:pStyle w:val="4"/>
        <w:numPr>
          <w:ilvl w:val="0"/>
          <w:numId w:val="45"/>
        </w:numPr>
      </w:pPr>
      <w:r>
        <w:rPr>
          <w:rFonts w:hint="eastAsia"/>
        </w:rPr>
        <w:t>集群前台资源状态</w:t>
      </w:r>
    </w:p>
    <w:p w14:paraId="20F09663" w14:textId="6E782B6E" w:rsidR="00CC7C67" w:rsidRDefault="00CC7C67" w:rsidP="00CC7C67">
      <w:pPr>
        <w:pStyle w:val="afc"/>
      </w:pPr>
      <w:proofErr w:type="spellStart"/>
      <w:r w:rsidRPr="00CC7C67">
        <w:t>crsctl</w:t>
      </w:r>
      <w:proofErr w:type="spellEnd"/>
      <w:r w:rsidRPr="00CC7C67">
        <w:t xml:space="preserve"> status resource -t</w:t>
      </w:r>
    </w:p>
    <w:p w14:paraId="6C2C022E" w14:textId="66247D87" w:rsidR="0010421F" w:rsidRDefault="009778D6" w:rsidP="0010421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常用命令示例：</w:t>
      </w:r>
    </w:p>
    <w:p w14:paraId="57789DE1" w14:textId="7B30026F" w:rsidR="009778D6" w:rsidRDefault="009778D6" w:rsidP="009778D6">
      <w:pPr>
        <w:pStyle w:val="afc"/>
      </w:pPr>
      <w:r>
        <w:t xml:space="preserve">$ </w:t>
      </w:r>
      <w:proofErr w:type="spellStart"/>
      <w:r>
        <w:t>crsctl</w:t>
      </w:r>
      <w:proofErr w:type="spellEnd"/>
      <w:r>
        <w:t xml:space="preserve"> status resource -t</w:t>
      </w:r>
    </w:p>
    <w:p w14:paraId="494DA691" w14:textId="77777777" w:rsidR="009778D6" w:rsidRDefault="009778D6" w:rsidP="009778D6">
      <w:pPr>
        <w:pStyle w:val="afc"/>
      </w:pPr>
      <w:r>
        <w:t>--------------------------------------------------------------------------------</w:t>
      </w:r>
    </w:p>
    <w:p w14:paraId="42FBDCBF" w14:textId="77777777" w:rsidR="009778D6" w:rsidRDefault="009778D6" w:rsidP="009778D6">
      <w:pPr>
        <w:pStyle w:val="afc"/>
      </w:pPr>
      <w:r>
        <w:t xml:space="preserve">Name           Target  State        Server                   State details       </w:t>
      </w:r>
    </w:p>
    <w:p w14:paraId="53505D95" w14:textId="77777777" w:rsidR="009778D6" w:rsidRDefault="009778D6" w:rsidP="009778D6">
      <w:pPr>
        <w:pStyle w:val="afc"/>
      </w:pPr>
      <w:r>
        <w:t>--------------------------------------------------------------------------------</w:t>
      </w:r>
    </w:p>
    <w:p w14:paraId="4D2300EF" w14:textId="77777777" w:rsidR="009778D6" w:rsidRDefault="009778D6" w:rsidP="009778D6">
      <w:pPr>
        <w:pStyle w:val="afc"/>
      </w:pPr>
      <w:r>
        <w:t>Local Resources</w:t>
      </w:r>
    </w:p>
    <w:p w14:paraId="52E7A890" w14:textId="77777777" w:rsidR="009778D6" w:rsidRDefault="009778D6" w:rsidP="009778D6">
      <w:pPr>
        <w:pStyle w:val="afc"/>
      </w:pPr>
      <w:r>
        <w:t>--------------------------------------------------------------------------------</w:t>
      </w:r>
    </w:p>
    <w:p w14:paraId="1C3A910E" w14:textId="77777777" w:rsidR="009778D6" w:rsidRDefault="009778D6" w:rsidP="009778D6">
      <w:pPr>
        <w:pStyle w:val="afc"/>
      </w:pPr>
      <w:proofErr w:type="spellStart"/>
      <w:r>
        <w:t>ora.DATA.COMMONSTORE.advm</w:t>
      </w:r>
      <w:proofErr w:type="spellEnd"/>
    </w:p>
    <w:p w14:paraId="0DDB796A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37CD9B3E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65C97B27" w14:textId="77777777" w:rsidR="009778D6" w:rsidRDefault="009778D6" w:rsidP="009778D6">
      <w:pPr>
        <w:pStyle w:val="afc"/>
      </w:pPr>
      <w:proofErr w:type="spellStart"/>
      <w:r>
        <w:t>ora.LISTENER.lsnr</w:t>
      </w:r>
      <w:proofErr w:type="spellEnd"/>
    </w:p>
    <w:p w14:paraId="7D867B01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2B29CE86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7DE4B993" w14:textId="77777777" w:rsidR="009778D6" w:rsidRDefault="009778D6" w:rsidP="009778D6">
      <w:pPr>
        <w:pStyle w:val="afc"/>
      </w:pPr>
      <w:r>
        <w:t>ora.LISTENER_1522.lsnr</w:t>
      </w:r>
    </w:p>
    <w:p w14:paraId="4AB046DF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679BA643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59463C98" w14:textId="77777777" w:rsidR="009778D6" w:rsidRDefault="009778D6" w:rsidP="009778D6">
      <w:pPr>
        <w:pStyle w:val="afc"/>
      </w:pPr>
      <w:proofErr w:type="spellStart"/>
      <w:r>
        <w:t>ora.chad</w:t>
      </w:r>
      <w:proofErr w:type="spellEnd"/>
    </w:p>
    <w:p w14:paraId="768F6E67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778B67CA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3A19B2AF" w14:textId="77777777" w:rsidR="009778D6" w:rsidRDefault="009778D6" w:rsidP="009778D6">
      <w:pPr>
        <w:pStyle w:val="afc"/>
      </w:pPr>
      <w:proofErr w:type="spellStart"/>
      <w:r>
        <w:t>ora.data.commonstore.acfs</w:t>
      </w:r>
      <w:proofErr w:type="spellEnd"/>
    </w:p>
    <w:p w14:paraId="06E8B89F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mounted on /opt/</w:t>
      </w:r>
      <w:proofErr w:type="spellStart"/>
      <w:r>
        <w:t>orac</w:t>
      </w:r>
      <w:proofErr w:type="spellEnd"/>
    </w:p>
    <w:p w14:paraId="28FF6575" w14:textId="77777777" w:rsidR="009778D6" w:rsidRDefault="009778D6" w:rsidP="009778D6">
      <w:pPr>
        <w:pStyle w:val="afc"/>
      </w:pPr>
      <w:r>
        <w:t xml:space="preserve">                                                             le/</w:t>
      </w:r>
      <w:proofErr w:type="spellStart"/>
      <w:r>
        <w:t>dcs</w:t>
      </w:r>
      <w:proofErr w:type="spellEnd"/>
      <w:r>
        <w:t>/</w:t>
      </w:r>
      <w:proofErr w:type="spellStart"/>
      <w:r>
        <w:t>commonstore,S</w:t>
      </w:r>
      <w:proofErr w:type="spellEnd"/>
    </w:p>
    <w:p w14:paraId="68E40E19" w14:textId="77777777" w:rsidR="009778D6" w:rsidRDefault="009778D6" w:rsidP="009778D6">
      <w:pPr>
        <w:pStyle w:val="afc"/>
      </w:pPr>
      <w:r>
        <w:t xml:space="preserve">                                                             TABLE</w:t>
      </w:r>
    </w:p>
    <w:p w14:paraId="0FFDB1B2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mounted on /opt/</w:t>
      </w:r>
      <w:proofErr w:type="spellStart"/>
      <w:r>
        <w:t>orac</w:t>
      </w:r>
      <w:proofErr w:type="spellEnd"/>
    </w:p>
    <w:p w14:paraId="1296C0A0" w14:textId="77777777" w:rsidR="009778D6" w:rsidRDefault="009778D6" w:rsidP="009778D6">
      <w:pPr>
        <w:pStyle w:val="afc"/>
      </w:pPr>
      <w:r>
        <w:t xml:space="preserve">                                                             le/</w:t>
      </w:r>
      <w:proofErr w:type="spellStart"/>
      <w:r>
        <w:t>dcs</w:t>
      </w:r>
      <w:proofErr w:type="spellEnd"/>
      <w:r>
        <w:t>/</w:t>
      </w:r>
      <w:proofErr w:type="spellStart"/>
      <w:r>
        <w:t>commonstore,S</w:t>
      </w:r>
      <w:proofErr w:type="spellEnd"/>
    </w:p>
    <w:p w14:paraId="3C686E20" w14:textId="77777777" w:rsidR="009778D6" w:rsidRDefault="009778D6" w:rsidP="009778D6">
      <w:pPr>
        <w:pStyle w:val="afc"/>
      </w:pPr>
      <w:r>
        <w:t xml:space="preserve">                                                             TABLE</w:t>
      </w:r>
    </w:p>
    <w:p w14:paraId="0D559DB7" w14:textId="77777777" w:rsidR="009778D6" w:rsidRDefault="009778D6" w:rsidP="009778D6">
      <w:pPr>
        <w:pStyle w:val="afc"/>
      </w:pPr>
      <w:r>
        <w:t>ora.net1.network</w:t>
      </w:r>
    </w:p>
    <w:p w14:paraId="28903206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3EDBE107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1454A303" w14:textId="77777777" w:rsidR="009778D6" w:rsidRDefault="009778D6" w:rsidP="009778D6">
      <w:pPr>
        <w:pStyle w:val="afc"/>
      </w:pPr>
      <w:proofErr w:type="spellStart"/>
      <w:r>
        <w:t>ora.ons</w:t>
      </w:r>
      <w:proofErr w:type="spellEnd"/>
    </w:p>
    <w:p w14:paraId="0DFE58EC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71A61D5D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0CC16B81" w14:textId="77777777" w:rsidR="009778D6" w:rsidRDefault="009778D6" w:rsidP="009778D6">
      <w:pPr>
        <w:pStyle w:val="afc"/>
      </w:pPr>
      <w:proofErr w:type="spellStart"/>
      <w:r>
        <w:t>ora.proxy_advm</w:t>
      </w:r>
      <w:proofErr w:type="spellEnd"/>
    </w:p>
    <w:p w14:paraId="7345EAEF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5C52C011" w14:textId="77777777" w:rsidR="009778D6" w:rsidRDefault="009778D6" w:rsidP="009778D6">
      <w:pPr>
        <w:pStyle w:val="afc"/>
      </w:pPr>
      <w:r>
        <w:t xml:space="preserve">       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6D9F4615" w14:textId="77777777" w:rsidR="009778D6" w:rsidRDefault="009778D6" w:rsidP="009778D6">
      <w:pPr>
        <w:pStyle w:val="afc"/>
      </w:pPr>
      <w:r>
        <w:t>--------------------------------------------------------------------------------</w:t>
      </w:r>
    </w:p>
    <w:p w14:paraId="125081C7" w14:textId="77777777" w:rsidR="009778D6" w:rsidRDefault="009778D6" w:rsidP="009778D6">
      <w:pPr>
        <w:pStyle w:val="afc"/>
      </w:pPr>
      <w:r>
        <w:t>Cluster Resources</w:t>
      </w:r>
    </w:p>
    <w:p w14:paraId="358F635E" w14:textId="77777777" w:rsidR="009778D6" w:rsidRDefault="009778D6" w:rsidP="009778D6">
      <w:pPr>
        <w:pStyle w:val="afc"/>
      </w:pPr>
      <w:r>
        <w:t>--------------------------------------------------------------------------------</w:t>
      </w:r>
    </w:p>
    <w:p w14:paraId="58E3F034" w14:textId="77777777" w:rsidR="009778D6" w:rsidRDefault="009778D6" w:rsidP="009778D6">
      <w:pPr>
        <w:pStyle w:val="afc"/>
      </w:pPr>
      <w:r>
        <w:t>ora.ASMNET1LSNR_ASM.lsnr(</w:t>
      </w:r>
      <w:proofErr w:type="spellStart"/>
      <w:r>
        <w:t>ora.asmgroup</w:t>
      </w:r>
      <w:proofErr w:type="spellEnd"/>
      <w:r>
        <w:t>)</w:t>
      </w:r>
    </w:p>
    <w:p w14:paraId="3B82D9AD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25E59312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7347EF7B" w14:textId="77777777" w:rsidR="009778D6" w:rsidRDefault="009778D6" w:rsidP="009778D6">
      <w:pPr>
        <w:pStyle w:val="afc"/>
      </w:pPr>
      <w:proofErr w:type="spellStart"/>
      <w:r>
        <w:t>ora.DATA.dg</w:t>
      </w:r>
      <w:proofErr w:type="spellEnd"/>
      <w:r>
        <w:t>(</w:t>
      </w:r>
      <w:proofErr w:type="spellStart"/>
      <w:r>
        <w:t>ora.asmgroup</w:t>
      </w:r>
      <w:proofErr w:type="spellEnd"/>
      <w:r>
        <w:t>)</w:t>
      </w:r>
    </w:p>
    <w:p w14:paraId="29BB28A3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0C12BEDF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463139B1" w14:textId="77777777" w:rsidR="009778D6" w:rsidRDefault="009778D6" w:rsidP="009778D6">
      <w:pPr>
        <w:pStyle w:val="afc"/>
      </w:pPr>
      <w:r>
        <w:t>ora.LISTENER_SCAN1.lsnr</w:t>
      </w:r>
    </w:p>
    <w:p w14:paraId="697F1C7B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4C748B13" w14:textId="77777777" w:rsidR="009778D6" w:rsidRDefault="009778D6" w:rsidP="009778D6">
      <w:pPr>
        <w:pStyle w:val="afc"/>
      </w:pPr>
      <w:r>
        <w:t>ora.LISTENER_SCAN2.lsnr</w:t>
      </w:r>
    </w:p>
    <w:p w14:paraId="2E08436D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0E0F792E" w14:textId="77777777" w:rsidR="009778D6" w:rsidRDefault="009778D6" w:rsidP="009778D6">
      <w:pPr>
        <w:pStyle w:val="afc"/>
      </w:pPr>
      <w:r>
        <w:lastRenderedPageBreak/>
        <w:t>ora.LISTENER_SCAN3.lsnr</w:t>
      </w:r>
    </w:p>
    <w:p w14:paraId="02A87F41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1526942B" w14:textId="77777777" w:rsidR="009778D6" w:rsidRDefault="009778D6" w:rsidP="009778D6">
      <w:pPr>
        <w:pStyle w:val="afc"/>
      </w:pPr>
      <w:proofErr w:type="spellStart"/>
      <w:r>
        <w:t>ora.RECO.dg</w:t>
      </w:r>
      <w:proofErr w:type="spellEnd"/>
      <w:r>
        <w:t>(</w:t>
      </w:r>
      <w:proofErr w:type="spellStart"/>
      <w:r>
        <w:t>ora.asmgroup</w:t>
      </w:r>
      <w:proofErr w:type="spellEnd"/>
      <w:r>
        <w:t>)</w:t>
      </w:r>
    </w:p>
    <w:p w14:paraId="040EE7E8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4AE34ED3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0D53E08D" w14:textId="77777777" w:rsidR="009778D6" w:rsidRDefault="009778D6" w:rsidP="009778D6">
      <w:pPr>
        <w:pStyle w:val="afc"/>
      </w:pPr>
      <w:r>
        <w:t>ora.acs-china1.vip</w:t>
      </w:r>
    </w:p>
    <w:p w14:paraId="65DA4A47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02606375" w14:textId="77777777" w:rsidR="009778D6" w:rsidRDefault="009778D6" w:rsidP="009778D6">
      <w:pPr>
        <w:pStyle w:val="afc"/>
      </w:pPr>
      <w:r>
        <w:t>ora.acs-china2.vip</w:t>
      </w:r>
    </w:p>
    <w:p w14:paraId="46D434ED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55FF557F" w14:textId="77777777" w:rsidR="009778D6" w:rsidRDefault="009778D6" w:rsidP="009778D6">
      <w:pPr>
        <w:pStyle w:val="afc"/>
      </w:pPr>
      <w:r>
        <w:t>ora.acslabdb_fra18w.acslabdb_pdb1_r1_s1.svc</w:t>
      </w:r>
    </w:p>
    <w:p w14:paraId="3F7FBB1C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2239F013" w14:textId="77777777" w:rsidR="009778D6" w:rsidRDefault="009778D6" w:rsidP="009778D6">
      <w:pPr>
        <w:pStyle w:val="afc"/>
      </w:pPr>
      <w:r>
        <w:t>ora.acslabdb_fra18w.acslabdb_pdb1_r2_s1.svc</w:t>
      </w:r>
    </w:p>
    <w:p w14:paraId="23BBC6A5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75C07531" w14:textId="77777777" w:rsidR="009778D6" w:rsidRDefault="009778D6" w:rsidP="009778D6">
      <w:pPr>
        <w:pStyle w:val="afc"/>
      </w:pPr>
      <w:r>
        <w:t>ora.acslabdb_fra18w.acslabdb_pdb1_test.svc</w:t>
      </w:r>
    </w:p>
    <w:p w14:paraId="735CBD0D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47CD9D6C" w14:textId="77777777" w:rsidR="009778D6" w:rsidRDefault="009778D6" w:rsidP="009778D6">
      <w:pPr>
        <w:pStyle w:val="afc"/>
      </w:pPr>
      <w:r>
        <w:t>ora.acslabdb_fra18w.db</w:t>
      </w:r>
    </w:p>
    <w:p w14:paraId="361D2242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</w:t>
      </w:r>
      <w:proofErr w:type="spellStart"/>
      <w:r>
        <w:t>Open,HOME</w:t>
      </w:r>
      <w:proofErr w:type="spellEnd"/>
      <w:r>
        <w:t>=/u01/app/o</w:t>
      </w:r>
    </w:p>
    <w:p w14:paraId="16B818A5" w14:textId="77777777" w:rsidR="009778D6" w:rsidRDefault="009778D6" w:rsidP="009778D6">
      <w:pPr>
        <w:pStyle w:val="afc"/>
      </w:pPr>
      <w:r>
        <w:t xml:space="preserve">                                                             </w:t>
      </w:r>
      <w:proofErr w:type="spellStart"/>
      <w:r>
        <w:t>racle</w:t>
      </w:r>
      <w:proofErr w:type="spellEnd"/>
      <w:r>
        <w:t>/product/19.0.0</w:t>
      </w:r>
    </w:p>
    <w:p w14:paraId="2F961D2D" w14:textId="77777777" w:rsidR="009778D6" w:rsidRDefault="009778D6" w:rsidP="009778D6">
      <w:pPr>
        <w:pStyle w:val="afc"/>
      </w:pPr>
      <w:r>
        <w:t xml:space="preserve">                                                             .0/dbhome_1,STABLE</w:t>
      </w:r>
    </w:p>
    <w:p w14:paraId="2CEA19C5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acs-china2               </w:t>
      </w:r>
      <w:proofErr w:type="spellStart"/>
      <w:r>
        <w:t>Open,HOME</w:t>
      </w:r>
      <w:proofErr w:type="spellEnd"/>
      <w:r>
        <w:t>=/u01/app/o</w:t>
      </w:r>
    </w:p>
    <w:p w14:paraId="2BEB6CEA" w14:textId="77777777" w:rsidR="009778D6" w:rsidRDefault="009778D6" w:rsidP="009778D6">
      <w:pPr>
        <w:pStyle w:val="afc"/>
      </w:pPr>
      <w:r>
        <w:t xml:space="preserve">                                                             </w:t>
      </w:r>
      <w:proofErr w:type="spellStart"/>
      <w:r>
        <w:t>racle</w:t>
      </w:r>
      <w:proofErr w:type="spellEnd"/>
      <w:r>
        <w:t>/product/19.0.0</w:t>
      </w:r>
    </w:p>
    <w:p w14:paraId="01BE1864" w14:textId="77777777" w:rsidR="009778D6" w:rsidRDefault="009778D6" w:rsidP="009778D6">
      <w:pPr>
        <w:pStyle w:val="afc"/>
      </w:pPr>
      <w:r>
        <w:t xml:space="preserve">                                                             .0/dbhome_1,STABLE</w:t>
      </w:r>
    </w:p>
    <w:p w14:paraId="74BA5D76" w14:textId="77777777" w:rsidR="009778D6" w:rsidRDefault="009778D6" w:rsidP="009778D6">
      <w:pPr>
        <w:pStyle w:val="afc"/>
      </w:pPr>
      <w:r>
        <w:t>ora.acslabdb_fra18w.pdb1_s1.svc</w:t>
      </w:r>
    </w:p>
    <w:p w14:paraId="2CA06D5C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219025C9" w14:textId="77777777" w:rsidR="009778D6" w:rsidRDefault="009778D6" w:rsidP="009778D6">
      <w:pPr>
        <w:pStyle w:val="afc"/>
      </w:pPr>
      <w:r>
        <w:t xml:space="preserve">      3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32064ED0" w14:textId="77777777" w:rsidR="009778D6" w:rsidRDefault="009778D6" w:rsidP="009778D6">
      <w:pPr>
        <w:pStyle w:val="afc"/>
      </w:pPr>
      <w:r>
        <w:t>ora.asm(</w:t>
      </w:r>
      <w:proofErr w:type="spellStart"/>
      <w:r>
        <w:t>ora.asmgroup</w:t>
      </w:r>
      <w:proofErr w:type="spellEnd"/>
      <w:r>
        <w:t>)</w:t>
      </w:r>
    </w:p>
    <w:p w14:paraId="370A3D48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</w:t>
      </w:r>
      <w:proofErr w:type="spellStart"/>
      <w:r>
        <w:t>Started,STABLE</w:t>
      </w:r>
      <w:proofErr w:type="spellEnd"/>
    </w:p>
    <w:p w14:paraId="1EDDC415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acs-china2               </w:t>
      </w:r>
      <w:proofErr w:type="spellStart"/>
      <w:r>
        <w:t>Started,STABLE</w:t>
      </w:r>
      <w:proofErr w:type="spellEnd"/>
    </w:p>
    <w:p w14:paraId="3CB813B3" w14:textId="77777777" w:rsidR="009778D6" w:rsidRDefault="009778D6" w:rsidP="009778D6">
      <w:pPr>
        <w:pStyle w:val="afc"/>
      </w:pPr>
      <w:r>
        <w:t>ora.asmnet1.asmnetwork(</w:t>
      </w:r>
      <w:proofErr w:type="spellStart"/>
      <w:r>
        <w:t>ora.asmgroup</w:t>
      </w:r>
      <w:proofErr w:type="spellEnd"/>
      <w:r>
        <w:t>)</w:t>
      </w:r>
    </w:p>
    <w:p w14:paraId="7CD88B19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1A5D2C74" w14:textId="77777777" w:rsidR="009778D6" w:rsidRDefault="009778D6" w:rsidP="009778D6">
      <w:pPr>
        <w:pStyle w:val="afc"/>
      </w:pPr>
      <w:r>
        <w:t xml:space="preserve">      2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037F270D" w14:textId="77777777" w:rsidR="009778D6" w:rsidRDefault="009778D6" w:rsidP="009778D6">
      <w:pPr>
        <w:pStyle w:val="afc"/>
      </w:pPr>
      <w:proofErr w:type="spellStart"/>
      <w:r>
        <w:t>ora.cvu</w:t>
      </w:r>
      <w:proofErr w:type="spellEnd"/>
    </w:p>
    <w:p w14:paraId="4009C715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522754A8" w14:textId="77777777" w:rsidR="009778D6" w:rsidRDefault="009778D6" w:rsidP="009778D6">
      <w:pPr>
        <w:pStyle w:val="afc"/>
      </w:pPr>
      <w:proofErr w:type="spellStart"/>
      <w:r>
        <w:t>ora.qosmserver</w:t>
      </w:r>
      <w:proofErr w:type="spellEnd"/>
    </w:p>
    <w:p w14:paraId="49E79DAD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5598DE39" w14:textId="77777777" w:rsidR="009778D6" w:rsidRDefault="009778D6" w:rsidP="009778D6">
      <w:pPr>
        <w:pStyle w:val="afc"/>
      </w:pPr>
      <w:r>
        <w:t>ora.scan1.vip</w:t>
      </w:r>
    </w:p>
    <w:p w14:paraId="64920B85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acs-china1               STABLE</w:t>
      </w:r>
    </w:p>
    <w:p w14:paraId="51D0CCD9" w14:textId="77777777" w:rsidR="009778D6" w:rsidRDefault="009778D6" w:rsidP="009778D6">
      <w:pPr>
        <w:pStyle w:val="afc"/>
      </w:pPr>
      <w:r>
        <w:t>ora.scan2.vip</w:t>
      </w:r>
    </w:p>
    <w:p w14:paraId="524F9160" w14:textId="77777777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5188E2F8" w14:textId="77777777" w:rsidR="009778D6" w:rsidRDefault="009778D6" w:rsidP="009778D6">
      <w:pPr>
        <w:pStyle w:val="afc"/>
      </w:pPr>
      <w:r>
        <w:t>ora.scan3.vip</w:t>
      </w:r>
    </w:p>
    <w:p w14:paraId="20B0C06F" w14:textId="0B782ECC" w:rsidR="009778D6" w:rsidRDefault="009778D6" w:rsidP="009778D6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77A2EE66" w14:textId="4D8D9190" w:rsidR="009778D6" w:rsidRDefault="009778D6" w:rsidP="00E736B2">
      <w:pPr>
        <w:pStyle w:val="a0"/>
        <w:ind w:leftChars="355" w:left="710" w:firstLine="1"/>
        <w:rPr>
          <w:lang w:eastAsia="zh-CN"/>
        </w:rPr>
      </w:pPr>
    </w:p>
    <w:p w14:paraId="7A76B7BD" w14:textId="0314B902" w:rsidR="006A1D56" w:rsidRDefault="006A1D56" w:rsidP="006A1D56">
      <w:pPr>
        <w:pStyle w:val="4"/>
      </w:pPr>
      <w:r>
        <w:rPr>
          <w:rFonts w:hint="eastAsia"/>
        </w:rPr>
        <w:t>集群后台资源状态</w:t>
      </w:r>
    </w:p>
    <w:p w14:paraId="4D0A466F" w14:textId="4A9F2741" w:rsidR="006A1D56" w:rsidRPr="00463285" w:rsidRDefault="006A1D56" w:rsidP="00191095">
      <w:pPr>
        <w:pStyle w:val="a0"/>
        <w:ind w:leftChars="355" w:left="710" w:firstLine="1"/>
        <w:rPr>
          <w:color w:val="FF0000"/>
          <w:lang w:eastAsia="zh-CN"/>
        </w:rPr>
      </w:pPr>
      <w:r w:rsidRPr="00463285">
        <w:rPr>
          <w:rFonts w:hint="eastAsia"/>
          <w:color w:val="FF0000"/>
          <w:lang w:eastAsia="zh-CN"/>
        </w:rPr>
        <w:t>当使用</w:t>
      </w:r>
      <w:proofErr w:type="spellStart"/>
      <w:r w:rsidRPr="00463285">
        <w:rPr>
          <w:rFonts w:hint="eastAsia"/>
          <w:color w:val="FF0000"/>
          <w:lang w:eastAsia="zh-CN"/>
        </w:rPr>
        <w:t>crsctl</w:t>
      </w:r>
      <w:proofErr w:type="spellEnd"/>
      <w:r w:rsidRPr="00463285">
        <w:rPr>
          <w:color w:val="FF0000"/>
          <w:lang w:eastAsia="zh-CN"/>
        </w:rPr>
        <w:t xml:space="preserve"> status res -</w:t>
      </w:r>
      <w:proofErr w:type="spellStart"/>
      <w:r w:rsidRPr="00463285">
        <w:rPr>
          <w:color w:val="FF0000"/>
          <w:lang w:eastAsia="zh-CN"/>
        </w:rPr>
        <w:t>t</w:t>
      </w:r>
      <w:r w:rsidRPr="00463285">
        <w:rPr>
          <w:rFonts w:hint="eastAsia"/>
          <w:color w:val="FF0000"/>
          <w:lang w:eastAsia="zh-CN"/>
        </w:rPr>
        <w:t>命令显示无法与</w:t>
      </w:r>
      <w:r w:rsidR="00191095" w:rsidRPr="00463285">
        <w:rPr>
          <w:rFonts w:hint="eastAsia"/>
          <w:color w:val="FF0000"/>
          <w:lang w:eastAsia="zh-CN"/>
        </w:rPr>
        <w:t>集群通信时，可以通过以下命令查看</w:t>
      </w:r>
      <w:r w:rsidR="00191095" w:rsidRPr="00463285">
        <w:rPr>
          <w:rFonts w:hint="eastAsia"/>
          <w:color w:val="FF0000"/>
          <w:lang w:eastAsia="zh-CN"/>
        </w:rPr>
        <w:t>Oracle</w:t>
      </w:r>
      <w:r w:rsidR="00191095" w:rsidRPr="00463285">
        <w:rPr>
          <w:rFonts w:hint="eastAsia"/>
          <w:color w:val="FF0000"/>
          <w:lang w:eastAsia="zh-CN"/>
        </w:rPr>
        <w:t>集群后台进程是否存在异常</w:t>
      </w:r>
      <w:proofErr w:type="spellEnd"/>
      <w:r w:rsidR="00191095" w:rsidRPr="00463285">
        <w:rPr>
          <w:rFonts w:hint="eastAsia"/>
          <w:color w:val="FF0000"/>
          <w:lang w:eastAsia="zh-CN"/>
        </w:rPr>
        <w:t>。</w:t>
      </w:r>
    </w:p>
    <w:p w14:paraId="01D6DFA4" w14:textId="0E7C85E5" w:rsidR="00E736B2" w:rsidRDefault="00E736B2" w:rsidP="006A1D56">
      <w:pPr>
        <w:pStyle w:val="afc"/>
      </w:pPr>
      <w:proofErr w:type="spellStart"/>
      <w:r w:rsidRPr="00E736B2">
        <w:t>crsctl</w:t>
      </w:r>
      <w:proofErr w:type="spellEnd"/>
      <w:r w:rsidRPr="00E736B2">
        <w:t xml:space="preserve"> status resource -t -</w:t>
      </w:r>
      <w:proofErr w:type="spellStart"/>
      <w:r w:rsidRPr="00E736B2">
        <w:t>init</w:t>
      </w:r>
      <w:proofErr w:type="spellEnd"/>
    </w:p>
    <w:p w14:paraId="5A2954EB" w14:textId="1159CCA9" w:rsidR="00BE690B" w:rsidRDefault="00BE690B" w:rsidP="00E736B2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常用命令示例：</w:t>
      </w:r>
    </w:p>
    <w:p w14:paraId="7C7136EB" w14:textId="77777777" w:rsidR="00CC7C67" w:rsidRDefault="00CC7C67" w:rsidP="00CC7C67">
      <w:pPr>
        <w:pStyle w:val="afc"/>
      </w:pPr>
      <w:r>
        <w:t xml:space="preserve">[grid@acs-china2 ~]$ </w:t>
      </w:r>
      <w:proofErr w:type="spellStart"/>
      <w:r>
        <w:t>crsctl</w:t>
      </w:r>
      <w:proofErr w:type="spellEnd"/>
      <w:r>
        <w:t xml:space="preserve"> status resource -t -</w:t>
      </w:r>
      <w:proofErr w:type="spellStart"/>
      <w:r>
        <w:t>init</w:t>
      </w:r>
      <w:proofErr w:type="spellEnd"/>
    </w:p>
    <w:p w14:paraId="1E54D474" w14:textId="77777777" w:rsidR="00CC7C67" w:rsidRDefault="00CC7C67" w:rsidP="00CC7C67">
      <w:pPr>
        <w:pStyle w:val="afc"/>
      </w:pPr>
      <w:r>
        <w:t>--------------------------------------------------------------------------------</w:t>
      </w:r>
    </w:p>
    <w:p w14:paraId="37671C04" w14:textId="77777777" w:rsidR="00CC7C67" w:rsidRDefault="00CC7C67" w:rsidP="00CC7C67">
      <w:pPr>
        <w:pStyle w:val="afc"/>
      </w:pPr>
      <w:r>
        <w:t xml:space="preserve">Name           Target  State        Server                   State details       </w:t>
      </w:r>
    </w:p>
    <w:p w14:paraId="09AA8FEF" w14:textId="77777777" w:rsidR="00CC7C67" w:rsidRDefault="00CC7C67" w:rsidP="00CC7C67">
      <w:pPr>
        <w:pStyle w:val="afc"/>
      </w:pPr>
      <w:r>
        <w:t>--------------------------------------------------------------------------------</w:t>
      </w:r>
    </w:p>
    <w:p w14:paraId="6F608C6D" w14:textId="77777777" w:rsidR="00CC7C67" w:rsidRDefault="00CC7C67" w:rsidP="00CC7C67">
      <w:pPr>
        <w:pStyle w:val="afc"/>
      </w:pPr>
      <w:r>
        <w:t>Cluster Resources</w:t>
      </w:r>
    </w:p>
    <w:p w14:paraId="65F8322C" w14:textId="77777777" w:rsidR="00CC7C67" w:rsidRDefault="00CC7C67" w:rsidP="00CC7C67">
      <w:pPr>
        <w:pStyle w:val="afc"/>
      </w:pPr>
      <w:r>
        <w:t>--------------------------------------------------------------------------------</w:t>
      </w:r>
    </w:p>
    <w:p w14:paraId="7DA9B67F" w14:textId="77777777" w:rsidR="00CC7C67" w:rsidRDefault="00CC7C67" w:rsidP="00CC7C67">
      <w:pPr>
        <w:pStyle w:val="afc"/>
      </w:pPr>
      <w:r>
        <w:t>ora.asm</w:t>
      </w:r>
    </w:p>
    <w:p w14:paraId="72CB1148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</w:t>
      </w:r>
      <w:proofErr w:type="spellStart"/>
      <w:r>
        <w:t>Started,STABLE</w:t>
      </w:r>
      <w:proofErr w:type="spellEnd"/>
    </w:p>
    <w:p w14:paraId="7362EDC4" w14:textId="77777777" w:rsidR="00CC7C67" w:rsidRDefault="00CC7C67" w:rsidP="00CC7C67">
      <w:pPr>
        <w:pStyle w:val="afc"/>
      </w:pPr>
      <w:proofErr w:type="spellStart"/>
      <w:r>
        <w:t>ora.crf</w:t>
      </w:r>
      <w:proofErr w:type="spellEnd"/>
    </w:p>
    <w:p w14:paraId="354866B9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35999E0D" w14:textId="77777777" w:rsidR="00CC7C67" w:rsidRDefault="00CC7C67" w:rsidP="00CC7C67">
      <w:pPr>
        <w:pStyle w:val="afc"/>
      </w:pPr>
      <w:proofErr w:type="spellStart"/>
      <w:r>
        <w:t>ora.crsd</w:t>
      </w:r>
      <w:proofErr w:type="spellEnd"/>
    </w:p>
    <w:p w14:paraId="61512034" w14:textId="77777777" w:rsidR="00CC7C67" w:rsidRDefault="00CC7C67" w:rsidP="00CC7C67">
      <w:pPr>
        <w:pStyle w:val="afc"/>
      </w:pPr>
      <w:r>
        <w:lastRenderedPageBreak/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004D4FAC" w14:textId="77777777" w:rsidR="00CC7C67" w:rsidRDefault="00CC7C67" w:rsidP="00CC7C67">
      <w:pPr>
        <w:pStyle w:val="afc"/>
      </w:pPr>
      <w:proofErr w:type="spellStart"/>
      <w:r>
        <w:t>ora.cssd</w:t>
      </w:r>
      <w:proofErr w:type="spellEnd"/>
    </w:p>
    <w:p w14:paraId="30F638BA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70EAF6BC" w14:textId="77777777" w:rsidR="00CC7C67" w:rsidRDefault="00CC7C67" w:rsidP="00CC7C67">
      <w:pPr>
        <w:pStyle w:val="afc"/>
      </w:pPr>
      <w:proofErr w:type="spellStart"/>
      <w:r>
        <w:t>ora.cssdmonitor</w:t>
      </w:r>
      <w:proofErr w:type="spellEnd"/>
    </w:p>
    <w:p w14:paraId="0108773F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3CD3638F" w14:textId="77777777" w:rsidR="00CC7C67" w:rsidRDefault="00CC7C67" w:rsidP="00CC7C67">
      <w:pPr>
        <w:pStyle w:val="afc"/>
      </w:pPr>
      <w:proofErr w:type="spellStart"/>
      <w:r>
        <w:t>ora.ctssd</w:t>
      </w:r>
      <w:proofErr w:type="spellEnd"/>
    </w:p>
    <w:p w14:paraId="149F3D38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OBSERVER,STABLE</w:t>
      </w:r>
    </w:p>
    <w:p w14:paraId="3BFC4B3C" w14:textId="77777777" w:rsidR="00CC7C67" w:rsidRDefault="00CC7C67" w:rsidP="00CC7C67">
      <w:pPr>
        <w:pStyle w:val="afc"/>
      </w:pPr>
      <w:proofErr w:type="spellStart"/>
      <w:r>
        <w:t>ora.diskmon</w:t>
      </w:r>
      <w:proofErr w:type="spellEnd"/>
    </w:p>
    <w:p w14:paraId="58DF17FC" w14:textId="77777777" w:rsidR="00CC7C67" w:rsidRDefault="00CC7C67" w:rsidP="00CC7C67">
      <w:pPr>
        <w:pStyle w:val="afc"/>
      </w:pPr>
      <w:r>
        <w:t xml:space="preserve">      1        OFFLINE </w:t>
      </w:r>
      <w:proofErr w:type="spellStart"/>
      <w:r>
        <w:t>OFFLINE</w:t>
      </w:r>
      <w:proofErr w:type="spellEnd"/>
      <w:r>
        <w:t xml:space="preserve">                               STABLE</w:t>
      </w:r>
    </w:p>
    <w:p w14:paraId="01A7FA90" w14:textId="77777777" w:rsidR="00CC7C67" w:rsidRDefault="00CC7C67" w:rsidP="00CC7C67">
      <w:pPr>
        <w:pStyle w:val="afc"/>
      </w:pPr>
      <w:proofErr w:type="spellStart"/>
      <w:r>
        <w:t>ora.drivers.acfs</w:t>
      </w:r>
      <w:proofErr w:type="spellEnd"/>
    </w:p>
    <w:p w14:paraId="24441BE3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63EEA86F" w14:textId="77777777" w:rsidR="00CC7C67" w:rsidRDefault="00CC7C67" w:rsidP="00CC7C67">
      <w:pPr>
        <w:pStyle w:val="afc"/>
      </w:pPr>
      <w:proofErr w:type="spellStart"/>
      <w:r>
        <w:t>ora.evmd</w:t>
      </w:r>
      <w:proofErr w:type="spellEnd"/>
    </w:p>
    <w:p w14:paraId="55C08EEA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57378E68" w14:textId="77777777" w:rsidR="00CC7C67" w:rsidRDefault="00CC7C67" w:rsidP="00CC7C67">
      <w:pPr>
        <w:pStyle w:val="afc"/>
      </w:pPr>
      <w:proofErr w:type="spellStart"/>
      <w:r>
        <w:t>ora.gipcd</w:t>
      </w:r>
      <w:proofErr w:type="spellEnd"/>
    </w:p>
    <w:p w14:paraId="095F1F19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2138CA77" w14:textId="77777777" w:rsidR="00CC7C67" w:rsidRDefault="00CC7C67" w:rsidP="00CC7C67">
      <w:pPr>
        <w:pStyle w:val="afc"/>
      </w:pPr>
      <w:proofErr w:type="spellStart"/>
      <w:r>
        <w:t>ora.gpnpd</w:t>
      </w:r>
      <w:proofErr w:type="spellEnd"/>
    </w:p>
    <w:p w14:paraId="1ABBFC8B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38D414A6" w14:textId="77777777" w:rsidR="00CC7C67" w:rsidRDefault="00CC7C67" w:rsidP="00CC7C67">
      <w:pPr>
        <w:pStyle w:val="afc"/>
      </w:pPr>
      <w:proofErr w:type="spellStart"/>
      <w:r>
        <w:t>ora.mdnsd</w:t>
      </w:r>
      <w:proofErr w:type="spellEnd"/>
    </w:p>
    <w:p w14:paraId="3B28E7F7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2B57C965" w14:textId="77777777" w:rsidR="00CC7C67" w:rsidRDefault="00CC7C67" w:rsidP="00CC7C67">
      <w:pPr>
        <w:pStyle w:val="afc"/>
      </w:pPr>
      <w:proofErr w:type="spellStart"/>
      <w:r>
        <w:t>ora.storage</w:t>
      </w:r>
      <w:proofErr w:type="spellEnd"/>
    </w:p>
    <w:p w14:paraId="61D5F949" w14:textId="77777777" w:rsidR="00CC7C67" w:rsidRDefault="00CC7C67" w:rsidP="00CC7C67">
      <w:pPr>
        <w:pStyle w:val="afc"/>
      </w:pPr>
      <w:r>
        <w:t xml:space="preserve">      1        ONLINE  </w:t>
      </w:r>
      <w:proofErr w:type="spellStart"/>
      <w:r>
        <w:t>ONLINE</w:t>
      </w:r>
      <w:proofErr w:type="spellEnd"/>
      <w:r>
        <w:t xml:space="preserve">       acs-china2               STABLE</w:t>
      </w:r>
    </w:p>
    <w:p w14:paraId="4CAB05D4" w14:textId="68C95E4D" w:rsidR="00C46B83" w:rsidRDefault="00CC7C67" w:rsidP="00CC7C67">
      <w:pPr>
        <w:pStyle w:val="afc"/>
      </w:pPr>
      <w:r>
        <w:t>--------------------------------------------------------------------------------</w:t>
      </w:r>
    </w:p>
    <w:p w14:paraId="580B6D9B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</w:p>
    <w:p w14:paraId="4978BA1C" w14:textId="77777777" w:rsidR="00C46B83" w:rsidRDefault="00C46B83" w:rsidP="00A4708F">
      <w:pPr>
        <w:pStyle w:val="10"/>
      </w:pPr>
      <w:bookmarkStart w:id="24" w:name="_Toc99826054"/>
      <w:bookmarkStart w:id="25" w:name="_Toc99977154"/>
      <w:r>
        <w:rPr>
          <w:rFonts w:hint="eastAsia"/>
        </w:rPr>
        <w:lastRenderedPageBreak/>
        <w:t>日常运维-数据库管理</w:t>
      </w:r>
      <w:bookmarkEnd w:id="24"/>
      <w:bookmarkEnd w:id="25"/>
    </w:p>
    <w:p w14:paraId="3788A61B" w14:textId="3575066C" w:rsidR="00C46B83" w:rsidRDefault="00C46B83" w:rsidP="00A842AE">
      <w:pPr>
        <w:pStyle w:val="20"/>
      </w:pPr>
      <w:bookmarkStart w:id="26" w:name="_Toc99826055"/>
      <w:bookmarkStart w:id="27" w:name="_Toc99977155"/>
      <w:proofErr w:type="spellStart"/>
      <w:r>
        <w:rPr>
          <w:rFonts w:hint="eastAsia"/>
        </w:rPr>
        <w:t>表空间</w:t>
      </w:r>
      <w:bookmarkEnd w:id="26"/>
      <w:bookmarkEnd w:id="27"/>
      <w:proofErr w:type="spellEnd"/>
    </w:p>
    <w:p w14:paraId="10591CCC" w14:textId="77777777" w:rsidR="00C46B83" w:rsidRPr="00A842AE" w:rsidRDefault="00C46B83" w:rsidP="00A842AE">
      <w:pPr>
        <w:pStyle w:val="30"/>
      </w:pPr>
      <w:bookmarkStart w:id="28" w:name="_Toc99826056"/>
      <w:bookmarkStart w:id="29" w:name="_Toc99977156"/>
      <w:proofErr w:type="spellStart"/>
      <w:r w:rsidRPr="00A842AE">
        <w:rPr>
          <w:rFonts w:hint="eastAsia"/>
        </w:rPr>
        <w:t>查看非</w:t>
      </w:r>
      <w:r w:rsidRPr="00A842AE">
        <w:rPr>
          <w:rFonts w:hint="eastAsia"/>
        </w:rPr>
        <w:t>PDB</w:t>
      </w:r>
      <w:r w:rsidRPr="00A842AE">
        <w:rPr>
          <w:rFonts w:hint="eastAsia"/>
        </w:rPr>
        <w:t>环境表空间使用率</w:t>
      </w:r>
      <w:bookmarkEnd w:id="28"/>
      <w:bookmarkEnd w:id="29"/>
      <w:proofErr w:type="spellEnd"/>
    </w:p>
    <w:p w14:paraId="71E3EC32" w14:textId="19DD867D" w:rsidR="00975038" w:rsidRPr="00975038" w:rsidRDefault="00827528" w:rsidP="00975038">
      <w:pPr>
        <w:pStyle w:val="afc"/>
      </w:pPr>
      <w:r w:rsidRPr="00827528">
        <w:rPr>
          <w:rFonts w:hint="eastAsia"/>
          <w:b/>
        </w:rPr>
        <w:t>SQL&gt;</w:t>
      </w:r>
      <w:r w:rsidR="00975038">
        <w:t xml:space="preserve"> </w:t>
      </w:r>
      <w:r w:rsidR="00975038" w:rsidRPr="00975038">
        <w:t xml:space="preserve">set </w:t>
      </w:r>
      <w:proofErr w:type="spellStart"/>
      <w:r w:rsidR="00975038" w:rsidRPr="00975038">
        <w:t>numwidth</w:t>
      </w:r>
      <w:proofErr w:type="spellEnd"/>
      <w:r w:rsidR="00975038" w:rsidRPr="00975038">
        <w:t xml:space="preserve"> 200</w:t>
      </w:r>
    </w:p>
    <w:p w14:paraId="4FE93379" w14:textId="73C18E08" w:rsidR="00975038" w:rsidRPr="00975038" w:rsidRDefault="00827528" w:rsidP="00975038">
      <w:pPr>
        <w:pStyle w:val="afc"/>
      </w:pPr>
      <w:r w:rsidRPr="00827528">
        <w:rPr>
          <w:b/>
        </w:rPr>
        <w:t>SQL&gt;</w:t>
      </w:r>
      <w:r w:rsidR="00975038">
        <w:t xml:space="preserve"> </w:t>
      </w:r>
      <w:r w:rsidR="00975038" w:rsidRPr="00975038">
        <w:t>select *</w:t>
      </w:r>
    </w:p>
    <w:p w14:paraId="406885CB" w14:textId="77777777" w:rsidR="00975038" w:rsidRPr="00975038" w:rsidRDefault="00975038" w:rsidP="00975038">
      <w:pPr>
        <w:pStyle w:val="afc"/>
      </w:pPr>
      <w:r w:rsidRPr="00975038">
        <w:t>from (</w:t>
      </w:r>
    </w:p>
    <w:p w14:paraId="04E1989D" w14:textId="77777777" w:rsidR="00975038" w:rsidRPr="00975038" w:rsidRDefault="00975038" w:rsidP="00975038">
      <w:pPr>
        <w:pStyle w:val="afc"/>
      </w:pPr>
      <w:r w:rsidRPr="00975038">
        <w:t xml:space="preserve">         Select </w:t>
      </w:r>
      <w:proofErr w:type="spellStart"/>
      <w:r w:rsidRPr="00975038">
        <w:t>a.tablespace_name</w:t>
      </w:r>
      <w:proofErr w:type="spellEnd"/>
      <w:r w:rsidRPr="00975038">
        <w:t>,</w:t>
      </w:r>
    </w:p>
    <w:p w14:paraId="5DA866AC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>(</w:t>
      </w:r>
      <w:proofErr w:type="spellStart"/>
      <w:r w:rsidRPr="00975038">
        <w:t>a.bytes</w:t>
      </w:r>
      <w:proofErr w:type="spellEnd"/>
      <w:r w:rsidRPr="00975038">
        <w:t xml:space="preserve"> / 1024 / 1024, '99,999.999')                         </w:t>
      </w:r>
      <w:proofErr w:type="spellStart"/>
      <w:r w:rsidRPr="00975038">
        <w:t>total_bytes</w:t>
      </w:r>
      <w:proofErr w:type="spellEnd"/>
      <w:r w:rsidRPr="00975038">
        <w:t>,</w:t>
      </w:r>
    </w:p>
    <w:p w14:paraId="2077B1B3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>(</w:t>
      </w:r>
      <w:proofErr w:type="spellStart"/>
      <w:r w:rsidRPr="00975038">
        <w:t>b.bytes</w:t>
      </w:r>
      <w:proofErr w:type="spellEnd"/>
      <w:r w:rsidRPr="00975038">
        <w:t xml:space="preserve"> / 1024 / 1024, '99,999.999')                         </w:t>
      </w:r>
      <w:proofErr w:type="spellStart"/>
      <w:r w:rsidRPr="00975038">
        <w:t>free_bytes</w:t>
      </w:r>
      <w:proofErr w:type="spellEnd"/>
      <w:r w:rsidRPr="00975038">
        <w:t>,</w:t>
      </w:r>
    </w:p>
    <w:p w14:paraId="2AE8D202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>(</w:t>
      </w:r>
      <w:proofErr w:type="spellStart"/>
      <w:r w:rsidRPr="00975038">
        <w:t>a.bytes</w:t>
      </w:r>
      <w:proofErr w:type="spellEnd"/>
      <w:r w:rsidRPr="00975038">
        <w:t xml:space="preserve"> / 1024 / 1024 - </w:t>
      </w:r>
      <w:proofErr w:type="spellStart"/>
      <w:r w:rsidRPr="00975038">
        <w:t>b.bytes</w:t>
      </w:r>
      <w:proofErr w:type="spellEnd"/>
      <w:r w:rsidRPr="00975038">
        <w:t xml:space="preserve"> / 1024 / 1024, '99,999.999') </w:t>
      </w:r>
      <w:proofErr w:type="spellStart"/>
      <w:r w:rsidRPr="00975038">
        <w:t>use_bytes</w:t>
      </w:r>
      <w:proofErr w:type="spellEnd"/>
      <w:r w:rsidRPr="00975038">
        <w:t>,</w:t>
      </w:r>
    </w:p>
    <w:p w14:paraId="40CD501F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 xml:space="preserve">((1 - </w:t>
      </w:r>
      <w:proofErr w:type="spellStart"/>
      <w:r w:rsidRPr="00975038">
        <w:t>b.bytes</w:t>
      </w:r>
      <w:proofErr w:type="spellEnd"/>
      <w:r w:rsidRPr="00975038">
        <w:t xml:space="preserve"> / </w:t>
      </w:r>
      <w:proofErr w:type="spellStart"/>
      <w:r w:rsidRPr="00975038">
        <w:t>a.bytes</w:t>
      </w:r>
      <w:proofErr w:type="spellEnd"/>
      <w:r w:rsidRPr="00975038">
        <w:t>) * 100, '99.99') || '%'               use</w:t>
      </w:r>
    </w:p>
    <w:p w14:paraId="1F879459" w14:textId="77777777" w:rsidR="00975038" w:rsidRPr="00975038" w:rsidRDefault="00975038" w:rsidP="00975038">
      <w:pPr>
        <w:pStyle w:val="afc"/>
      </w:pPr>
      <w:r w:rsidRPr="00975038">
        <w:t xml:space="preserve">         from (select </w:t>
      </w:r>
      <w:proofErr w:type="spellStart"/>
      <w:r w:rsidRPr="00975038">
        <w:t>tablespace_name</w:t>
      </w:r>
      <w:proofErr w:type="spellEnd"/>
      <w:r w:rsidRPr="00975038">
        <w:t>,</w:t>
      </w:r>
    </w:p>
    <w:p w14:paraId="2F52E111" w14:textId="77777777" w:rsidR="00975038" w:rsidRPr="00975038" w:rsidRDefault="00975038" w:rsidP="00975038">
      <w:pPr>
        <w:pStyle w:val="afc"/>
      </w:pPr>
      <w:r w:rsidRPr="00975038">
        <w:t xml:space="preserve">                      sum(bytes) bytes</w:t>
      </w:r>
    </w:p>
    <w:p w14:paraId="19910EA3" w14:textId="77777777" w:rsidR="00975038" w:rsidRPr="00975038" w:rsidRDefault="00975038" w:rsidP="00975038">
      <w:pPr>
        <w:pStyle w:val="afc"/>
      </w:pPr>
      <w:r w:rsidRPr="00975038">
        <w:t xml:space="preserve">               from </w:t>
      </w:r>
      <w:proofErr w:type="spellStart"/>
      <w:r w:rsidRPr="00975038">
        <w:t>dba_data_files</w:t>
      </w:r>
      <w:proofErr w:type="spellEnd"/>
    </w:p>
    <w:p w14:paraId="6CEB454D" w14:textId="77777777" w:rsidR="00975038" w:rsidRPr="00975038" w:rsidRDefault="00975038" w:rsidP="00975038">
      <w:pPr>
        <w:pStyle w:val="afc"/>
      </w:pPr>
      <w:r w:rsidRPr="00975038">
        <w:t xml:space="preserve">               group by </w:t>
      </w:r>
      <w:proofErr w:type="spellStart"/>
      <w:r w:rsidRPr="00975038">
        <w:t>tablespace_name</w:t>
      </w:r>
      <w:proofErr w:type="spellEnd"/>
      <w:r w:rsidRPr="00975038">
        <w:t>) a,</w:t>
      </w:r>
    </w:p>
    <w:p w14:paraId="18CE7CC2" w14:textId="77777777" w:rsidR="00975038" w:rsidRPr="00975038" w:rsidRDefault="00975038" w:rsidP="00975038">
      <w:pPr>
        <w:pStyle w:val="afc"/>
      </w:pPr>
      <w:r w:rsidRPr="00975038">
        <w:t xml:space="preserve">              (select </w:t>
      </w:r>
      <w:proofErr w:type="spellStart"/>
      <w:r w:rsidRPr="00975038">
        <w:t>tablespace_name</w:t>
      </w:r>
      <w:proofErr w:type="spellEnd"/>
      <w:r w:rsidRPr="00975038">
        <w:t>,</w:t>
      </w:r>
    </w:p>
    <w:p w14:paraId="4494D39A" w14:textId="77777777" w:rsidR="00975038" w:rsidRPr="00975038" w:rsidRDefault="00975038" w:rsidP="00975038">
      <w:pPr>
        <w:pStyle w:val="afc"/>
      </w:pPr>
      <w:r w:rsidRPr="00975038">
        <w:t xml:space="preserve">                      sum(bytes) bytes</w:t>
      </w:r>
    </w:p>
    <w:p w14:paraId="1C868C78" w14:textId="77777777" w:rsidR="00975038" w:rsidRPr="00975038" w:rsidRDefault="00975038" w:rsidP="00975038">
      <w:pPr>
        <w:pStyle w:val="afc"/>
      </w:pPr>
      <w:r w:rsidRPr="00975038">
        <w:t xml:space="preserve">               from </w:t>
      </w:r>
      <w:proofErr w:type="spellStart"/>
      <w:r w:rsidRPr="00975038">
        <w:t>dba_free_space</w:t>
      </w:r>
      <w:proofErr w:type="spellEnd"/>
    </w:p>
    <w:p w14:paraId="70C7A30B" w14:textId="77777777" w:rsidR="00975038" w:rsidRPr="00975038" w:rsidRDefault="00975038" w:rsidP="00975038">
      <w:pPr>
        <w:pStyle w:val="afc"/>
      </w:pPr>
      <w:r w:rsidRPr="00975038">
        <w:t xml:space="preserve">               group by </w:t>
      </w:r>
      <w:proofErr w:type="spellStart"/>
      <w:r w:rsidRPr="00975038">
        <w:t>tablespace_name</w:t>
      </w:r>
      <w:proofErr w:type="spellEnd"/>
      <w:r w:rsidRPr="00975038">
        <w:t>) b</w:t>
      </w:r>
    </w:p>
    <w:p w14:paraId="35C6D9D4" w14:textId="77777777" w:rsidR="00975038" w:rsidRPr="00975038" w:rsidRDefault="00975038" w:rsidP="00975038">
      <w:pPr>
        <w:pStyle w:val="afc"/>
      </w:pPr>
      <w:r w:rsidRPr="00975038">
        <w:t xml:space="preserve">         where </w:t>
      </w:r>
      <w:proofErr w:type="spellStart"/>
      <w:r w:rsidRPr="00975038">
        <w:t>a.tablespace_name</w:t>
      </w:r>
      <w:proofErr w:type="spellEnd"/>
      <w:r w:rsidRPr="00975038">
        <w:t xml:space="preserve"> = </w:t>
      </w:r>
      <w:proofErr w:type="spellStart"/>
      <w:r w:rsidRPr="00975038">
        <w:t>b.tablespace_name</w:t>
      </w:r>
      <w:proofErr w:type="spellEnd"/>
    </w:p>
    <w:p w14:paraId="289F652C" w14:textId="77777777" w:rsidR="00975038" w:rsidRPr="00975038" w:rsidRDefault="00975038" w:rsidP="00975038">
      <w:pPr>
        <w:pStyle w:val="afc"/>
      </w:pPr>
      <w:r w:rsidRPr="00975038">
        <w:t xml:space="preserve">         union all</w:t>
      </w:r>
    </w:p>
    <w:p w14:paraId="05F90395" w14:textId="77777777" w:rsidR="00975038" w:rsidRPr="00975038" w:rsidRDefault="00975038" w:rsidP="00975038">
      <w:pPr>
        <w:pStyle w:val="afc"/>
      </w:pPr>
      <w:r w:rsidRPr="00975038">
        <w:t xml:space="preserve">         select </w:t>
      </w:r>
      <w:proofErr w:type="spellStart"/>
      <w:r w:rsidRPr="00975038">
        <w:t>c.tablespace_name</w:t>
      </w:r>
      <w:proofErr w:type="spellEnd"/>
      <w:r w:rsidRPr="00975038">
        <w:t>,</w:t>
      </w:r>
    </w:p>
    <w:p w14:paraId="3D0B2041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>(</w:t>
      </w:r>
      <w:proofErr w:type="spellStart"/>
      <w:r w:rsidRPr="00975038">
        <w:t>c.bytes</w:t>
      </w:r>
      <w:proofErr w:type="spellEnd"/>
      <w:r w:rsidRPr="00975038">
        <w:t xml:space="preserve"> / 1024 / 1024, '99,999.999')                  </w:t>
      </w:r>
      <w:proofErr w:type="spellStart"/>
      <w:r w:rsidRPr="00975038">
        <w:t>total_bytes</w:t>
      </w:r>
      <w:proofErr w:type="spellEnd"/>
      <w:r w:rsidRPr="00975038">
        <w:t>,</w:t>
      </w:r>
    </w:p>
    <w:p w14:paraId="6EE12F22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>((</w:t>
      </w:r>
      <w:proofErr w:type="spellStart"/>
      <w:r w:rsidRPr="00975038">
        <w:t>c.bytes</w:t>
      </w:r>
      <w:proofErr w:type="spellEnd"/>
      <w:r w:rsidRPr="00975038">
        <w:t xml:space="preserve"> - </w:t>
      </w:r>
      <w:proofErr w:type="spellStart"/>
      <w:r w:rsidRPr="00975038">
        <w:t>d.bytes_used</w:t>
      </w:r>
      <w:proofErr w:type="spellEnd"/>
      <w:r w:rsidRPr="00975038">
        <w:t xml:space="preserve">) / 1024 / 1024, '99,999.999') </w:t>
      </w:r>
      <w:proofErr w:type="spellStart"/>
      <w:r w:rsidRPr="00975038">
        <w:t>free_bytes</w:t>
      </w:r>
      <w:proofErr w:type="spellEnd"/>
      <w:r w:rsidRPr="00975038">
        <w:t>,</w:t>
      </w:r>
    </w:p>
    <w:p w14:paraId="4FDA1D2B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>(</w:t>
      </w:r>
      <w:proofErr w:type="spellStart"/>
      <w:r w:rsidRPr="00975038">
        <w:t>d.bytes_used</w:t>
      </w:r>
      <w:proofErr w:type="spellEnd"/>
      <w:r w:rsidRPr="00975038">
        <w:t xml:space="preserve"> / 1024 / 1024, '99,999.999')             </w:t>
      </w:r>
      <w:proofErr w:type="spellStart"/>
      <w:r w:rsidRPr="00975038">
        <w:t>use_bytes</w:t>
      </w:r>
      <w:proofErr w:type="spellEnd"/>
      <w:r w:rsidRPr="00975038">
        <w:t>,</w:t>
      </w:r>
    </w:p>
    <w:p w14:paraId="7D9DD129" w14:textId="77777777" w:rsidR="00975038" w:rsidRPr="00975038" w:rsidRDefault="00975038" w:rsidP="00975038">
      <w:pPr>
        <w:pStyle w:val="afc"/>
      </w:pPr>
      <w:r w:rsidRPr="00975038">
        <w:t xml:space="preserve">                </w:t>
      </w:r>
      <w:proofErr w:type="spellStart"/>
      <w:r w:rsidRPr="00975038">
        <w:t>to_char</w:t>
      </w:r>
      <w:proofErr w:type="spellEnd"/>
      <w:r w:rsidRPr="00975038">
        <w:t>(</w:t>
      </w:r>
      <w:proofErr w:type="spellStart"/>
      <w:r w:rsidRPr="00975038">
        <w:t>d.bytes_used</w:t>
      </w:r>
      <w:proofErr w:type="spellEnd"/>
      <w:r w:rsidRPr="00975038">
        <w:t xml:space="preserve"> * 100 / </w:t>
      </w:r>
      <w:proofErr w:type="spellStart"/>
      <w:r w:rsidRPr="00975038">
        <w:t>c.bytes</w:t>
      </w:r>
      <w:proofErr w:type="spellEnd"/>
      <w:r w:rsidRPr="00975038">
        <w:t>, '99.99') || '%'         use</w:t>
      </w:r>
    </w:p>
    <w:p w14:paraId="2A6E0A3B" w14:textId="77777777" w:rsidR="00975038" w:rsidRPr="00975038" w:rsidRDefault="00975038" w:rsidP="00975038">
      <w:pPr>
        <w:pStyle w:val="afc"/>
      </w:pPr>
      <w:r w:rsidRPr="00975038">
        <w:t xml:space="preserve">         from (select </w:t>
      </w:r>
      <w:proofErr w:type="spellStart"/>
      <w:r w:rsidRPr="00975038">
        <w:t>tablespace_name</w:t>
      </w:r>
      <w:proofErr w:type="spellEnd"/>
      <w:r w:rsidRPr="00975038">
        <w:t>, sum(bytes) bytes</w:t>
      </w:r>
    </w:p>
    <w:p w14:paraId="5A8B487B" w14:textId="77777777" w:rsidR="00975038" w:rsidRPr="00975038" w:rsidRDefault="00975038" w:rsidP="00975038">
      <w:pPr>
        <w:pStyle w:val="afc"/>
      </w:pPr>
      <w:r w:rsidRPr="00975038">
        <w:t xml:space="preserve">               from </w:t>
      </w:r>
      <w:proofErr w:type="spellStart"/>
      <w:r w:rsidRPr="00975038">
        <w:t>dba_temp_files</w:t>
      </w:r>
      <w:proofErr w:type="spellEnd"/>
    </w:p>
    <w:p w14:paraId="2C6888BA" w14:textId="77777777" w:rsidR="00975038" w:rsidRPr="00975038" w:rsidRDefault="00975038" w:rsidP="00975038">
      <w:pPr>
        <w:pStyle w:val="afc"/>
      </w:pPr>
      <w:r w:rsidRPr="00975038">
        <w:t xml:space="preserve">               group by </w:t>
      </w:r>
      <w:proofErr w:type="spellStart"/>
      <w:r w:rsidRPr="00975038">
        <w:t>tablespace_name</w:t>
      </w:r>
      <w:proofErr w:type="spellEnd"/>
      <w:r w:rsidRPr="00975038">
        <w:t>) c,</w:t>
      </w:r>
    </w:p>
    <w:p w14:paraId="41520C94" w14:textId="77777777" w:rsidR="00975038" w:rsidRPr="00975038" w:rsidRDefault="00975038" w:rsidP="00975038">
      <w:pPr>
        <w:pStyle w:val="afc"/>
      </w:pPr>
      <w:r w:rsidRPr="00975038">
        <w:t xml:space="preserve">              (select </w:t>
      </w:r>
      <w:proofErr w:type="spellStart"/>
      <w:r w:rsidRPr="00975038">
        <w:t>tablespace_name</w:t>
      </w:r>
      <w:proofErr w:type="spellEnd"/>
      <w:r w:rsidRPr="00975038">
        <w:t>, sum(</w:t>
      </w:r>
      <w:proofErr w:type="spellStart"/>
      <w:r w:rsidRPr="00975038">
        <w:t>bytes_cached</w:t>
      </w:r>
      <w:proofErr w:type="spellEnd"/>
      <w:r w:rsidRPr="00975038">
        <w:t xml:space="preserve">) </w:t>
      </w:r>
      <w:proofErr w:type="spellStart"/>
      <w:r w:rsidRPr="00975038">
        <w:t>bytes_used</w:t>
      </w:r>
      <w:proofErr w:type="spellEnd"/>
    </w:p>
    <w:p w14:paraId="03B96EC6" w14:textId="77777777" w:rsidR="00975038" w:rsidRPr="00975038" w:rsidRDefault="00975038" w:rsidP="00975038">
      <w:pPr>
        <w:pStyle w:val="afc"/>
      </w:pPr>
      <w:r w:rsidRPr="00975038">
        <w:t xml:space="preserve">               from </w:t>
      </w:r>
      <w:proofErr w:type="spellStart"/>
      <w:r w:rsidRPr="00975038">
        <w:t>v$temp_extent_pool</w:t>
      </w:r>
      <w:proofErr w:type="spellEnd"/>
    </w:p>
    <w:p w14:paraId="7BDB4FB5" w14:textId="77777777" w:rsidR="00975038" w:rsidRPr="00975038" w:rsidRDefault="00975038" w:rsidP="00975038">
      <w:pPr>
        <w:pStyle w:val="afc"/>
      </w:pPr>
      <w:r w:rsidRPr="00975038">
        <w:t xml:space="preserve">               group by </w:t>
      </w:r>
      <w:proofErr w:type="spellStart"/>
      <w:r w:rsidRPr="00975038">
        <w:t>tablespace_name</w:t>
      </w:r>
      <w:proofErr w:type="spellEnd"/>
      <w:r w:rsidRPr="00975038">
        <w:t>) d</w:t>
      </w:r>
    </w:p>
    <w:p w14:paraId="278DD249" w14:textId="77777777" w:rsidR="00975038" w:rsidRPr="00975038" w:rsidRDefault="00975038" w:rsidP="00975038">
      <w:pPr>
        <w:pStyle w:val="afc"/>
      </w:pPr>
      <w:r w:rsidRPr="00975038">
        <w:t xml:space="preserve">         where </w:t>
      </w:r>
      <w:proofErr w:type="spellStart"/>
      <w:r w:rsidRPr="00975038">
        <w:t>c.tablespace_name</w:t>
      </w:r>
      <w:proofErr w:type="spellEnd"/>
      <w:r w:rsidRPr="00975038">
        <w:t xml:space="preserve"> = </w:t>
      </w:r>
      <w:proofErr w:type="spellStart"/>
      <w:r w:rsidRPr="00975038">
        <w:t>d.tablespace_name</w:t>
      </w:r>
      <w:proofErr w:type="spellEnd"/>
      <w:r w:rsidRPr="00975038">
        <w:t>)</w:t>
      </w:r>
    </w:p>
    <w:p w14:paraId="4D93A7E2" w14:textId="664516F6" w:rsidR="00C46B83" w:rsidRDefault="00975038" w:rsidP="00975038">
      <w:pPr>
        <w:pStyle w:val="afc"/>
      </w:pPr>
      <w:r w:rsidRPr="00975038">
        <w:t>order by 5;</w:t>
      </w:r>
    </w:p>
    <w:p w14:paraId="038EC459" w14:textId="77777777" w:rsidR="00975038" w:rsidRDefault="00975038" w:rsidP="00975038">
      <w:pPr>
        <w:pStyle w:val="a0"/>
        <w:ind w:leftChars="355" w:left="710" w:firstLine="1"/>
        <w:rPr>
          <w:lang w:eastAsia="zh-CN"/>
        </w:rPr>
      </w:pPr>
    </w:p>
    <w:p w14:paraId="349C75AC" w14:textId="77777777" w:rsidR="00C46B83" w:rsidRDefault="00C46B83" w:rsidP="0058248C">
      <w:pPr>
        <w:pStyle w:val="30"/>
      </w:pPr>
      <w:bookmarkStart w:id="30" w:name="_Toc99826057"/>
      <w:bookmarkStart w:id="31" w:name="_Toc99977157"/>
      <w:proofErr w:type="spellStart"/>
      <w:r>
        <w:rPr>
          <w:rFonts w:hint="eastAsia"/>
        </w:rPr>
        <w:t>查看临时表空间使用情况</w:t>
      </w:r>
      <w:bookmarkEnd w:id="30"/>
      <w:bookmarkEnd w:id="31"/>
      <w:proofErr w:type="spellEnd"/>
    </w:p>
    <w:p w14:paraId="715B28E3" w14:textId="44DC5174" w:rsidR="00C46B83" w:rsidRDefault="00827528" w:rsidP="0058248C">
      <w:pPr>
        <w:pStyle w:val="afc"/>
      </w:pPr>
      <w:r w:rsidRPr="00827528">
        <w:rPr>
          <w:b/>
        </w:rPr>
        <w:t>SQL&gt;</w:t>
      </w:r>
      <w:r w:rsidR="0058248C">
        <w:t xml:space="preserve"> </w:t>
      </w:r>
      <w:r w:rsidR="00C46B83">
        <w:t xml:space="preserve">SELECT </w:t>
      </w:r>
      <w:proofErr w:type="spellStart"/>
      <w:r w:rsidR="00C46B83">
        <w:t>tablespace_name</w:t>
      </w:r>
      <w:proofErr w:type="spellEnd"/>
      <w:r w:rsidR="00C46B83">
        <w:t xml:space="preserve">, </w:t>
      </w:r>
      <w:proofErr w:type="spellStart"/>
      <w:r w:rsidR="00C46B83">
        <w:t>extent_size</w:t>
      </w:r>
      <w:proofErr w:type="spellEnd"/>
      <w:r w:rsidR="00C46B83">
        <w:t xml:space="preserve">, </w:t>
      </w:r>
      <w:proofErr w:type="spellStart"/>
      <w:r w:rsidR="00C46B83">
        <w:t>total_extents</w:t>
      </w:r>
      <w:proofErr w:type="spellEnd"/>
      <w:r w:rsidR="00C46B83">
        <w:t xml:space="preserve">, </w:t>
      </w:r>
      <w:proofErr w:type="spellStart"/>
      <w:r w:rsidR="00C46B83">
        <w:t>used_extents,free_extents</w:t>
      </w:r>
      <w:proofErr w:type="spellEnd"/>
      <w:r w:rsidR="00C46B83">
        <w:t xml:space="preserve">, </w:t>
      </w:r>
      <w:proofErr w:type="spellStart"/>
      <w:r w:rsidR="00C46B83">
        <w:t>max_used_size</w:t>
      </w:r>
      <w:proofErr w:type="spellEnd"/>
      <w:r w:rsidR="00C46B83">
        <w:t xml:space="preserve"> FROM </w:t>
      </w:r>
      <w:proofErr w:type="spellStart"/>
      <w:r w:rsidR="00C46B83">
        <w:t>v$sort_segment</w:t>
      </w:r>
      <w:proofErr w:type="spellEnd"/>
      <w:r w:rsidR="00C46B83">
        <w:t>;</w:t>
      </w:r>
    </w:p>
    <w:p w14:paraId="755D18B1" w14:textId="77777777" w:rsidR="007376D2" w:rsidRDefault="007376D2" w:rsidP="00A4708F">
      <w:pPr>
        <w:pStyle w:val="a0"/>
        <w:ind w:leftChars="355" w:left="710" w:firstLine="1"/>
        <w:rPr>
          <w:lang w:eastAsia="zh-CN"/>
        </w:rPr>
      </w:pPr>
    </w:p>
    <w:p w14:paraId="513C91C3" w14:textId="799C7CFD" w:rsidR="00C46B83" w:rsidRDefault="00C46B83" w:rsidP="007376D2">
      <w:pPr>
        <w:pStyle w:val="30"/>
      </w:pPr>
      <w:bookmarkStart w:id="32" w:name="_Toc99826058"/>
      <w:bookmarkStart w:id="33" w:name="_Toc99977158"/>
      <w:proofErr w:type="spellStart"/>
      <w:r>
        <w:rPr>
          <w:rFonts w:hint="eastAsia"/>
        </w:rPr>
        <w:t>查看哪些</w:t>
      </w:r>
      <w:r>
        <w:rPr>
          <w:rFonts w:hint="eastAsia"/>
        </w:rPr>
        <w:t>sql</w:t>
      </w:r>
      <w:r>
        <w:rPr>
          <w:rFonts w:hint="eastAsia"/>
        </w:rPr>
        <w:t>占用临时表空间</w:t>
      </w:r>
      <w:bookmarkEnd w:id="32"/>
      <w:bookmarkEnd w:id="33"/>
      <w:proofErr w:type="spellEnd"/>
    </w:p>
    <w:p w14:paraId="0373FD16" w14:textId="7CBC4D20" w:rsidR="00B0211E" w:rsidRPr="00B0211E" w:rsidRDefault="00B0211E" w:rsidP="000A0D20">
      <w:pPr>
        <w:pStyle w:val="a0"/>
        <w:ind w:leftChars="300" w:left="600"/>
        <w:rPr>
          <w:b/>
          <w:bCs/>
        </w:rPr>
      </w:pPr>
      <w:r w:rsidRPr="00B0211E">
        <w:rPr>
          <w:rFonts w:hint="eastAsia"/>
          <w:b/>
          <w:bCs/>
          <w:lang w:eastAsia="zh-CN"/>
        </w:rPr>
        <w:t>方法</w:t>
      </w:r>
      <w:r w:rsidRPr="00B0211E">
        <w:rPr>
          <w:rFonts w:hint="eastAsia"/>
          <w:b/>
          <w:bCs/>
          <w:lang w:eastAsia="zh-CN"/>
        </w:rPr>
        <w:t>1</w:t>
      </w:r>
      <w:r w:rsidRPr="00B0211E">
        <w:rPr>
          <w:rFonts w:hint="eastAsia"/>
          <w:b/>
          <w:bCs/>
          <w:lang w:eastAsia="zh-CN"/>
        </w:rPr>
        <w:t>：</w:t>
      </w:r>
    </w:p>
    <w:p w14:paraId="19D77F9B" w14:textId="77777777" w:rsidR="007376D2" w:rsidRDefault="007376D2" w:rsidP="00B0211E">
      <w:pPr>
        <w:pStyle w:val="afc"/>
      </w:pPr>
      <w:r>
        <w:t>set lines 200 pages 200</w:t>
      </w:r>
    </w:p>
    <w:p w14:paraId="7B471A86" w14:textId="1B36C5A8" w:rsidR="007376D2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7376D2">
        <w:t>username for a25</w:t>
      </w:r>
    </w:p>
    <w:p w14:paraId="71D16FE0" w14:textId="639C4B78" w:rsidR="007376D2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7376D2">
        <w:t>tablespace for a25</w:t>
      </w:r>
    </w:p>
    <w:p w14:paraId="7CF2ECA9" w14:textId="19747BEF" w:rsidR="00B0211E" w:rsidRP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B0211E" w:rsidRPr="00B0211E">
        <w:t>s.username</w:t>
      </w:r>
      <w:proofErr w:type="spellEnd"/>
      <w:r w:rsidR="00B0211E" w:rsidRPr="00B0211E">
        <w:t xml:space="preserve">, </w:t>
      </w:r>
      <w:proofErr w:type="spellStart"/>
      <w:r w:rsidR="00B0211E" w:rsidRPr="00B0211E">
        <w:t>s.sql_id</w:t>
      </w:r>
      <w:proofErr w:type="spellEnd"/>
      <w:r w:rsidR="00B0211E" w:rsidRPr="00B0211E">
        <w:t xml:space="preserve">, </w:t>
      </w:r>
      <w:proofErr w:type="spellStart"/>
      <w:r w:rsidR="00B0211E" w:rsidRPr="00B0211E">
        <w:t>u.tablespace</w:t>
      </w:r>
      <w:proofErr w:type="spellEnd"/>
      <w:r w:rsidR="00B0211E" w:rsidRPr="00B0211E">
        <w:t xml:space="preserve">, </w:t>
      </w:r>
      <w:proofErr w:type="spellStart"/>
      <w:r w:rsidR="00B0211E" w:rsidRPr="00B0211E">
        <w:t>u.contents</w:t>
      </w:r>
      <w:proofErr w:type="spellEnd"/>
      <w:r w:rsidR="00B0211E" w:rsidRPr="00B0211E">
        <w:t xml:space="preserve">, </w:t>
      </w:r>
      <w:proofErr w:type="spellStart"/>
      <w:r w:rsidR="00B0211E" w:rsidRPr="00B0211E">
        <w:t>u.extents</w:t>
      </w:r>
      <w:proofErr w:type="spellEnd"/>
      <w:r w:rsidR="00B0211E" w:rsidRPr="00B0211E">
        <w:t xml:space="preserve">, </w:t>
      </w:r>
      <w:proofErr w:type="spellStart"/>
      <w:r w:rsidR="00B0211E" w:rsidRPr="00B0211E">
        <w:t>u.blocks</w:t>
      </w:r>
      <w:proofErr w:type="spellEnd"/>
    </w:p>
    <w:p w14:paraId="0E6E0AA8" w14:textId="77777777" w:rsidR="00B0211E" w:rsidRPr="00B0211E" w:rsidRDefault="00B0211E" w:rsidP="00B0211E">
      <w:pPr>
        <w:pStyle w:val="afc"/>
      </w:pPr>
      <w:r w:rsidRPr="00B0211E">
        <w:lastRenderedPageBreak/>
        <w:t xml:space="preserve">from </w:t>
      </w:r>
      <w:proofErr w:type="spellStart"/>
      <w:r w:rsidRPr="00B0211E">
        <w:t>v$session</w:t>
      </w:r>
      <w:proofErr w:type="spellEnd"/>
      <w:r w:rsidRPr="00B0211E">
        <w:t xml:space="preserve"> s,</w:t>
      </w:r>
    </w:p>
    <w:p w14:paraId="2E9B7ADE" w14:textId="77777777" w:rsidR="00B0211E" w:rsidRPr="00B0211E" w:rsidRDefault="00B0211E" w:rsidP="00B0211E">
      <w:pPr>
        <w:pStyle w:val="afc"/>
      </w:pPr>
      <w:r w:rsidRPr="00B0211E">
        <w:t xml:space="preserve">     </w:t>
      </w:r>
      <w:proofErr w:type="spellStart"/>
      <w:r w:rsidRPr="00B0211E">
        <w:t>v$sort_usage</w:t>
      </w:r>
      <w:proofErr w:type="spellEnd"/>
      <w:r w:rsidRPr="00B0211E">
        <w:t xml:space="preserve"> u</w:t>
      </w:r>
    </w:p>
    <w:p w14:paraId="1DC55418" w14:textId="77777777" w:rsidR="00B0211E" w:rsidRPr="00B0211E" w:rsidRDefault="00B0211E" w:rsidP="00B0211E">
      <w:pPr>
        <w:pStyle w:val="afc"/>
      </w:pPr>
      <w:r w:rsidRPr="00B0211E">
        <w:t xml:space="preserve">where </w:t>
      </w:r>
      <w:proofErr w:type="spellStart"/>
      <w:r w:rsidRPr="00B0211E">
        <w:t>s.saddr</w:t>
      </w:r>
      <w:proofErr w:type="spellEnd"/>
      <w:r w:rsidRPr="00B0211E">
        <w:t xml:space="preserve"> = </w:t>
      </w:r>
      <w:proofErr w:type="spellStart"/>
      <w:r w:rsidRPr="00B0211E">
        <w:t>u.session_addr</w:t>
      </w:r>
      <w:proofErr w:type="spellEnd"/>
    </w:p>
    <w:p w14:paraId="4059DF75" w14:textId="15EA6376" w:rsidR="007376D2" w:rsidRDefault="00B0211E" w:rsidP="00B0211E">
      <w:pPr>
        <w:pStyle w:val="afc"/>
      </w:pPr>
      <w:r w:rsidRPr="00B0211E">
        <w:t>order by 1, 2;</w:t>
      </w:r>
    </w:p>
    <w:p w14:paraId="5BF65931" w14:textId="450891D5" w:rsidR="00B0211E" w:rsidRPr="00B0211E" w:rsidRDefault="00B0211E" w:rsidP="000A0D20">
      <w:pPr>
        <w:pStyle w:val="a0"/>
        <w:ind w:leftChars="300" w:left="600"/>
        <w:rPr>
          <w:b/>
          <w:bCs/>
          <w:lang w:eastAsia="zh-CN"/>
        </w:rPr>
      </w:pPr>
      <w:r w:rsidRPr="00B0211E">
        <w:rPr>
          <w:rFonts w:hint="eastAsia"/>
          <w:b/>
          <w:bCs/>
          <w:lang w:eastAsia="zh-CN"/>
        </w:rPr>
        <w:t>方法</w:t>
      </w:r>
      <w:r w:rsidRPr="00B0211E">
        <w:rPr>
          <w:rFonts w:hint="eastAsia"/>
          <w:b/>
          <w:bCs/>
          <w:lang w:eastAsia="zh-CN"/>
        </w:rPr>
        <w:t>2</w:t>
      </w:r>
      <w:r w:rsidRPr="00B0211E">
        <w:rPr>
          <w:rFonts w:hint="eastAsia"/>
          <w:b/>
          <w:bCs/>
          <w:lang w:eastAsia="zh-CN"/>
        </w:rPr>
        <w:t>：</w:t>
      </w:r>
    </w:p>
    <w:p w14:paraId="7BFF3B24" w14:textId="737C35A3" w:rsidR="00C46B83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set </w:t>
      </w:r>
      <w:proofErr w:type="spellStart"/>
      <w:r w:rsidR="00C46B83">
        <w:t>linesize</w:t>
      </w:r>
      <w:proofErr w:type="spellEnd"/>
      <w:r w:rsidR="00C46B83">
        <w:t xml:space="preserve"> 200 </w:t>
      </w:r>
      <w:proofErr w:type="spellStart"/>
      <w:r w:rsidR="00C46B83">
        <w:t>pagesize</w:t>
      </w:r>
      <w:proofErr w:type="spellEnd"/>
      <w:r w:rsidR="00C46B83">
        <w:t xml:space="preserve"> 50</w:t>
      </w:r>
    </w:p>
    <w:p w14:paraId="098CC24D" w14:textId="6E456ABD" w:rsidR="00C46B83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C46B83">
        <w:t>username for a20</w:t>
      </w:r>
    </w:p>
    <w:p w14:paraId="7806BEF0" w14:textId="04613C92" w:rsidR="00C46B83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C46B83">
        <w:t>TABLESPACE for a15</w:t>
      </w:r>
    </w:p>
    <w:p w14:paraId="35D7FB84" w14:textId="17CDA84C" w:rsidR="00C46B83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C46B83">
        <w:t>SQL_TEXT for a80</w:t>
      </w:r>
    </w:p>
    <w:p w14:paraId="3716A5EC" w14:textId="67253959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B0211E">
        <w:t>se.username</w:t>
      </w:r>
      <w:proofErr w:type="spellEnd"/>
      <w:r w:rsidR="00B0211E">
        <w:t>,</w:t>
      </w:r>
    </w:p>
    <w:p w14:paraId="7AE80D4C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se.sid</w:t>
      </w:r>
      <w:proofErr w:type="spellEnd"/>
      <w:r>
        <w:t>,</w:t>
      </w:r>
    </w:p>
    <w:p w14:paraId="33531026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su.extents</w:t>
      </w:r>
      <w:proofErr w:type="spellEnd"/>
      <w:r>
        <w:t>,</w:t>
      </w:r>
    </w:p>
    <w:p w14:paraId="149F5F3E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su.blocks</w:t>
      </w:r>
      <w:proofErr w:type="spellEnd"/>
      <w:r>
        <w:t xml:space="preserve"> * </w:t>
      </w:r>
      <w:proofErr w:type="spellStart"/>
      <w:r>
        <w:t>to_number</w:t>
      </w:r>
      <w:proofErr w:type="spellEnd"/>
      <w:r>
        <w:t>(</w:t>
      </w:r>
      <w:proofErr w:type="spellStart"/>
      <w:r>
        <w:t>rtrim</w:t>
      </w:r>
      <w:proofErr w:type="spellEnd"/>
      <w:r>
        <w:t>(</w:t>
      </w:r>
      <w:proofErr w:type="spellStart"/>
      <w:r>
        <w:t>p.value</w:t>
      </w:r>
      <w:proofErr w:type="spellEnd"/>
      <w:r>
        <w:t>)) as space,</w:t>
      </w:r>
    </w:p>
    <w:p w14:paraId="41159468" w14:textId="77777777" w:rsidR="00B0211E" w:rsidRDefault="00B0211E" w:rsidP="00B0211E">
      <w:pPr>
        <w:pStyle w:val="afc"/>
      </w:pPr>
      <w:r>
        <w:t xml:space="preserve">       tablespace,</w:t>
      </w:r>
    </w:p>
    <w:p w14:paraId="73EB2D2C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segtype</w:t>
      </w:r>
      <w:proofErr w:type="spellEnd"/>
      <w:r>
        <w:t>,</w:t>
      </w:r>
    </w:p>
    <w:p w14:paraId="2030F78F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s.sql_id</w:t>
      </w:r>
      <w:proofErr w:type="spellEnd"/>
      <w:r>
        <w:t>,</w:t>
      </w:r>
    </w:p>
    <w:p w14:paraId="1195E51F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sql_text</w:t>
      </w:r>
      <w:proofErr w:type="spellEnd"/>
    </w:p>
    <w:p w14:paraId="3E838445" w14:textId="77777777" w:rsidR="00B0211E" w:rsidRDefault="00B0211E" w:rsidP="00B0211E">
      <w:pPr>
        <w:pStyle w:val="afc"/>
      </w:pPr>
      <w:r>
        <w:t xml:space="preserve">from </w:t>
      </w:r>
      <w:proofErr w:type="spellStart"/>
      <w:r>
        <w:t>v$sort_usage</w:t>
      </w:r>
      <w:proofErr w:type="spellEnd"/>
      <w:r>
        <w:t xml:space="preserve"> </w:t>
      </w:r>
      <w:proofErr w:type="spellStart"/>
      <w:r>
        <w:t>su</w:t>
      </w:r>
      <w:proofErr w:type="spellEnd"/>
      <w:r>
        <w:t>,</w:t>
      </w:r>
    </w:p>
    <w:p w14:paraId="567612C6" w14:textId="77777777" w:rsidR="00B0211E" w:rsidRDefault="00B0211E" w:rsidP="00B0211E">
      <w:pPr>
        <w:pStyle w:val="afc"/>
      </w:pPr>
      <w:r>
        <w:t xml:space="preserve">     </w:t>
      </w:r>
      <w:proofErr w:type="spellStart"/>
      <w:r>
        <w:t>v$parameter</w:t>
      </w:r>
      <w:proofErr w:type="spellEnd"/>
      <w:r>
        <w:t xml:space="preserve"> p,</w:t>
      </w:r>
    </w:p>
    <w:p w14:paraId="0ABB0941" w14:textId="77777777" w:rsidR="00B0211E" w:rsidRDefault="00B0211E" w:rsidP="00B0211E">
      <w:pPr>
        <w:pStyle w:val="afc"/>
      </w:pPr>
      <w:r>
        <w:t xml:space="preserve">     </w:t>
      </w:r>
      <w:proofErr w:type="spellStart"/>
      <w:r>
        <w:t>v$session</w:t>
      </w:r>
      <w:proofErr w:type="spellEnd"/>
      <w:r>
        <w:t xml:space="preserve"> se,</w:t>
      </w:r>
    </w:p>
    <w:p w14:paraId="445EB57D" w14:textId="77777777" w:rsidR="00B0211E" w:rsidRDefault="00B0211E" w:rsidP="00B0211E">
      <w:pPr>
        <w:pStyle w:val="afc"/>
      </w:pPr>
      <w:r>
        <w:t xml:space="preserve">     </w:t>
      </w:r>
      <w:proofErr w:type="spellStart"/>
      <w:r>
        <w:t>v$sql</w:t>
      </w:r>
      <w:proofErr w:type="spellEnd"/>
      <w:r>
        <w:t xml:space="preserve"> s</w:t>
      </w:r>
    </w:p>
    <w:p w14:paraId="00656311" w14:textId="77777777" w:rsidR="00B0211E" w:rsidRDefault="00B0211E" w:rsidP="00B0211E">
      <w:pPr>
        <w:pStyle w:val="afc"/>
      </w:pPr>
      <w:r>
        <w:t>where p.name = '</w:t>
      </w:r>
      <w:proofErr w:type="spellStart"/>
      <w:r>
        <w:t>db_block_size</w:t>
      </w:r>
      <w:proofErr w:type="spellEnd"/>
      <w:r>
        <w:t>'</w:t>
      </w:r>
    </w:p>
    <w:p w14:paraId="4C9630CF" w14:textId="77777777" w:rsidR="00B0211E" w:rsidRDefault="00B0211E" w:rsidP="00B0211E">
      <w:pPr>
        <w:pStyle w:val="afc"/>
      </w:pPr>
      <w:r>
        <w:t xml:space="preserve">  and </w:t>
      </w:r>
      <w:proofErr w:type="spellStart"/>
      <w:r>
        <w:t>su.session_addr</w:t>
      </w:r>
      <w:proofErr w:type="spellEnd"/>
      <w:r>
        <w:t xml:space="preserve"> = </w:t>
      </w:r>
      <w:proofErr w:type="spellStart"/>
      <w:r>
        <w:t>se.saddr</w:t>
      </w:r>
      <w:proofErr w:type="spellEnd"/>
    </w:p>
    <w:p w14:paraId="38DB406E" w14:textId="77777777" w:rsidR="00B0211E" w:rsidRDefault="00B0211E" w:rsidP="00B0211E">
      <w:pPr>
        <w:pStyle w:val="afc"/>
      </w:pPr>
      <w:r>
        <w:t xml:space="preserve">  and </w:t>
      </w:r>
      <w:proofErr w:type="spellStart"/>
      <w:r>
        <w:t>s.hash_value</w:t>
      </w:r>
      <w:proofErr w:type="spellEnd"/>
      <w:r>
        <w:t xml:space="preserve"> = </w:t>
      </w:r>
      <w:proofErr w:type="spellStart"/>
      <w:r>
        <w:t>su.sqlhash</w:t>
      </w:r>
      <w:proofErr w:type="spellEnd"/>
    </w:p>
    <w:p w14:paraId="4E438BE9" w14:textId="77777777" w:rsidR="00B0211E" w:rsidRDefault="00B0211E" w:rsidP="00B0211E">
      <w:pPr>
        <w:pStyle w:val="afc"/>
      </w:pPr>
      <w:r>
        <w:t xml:space="preserve">  and </w:t>
      </w:r>
      <w:proofErr w:type="spellStart"/>
      <w:r>
        <w:t>s.address</w:t>
      </w:r>
      <w:proofErr w:type="spellEnd"/>
      <w:r>
        <w:t xml:space="preserve"> = </w:t>
      </w:r>
      <w:proofErr w:type="spellStart"/>
      <w:r>
        <w:t>su.sqladdr</w:t>
      </w:r>
      <w:proofErr w:type="spellEnd"/>
    </w:p>
    <w:p w14:paraId="44AD25D6" w14:textId="1721EA44" w:rsidR="007376D2" w:rsidRDefault="00B0211E" w:rsidP="00B0211E">
      <w:pPr>
        <w:pStyle w:val="afc"/>
      </w:pPr>
      <w:r>
        <w:t xml:space="preserve">order by </w:t>
      </w:r>
      <w:proofErr w:type="spellStart"/>
      <w:r>
        <w:t>se.username</w:t>
      </w:r>
      <w:proofErr w:type="spellEnd"/>
      <w:r>
        <w:t xml:space="preserve">, </w:t>
      </w:r>
      <w:proofErr w:type="spellStart"/>
      <w:r>
        <w:t>se.sid</w:t>
      </w:r>
      <w:proofErr w:type="spellEnd"/>
      <w:r>
        <w:t>;</w:t>
      </w:r>
    </w:p>
    <w:p w14:paraId="0B24F5D8" w14:textId="77777777" w:rsidR="00B0211E" w:rsidRDefault="00B0211E" w:rsidP="00B0211E">
      <w:pPr>
        <w:pStyle w:val="a0"/>
        <w:ind w:leftChars="355" w:left="710" w:firstLine="1"/>
        <w:rPr>
          <w:lang w:eastAsia="zh-CN"/>
        </w:rPr>
      </w:pPr>
    </w:p>
    <w:p w14:paraId="718428F4" w14:textId="77777777" w:rsidR="00C46B83" w:rsidRDefault="00C46B83" w:rsidP="00B0211E">
      <w:pPr>
        <w:pStyle w:val="30"/>
      </w:pPr>
      <w:bookmarkStart w:id="34" w:name="_Toc99826059"/>
      <w:bookmarkStart w:id="35" w:name="_Toc99977159"/>
      <w:proofErr w:type="spellStart"/>
      <w:r>
        <w:rPr>
          <w:rFonts w:hint="eastAsia"/>
        </w:rPr>
        <w:t>查看</w:t>
      </w:r>
      <w:r>
        <w:rPr>
          <w:rFonts w:hint="eastAsia"/>
        </w:rPr>
        <w:t>sql</w:t>
      </w:r>
      <w:r>
        <w:rPr>
          <w:rFonts w:hint="eastAsia"/>
        </w:rPr>
        <w:t>占用</w:t>
      </w:r>
      <w:r>
        <w:rPr>
          <w:rFonts w:hint="eastAsia"/>
        </w:rPr>
        <w:t>undo</w:t>
      </w:r>
      <w:r>
        <w:rPr>
          <w:rFonts w:hint="eastAsia"/>
        </w:rPr>
        <w:t>的详细信息</w:t>
      </w:r>
      <w:bookmarkEnd w:id="34"/>
      <w:bookmarkEnd w:id="35"/>
      <w:proofErr w:type="spellEnd"/>
    </w:p>
    <w:p w14:paraId="3CAF1F04" w14:textId="56EE44AB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set </w:t>
      </w:r>
      <w:r w:rsidR="00B0211E">
        <w:t>lines 200 pages200</w:t>
      </w:r>
    </w:p>
    <w:p w14:paraId="56B9786D" w14:textId="179657EF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B0211E">
        <w:t>username for a15</w:t>
      </w:r>
    </w:p>
    <w:p w14:paraId="244DDD51" w14:textId="1BBDDCD6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B0211E">
        <w:t>name for a25</w:t>
      </w:r>
    </w:p>
    <w:p w14:paraId="5A303F98" w14:textId="39DD62F2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B0211E">
        <w:t>module for a50</w:t>
      </w:r>
    </w:p>
    <w:p w14:paraId="08049BE4" w14:textId="40BB23FB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proofErr w:type="spellStart"/>
      <w:r w:rsidR="00B0211E">
        <w:t>sid_serial</w:t>
      </w:r>
      <w:proofErr w:type="spellEnd"/>
      <w:r w:rsidR="00B0211E">
        <w:t xml:space="preserve"> for a12</w:t>
      </w:r>
    </w:p>
    <w:p w14:paraId="33DD1BFF" w14:textId="120EF6A6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B0211E">
        <w:t>status for a10</w:t>
      </w:r>
    </w:p>
    <w:p w14:paraId="2A982860" w14:textId="50AF83EE" w:rsidR="00B0211E" w:rsidRDefault="00827528" w:rsidP="00B0211E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B0211E">
        <w:t>vs.sid</w:t>
      </w:r>
      <w:proofErr w:type="spellEnd"/>
      <w:r w:rsidR="00B0211E">
        <w:t xml:space="preserve"> || ',' || </w:t>
      </w:r>
      <w:proofErr w:type="spellStart"/>
      <w:r w:rsidR="00B0211E">
        <w:t>vs.serial</w:t>
      </w:r>
      <w:proofErr w:type="spellEnd"/>
      <w:r w:rsidR="00B0211E">
        <w:t xml:space="preserve"># </w:t>
      </w:r>
      <w:proofErr w:type="spellStart"/>
      <w:r w:rsidR="00B0211E">
        <w:t>sid_serial</w:t>
      </w:r>
      <w:proofErr w:type="spellEnd"/>
      <w:r w:rsidR="00B0211E">
        <w:t>,</w:t>
      </w:r>
    </w:p>
    <w:p w14:paraId="2A51AF49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vs.sql_id</w:t>
      </w:r>
      <w:proofErr w:type="spellEnd"/>
      <w:r>
        <w:t>,</w:t>
      </w:r>
    </w:p>
    <w:p w14:paraId="1ABE5724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vs.prev_sql_id</w:t>
      </w:r>
      <w:proofErr w:type="spellEnd"/>
      <w:r>
        <w:t>,</w:t>
      </w:r>
    </w:p>
    <w:p w14:paraId="1321CED5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vs.username</w:t>
      </w:r>
      <w:proofErr w:type="spellEnd"/>
      <w:r>
        <w:t>,</w:t>
      </w:r>
    </w:p>
    <w:p w14:paraId="13087130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vs.module</w:t>
      </w:r>
      <w:proofErr w:type="spellEnd"/>
      <w:r>
        <w:t>,</w:t>
      </w:r>
    </w:p>
    <w:p w14:paraId="45EAED91" w14:textId="77777777" w:rsidR="00B0211E" w:rsidRDefault="00B0211E" w:rsidP="00B0211E">
      <w:pPr>
        <w:pStyle w:val="afc"/>
      </w:pPr>
      <w:r>
        <w:t xml:space="preserve">       vrn.name,</w:t>
      </w:r>
    </w:p>
    <w:p w14:paraId="60A8B72E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vrs.xacts</w:t>
      </w:r>
      <w:proofErr w:type="spellEnd"/>
      <w:r>
        <w:t>,</w:t>
      </w:r>
    </w:p>
    <w:p w14:paraId="438841F1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vt.used_ublk</w:t>
      </w:r>
      <w:proofErr w:type="spellEnd"/>
      <w:r>
        <w:t xml:space="preserve"> * 8            </w:t>
      </w:r>
      <w:proofErr w:type="spellStart"/>
      <w:r>
        <w:t>usize_k</w:t>
      </w:r>
      <w:proofErr w:type="spellEnd"/>
      <w:r>
        <w:t>,</w:t>
      </w:r>
    </w:p>
    <w:p w14:paraId="5D569969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vt.used_urec</w:t>
      </w:r>
      <w:proofErr w:type="spellEnd"/>
      <w:r>
        <w:t xml:space="preserve">                </w:t>
      </w:r>
      <w:proofErr w:type="spellStart"/>
      <w:r>
        <w:t>row_num</w:t>
      </w:r>
      <w:proofErr w:type="spellEnd"/>
      <w:r>
        <w:t>,</w:t>
      </w:r>
    </w:p>
    <w:p w14:paraId="5E482955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vs.status</w:t>
      </w:r>
      <w:proofErr w:type="spellEnd"/>
      <w:r>
        <w:t>,</w:t>
      </w:r>
    </w:p>
    <w:p w14:paraId="11669A11" w14:textId="77777777" w:rsidR="00B0211E" w:rsidRDefault="00B0211E" w:rsidP="00B0211E">
      <w:pPr>
        <w:pStyle w:val="afc"/>
      </w:pPr>
      <w:r>
        <w:t xml:space="preserve">       </w:t>
      </w:r>
      <w:proofErr w:type="spellStart"/>
      <w:r>
        <w:t>vs.last_call_et</w:t>
      </w:r>
      <w:proofErr w:type="spellEnd"/>
    </w:p>
    <w:p w14:paraId="28313F24" w14:textId="77777777" w:rsidR="00B0211E" w:rsidRDefault="00B0211E" w:rsidP="00B0211E">
      <w:pPr>
        <w:pStyle w:val="afc"/>
      </w:pPr>
      <w:r>
        <w:t xml:space="preserve">from </w:t>
      </w:r>
      <w:proofErr w:type="spellStart"/>
      <w:r>
        <w:t>v$transaction</w:t>
      </w:r>
      <w:proofErr w:type="spellEnd"/>
      <w:r>
        <w:t xml:space="preserve"> </w:t>
      </w:r>
      <w:proofErr w:type="spellStart"/>
      <w:r>
        <w:t>vt</w:t>
      </w:r>
      <w:proofErr w:type="spellEnd"/>
      <w:r>
        <w:t>,</w:t>
      </w:r>
    </w:p>
    <w:p w14:paraId="04500E11" w14:textId="77777777" w:rsidR="00B0211E" w:rsidRDefault="00B0211E" w:rsidP="00B0211E">
      <w:pPr>
        <w:pStyle w:val="afc"/>
      </w:pPr>
      <w:r>
        <w:t xml:space="preserve">     </w:t>
      </w:r>
      <w:proofErr w:type="spellStart"/>
      <w:r>
        <w:t>v$session</w:t>
      </w:r>
      <w:proofErr w:type="spellEnd"/>
      <w:r>
        <w:t xml:space="preserve"> vs,</w:t>
      </w:r>
    </w:p>
    <w:p w14:paraId="0E384851" w14:textId="77777777" w:rsidR="00B0211E" w:rsidRDefault="00B0211E" w:rsidP="00B0211E">
      <w:pPr>
        <w:pStyle w:val="afc"/>
      </w:pPr>
      <w:r>
        <w:t xml:space="preserve">     </w:t>
      </w:r>
      <w:proofErr w:type="spellStart"/>
      <w:r>
        <w:t>v$rollstat</w:t>
      </w:r>
      <w:proofErr w:type="spellEnd"/>
      <w:r>
        <w:t xml:space="preserve"> </w:t>
      </w:r>
      <w:proofErr w:type="spellStart"/>
      <w:r>
        <w:t>vrs</w:t>
      </w:r>
      <w:proofErr w:type="spellEnd"/>
      <w:r>
        <w:t>,</w:t>
      </w:r>
    </w:p>
    <w:p w14:paraId="203B105D" w14:textId="77777777" w:rsidR="00B0211E" w:rsidRDefault="00B0211E" w:rsidP="00B0211E">
      <w:pPr>
        <w:pStyle w:val="afc"/>
      </w:pPr>
      <w:r>
        <w:t xml:space="preserve">     </w:t>
      </w:r>
      <w:proofErr w:type="spellStart"/>
      <w:r>
        <w:t>v$rollname</w:t>
      </w:r>
      <w:proofErr w:type="spellEnd"/>
      <w:r>
        <w:t xml:space="preserve"> </w:t>
      </w:r>
      <w:proofErr w:type="spellStart"/>
      <w:r>
        <w:t>vrn</w:t>
      </w:r>
      <w:proofErr w:type="spellEnd"/>
    </w:p>
    <w:p w14:paraId="14EF7776" w14:textId="77777777" w:rsidR="00B0211E" w:rsidRDefault="00B0211E" w:rsidP="00B0211E">
      <w:pPr>
        <w:pStyle w:val="afc"/>
      </w:pPr>
      <w:r>
        <w:t xml:space="preserve">where </w:t>
      </w:r>
      <w:proofErr w:type="spellStart"/>
      <w:r>
        <w:t>vt.xidusn</w:t>
      </w:r>
      <w:proofErr w:type="spellEnd"/>
      <w:r>
        <w:t xml:space="preserve"> = </w:t>
      </w:r>
      <w:proofErr w:type="spellStart"/>
      <w:r>
        <w:t>vrs.usn</w:t>
      </w:r>
      <w:proofErr w:type="spellEnd"/>
    </w:p>
    <w:p w14:paraId="41C69BC5" w14:textId="77777777" w:rsidR="00B0211E" w:rsidRDefault="00B0211E" w:rsidP="00B0211E">
      <w:pPr>
        <w:pStyle w:val="afc"/>
      </w:pPr>
      <w:r>
        <w:t xml:space="preserve">  and </w:t>
      </w:r>
      <w:proofErr w:type="spellStart"/>
      <w:r>
        <w:t>vt.addr</w:t>
      </w:r>
      <w:proofErr w:type="spellEnd"/>
      <w:r>
        <w:t xml:space="preserve"> = </w:t>
      </w:r>
      <w:proofErr w:type="spellStart"/>
      <w:r>
        <w:t>vs.taddr</w:t>
      </w:r>
      <w:proofErr w:type="spellEnd"/>
    </w:p>
    <w:p w14:paraId="7B52AD5A" w14:textId="77777777" w:rsidR="00B0211E" w:rsidRDefault="00B0211E" w:rsidP="00B0211E">
      <w:pPr>
        <w:pStyle w:val="afc"/>
      </w:pPr>
      <w:r>
        <w:t xml:space="preserve">  and </w:t>
      </w:r>
      <w:proofErr w:type="spellStart"/>
      <w:r>
        <w:t>vrs.usn</w:t>
      </w:r>
      <w:proofErr w:type="spellEnd"/>
      <w:r>
        <w:t xml:space="preserve"> = </w:t>
      </w:r>
      <w:proofErr w:type="spellStart"/>
      <w:r>
        <w:t>vrn.usn</w:t>
      </w:r>
      <w:proofErr w:type="spellEnd"/>
    </w:p>
    <w:p w14:paraId="3DB38F47" w14:textId="54407A0F" w:rsidR="00B0211E" w:rsidRDefault="00B0211E" w:rsidP="00B0211E">
      <w:pPr>
        <w:pStyle w:val="afc"/>
      </w:pPr>
      <w:r>
        <w:t>order by status, username;</w:t>
      </w:r>
    </w:p>
    <w:p w14:paraId="489780CB" w14:textId="77777777" w:rsidR="00B0211E" w:rsidRDefault="00B0211E" w:rsidP="00B0211E">
      <w:pPr>
        <w:pStyle w:val="a0"/>
        <w:ind w:leftChars="355" w:left="710" w:firstLine="1"/>
        <w:rPr>
          <w:lang w:eastAsia="zh-CN"/>
        </w:rPr>
      </w:pPr>
    </w:p>
    <w:p w14:paraId="7A195496" w14:textId="77777777" w:rsidR="00C46B83" w:rsidRDefault="00C46B83" w:rsidP="00A92528">
      <w:pPr>
        <w:pStyle w:val="30"/>
      </w:pPr>
      <w:bookmarkStart w:id="36" w:name="_Toc99826060"/>
      <w:bookmarkStart w:id="37" w:name="_Toc99977160"/>
      <w:proofErr w:type="spellStart"/>
      <w:r>
        <w:rPr>
          <w:rFonts w:hint="eastAsia"/>
        </w:rPr>
        <w:t>查看</w:t>
      </w:r>
      <w:r>
        <w:rPr>
          <w:rFonts w:hint="eastAsia"/>
        </w:rPr>
        <w:t>undo</w:t>
      </w:r>
      <w:r>
        <w:rPr>
          <w:rFonts w:hint="eastAsia"/>
        </w:rPr>
        <w:t>的历史信息</w:t>
      </w:r>
      <w:bookmarkEnd w:id="36"/>
      <w:bookmarkEnd w:id="37"/>
      <w:proofErr w:type="spellEnd"/>
    </w:p>
    <w:p w14:paraId="4344AD16" w14:textId="591D32EC" w:rsidR="00A92528" w:rsidRDefault="00827528" w:rsidP="00A92528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A92528">
        <w:t>begin_time</w:t>
      </w:r>
      <w:proofErr w:type="spellEnd"/>
      <w:r w:rsidR="00A92528">
        <w:t>,</w:t>
      </w:r>
    </w:p>
    <w:p w14:paraId="3CB0FCA9" w14:textId="77777777" w:rsidR="00A92528" w:rsidRDefault="00A92528" w:rsidP="00A92528">
      <w:pPr>
        <w:pStyle w:val="afc"/>
      </w:pPr>
      <w:r>
        <w:t xml:space="preserve">       </w:t>
      </w:r>
      <w:proofErr w:type="spellStart"/>
      <w:r>
        <w:t>end_time</w:t>
      </w:r>
      <w:proofErr w:type="spellEnd"/>
      <w:r>
        <w:t>,</w:t>
      </w:r>
    </w:p>
    <w:p w14:paraId="6CD9A6CC" w14:textId="77777777" w:rsidR="00A92528" w:rsidRDefault="00A92528" w:rsidP="00A92528">
      <w:pPr>
        <w:pStyle w:val="afc"/>
      </w:pPr>
      <w:r>
        <w:rPr>
          <w:rFonts w:hint="eastAsia"/>
        </w:rPr>
        <w:lastRenderedPageBreak/>
        <w:t xml:space="preserve">       round(</w:t>
      </w:r>
      <w:proofErr w:type="spellStart"/>
      <w:r>
        <w:rPr>
          <w:rFonts w:hint="eastAsia"/>
        </w:rPr>
        <w:t>maxquerylen</w:t>
      </w:r>
      <w:proofErr w:type="spellEnd"/>
      <w:r>
        <w:rPr>
          <w:rFonts w:hint="eastAsia"/>
        </w:rPr>
        <w:t xml:space="preserve"> / 60, 0)         </w:t>
      </w:r>
      <w:proofErr w:type="spellStart"/>
      <w:r>
        <w:rPr>
          <w:rFonts w:hint="eastAsia"/>
        </w:rPr>
        <w:t>maxq</w:t>
      </w:r>
      <w:proofErr w:type="spellEnd"/>
      <w:r>
        <w:rPr>
          <w:rFonts w:hint="eastAsia"/>
        </w:rPr>
        <w:t>, --</w:t>
      </w:r>
      <w:r>
        <w:rPr>
          <w:rFonts w:hint="eastAsia"/>
        </w:rPr>
        <w:t>最长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执行时间</w:t>
      </w:r>
      <w:r>
        <w:rPr>
          <w:rFonts w:hint="eastAsia"/>
        </w:rPr>
        <w:t xml:space="preserve">  </w:t>
      </w:r>
    </w:p>
    <w:p w14:paraId="74E0E448" w14:textId="77777777" w:rsidR="00A92528" w:rsidRDefault="00A92528" w:rsidP="00A92528">
      <w:pPr>
        <w:pStyle w:val="afc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maxquerysqlid</w:t>
      </w:r>
      <w:proofErr w:type="spellEnd"/>
      <w:r>
        <w:rPr>
          <w:rFonts w:hint="eastAsia"/>
        </w:rPr>
        <w:t>,                           --</w:t>
      </w:r>
      <w:r>
        <w:rPr>
          <w:rFonts w:hint="eastAsia"/>
        </w:rPr>
        <w:t>最长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执行时间的</w:t>
      </w:r>
      <w:proofErr w:type="spellStart"/>
      <w:r>
        <w:rPr>
          <w:rFonts w:hint="eastAsia"/>
        </w:rPr>
        <w:t>sqlid</w:t>
      </w:r>
      <w:proofErr w:type="spellEnd"/>
      <w:r>
        <w:rPr>
          <w:rFonts w:hint="eastAsia"/>
        </w:rPr>
        <w:t xml:space="preserve">  </w:t>
      </w:r>
    </w:p>
    <w:p w14:paraId="72A287E1" w14:textId="77777777" w:rsidR="00A92528" w:rsidRDefault="00A92528" w:rsidP="00A92528">
      <w:pPr>
        <w:pStyle w:val="afc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undotsn</w:t>
      </w:r>
      <w:proofErr w:type="spellEnd"/>
      <w:r>
        <w:rPr>
          <w:rFonts w:hint="eastAsia"/>
        </w:rPr>
        <w:t>,                                 --</w:t>
      </w:r>
      <w:r>
        <w:rPr>
          <w:rFonts w:hint="eastAsia"/>
        </w:rPr>
        <w:t>最后活动的</w:t>
      </w:r>
      <w:r>
        <w:rPr>
          <w:rFonts w:hint="eastAsia"/>
        </w:rPr>
        <w:t xml:space="preserve">undo tablespace </w:t>
      </w:r>
      <w:r>
        <w:rPr>
          <w:rFonts w:hint="eastAsia"/>
        </w:rPr>
        <w:t>编号</w:t>
      </w:r>
      <w:r>
        <w:rPr>
          <w:rFonts w:hint="eastAsia"/>
        </w:rPr>
        <w:t xml:space="preserve">  </w:t>
      </w:r>
    </w:p>
    <w:p w14:paraId="6043A7F7" w14:textId="77777777" w:rsidR="00A92528" w:rsidRDefault="00A92528" w:rsidP="00A92528">
      <w:pPr>
        <w:pStyle w:val="afc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undoblks</w:t>
      </w:r>
      <w:proofErr w:type="spellEnd"/>
      <w:r>
        <w:rPr>
          <w:rFonts w:hint="eastAsia"/>
        </w:rPr>
        <w:t>,                                --</w:t>
      </w:r>
      <w:r>
        <w:rPr>
          <w:rFonts w:hint="eastAsia"/>
        </w:rPr>
        <w:t>消耗的</w:t>
      </w:r>
      <w:r>
        <w:rPr>
          <w:rFonts w:hint="eastAsia"/>
        </w:rPr>
        <w:t xml:space="preserve">undo block size  </w:t>
      </w:r>
    </w:p>
    <w:p w14:paraId="1E8F97DB" w14:textId="77777777" w:rsidR="00A92528" w:rsidRDefault="00A92528" w:rsidP="00A92528">
      <w:pPr>
        <w:pStyle w:val="afc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txncount</w:t>
      </w:r>
      <w:proofErr w:type="spellEnd"/>
      <w:r>
        <w:rPr>
          <w:rFonts w:hint="eastAsia"/>
        </w:rPr>
        <w:t>,                                --</w:t>
      </w:r>
      <w:r>
        <w:rPr>
          <w:rFonts w:hint="eastAsia"/>
        </w:rPr>
        <w:t>时段内的事物数量</w:t>
      </w:r>
      <w:r>
        <w:rPr>
          <w:rFonts w:hint="eastAsia"/>
        </w:rPr>
        <w:t xml:space="preserve">  </w:t>
      </w:r>
    </w:p>
    <w:p w14:paraId="05C18055" w14:textId="77777777" w:rsidR="00A92528" w:rsidRDefault="00A92528" w:rsidP="00A92528">
      <w:pPr>
        <w:pStyle w:val="afc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unexpiredblks</w:t>
      </w:r>
      <w:proofErr w:type="spellEnd"/>
      <w:r>
        <w:rPr>
          <w:rFonts w:hint="eastAsia"/>
        </w:rPr>
        <w:t>,                           --</w:t>
      </w:r>
      <w:r>
        <w:rPr>
          <w:rFonts w:hint="eastAsia"/>
        </w:rPr>
        <w:t>未过期的</w:t>
      </w:r>
      <w:r>
        <w:rPr>
          <w:rFonts w:hint="eastAsia"/>
        </w:rPr>
        <w:t xml:space="preserve">  </w:t>
      </w:r>
    </w:p>
    <w:p w14:paraId="6B64F333" w14:textId="77777777" w:rsidR="00A92528" w:rsidRDefault="00A92528" w:rsidP="00A92528">
      <w:pPr>
        <w:pStyle w:val="afc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expiredblks</w:t>
      </w:r>
      <w:proofErr w:type="spellEnd"/>
      <w:r>
        <w:rPr>
          <w:rFonts w:hint="eastAsia"/>
        </w:rPr>
        <w:t>,                             --</w:t>
      </w:r>
      <w:r>
        <w:rPr>
          <w:rFonts w:hint="eastAsia"/>
        </w:rPr>
        <w:t>时段内未过期的</w:t>
      </w:r>
      <w:proofErr w:type="spellStart"/>
      <w:r>
        <w:rPr>
          <w:rFonts w:hint="eastAsia"/>
        </w:rPr>
        <w:t>undp</w:t>
      </w:r>
      <w:proofErr w:type="spellEnd"/>
      <w:r>
        <w:rPr>
          <w:rFonts w:hint="eastAsia"/>
        </w:rPr>
        <w:t xml:space="preserve"> block</w:t>
      </w:r>
      <w:r>
        <w:rPr>
          <w:rFonts w:hint="eastAsia"/>
        </w:rPr>
        <w:t>总数</w:t>
      </w:r>
      <w:r>
        <w:rPr>
          <w:rFonts w:hint="eastAsia"/>
        </w:rPr>
        <w:t xml:space="preserve">   </w:t>
      </w:r>
    </w:p>
    <w:p w14:paraId="1AD2DFD2" w14:textId="77777777" w:rsidR="00A92528" w:rsidRDefault="00A92528" w:rsidP="00A92528">
      <w:pPr>
        <w:pStyle w:val="afc"/>
      </w:pPr>
      <w:r>
        <w:rPr>
          <w:rFonts w:hint="eastAsia"/>
        </w:rPr>
        <w:t xml:space="preserve">       round(</w:t>
      </w:r>
      <w:proofErr w:type="spellStart"/>
      <w:r>
        <w:rPr>
          <w:rFonts w:hint="eastAsia"/>
        </w:rPr>
        <w:t>tuned_undoretention</w:t>
      </w:r>
      <w:proofErr w:type="spellEnd"/>
      <w:r>
        <w:rPr>
          <w:rFonts w:hint="eastAsia"/>
        </w:rPr>
        <w:t xml:space="preserve"> / 60, 0) tuned --auto </w:t>
      </w:r>
      <w:proofErr w:type="spellStart"/>
      <w:r>
        <w:rPr>
          <w:rFonts w:hint="eastAsia"/>
        </w:rPr>
        <w:t>undoundoretention</w:t>
      </w:r>
      <w:proofErr w:type="spellEnd"/>
      <w:r>
        <w:rPr>
          <w:rFonts w:hint="eastAsia"/>
        </w:rPr>
        <w:t xml:space="preserve"> tuned</w:t>
      </w:r>
      <w:r>
        <w:rPr>
          <w:rFonts w:hint="eastAsia"/>
        </w:rPr>
        <w:t>之后的</w:t>
      </w:r>
      <w:proofErr w:type="spellStart"/>
      <w:r>
        <w:rPr>
          <w:rFonts w:hint="eastAsia"/>
        </w:rPr>
        <w:t>undo_retention</w:t>
      </w:r>
      <w:proofErr w:type="spellEnd"/>
      <w:r>
        <w:rPr>
          <w:rFonts w:hint="eastAsia"/>
        </w:rPr>
        <w:t xml:space="preserve">  </w:t>
      </w:r>
    </w:p>
    <w:p w14:paraId="26E12B2C" w14:textId="77777777" w:rsidR="00A92528" w:rsidRDefault="00A92528" w:rsidP="00A92528">
      <w:pPr>
        <w:pStyle w:val="afc"/>
      </w:pPr>
      <w:r>
        <w:t xml:space="preserve">from </w:t>
      </w:r>
      <w:proofErr w:type="spellStart"/>
      <w:r>
        <w:t>dba_hist_undostat</w:t>
      </w:r>
      <w:proofErr w:type="spellEnd"/>
    </w:p>
    <w:p w14:paraId="2741ED16" w14:textId="77777777" w:rsidR="00A92528" w:rsidRDefault="00A92528" w:rsidP="00A92528">
      <w:pPr>
        <w:pStyle w:val="afc"/>
      </w:pPr>
      <w:r>
        <w:t xml:space="preserve">where </w:t>
      </w:r>
      <w:proofErr w:type="spellStart"/>
      <w:r>
        <w:t>end_time</w:t>
      </w:r>
      <w:proofErr w:type="spellEnd"/>
      <w:r>
        <w:t xml:space="preserve"> &gt; </w:t>
      </w:r>
      <w:proofErr w:type="spellStart"/>
      <w:r>
        <w:t>sysdate</w:t>
      </w:r>
      <w:proofErr w:type="spellEnd"/>
      <w:r>
        <w:t xml:space="preserve"> - 2</w:t>
      </w:r>
    </w:p>
    <w:p w14:paraId="21203B84" w14:textId="27311E04" w:rsidR="00A92528" w:rsidRDefault="00A92528" w:rsidP="00A92528">
      <w:pPr>
        <w:pStyle w:val="afc"/>
      </w:pPr>
      <w:r>
        <w:t xml:space="preserve">order by 1  </w:t>
      </w:r>
    </w:p>
    <w:p w14:paraId="1ADE3193" w14:textId="77777777" w:rsidR="00A92528" w:rsidRDefault="00A92528" w:rsidP="00A4708F">
      <w:pPr>
        <w:pStyle w:val="a0"/>
        <w:ind w:leftChars="355" w:left="710" w:firstLine="1"/>
        <w:rPr>
          <w:lang w:eastAsia="zh-CN"/>
        </w:rPr>
      </w:pPr>
    </w:p>
    <w:p w14:paraId="2071DDB8" w14:textId="6C97E94D" w:rsidR="00C46B83" w:rsidRDefault="00C46B83" w:rsidP="003017DA">
      <w:pPr>
        <w:pStyle w:val="20"/>
      </w:pPr>
      <w:bookmarkStart w:id="38" w:name="_Toc99826061"/>
      <w:bookmarkStart w:id="39" w:name="_Toc99977161"/>
      <w:proofErr w:type="spellStart"/>
      <w:r>
        <w:rPr>
          <w:rFonts w:hint="eastAsia"/>
        </w:rPr>
        <w:t>归档</w:t>
      </w:r>
      <w:proofErr w:type="spellEnd"/>
      <w:r>
        <w:rPr>
          <w:rFonts w:hint="eastAsia"/>
        </w:rPr>
        <w:t>/redo/undo</w:t>
      </w:r>
      <w:bookmarkEnd w:id="38"/>
      <w:bookmarkEnd w:id="39"/>
    </w:p>
    <w:p w14:paraId="4B53996F" w14:textId="77777777" w:rsidR="00C46B83" w:rsidRDefault="00C46B83" w:rsidP="003017DA">
      <w:pPr>
        <w:pStyle w:val="30"/>
      </w:pPr>
      <w:bookmarkStart w:id="40" w:name="_Toc99826062"/>
      <w:bookmarkStart w:id="41" w:name="_Toc99977162"/>
      <w:proofErr w:type="spellStart"/>
      <w:r>
        <w:rPr>
          <w:rFonts w:hint="eastAsia"/>
        </w:rPr>
        <w:t>查看每天归档量</w:t>
      </w:r>
      <w:bookmarkEnd w:id="40"/>
      <w:bookmarkEnd w:id="41"/>
      <w:proofErr w:type="spellEnd"/>
    </w:p>
    <w:p w14:paraId="7460C961" w14:textId="76E39EDE" w:rsidR="00EB73FE" w:rsidRDefault="00827528" w:rsidP="00EB73FE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EB73FE">
        <w:t>logtime</w:t>
      </w:r>
      <w:proofErr w:type="spellEnd"/>
      <w:r w:rsidR="00EB73FE">
        <w:t>,</w:t>
      </w:r>
    </w:p>
    <w:p w14:paraId="401A8DFE" w14:textId="77777777" w:rsidR="00EB73FE" w:rsidRDefault="00EB73FE" w:rsidP="00EB73FE">
      <w:pPr>
        <w:pStyle w:val="afc"/>
      </w:pPr>
      <w:r>
        <w:t xml:space="preserve">       count(*),</w:t>
      </w:r>
    </w:p>
    <w:p w14:paraId="55C61793" w14:textId="6A6B7071" w:rsidR="00EB73FE" w:rsidRDefault="00EB73FE" w:rsidP="00EB73FE">
      <w:pPr>
        <w:pStyle w:val="afc"/>
      </w:pPr>
      <w:r>
        <w:t xml:space="preserve">       round(sum(blocks * </w:t>
      </w:r>
      <w:proofErr w:type="spellStart"/>
      <w:r>
        <w:t>block_size</w:t>
      </w:r>
      <w:proofErr w:type="spellEnd"/>
      <w:r>
        <w:t xml:space="preserve">) / 1024 / 1024 / 1024) </w:t>
      </w:r>
      <w:proofErr w:type="spellStart"/>
      <w:r>
        <w:t>size</w:t>
      </w:r>
      <w:r w:rsidR="008C6112">
        <w:t>_gb</w:t>
      </w:r>
      <w:proofErr w:type="spellEnd"/>
    </w:p>
    <w:p w14:paraId="2B833520" w14:textId="77777777" w:rsidR="00EB73FE" w:rsidRDefault="00EB73FE" w:rsidP="00EB73FE">
      <w:pPr>
        <w:pStyle w:val="afc"/>
      </w:pPr>
      <w:r>
        <w:t xml:space="preserve">from (select 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/mm/dd') as </w:t>
      </w:r>
      <w:proofErr w:type="spellStart"/>
      <w:r>
        <w:t>logtime</w:t>
      </w:r>
      <w:proofErr w:type="spellEnd"/>
      <w:r>
        <w:t xml:space="preserve">, </w:t>
      </w:r>
      <w:proofErr w:type="spellStart"/>
      <w:r>
        <w:t>a.blocks</w:t>
      </w:r>
      <w:proofErr w:type="spellEnd"/>
      <w:r>
        <w:t xml:space="preserve">, </w:t>
      </w:r>
      <w:proofErr w:type="spellStart"/>
      <w:r>
        <w:t>a.block_size</w:t>
      </w:r>
      <w:proofErr w:type="spellEnd"/>
    </w:p>
    <w:p w14:paraId="6399D47B" w14:textId="77777777" w:rsidR="00EB73FE" w:rsidRDefault="00EB73FE" w:rsidP="00EB73FE">
      <w:pPr>
        <w:pStyle w:val="afc"/>
      </w:pPr>
      <w:r>
        <w:t xml:space="preserve">      from </w:t>
      </w:r>
      <w:proofErr w:type="spellStart"/>
      <w:r>
        <w:t>v$archived_log</w:t>
      </w:r>
      <w:proofErr w:type="spellEnd"/>
      <w:r>
        <w:t xml:space="preserve"> a</w:t>
      </w:r>
    </w:p>
    <w:p w14:paraId="1F7953F1" w14:textId="77777777" w:rsidR="00EB73FE" w:rsidRDefault="00EB73FE" w:rsidP="00EB73FE">
      <w:pPr>
        <w:pStyle w:val="afc"/>
      </w:pPr>
      <w:r>
        <w:t xml:space="preserve">      where --</w:t>
      </w:r>
      <w:proofErr w:type="spellStart"/>
      <w:r>
        <w:t>a.dest_id</w:t>
      </w:r>
      <w:proofErr w:type="spellEnd"/>
      <w:r>
        <w:t xml:space="preserve"> = 1 and </w:t>
      </w:r>
    </w:p>
    <w:p w14:paraId="0C96158D" w14:textId="77777777" w:rsidR="00EB73FE" w:rsidRDefault="00EB73FE" w:rsidP="00EB73FE">
      <w:pPr>
        <w:pStyle w:val="afc"/>
      </w:pPr>
      <w:r>
        <w:t xml:space="preserve">            </w:t>
      </w:r>
      <w:proofErr w:type="spellStart"/>
      <w:r>
        <w:t>a.first_time</w:t>
      </w:r>
      <w:proofErr w:type="spellEnd"/>
      <w:r>
        <w:t xml:space="preserve"> &gt; </w:t>
      </w:r>
      <w:proofErr w:type="spellStart"/>
      <w:r>
        <w:t>trunc</w:t>
      </w:r>
      <w:proofErr w:type="spellEnd"/>
      <w:r>
        <w:t>(</w:t>
      </w:r>
      <w:proofErr w:type="spellStart"/>
      <w:r>
        <w:t>sysdate</w:t>
      </w:r>
      <w:proofErr w:type="spellEnd"/>
      <w:r>
        <w:t xml:space="preserve"> - 30))</w:t>
      </w:r>
    </w:p>
    <w:p w14:paraId="74C58342" w14:textId="77777777" w:rsidR="00EB73FE" w:rsidRDefault="00EB73FE" w:rsidP="00EB73FE">
      <w:pPr>
        <w:pStyle w:val="afc"/>
      </w:pPr>
      <w:r>
        <w:t xml:space="preserve">group by </w:t>
      </w:r>
      <w:proofErr w:type="spellStart"/>
      <w:r>
        <w:t>logtime</w:t>
      </w:r>
      <w:proofErr w:type="spellEnd"/>
    </w:p>
    <w:p w14:paraId="06F9C97A" w14:textId="58496E4A" w:rsidR="00EB73FE" w:rsidRDefault="00EB73FE" w:rsidP="00EB73FE">
      <w:pPr>
        <w:pStyle w:val="afc"/>
      </w:pPr>
      <w:r>
        <w:t xml:space="preserve">order by </w:t>
      </w:r>
      <w:proofErr w:type="spellStart"/>
      <w:r>
        <w:t>logtime</w:t>
      </w:r>
      <w:proofErr w:type="spellEnd"/>
      <w:r>
        <w:t>;</w:t>
      </w:r>
    </w:p>
    <w:p w14:paraId="520226C7" w14:textId="77777777" w:rsidR="00245049" w:rsidRPr="00A4708F" w:rsidRDefault="00245049" w:rsidP="00245049">
      <w:pPr>
        <w:pStyle w:val="a0"/>
        <w:ind w:leftChars="355" w:left="710"/>
        <w:rPr>
          <w:color w:val="FF0000"/>
          <w:lang w:eastAsia="zh-CN"/>
        </w:rPr>
      </w:pPr>
      <w:r w:rsidRPr="00A4708F">
        <w:rPr>
          <w:rFonts w:hint="eastAsia"/>
          <w:color w:val="FF0000"/>
          <w:lang w:eastAsia="zh-CN"/>
        </w:rPr>
        <w:t>【注意】</w:t>
      </w:r>
    </w:p>
    <w:p w14:paraId="674D8059" w14:textId="4261B847" w:rsidR="00EB73FE" w:rsidRPr="00245049" w:rsidRDefault="00245049" w:rsidP="006662A7">
      <w:pPr>
        <w:pStyle w:val="a0"/>
        <w:numPr>
          <w:ilvl w:val="0"/>
          <w:numId w:val="10"/>
        </w:numPr>
        <w:rPr>
          <w:color w:val="FF0000"/>
          <w:lang w:eastAsia="zh-CN"/>
        </w:rPr>
      </w:pPr>
      <w:r w:rsidRPr="00245049">
        <w:rPr>
          <w:rFonts w:hint="eastAsia"/>
          <w:color w:val="FF0000"/>
          <w:lang w:eastAsia="zh-CN"/>
        </w:rPr>
        <w:t>sysdate-30</w:t>
      </w:r>
      <w:r w:rsidRPr="00245049">
        <w:rPr>
          <w:rFonts w:hint="eastAsia"/>
          <w:color w:val="FF0000"/>
          <w:lang w:eastAsia="zh-CN"/>
        </w:rPr>
        <w:t>表示最近</w:t>
      </w:r>
      <w:r w:rsidRPr="00245049">
        <w:rPr>
          <w:rFonts w:hint="eastAsia"/>
          <w:color w:val="FF0000"/>
          <w:lang w:eastAsia="zh-CN"/>
        </w:rPr>
        <w:t>30</w:t>
      </w:r>
      <w:r w:rsidRPr="00245049">
        <w:rPr>
          <w:rFonts w:hint="eastAsia"/>
          <w:color w:val="FF0000"/>
          <w:lang w:eastAsia="zh-CN"/>
        </w:rPr>
        <w:t>天内的归档量，可以根据实际情况修改脚本</w:t>
      </w:r>
    </w:p>
    <w:p w14:paraId="46606F2D" w14:textId="77777777" w:rsidR="00245049" w:rsidRDefault="00245049" w:rsidP="00A4708F">
      <w:pPr>
        <w:pStyle w:val="a0"/>
        <w:ind w:leftChars="355" w:left="710" w:firstLine="1"/>
        <w:rPr>
          <w:lang w:eastAsia="zh-CN"/>
        </w:rPr>
      </w:pPr>
    </w:p>
    <w:p w14:paraId="21BC88C1" w14:textId="57BB455A" w:rsidR="00C46B83" w:rsidRDefault="00C46B83" w:rsidP="00282B35">
      <w:pPr>
        <w:pStyle w:val="30"/>
      </w:pPr>
      <w:bookmarkStart w:id="42" w:name="_Toc99826063"/>
      <w:bookmarkStart w:id="43" w:name="_Toc99977163"/>
      <w:proofErr w:type="spellStart"/>
      <w:r>
        <w:rPr>
          <w:rFonts w:hint="eastAsia"/>
        </w:rPr>
        <w:t>查看每小时日志切换次数</w:t>
      </w:r>
      <w:bookmarkEnd w:id="42"/>
      <w:bookmarkEnd w:id="43"/>
      <w:proofErr w:type="spellEnd"/>
    </w:p>
    <w:p w14:paraId="2EE373A1" w14:textId="1B60ADC3" w:rsidR="009F613A" w:rsidRDefault="00827528" w:rsidP="009F613A">
      <w:pPr>
        <w:pStyle w:val="afc"/>
      </w:pPr>
      <w:r w:rsidRPr="00827528">
        <w:rPr>
          <w:b/>
        </w:rPr>
        <w:t>SQL&gt;</w:t>
      </w:r>
      <w:r w:rsidR="0037400D">
        <w:t xml:space="preserve"> set </w:t>
      </w:r>
      <w:r w:rsidR="009F613A">
        <w:t>lines 200 pages 50 num 4</w:t>
      </w:r>
    </w:p>
    <w:p w14:paraId="66D7AAB2" w14:textId="244FE259" w:rsidR="009F613A" w:rsidRDefault="00827528" w:rsidP="009F613A">
      <w:pPr>
        <w:pStyle w:val="afc"/>
      </w:pPr>
      <w:r w:rsidRPr="00827528">
        <w:rPr>
          <w:b/>
        </w:rPr>
        <w:t>SQL&gt;</w:t>
      </w:r>
      <w:r w:rsidR="0037400D">
        <w:t xml:space="preserve"> col </w:t>
      </w:r>
      <w:r w:rsidR="009F613A">
        <w:t>date_30 for a12</w:t>
      </w:r>
    </w:p>
    <w:p w14:paraId="7ABC6C3E" w14:textId="708E740F" w:rsidR="009F613A" w:rsidRDefault="00827528" w:rsidP="009F613A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9F613A">
        <w:t>substr</w:t>
      </w:r>
      <w:proofErr w:type="spellEnd"/>
      <w:r w:rsidR="009F613A">
        <w:t>(</w:t>
      </w:r>
      <w:proofErr w:type="spellStart"/>
      <w:r w:rsidR="009F613A">
        <w:t>to_char</w:t>
      </w:r>
      <w:proofErr w:type="spellEnd"/>
      <w:r w:rsidR="009F613A">
        <w:t>(</w:t>
      </w:r>
      <w:proofErr w:type="spellStart"/>
      <w:r w:rsidR="009F613A">
        <w:t>first_time</w:t>
      </w:r>
      <w:proofErr w:type="spellEnd"/>
      <w:r w:rsidR="009F613A">
        <w:t>, '</w:t>
      </w:r>
      <w:proofErr w:type="spellStart"/>
      <w:r w:rsidR="009F613A">
        <w:t>yyyy</w:t>
      </w:r>
      <w:proofErr w:type="spellEnd"/>
      <w:r w:rsidR="009F613A">
        <w:t xml:space="preserve">/mm/dd </w:t>
      </w:r>
      <w:proofErr w:type="spellStart"/>
      <w:r w:rsidR="009F613A">
        <w:t>hh:mi:ss</w:t>
      </w:r>
      <w:proofErr w:type="spellEnd"/>
      <w:r w:rsidR="009F613A">
        <w:t>'), 1, 10)                          date_30</w:t>
      </w:r>
    </w:p>
    <w:p w14:paraId="299170D9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'00', 1, 0)) h00</w:t>
      </w:r>
    </w:p>
    <w:p w14:paraId="4BA30514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'01', 1, 0)) h01</w:t>
      </w:r>
    </w:p>
    <w:p w14:paraId="4806BEB6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'02', 1, 0)) h02</w:t>
      </w:r>
    </w:p>
    <w:p w14:paraId="45CF1BEA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'03', 1, 0)) h03</w:t>
      </w:r>
    </w:p>
    <w:p w14:paraId="356ECB02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'04', 1, 0)) h04</w:t>
      </w:r>
    </w:p>
    <w:p w14:paraId="766ECDE3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'05', 1, 0)) h05</w:t>
      </w:r>
    </w:p>
    <w:p w14:paraId="13DD6638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'06', 1, 0)) h06</w:t>
      </w:r>
    </w:p>
    <w:p w14:paraId="2FA7236C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'07', 1, 0)) h07</w:t>
      </w:r>
    </w:p>
    <w:p w14:paraId="3A06BF1A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'08', 1, 0)) h08</w:t>
      </w:r>
    </w:p>
    <w:p w14:paraId="2FDE0C42" w14:textId="77777777" w:rsidR="009F613A" w:rsidRDefault="009F613A" w:rsidP="009F613A">
      <w:pPr>
        <w:pStyle w:val="afc"/>
      </w:pPr>
      <w:r>
        <w:lastRenderedPageBreak/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'09', 1, 0)) h09</w:t>
      </w:r>
    </w:p>
    <w:p w14:paraId="74890236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'10', 1, 0)) h10</w:t>
      </w:r>
    </w:p>
    <w:p w14:paraId="4726C156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'11', 1, 0)) h11</w:t>
      </w:r>
    </w:p>
    <w:p w14:paraId="34D3D37D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'12', 1, 0)) h12</w:t>
      </w:r>
    </w:p>
    <w:p w14:paraId="3D6534AF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'13', 1, 0)) h13</w:t>
      </w:r>
    </w:p>
    <w:p w14:paraId="6EA2E1FB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'14', 1, 0)) h14</w:t>
      </w:r>
    </w:p>
    <w:p w14:paraId="79C4542A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'15', 1, 0)) h15</w:t>
      </w:r>
    </w:p>
    <w:p w14:paraId="7BDDC45E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'16', 1, 0)) h16</w:t>
      </w:r>
    </w:p>
    <w:p w14:paraId="05C346C2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'17', 1, 0)) h17</w:t>
      </w:r>
    </w:p>
    <w:p w14:paraId="2F7E36A7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'18', 1, 0)) h18</w:t>
      </w:r>
    </w:p>
    <w:p w14:paraId="180364A9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'19', 1, 0)) h19</w:t>
      </w:r>
    </w:p>
    <w:p w14:paraId="55395F84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'20', 1, 0)) h20</w:t>
      </w:r>
    </w:p>
    <w:p w14:paraId="151226AB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'21', 1, 0)) h21</w:t>
      </w:r>
    </w:p>
    <w:p w14:paraId="74622E2F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'22', 1, 0)) h22</w:t>
      </w:r>
    </w:p>
    <w:p w14:paraId="7592A686" w14:textId="77777777" w:rsidR="009F613A" w:rsidRDefault="009F613A" w:rsidP="009F613A">
      <w:pPr>
        <w:pStyle w:val="afc"/>
      </w:pPr>
      <w:r>
        <w:t xml:space="preserve">     , sum(decode(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'mm/dd/</w:t>
      </w:r>
      <w:proofErr w:type="spellStart"/>
      <w:r>
        <w:t>rr</w:t>
      </w:r>
      <w:proofErr w:type="spellEnd"/>
      <w:r>
        <w:t xml:space="preserve"> hh24:mi:ss'), 10, 2), '23', 1, 0)) h23</w:t>
      </w:r>
    </w:p>
    <w:p w14:paraId="160B60C9" w14:textId="77777777" w:rsidR="009F613A" w:rsidRDefault="009F613A" w:rsidP="009F613A">
      <w:pPr>
        <w:pStyle w:val="afc"/>
      </w:pPr>
      <w:r>
        <w:t xml:space="preserve">     , count(*)                                                                           total</w:t>
      </w:r>
    </w:p>
    <w:p w14:paraId="4D8CCD78" w14:textId="77777777" w:rsidR="009F613A" w:rsidRDefault="009F613A" w:rsidP="009F613A">
      <w:pPr>
        <w:pStyle w:val="afc"/>
      </w:pPr>
      <w:r>
        <w:t xml:space="preserve">from </w:t>
      </w:r>
      <w:proofErr w:type="spellStart"/>
      <w:r>
        <w:t>v$log_history</w:t>
      </w:r>
      <w:proofErr w:type="spellEnd"/>
      <w:r>
        <w:t xml:space="preserve"> a</w:t>
      </w:r>
    </w:p>
    <w:p w14:paraId="2DB35541" w14:textId="77777777" w:rsidR="009F613A" w:rsidRDefault="009F613A" w:rsidP="009F613A">
      <w:pPr>
        <w:pStyle w:val="afc"/>
      </w:pPr>
      <w:r>
        <w:t xml:space="preserve">where </w:t>
      </w:r>
      <w:proofErr w:type="spellStart"/>
      <w:r>
        <w:t>first_time</w:t>
      </w:r>
      <w:proofErr w:type="spellEnd"/>
      <w:r>
        <w:t xml:space="preserve"> &gt;= </w:t>
      </w:r>
      <w:proofErr w:type="spellStart"/>
      <w:r>
        <w:t>sysdate</w:t>
      </w:r>
      <w:proofErr w:type="spellEnd"/>
      <w:r>
        <w:t xml:space="preserve"> - 30</w:t>
      </w:r>
    </w:p>
    <w:p w14:paraId="53DA5E3A" w14:textId="77777777" w:rsidR="009F613A" w:rsidRDefault="009F613A" w:rsidP="009F613A">
      <w:pPr>
        <w:pStyle w:val="afc"/>
      </w:pPr>
      <w:r>
        <w:t xml:space="preserve">group by 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/mm/dd </w:t>
      </w:r>
      <w:proofErr w:type="spellStart"/>
      <w:r>
        <w:t>hh:mi:ss</w:t>
      </w:r>
      <w:proofErr w:type="spellEnd"/>
      <w:r>
        <w:t>'), 1, 10)</w:t>
      </w:r>
    </w:p>
    <w:p w14:paraId="2EFD25D9" w14:textId="7B5DB913" w:rsidR="009F613A" w:rsidRDefault="009F613A" w:rsidP="009F613A">
      <w:pPr>
        <w:pStyle w:val="afc"/>
      </w:pPr>
      <w:r>
        <w:t xml:space="preserve">order by </w:t>
      </w:r>
      <w:proofErr w:type="spellStart"/>
      <w:r>
        <w:t>substr</w:t>
      </w:r>
      <w:proofErr w:type="spellEnd"/>
      <w:r>
        <w:t>(</w:t>
      </w:r>
      <w:proofErr w:type="spellStart"/>
      <w:r>
        <w:t>to_char</w:t>
      </w:r>
      <w:proofErr w:type="spellEnd"/>
      <w:r>
        <w:t>(</w:t>
      </w:r>
      <w:proofErr w:type="spellStart"/>
      <w:r>
        <w:t>first_time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/mm/dd </w:t>
      </w:r>
      <w:proofErr w:type="spellStart"/>
      <w:r>
        <w:t>hh:mi:ss</w:t>
      </w:r>
      <w:proofErr w:type="spellEnd"/>
      <w:r>
        <w:t>'), 1, 10);</w:t>
      </w:r>
    </w:p>
    <w:p w14:paraId="1952BA8C" w14:textId="18D8EF67" w:rsidR="009F613A" w:rsidRDefault="009F613A" w:rsidP="00A4708F">
      <w:pPr>
        <w:pStyle w:val="a0"/>
        <w:ind w:leftChars="355" w:left="710" w:firstLine="1"/>
        <w:rPr>
          <w:lang w:eastAsia="zh-CN"/>
        </w:rPr>
      </w:pPr>
    </w:p>
    <w:p w14:paraId="218CD213" w14:textId="77777777" w:rsidR="00776DE0" w:rsidRDefault="00776DE0" w:rsidP="00776DE0">
      <w:pPr>
        <w:pStyle w:val="30"/>
      </w:pPr>
      <w:bookmarkStart w:id="44" w:name="_Toc99826064"/>
      <w:bookmarkStart w:id="45" w:name="_Toc99977164"/>
      <w:proofErr w:type="spellStart"/>
      <w:r>
        <w:rPr>
          <w:rFonts w:hint="eastAsia"/>
        </w:rPr>
        <w:t>查看</w:t>
      </w:r>
      <w:r>
        <w:rPr>
          <w:rFonts w:hint="eastAsia"/>
        </w:rPr>
        <w:t>redo</w:t>
      </w:r>
      <w:r>
        <w:rPr>
          <w:rFonts w:hint="eastAsia"/>
        </w:rPr>
        <w:t>信息</w:t>
      </w:r>
      <w:bookmarkEnd w:id="44"/>
      <w:bookmarkEnd w:id="45"/>
      <w:proofErr w:type="spellEnd"/>
    </w:p>
    <w:p w14:paraId="3263EE95" w14:textId="4A5BB148" w:rsidR="00776DE0" w:rsidRDefault="00827528" w:rsidP="007F4BEA">
      <w:pPr>
        <w:pStyle w:val="afc"/>
      </w:pPr>
      <w:r w:rsidRPr="00827528">
        <w:rPr>
          <w:b/>
        </w:rPr>
        <w:t>SQL&gt;</w:t>
      </w:r>
      <w:r w:rsidR="0037400D">
        <w:t xml:space="preserve"> set </w:t>
      </w:r>
      <w:proofErr w:type="spellStart"/>
      <w:r w:rsidR="00776DE0">
        <w:t>lin</w:t>
      </w:r>
      <w:proofErr w:type="spellEnd"/>
      <w:r w:rsidR="00776DE0">
        <w:t xml:space="preserve"> 200</w:t>
      </w:r>
    </w:p>
    <w:p w14:paraId="3EC48F23" w14:textId="1558F2D3" w:rsidR="00776DE0" w:rsidRDefault="00827528" w:rsidP="007F4BEA">
      <w:pPr>
        <w:pStyle w:val="afc"/>
      </w:pPr>
      <w:r w:rsidRPr="00827528">
        <w:rPr>
          <w:b/>
        </w:rPr>
        <w:t>SQL&gt;</w:t>
      </w:r>
      <w:r w:rsidR="0037400D">
        <w:t xml:space="preserve"> set </w:t>
      </w:r>
      <w:proofErr w:type="spellStart"/>
      <w:r w:rsidR="00776DE0">
        <w:t>pagesize</w:t>
      </w:r>
      <w:proofErr w:type="spellEnd"/>
      <w:r w:rsidR="00776DE0">
        <w:t xml:space="preserve"> 999</w:t>
      </w:r>
    </w:p>
    <w:p w14:paraId="15B416B9" w14:textId="09E5EF04" w:rsidR="00776DE0" w:rsidRDefault="00827528" w:rsidP="007F4BEA">
      <w:pPr>
        <w:pStyle w:val="afc"/>
      </w:pPr>
      <w:r w:rsidRPr="00827528">
        <w:rPr>
          <w:b/>
        </w:rPr>
        <w:t>SQL&gt;</w:t>
      </w:r>
      <w:r w:rsidR="0037400D">
        <w:t xml:space="preserve"> alter</w:t>
      </w:r>
      <w:r w:rsidR="00776DE0">
        <w:t xml:space="preserve"> session set </w:t>
      </w:r>
      <w:proofErr w:type="spellStart"/>
      <w:r w:rsidR="00776DE0">
        <w:t>nls_date_format</w:t>
      </w:r>
      <w:proofErr w:type="spellEnd"/>
      <w:r w:rsidR="00776DE0">
        <w:t>='</w:t>
      </w:r>
      <w:proofErr w:type="spellStart"/>
      <w:r w:rsidR="00776DE0">
        <w:t>yyyy</w:t>
      </w:r>
      <w:proofErr w:type="spellEnd"/>
      <w:r w:rsidR="00776DE0">
        <w:t xml:space="preserve"> -mm - dd hh24:mi:ss';</w:t>
      </w:r>
    </w:p>
    <w:p w14:paraId="38D864FD" w14:textId="42E0C142" w:rsidR="00776DE0" w:rsidRDefault="00827528" w:rsidP="007F4BEA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r w:rsidR="00776DE0">
        <w:t xml:space="preserve">group#, thread#, sequence#, round(bytes / 1024 / 1024) mb, archived, status, </w:t>
      </w:r>
      <w:proofErr w:type="spellStart"/>
      <w:r w:rsidR="00776DE0">
        <w:t>next_time</w:t>
      </w:r>
      <w:proofErr w:type="spellEnd"/>
    </w:p>
    <w:p w14:paraId="556512BD" w14:textId="2D55399C" w:rsidR="00776DE0" w:rsidRDefault="00776DE0" w:rsidP="007F4BEA">
      <w:pPr>
        <w:pStyle w:val="afc"/>
      </w:pPr>
      <w:r>
        <w:t xml:space="preserve">from </w:t>
      </w:r>
      <w:proofErr w:type="spellStart"/>
      <w:r>
        <w:t>v$log</w:t>
      </w:r>
      <w:proofErr w:type="spellEnd"/>
      <w:r>
        <w:t>;</w:t>
      </w:r>
    </w:p>
    <w:p w14:paraId="0D7220B1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</w:p>
    <w:p w14:paraId="6E5CE025" w14:textId="77777777" w:rsidR="00C46B83" w:rsidRDefault="00C46B83" w:rsidP="000C20C5">
      <w:pPr>
        <w:pStyle w:val="20"/>
      </w:pPr>
      <w:bookmarkStart w:id="46" w:name="_Toc99826065"/>
      <w:bookmarkStart w:id="47" w:name="_Toc99977165"/>
      <w:proofErr w:type="spellStart"/>
      <w:r>
        <w:rPr>
          <w:rFonts w:hint="eastAsia"/>
        </w:rPr>
        <w:t>索引</w:t>
      </w:r>
      <w:bookmarkEnd w:id="46"/>
      <w:bookmarkEnd w:id="47"/>
      <w:proofErr w:type="spellEnd"/>
    </w:p>
    <w:p w14:paraId="7C0FCDF8" w14:textId="0DA438F4" w:rsidR="00C46B83" w:rsidRDefault="006321FD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此</w:t>
      </w:r>
      <w:r w:rsidR="00C46B83">
        <w:rPr>
          <w:rFonts w:hint="eastAsia"/>
          <w:lang w:eastAsia="zh-CN"/>
        </w:rPr>
        <w:t>脚本可以列出与索引有关系的一些信息，可以查询出来的信息主要为：</w:t>
      </w:r>
    </w:p>
    <w:p w14:paraId="44ADEC19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索引大小</w:t>
      </w:r>
    </w:p>
    <w:p w14:paraId="58B36399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索引涉及的表的表大小</w:t>
      </w:r>
    </w:p>
    <w:p w14:paraId="2ADFA9E7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索引高度</w:t>
      </w:r>
    </w:p>
    <w:p w14:paraId="7FC6ACAC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索引碎片百分比</w:t>
      </w:r>
    </w:p>
    <w:p w14:paraId="10553B4E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表的</w:t>
      </w:r>
      <w:proofErr w:type="spellStart"/>
      <w:r>
        <w:rPr>
          <w:rFonts w:hint="eastAsia"/>
          <w:lang w:eastAsia="zh-CN"/>
        </w:rPr>
        <w:t>dml</w:t>
      </w:r>
      <w:r>
        <w:rPr>
          <w:rFonts w:hint="eastAsia"/>
          <w:lang w:eastAsia="zh-CN"/>
        </w:rPr>
        <w:t>情况</w:t>
      </w:r>
      <w:proofErr w:type="spellEnd"/>
    </w:p>
    <w:p w14:paraId="7B76E107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表的统计信息收集时间</w:t>
      </w:r>
    </w:p>
    <w:p w14:paraId="2882D3BE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索引的统计信息收集时间</w:t>
      </w:r>
    </w:p>
    <w:p w14:paraId="6161313B" w14:textId="77777777" w:rsidR="000C20C5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Row Lock Waits</w:t>
      </w:r>
    </w:p>
    <w:p w14:paraId="055D9DE8" w14:textId="68AA85C3" w:rsidR="00C46B83" w:rsidRDefault="00C46B83" w:rsidP="006662A7">
      <w:pPr>
        <w:pStyle w:val="a0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 xml:space="preserve">ITL </w:t>
      </w:r>
      <w:proofErr w:type="spellStart"/>
      <w:r>
        <w:rPr>
          <w:rFonts w:hint="eastAsia"/>
          <w:lang w:eastAsia="zh-CN"/>
        </w:rPr>
        <w:t>Waits</w:t>
      </w:r>
      <w:r>
        <w:rPr>
          <w:rFonts w:hint="eastAsia"/>
          <w:lang w:eastAsia="zh-CN"/>
        </w:rPr>
        <w:t>信息</w:t>
      </w:r>
      <w:proofErr w:type="spellEnd"/>
    </w:p>
    <w:p w14:paraId="737F75AA" w14:textId="16886E6C" w:rsidR="00C46B83" w:rsidRDefault="00C46B83" w:rsidP="00A4708F">
      <w:pPr>
        <w:pStyle w:val="a0"/>
        <w:ind w:leftChars="355" w:left="710" w:firstLine="1"/>
        <w:rPr>
          <w:lang w:eastAsia="zh-CN"/>
        </w:rPr>
      </w:pPr>
    </w:p>
    <w:p w14:paraId="0B00E2FB" w14:textId="5D49C811" w:rsidR="00A10DA3" w:rsidRDefault="00A10DA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脚本中有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个变量，一个为</w:t>
      </w:r>
      <w:proofErr w:type="spellStart"/>
      <w:r>
        <w:rPr>
          <w:rFonts w:hint="eastAsia"/>
          <w:lang w:eastAsia="zh-CN"/>
        </w:rPr>
        <w:t>schema</w:t>
      </w:r>
      <w:r>
        <w:rPr>
          <w:rFonts w:hint="eastAsia"/>
          <w:lang w:eastAsia="zh-CN"/>
        </w:rPr>
        <w:t>，一个为索引名称</w:t>
      </w:r>
      <w:proofErr w:type="spellEnd"/>
      <w:r>
        <w:rPr>
          <w:rFonts w:hint="eastAsia"/>
          <w:lang w:eastAsia="zh-CN"/>
        </w:rPr>
        <w:t>（不区分大小写），脚本内容如下：</w:t>
      </w:r>
    </w:p>
    <w:p w14:paraId="1DA5BD02" w14:textId="12C1F4E7" w:rsidR="00C23D88" w:rsidRDefault="00C23D88" w:rsidP="00B10D1C">
      <w:pPr>
        <w:pStyle w:val="afc"/>
      </w:pPr>
      <w:r>
        <w:rPr>
          <w:rFonts w:hint="eastAsia"/>
        </w:rPr>
        <w:t>#</w:t>
      </w:r>
      <w:r>
        <w:t xml:space="preserve"> cat </w:t>
      </w:r>
      <w:proofErr w:type="spellStart"/>
      <w:r w:rsidR="0050782E">
        <w:t>ind_check</w:t>
      </w:r>
      <w:r>
        <w:t>.sql</w:t>
      </w:r>
      <w:proofErr w:type="spellEnd"/>
    </w:p>
    <w:p w14:paraId="696F07B6" w14:textId="4AC52AB4" w:rsidR="00B10D1C" w:rsidRDefault="0037400D" w:rsidP="00B10D1C">
      <w:pPr>
        <w:pStyle w:val="afc"/>
      </w:pPr>
      <w:r>
        <w:t xml:space="preserve">set </w:t>
      </w:r>
      <w:r w:rsidR="00B10D1C">
        <w:t>verify off</w:t>
      </w:r>
    </w:p>
    <w:p w14:paraId="6387C208" w14:textId="09041CA7" w:rsidR="00B10D1C" w:rsidRDefault="0037400D" w:rsidP="00B10D1C">
      <w:pPr>
        <w:pStyle w:val="afc"/>
      </w:pPr>
      <w:r>
        <w:t xml:space="preserve">set </w:t>
      </w:r>
      <w:proofErr w:type="spellStart"/>
      <w:r w:rsidR="00B10D1C">
        <w:t>linesize</w:t>
      </w:r>
      <w:proofErr w:type="spellEnd"/>
      <w:r w:rsidR="00B10D1C">
        <w:t xml:space="preserve"> 200 </w:t>
      </w:r>
      <w:proofErr w:type="spellStart"/>
      <w:r w:rsidR="00B10D1C">
        <w:t>pagesize</w:t>
      </w:r>
      <w:proofErr w:type="spellEnd"/>
      <w:r w:rsidR="00B10D1C">
        <w:t xml:space="preserve"> 50000</w:t>
      </w:r>
    </w:p>
    <w:p w14:paraId="6A2BA2D7" w14:textId="7DCBDD4C" w:rsidR="00B10D1C" w:rsidRDefault="0037400D" w:rsidP="00B10D1C">
      <w:pPr>
        <w:pStyle w:val="afc"/>
      </w:pPr>
      <w:r>
        <w:t xml:space="preserve">col </w:t>
      </w:r>
      <w:r w:rsidR="00B10D1C">
        <w:t>name for a35</w:t>
      </w:r>
    </w:p>
    <w:p w14:paraId="27130E90" w14:textId="03265A61" w:rsidR="00B10D1C" w:rsidRDefault="0037400D" w:rsidP="00B10D1C">
      <w:pPr>
        <w:pStyle w:val="afc"/>
      </w:pPr>
      <w:r>
        <w:t xml:space="preserve">col </w:t>
      </w:r>
      <w:r w:rsidR="00B10D1C">
        <w:t>SUBPARTITION_NAME for a10</w:t>
      </w:r>
    </w:p>
    <w:p w14:paraId="212278D7" w14:textId="0EE0E780" w:rsidR="00B10D1C" w:rsidRDefault="0037400D" w:rsidP="00B10D1C">
      <w:pPr>
        <w:pStyle w:val="afc"/>
      </w:pPr>
      <w:r>
        <w:t xml:space="preserve">col </w:t>
      </w:r>
      <w:proofErr w:type="spellStart"/>
      <w:r w:rsidR="00B10D1C">
        <w:t>last_modify_time</w:t>
      </w:r>
      <w:proofErr w:type="spellEnd"/>
      <w:r w:rsidR="00B10D1C">
        <w:t xml:space="preserve"> for a20</w:t>
      </w:r>
    </w:p>
    <w:p w14:paraId="4282915E" w14:textId="2C538712" w:rsidR="00B10D1C" w:rsidRDefault="0037400D" w:rsidP="00B10D1C">
      <w:pPr>
        <w:pStyle w:val="afc"/>
      </w:pPr>
      <w:r>
        <w:t xml:space="preserve">col </w:t>
      </w:r>
      <w:proofErr w:type="spellStart"/>
      <w:r w:rsidR="00B10D1C">
        <w:t>index_name</w:t>
      </w:r>
      <w:proofErr w:type="spellEnd"/>
      <w:r w:rsidR="00B10D1C">
        <w:t xml:space="preserve"> for a18</w:t>
      </w:r>
    </w:p>
    <w:p w14:paraId="260FA502" w14:textId="51879AE7" w:rsidR="00B10D1C" w:rsidRDefault="0037400D" w:rsidP="00B10D1C">
      <w:pPr>
        <w:pStyle w:val="afc"/>
      </w:pPr>
      <w:r>
        <w:t xml:space="preserve">col </w:t>
      </w:r>
      <w:proofErr w:type="spellStart"/>
      <w:r w:rsidR="00B10D1C">
        <w:t>table_name</w:t>
      </w:r>
      <w:proofErr w:type="spellEnd"/>
      <w:r w:rsidR="00B10D1C">
        <w:t xml:space="preserve"> for a18</w:t>
      </w:r>
    </w:p>
    <w:p w14:paraId="4139F9BF" w14:textId="47DB6BC9" w:rsidR="00B10D1C" w:rsidRDefault="0037400D" w:rsidP="00B10D1C">
      <w:pPr>
        <w:pStyle w:val="afc"/>
      </w:pPr>
      <w:r>
        <w:t xml:space="preserve">col </w:t>
      </w:r>
      <w:r w:rsidR="00B10D1C">
        <w:t>SNAP_BTIME for a20</w:t>
      </w:r>
    </w:p>
    <w:p w14:paraId="682EDAD1" w14:textId="257DAF18" w:rsidR="00B10D1C" w:rsidRDefault="0037400D" w:rsidP="00B10D1C">
      <w:pPr>
        <w:pStyle w:val="afc"/>
      </w:pPr>
      <w:r>
        <w:t xml:space="preserve">col </w:t>
      </w:r>
      <w:proofErr w:type="spellStart"/>
      <w:r w:rsidR="00B10D1C">
        <w:t>object_type</w:t>
      </w:r>
      <w:proofErr w:type="spellEnd"/>
      <w:r w:rsidR="00B10D1C">
        <w:t xml:space="preserve"> for a15</w:t>
      </w:r>
    </w:p>
    <w:p w14:paraId="688D7A3C" w14:textId="072B337F" w:rsidR="00B10D1C" w:rsidRDefault="0037400D" w:rsidP="00B10D1C">
      <w:pPr>
        <w:pStyle w:val="afc"/>
      </w:pPr>
      <w:r>
        <w:t xml:space="preserve">col </w:t>
      </w:r>
      <w:r w:rsidR="00B10D1C">
        <w:t>LAST_DDL_TIME for a20</w:t>
      </w:r>
    </w:p>
    <w:p w14:paraId="169748BC" w14:textId="58A6871D" w:rsidR="00B10D1C" w:rsidRDefault="0037400D" w:rsidP="00B10D1C">
      <w:pPr>
        <w:pStyle w:val="afc"/>
      </w:pPr>
      <w:r>
        <w:t xml:space="preserve">col </w:t>
      </w:r>
      <w:r w:rsidR="00B10D1C">
        <w:t>LAST_ANALYZED for a20</w:t>
      </w:r>
    </w:p>
    <w:p w14:paraId="44CE0E37" w14:textId="4FD87D38" w:rsidR="00B10D1C" w:rsidRDefault="0037400D" w:rsidP="00B10D1C">
      <w:pPr>
        <w:pStyle w:val="afc"/>
      </w:pPr>
      <w:r>
        <w:t xml:space="preserve">col </w:t>
      </w:r>
      <w:r w:rsidR="00B10D1C">
        <w:t>PART_TYPE for a6</w:t>
      </w:r>
    </w:p>
    <w:p w14:paraId="30043D7B" w14:textId="0A80DAF3" w:rsidR="00B10D1C" w:rsidRDefault="0037400D" w:rsidP="00B10D1C">
      <w:pPr>
        <w:pStyle w:val="afc"/>
      </w:pPr>
      <w:r>
        <w:t xml:space="preserve">col </w:t>
      </w:r>
      <w:proofErr w:type="spellStart"/>
      <w:r w:rsidR="00B10D1C">
        <w:t>ind_size</w:t>
      </w:r>
      <w:proofErr w:type="spellEnd"/>
      <w:r w:rsidR="00B10D1C">
        <w:t xml:space="preserve"> for a10</w:t>
      </w:r>
    </w:p>
    <w:p w14:paraId="2DB767EF" w14:textId="6609D8EF" w:rsidR="00B10D1C" w:rsidRDefault="0037400D" w:rsidP="00B10D1C">
      <w:pPr>
        <w:pStyle w:val="afc"/>
      </w:pPr>
      <w:r>
        <w:t xml:space="preserve">col </w:t>
      </w:r>
      <w:proofErr w:type="spellStart"/>
      <w:r w:rsidR="00B10D1C">
        <w:t>tab_size</w:t>
      </w:r>
      <w:proofErr w:type="spellEnd"/>
      <w:r w:rsidR="00B10D1C">
        <w:t xml:space="preserve"> for a10</w:t>
      </w:r>
    </w:p>
    <w:p w14:paraId="2096623A" w14:textId="0D6D68AC" w:rsidR="004F3C2A" w:rsidRDefault="0037400D" w:rsidP="00B10D1C">
      <w:pPr>
        <w:pStyle w:val="afc"/>
      </w:pPr>
      <w:r>
        <w:rPr>
          <w:rFonts w:hint="eastAsia"/>
        </w:rPr>
        <w:t xml:space="preserve">col </w:t>
      </w:r>
      <w:r w:rsidR="004F3C2A" w:rsidRPr="004F3C2A">
        <w:t>PARTITION_NAME</w:t>
      </w:r>
      <w:r w:rsidR="004F3C2A">
        <w:t xml:space="preserve"> for a30</w:t>
      </w:r>
    </w:p>
    <w:p w14:paraId="701B03E7" w14:textId="77777777" w:rsidR="00B10D1C" w:rsidRDefault="00B10D1C" w:rsidP="00B10D1C">
      <w:pPr>
        <w:pStyle w:val="afc"/>
      </w:pPr>
      <w:r>
        <w:t>accept owner prompt 'Enter Owner Name: '</w:t>
      </w:r>
    </w:p>
    <w:p w14:paraId="5771AB14" w14:textId="77777777" w:rsidR="00B10D1C" w:rsidRDefault="00B10D1C" w:rsidP="00B10D1C">
      <w:pPr>
        <w:pStyle w:val="afc"/>
      </w:pPr>
      <w:r>
        <w:t xml:space="preserve">accept </w:t>
      </w:r>
      <w:proofErr w:type="spellStart"/>
      <w:r>
        <w:t>index_name</w:t>
      </w:r>
      <w:proofErr w:type="spellEnd"/>
      <w:r>
        <w:t xml:space="preserve"> prompt 'Enter Index Name: ' default </w:t>
      </w:r>
      <w:proofErr w:type="spellStart"/>
      <w:r>
        <w:t>xxxxxx</w:t>
      </w:r>
      <w:proofErr w:type="spellEnd"/>
    </w:p>
    <w:p w14:paraId="3EBD0957" w14:textId="77777777" w:rsidR="00B10D1C" w:rsidRDefault="00B10D1C" w:rsidP="00B10D1C">
      <w:pPr>
        <w:pStyle w:val="afc"/>
      </w:pPr>
      <w:r>
        <w:t>prompt</w:t>
      </w:r>
    </w:p>
    <w:p w14:paraId="751C17BC" w14:textId="77777777" w:rsidR="00B10D1C" w:rsidRDefault="00B10D1C" w:rsidP="00B10D1C">
      <w:pPr>
        <w:pStyle w:val="afc"/>
      </w:pPr>
      <w:r>
        <w:t>prompt ================= [1] List Index Summary Info =================</w:t>
      </w:r>
    </w:p>
    <w:p w14:paraId="51C76BED" w14:textId="77777777" w:rsidR="00B10D1C" w:rsidRDefault="00B10D1C" w:rsidP="00B10D1C">
      <w:pPr>
        <w:pStyle w:val="afc"/>
      </w:pPr>
    </w:p>
    <w:p w14:paraId="6A843AD6" w14:textId="77777777" w:rsidR="00B10D1C" w:rsidRDefault="00B10D1C" w:rsidP="00B10D1C">
      <w:pPr>
        <w:pStyle w:val="afc"/>
      </w:pPr>
      <w:r>
        <w:t xml:space="preserve">select </w:t>
      </w:r>
      <w:proofErr w:type="spellStart"/>
      <w:r>
        <w:t>a.table_name</w:t>
      </w:r>
      <w:proofErr w:type="spellEnd"/>
      <w:r>
        <w:t>,</w:t>
      </w:r>
    </w:p>
    <w:p w14:paraId="6DD2187A" w14:textId="77777777" w:rsidR="00B10D1C" w:rsidRDefault="00B10D1C" w:rsidP="00B10D1C">
      <w:pPr>
        <w:pStyle w:val="afc"/>
      </w:pPr>
      <w:r>
        <w:t xml:space="preserve">       </w:t>
      </w:r>
      <w:proofErr w:type="spellStart"/>
      <w:r>
        <w:t>a.index_name</w:t>
      </w:r>
      <w:proofErr w:type="spellEnd"/>
      <w:r>
        <w:t>,</w:t>
      </w:r>
    </w:p>
    <w:p w14:paraId="30020060" w14:textId="77777777" w:rsidR="00B10D1C" w:rsidRDefault="00B10D1C" w:rsidP="00B10D1C">
      <w:pPr>
        <w:pStyle w:val="afc"/>
      </w:pPr>
      <w:r>
        <w:t xml:space="preserve">       (select round(sum(bytes / 1024 / 1024)) || 'M'</w:t>
      </w:r>
    </w:p>
    <w:p w14:paraId="57D526AF" w14:textId="77777777" w:rsidR="00B10D1C" w:rsidRDefault="00B10D1C" w:rsidP="00B10D1C">
      <w:pPr>
        <w:pStyle w:val="afc"/>
      </w:pPr>
      <w:r>
        <w:t xml:space="preserve">        from </w:t>
      </w:r>
      <w:proofErr w:type="spellStart"/>
      <w:r>
        <w:t>dba_segments</w:t>
      </w:r>
      <w:proofErr w:type="spellEnd"/>
      <w:r>
        <w:t xml:space="preserve"> ds</w:t>
      </w:r>
    </w:p>
    <w:p w14:paraId="2739F02D" w14:textId="77777777" w:rsidR="00B10D1C" w:rsidRDefault="00B10D1C" w:rsidP="00B10D1C">
      <w:pPr>
        <w:pStyle w:val="afc"/>
      </w:pPr>
      <w:r>
        <w:t xml:space="preserve">        where </w:t>
      </w:r>
      <w:proofErr w:type="spellStart"/>
      <w:r>
        <w:t>ds.segment_name</w:t>
      </w:r>
      <w:proofErr w:type="spellEnd"/>
      <w:r>
        <w:t xml:space="preserve"> = </w:t>
      </w:r>
      <w:proofErr w:type="spellStart"/>
      <w:r>
        <w:t>a.table_name</w:t>
      </w:r>
      <w:proofErr w:type="spellEnd"/>
    </w:p>
    <w:p w14:paraId="74BFB7B3" w14:textId="77777777" w:rsidR="00B10D1C" w:rsidRDefault="00B10D1C" w:rsidP="00B10D1C">
      <w:pPr>
        <w:pStyle w:val="afc"/>
      </w:pPr>
      <w:r>
        <w:t xml:space="preserve">          and </w:t>
      </w:r>
      <w:proofErr w:type="spellStart"/>
      <w:r>
        <w:t>ds.owner</w:t>
      </w:r>
      <w:proofErr w:type="spellEnd"/>
      <w:r>
        <w:t xml:space="preserve"> = upper(</w:t>
      </w:r>
      <w:proofErr w:type="spellStart"/>
      <w:r>
        <w:t>nvl</w:t>
      </w:r>
      <w:proofErr w:type="spellEnd"/>
      <w:r>
        <w:t xml:space="preserve">('&amp;&amp;owner', </w:t>
      </w:r>
      <w:proofErr w:type="spellStart"/>
      <w:r>
        <w:t>ds.owner</w:t>
      </w:r>
      <w:proofErr w:type="spellEnd"/>
      <w:r>
        <w:t xml:space="preserve">))) as </w:t>
      </w:r>
      <w:proofErr w:type="spellStart"/>
      <w:r>
        <w:t>tab_size</w:t>
      </w:r>
      <w:proofErr w:type="spellEnd"/>
      <w:r>
        <w:t>,</w:t>
      </w:r>
    </w:p>
    <w:p w14:paraId="79F7478F" w14:textId="77777777" w:rsidR="00B10D1C" w:rsidRDefault="00B10D1C" w:rsidP="00B10D1C">
      <w:pPr>
        <w:pStyle w:val="afc"/>
      </w:pPr>
      <w:r>
        <w:t xml:space="preserve">       (select round(sum(bytes / 1024 / 1024)) || 'M'</w:t>
      </w:r>
    </w:p>
    <w:p w14:paraId="1E812AC5" w14:textId="77777777" w:rsidR="00B10D1C" w:rsidRDefault="00B10D1C" w:rsidP="00B10D1C">
      <w:pPr>
        <w:pStyle w:val="afc"/>
      </w:pPr>
      <w:r>
        <w:t xml:space="preserve">        from </w:t>
      </w:r>
      <w:proofErr w:type="spellStart"/>
      <w:r>
        <w:t>dba_segments</w:t>
      </w:r>
      <w:proofErr w:type="spellEnd"/>
      <w:r>
        <w:t xml:space="preserve"> ds</w:t>
      </w:r>
    </w:p>
    <w:p w14:paraId="5C5277BE" w14:textId="77777777" w:rsidR="00B10D1C" w:rsidRDefault="00B10D1C" w:rsidP="00B10D1C">
      <w:pPr>
        <w:pStyle w:val="afc"/>
      </w:pPr>
      <w:r>
        <w:t xml:space="preserve">        where </w:t>
      </w:r>
      <w:proofErr w:type="spellStart"/>
      <w:r>
        <w:t>ds.segment_name</w:t>
      </w:r>
      <w:proofErr w:type="spellEnd"/>
      <w:r>
        <w:t xml:space="preserve"> = </w:t>
      </w:r>
      <w:proofErr w:type="spellStart"/>
      <w:r>
        <w:t>a.index_name</w:t>
      </w:r>
      <w:proofErr w:type="spellEnd"/>
    </w:p>
    <w:p w14:paraId="62C8AC5B" w14:textId="77777777" w:rsidR="00B10D1C" w:rsidRDefault="00B10D1C" w:rsidP="00B10D1C">
      <w:pPr>
        <w:pStyle w:val="afc"/>
      </w:pPr>
      <w:r>
        <w:t xml:space="preserve">          and </w:t>
      </w:r>
      <w:proofErr w:type="spellStart"/>
      <w:r>
        <w:t>ds.owner</w:t>
      </w:r>
      <w:proofErr w:type="spellEnd"/>
      <w:r>
        <w:t xml:space="preserve"> = upper(</w:t>
      </w:r>
      <w:proofErr w:type="spellStart"/>
      <w:r>
        <w:t>nvl</w:t>
      </w:r>
      <w:proofErr w:type="spellEnd"/>
      <w:r>
        <w:t xml:space="preserve">('&amp;&amp;owner', </w:t>
      </w:r>
      <w:proofErr w:type="spellStart"/>
      <w:r>
        <w:t>ds.owner</w:t>
      </w:r>
      <w:proofErr w:type="spellEnd"/>
      <w:r>
        <w:t xml:space="preserve">))) as </w:t>
      </w:r>
      <w:proofErr w:type="spellStart"/>
      <w:r>
        <w:t>ind_size</w:t>
      </w:r>
      <w:proofErr w:type="spellEnd"/>
      <w:r>
        <w:t>,</w:t>
      </w:r>
    </w:p>
    <w:p w14:paraId="47891452" w14:textId="77777777" w:rsidR="00B10D1C" w:rsidRDefault="00B10D1C" w:rsidP="00B10D1C">
      <w:pPr>
        <w:pStyle w:val="afc"/>
      </w:pPr>
      <w:r>
        <w:t xml:space="preserve">       case </w:t>
      </w:r>
      <w:proofErr w:type="spellStart"/>
      <w:r>
        <w:t>num_rows</w:t>
      </w:r>
      <w:proofErr w:type="spellEnd"/>
    </w:p>
    <w:p w14:paraId="70DD71E4" w14:textId="77777777" w:rsidR="00B10D1C" w:rsidRDefault="00B10D1C" w:rsidP="00B10D1C">
      <w:pPr>
        <w:pStyle w:val="afc"/>
      </w:pPr>
      <w:r>
        <w:t xml:space="preserve">           when 0 then 0</w:t>
      </w:r>
    </w:p>
    <w:p w14:paraId="7A672B70" w14:textId="77777777" w:rsidR="00B10D1C" w:rsidRDefault="00B10D1C" w:rsidP="00B10D1C">
      <w:pPr>
        <w:pStyle w:val="afc"/>
      </w:pPr>
      <w:r>
        <w:t xml:space="preserve">           else round(</w:t>
      </w:r>
      <w:proofErr w:type="spellStart"/>
      <w:r>
        <w:t>distinct_keys</w:t>
      </w:r>
      <w:proofErr w:type="spellEnd"/>
      <w:r>
        <w:t xml:space="preserve"> / </w:t>
      </w:r>
      <w:proofErr w:type="spellStart"/>
      <w:r>
        <w:t>num_rows</w:t>
      </w:r>
      <w:proofErr w:type="spellEnd"/>
      <w:r>
        <w:t>) * 100 end as "NDV/ROWS",</w:t>
      </w:r>
    </w:p>
    <w:p w14:paraId="62FA7261" w14:textId="77777777" w:rsidR="00B10D1C" w:rsidRDefault="00B10D1C" w:rsidP="00B10D1C">
      <w:pPr>
        <w:pStyle w:val="afc"/>
      </w:pPr>
      <w:r>
        <w:t xml:space="preserve">       partitioned                                        as part,</w:t>
      </w:r>
    </w:p>
    <w:p w14:paraId="3D02D578" w14:textId="77777777" w:rsidR="00B10D1C" w:rsidRDefault="00B10D1C" w:rsidP="00B10D1C">
      <w:pPr>
        <w:pStyle w:val="afc"/>
      </w:pPr>
      <w:r>
        <w:t xml:space="preserve">       </w:t>
      </w:r>
      <w:proofErr w:type="spellStart"/>
      <w:r>
        <w:t>b.partitioning_type</w:t>
      </w:r>
      <w:proofErr w:type="spellEnd"/>
      <w:r>
        <w:t xml:space="preserve">                                as </w:t>
      </w:r>
      <w:proofErr w:type="spellStart"/>
      <w:r>
        <w:t>part_type</w:t>
      </w:r>
      <w:proofErr w:type="spellEnd"/>
      <w:r>
        <w:t>,</w:t>
      </w:r>
    </w:p>
    <w:p w14:paraId="30C43B74" w14:textId="77777777" w:rsidR="00B10D1C" w:rsidRDefault="00B10D1C" w:rsidP="00B10D1C">
      <w:pPr>
        <w:pStyle w:val="afc"/>
      </w:pPr>
      <w:r>
        <w:t xml:space="preserve">       </w:t>
      </w:r>
      <w:proofErr w:type="spellStart"/>
      <w:r>
        <w:t>b.partition_count</w:t>
      </w:r>
      <w:proofErr w:type="spellEnd"/>
      <w:r>
        <w:t xml:space="preserve">                                  as </w:t>
      </w:r>
      <w:proofErr w:type="spellStart"/>
      <w:r>
        <w:t>part_cnt</w:t>
      </w:r>
      <w:proofErr w:type="spellEnd"/>
      <w:r>
        <w:t>,</w:t>
      </w:r>
    </w:p>
    <w:p w14:paraId="7329A954" w14:textId="77777777" w:rsidR="00B10D1C" w:rsidRDefault="00B10D1C" w:rsidP="00B10D1C">
      <w:pPr>
        <w:pStyle w:val="afc"/>
      </w:pPr>
      <w:r>
        <w:t xml:space="preserve">       </w:t>
      </w:r>
      <w:proofErr w:type="spellStart"/>
      <w:r>
        <w:t>b.locality</w:t>
      </w:r>
      <w:proofErr w:type="spellEnd"/>
    </w:p>
    <w:p w14:paraId="2051F3B4" w14:textId="77777777" w:rsidR="00B10D1C" w:rsidRDefault="00B10D1C" w:rsidP="00B10D1C">
      <w:pPr>
        <w:pStyle w:val="afc"/>
      </w:pPr>
      <w:r>
        <w:t xml:space="preserve">from </w:t>
      </w:r>
      <w:proofErr w:type="spellStart"/>
      <w:r>
        <w:t>dba_indexes</w:t>
      </w:r>
      <w:proofErr w:type="spellEnd"/>
      <w:r>
        <w:t xml:space="preserve"> a</w:t>
      </w:r>
    </w:p>
    <w:p w14:paraId="02FF015C" w14:textId="77777777" w:rsidR="00B10D1C" w:rsidRDefault="00B10D1C" w:rsidP="00B10D1C">
      <w:pPr>
        <w:pStyle w:val="afc"/>
      </w:pPr>
      <w:r>
        <w:t xml:space="preserve">         left join DBA_PART_INDEXES b</w:t>
      </w:r>
    </w:p>
    <w:p w14:paraId="0BE3C60C" w14:textId="77777777" w:rsidR="00B10D1C" w:rsidRDefault="00B10D1C" w:rsidP="00B10D1C">
      <w:pPr>
        <w:pStyle w:val="afc"/>
      </w:pPr>
      <w:r>
        <w:t xml:space="preserve">                   on </w:t>
      </w:r>
      <w:proofErr w:type="spellStart"/>
      <w:r>
        <w:t>a.index_name</w:t>
      </w:r>
      <w:proofErr w:type="spellEnd"/>
      <w:r>
        <w:t xml:space="preserve"> = </w:t>
      </w:r>
      <w:proofErr w:type="spellStart"/>
      <w:r>
        <w:t>b.index_name</w:t>
      </w:r>
      <w:proofErr w:type="spellEnd"/>
      <w:r>
        <w:t>(+)</w:t>
      </w:r>
    </w:p>
    <w:p w14:paraId="3C316080" w14:textId="77777777" w:rsidR="00B10D1C" w:rsidRDefault="00B10D1C" w:rsidP="00B10D1C">
      <w:pPr>
        <w:pStyle w:val="afc"/>
      </w:pPr>
      <w:r>
        <w:t xml:space="preserve">where </w:t>
      </w:r>
      <w:proofErr w:type="spellStart"/>
      <w:r>
        <w:t>a.owner</w:t>
      </w:r>
      <w:proofErr w:type="spellEnd"/>
      <w:r>
        <w:t xml:space="preserve"> = upper(</w:t>
      </w:r>
      <w:proofErr w:type="spellStart"/>
      <w:r>
        <w:t>nvl</w:t>
      </w:r>
      <w:proofErr w:type="spellEnd"/>
      <w:r>
        <w:t xml:space="preserve">('&amp;&amp;owner', </w:t>
      </w:r>
      <w:proofErr w:type="spellStart"/>
      <w:r>
        <w:t>a.owner</w:t>
      </w:r>
      <w:proofErr w:type="spellEnd"/>
      <w:r>
        <w:t>))</w:t>
      </w:r>
    </w:p>
    <w:p w14:paraId="4D4FEA6D" w14:textId="77777777" w:rsidR="00B10D1C" w:rsidRDefault="00B10D1C" w:rsidP="00B10D1C">
      <w:pPr>
        <w:pStyle w:val="afc"/>
      </w:pPr>
      <w:r>
        <w:t xml:space="preserve">  and </w:t>
      </w:r>
      <w:proofErr w:type="spellStart"/>
      <w:r>
        <w:t>a.index_name</w:t>
      </w:r>
      <w:proofErr w:type="spellEnd"/>
      <w:r>
        <w:t xml:space="preserve"> = upper('&amp;&amp;</w:t>
      </w:r>
      <w:proofErr w:type="spellStart"/>
      <w:r>
        <w:t>index_name</w:t>
      </w:r>
      <w:proofErr w:type="spellEnd"/>
      <w:r>
        <w:t>');</w:t>
      </w:r>
    </w:p>
    <w:p w14:paraId="0DE143A6" w14:textId="77777777" w:rsidR="00B10D1C" w:rsidRDefault="00B10D1C" w:rsidP="00B10D1C">
      <w:pPr>
        <w:pStyle w:val="afc"/>
      </w:pPr>
    </w:p>
    <w:p w14:paraId="15ECE7F0" w14:textId="77777777" w:rsidR="00B10D1C" w:rsidRDefault="00B10D1C" w:rsidP="00B10D1C">
      <w:pPr>
        <w:pStyle w:val="afc"/>
      </w:pPr>
      <w:r>
        <w:t>prompt</w:t>
      </w:r>
    </w:p>
    <w:p w14:paraId="3C8A913E" w14:textId="77777777" w:rsidR="00B10D1C" w:rsidRDefault="00B10D1C" w:rsidP="00B10D1C">
      <w:pPr>
        <w:pStyle w:val="afc"/>
      </w:pPr>
      <w:r>
        <w:t>prompt  ================= [2] List Table Last DDL Time =================</w:t>
      </w:r>
    </w:p>
    <w:p w14:paraId="2AF2D410" w14:textId="77777777" w:rsidR="00B10D1C" w:rsidRDefault="00B10D1C" w:rsidP="00B10D1C">
      <w:pPr>
        <w:pStyle w:val="afc"/>
      </w:pPr>
      <w:r>
        <w:t xml:space="preserve">select </w:t>
      </w:r>
      <w:proofErr w:type="spellStart"/>
      <w:r>
        <w:t>object_name</w:t>
      </w:r>
      <w:proofErr w:type="spellEnd"/>
      <w:r>
        <w:t xml:space="preserve">                                     as </w:t>
      </w:r>
      <w:proofErr w:type="spellStart"/>
      <w:r>
        <w:t>table_name</w:t>
      </w:r>
      <w:proofErr w:type="spellEnd"/>
      <w:r>
        <w:t>,</w:t>
      </w:r>
    </w:p>
    <w:p w14:paraId="40BE29CD" w14:textId="77777777" w:rsidR="00B10D1C" w:rsidRDefault="00B10D1C" w:rsidP="00B10D1C">
      <w:pPr>
        <w:pStyle w:val="afc"/>
      </w:pPr>
      <w:r>
        <w:t xml:space="preserve">       </w:t>
      </w:r>
      <w:proofErr w:type="spellStart"/>
      <w:r>
        <w:t>subobject_name</w:t>
      </w:r>
      <w:proofErr w:type="spellEnd"/>
      <w:r>
        <w:t xml:space="preserve">                                  as </w:t>
      </w:r>
      <w:proofErr w:type="spellStart"/>
      <w:r>
        <w:t>partition_name</w:t>
      </w:r>
      <w:proofErr w:type="spellEnd"/>
      <w:r>
        <w:t>,</w:t>
      </w:r>
    </w:p>
    <w:p w14:paraId="5A567BF5" w14:textId="77777777" w:rsidR="00B10D1C" w:rsidRDefault="00B10D1C" w:rsidP="00B10D1C">
      <w:pPr>
        <w:pStyle w:val="afc"/>
      </w:pPr>
      <w:r>
        <w:lastRenderedPageBreak/>
        <w:t xml:space="preserve">       </w:t>
      </w:r>
      <w:proofErr w:type="spellStart"/>
      <w:r>
        <w:t>to_char</w:t>
      </w:r>
      <w:proofErr w:type="spellEnd"/>
      <w:r>
        <w:t>(</w:t>
      </w:r>
      <w:proofErr w:type="spellStart"/>
      <w:r>
        <w:t>last_ddl_time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 hh24:mi:ss') as </w:t>
      </w:r>
      <w:proofErr w:type="spellStart"/>
      <w:r>
        <w:t>last_ddl_time</w:t>
      </w:r>
      <w:proofErr w:type="spellEnd"/>
    </w:p>
    <w:p w14:paraId="42DE41B7" w14:textId="77777777" w:rsidR="00B10D1C" w:rsidRDefault="00B10D1C" w:rsidP="00B10D1C">
      <w:pPr>
        <w:pStyle w:val="afc"/>
      </w:pPr>
      <w:r>
        <w:t xml:space="preserve">from </w:t>
      </w:r>
      <w:proofErr w:type="spellStart"/>
      <w:r>
        <w:t>dba_objects</w:t>
      </w:r>
      <w:proofErr w:type="spellEnd"/>
      <w:r>
        <w:t xml:space="preserve"> a,</w:t>
      </w:r>
    </w:p>
    <w:p w14:paraId="638BEFE8" w14:textId="77777777" w:rsidR="00B10D1C" w:rsidRDefault="00B10D1C" w:rsidP="00B10D1C">
      <w:pPr>
        <w:pStyle w:val="afc"/>
      </w:pPr>
      <w:r>
        <w:t xml:space="preserve">     </w:t>
      </w:r>
      <w:proofErr w:type="spellStart"/>
      <w:r>
        <w:t>dba_indexes</w:t>
      </w:r>
      <w:proofErr w:type="spellEnd"/>
      <w:r>
        <w:t xml:space="preserve"> b</w:t>
      </w:r>
    </w:p>
    <w:p w14:paraId="0A7F7CBD" w14:textId="77777777" w:rsidR="00B10D1C" w:rsidRDefault="00B10D1C" w:rsidP="00B10D1C">
      <w:pPr>
        <w:pStyle w:val="afc"/>
      </w:pPr>
      <w:r>
        <w:t xml:space="preserve">where </w:t>
      </w:r>
      <w:proofErr w:type="spellStart"/>
      <w:r>
        <w:t>a.object_name</w:t>
      </w:r>
      <w:proofErr w:type="spellEnd"/>
      <w:r>
        <w:t xml:space="preserve"> = </w:t>
      </w:r>
      <w:proofErr w:type="spellStart"/>
      <w:r>
        <w:t>b.table_name</w:t>
      </w:r>
      <w:proofErr w:type="spellEnd"/>
    </w:p>
    <w:p w14:paraId="57E10FE3" w14:textId="77777777" w:rsidR="00B10D1C" w:rsidRDefault="00B10D1C" w:rsidP="00B10D1C">
      <w:pPr>
        <w:pStyle w:val="afc"/>
      </w:pPr>
      <w:r>
        <w:t xml:space="preserve">  and </w:t>
      </w:r>
      <w:proofErr w:type="spellStart"/>
      <w:r>
        <w:t>b.index_name</w:t>
      </w:r>
      <w:proofErr w:type="spellEnd"/>
      <w:r>
        <w:t xml:space="preserve"> = upper('&amp;&amp;</w:t>
      </w:r>
      <w:proofErr w:type="spellStart"/>
      <w:r>
        <w:t>index_name</w:t>
      </w:r>
      <w:proofErr w:type="spellEnd"/>
      <w:r>
        <w:t>')</w:t>
      </w:r>
    </w:p>
    <w:p w14:paraId="702B5E44" w14:textId="77777777" w:rsidR="00B10D1C" w:rsidRDefault="00B10D1C" w:rsidP="00B10D1C">
      <w:pPr>
        <w:pStyle w:val="afc"/>
      </w:pPr>
      <w:r>
        <w:t>order by 3;</w:t>
      </w:r>
    </w:p>
    <w:p w14:paraId="4ACC38A2" w14:textId="77777777" w:rsidR="00B10D1C" w:rsidRDefault="00B10D1C" w:rsidP="00B10D1C">
      <w:pPr>
        <w:pStyle w:val="afc"/>
      </w:pPr>
    </w:p>
    <w:p w14:paraId="17A58847" w14:textId="77777777" w:rsidR="00B10D1C" w:rsidRDefault="00B10D1C" w:rsidP="00B10D1C">
      <w:pPr>
        <w:pStyle w:val="afc"/>
      </w:pPr>
      <w:r>
        <w:t>prompt</w:t>
      </w:r>
    </w:p>
    <w:p w14:paraId="4469D513" w14:textId="77777777" w:rsidR="00B10D1C" w:rsidRDefault="00B10D1C" w:rsidP="00B10D1C">
      <w:pPr>
        <w:pStyle w:val="afc"/>
      </w:pPr>
      <w:r>
        <w:t xml:space="preserve">prompt ================= [3] List </w:t>
      </w:r>
      <w:proofErr w:type="spellStart"/>
      <w:r>
        <w:t>fragment_pct</w:t>
      </w:r>
      <w:proofErr w:type="spellEnd"/>
      <w:r>
        <w:t xml:space="preserve"> and </w:t>
      </w:r>
      <w:proofErr w:type="spellStart"/>
      <w:r>
        <w:t>Blevel</w:t>
      </w:r>
      <w:proofErr w:type="spellEnd"/>
      <w:r>
        <w:t xml:space="preserve"> =================</w:t>
      </w:r>
    </w:p>
    <w:p w14:paraId="2B20061B" w14:textId="77777777" w:rsidR="00B10D1C" w:rsidRDefault="00B10D1C" w:rsidP="00B10D1C">
      <w:pPr>
        <w:pStyle w:val="afc"/>
      </w:pPr>
      <w:r>
        <w:t>with seg as (</w:t>
      </w:r>
    </w:p>
    <w:p w14:paraId="0697093D" w14:textId="77777777" w:rsidR="00B10D1C" w:rsidRDefault="00B10D1C" w:rsidP="00B10D1C">
      <w:pPr>
        <w:pStyle w:val="afc"/>
      </w:pPr>
      <w:r>
        <w:t xml:space="preserve">    select owner,</w:t>
      </w:r>
    </w:p>
    <w:p w14:paraId="6B4A0AF3" w14:textId="77777777" w:rsidR="00B10D1C" w:rsidRDefault="00B10D1C" w:rsidP="00B10D1C">
      <w:pPr>
        <w:pStyle w:val="afc"/>
      </w:pPr>
      <w:r>
        <w:t xml:space="preserve">           </w:t>
      </w:r>
      <w:proofErr w:type="spellStart"/>
      <w:r>
        <w:t>segment_name</w:t>
      </w:r>
      <w:proofErr w:type="spellEnd"/>
      <w:r>
        <w:t xml:space="preserve"> || decode(</w:t>
      </w:r>
      <w:proofErr w:type="spellStart"/>
      <w:r>
        <w:t>partition_name</w:t>
      </w:r>
      <w:proofErr w:type="spellEnd"/>
      <w:r>
        <w:t xml:space="preserve">, null, null, '.' || </w:t>
      </w:r>
      <w:proofErr w:type="spellStart"/>
      <w:r>
        <w:t>partition_name</w:t>
      </w:r>
      <w:proofErr w:type="spellEnd"/>
      <w:r>
        <w:t xml:space="preserve">) </w:t>
      </w:r>
      <w:proofErr w:type="spellStart"/>
      <w:r>
        <w:t>segment_name</w:t>
      </w:r>
      <w:proofErr w:type="spellEnd"/>
      <w:r>
        <w:t>,</w:t>
      </w:r>
    </w:p>
    <w:p w14:paraId="12930969" w14:textId="77777777" w:rsidR="00B10D1C" w:rsidRDefault="00B10D1C" w:rsidP="00B10D1C">
      <w:pPr>
        <w:pStyle w:val="afc"/>
      </w:pPr>
      <w:r>
        <w:t xml:space="preserve">           blocks,</w:t>
      </w:r>
    </w:p>
    <w:p w14:paraId="2DDCC1CF" w14:textId="77777777" w:rsidR="00B10D1C" w:rsidRDefault="00B10D1C" w:rsidP="00B10D1C">
      <w:pPr>
        <w:pStyle w:val="afc"/>
      </w:pPr>
      <w:r>
        <w:t xml:space="preserve">           bytes                                                                     </w:t>
      </w:r>
      <w:proofErr w:type="spellStart"/>
      <w:r>
        <w:t>segsize</w:t>
      </w:r>
      <w:proofErr w:type="spellEnd"/>
    </w:p>
    <w:p w14:paraId="0903F2AD" w14:textId="77777777" w:rsidR="00B10D1C" w:rsidRDefault="00B10D1C" w:rsidP="00B10D1C">
      <w:pPr>
        <w:pStyle w:val="afc"/>
      </w:pPr>
      <w:r>
        <w:t xml:space="preserve">    from </w:t>
      </w:r>
      <w:proofErr w:type="spellStart"/>
      <w:r>
        <w:t>dba_segments</w:t>
      </w:r>
      <w:proofErr w:type="spellEnd"/>
    </w:p>
    <w:p w14:paraId="77818D78" w14:textId="77777777" w:rsidR="00B10D1C" w:rsidRDefault="00B10D1C" w:rsidP="00B10D1C">
      <w:pPr>
        <w:pStyle w:val="afc"/>
      </w:pPr>
      <w:r>
        <w:t xml:space="preserve">    where owner = upper(</w:t>
      </w:r>
      <w:proofErr w:type="spellStart"/>
      <w:r>
        <w:t>nvl</w:t>
      </w:r>
      <w:proofErr w:type="spellEnd"/>
      <w:r>
        <w:t>('&amp;&amp;owner', owner))</w:t>
      </w:r>
    </w:p>
    <w:p w14:paraId="401D1E65" w14:textId="77777777" w:rsidR="00B10D1C" w:rsidRDefault="00B10D1C" w:rsidP="00B10D1C">
      <w:pPr>
        <w:pStyle w:val="afc"/>
      </w:pPr>
      <w:r>
        <w:t xml:space="preserve">      and </w:t>
      </w:r>
      <w:proofErr w:type="spellStart"/>
      <w:r>
        <w:t>segment_name</w:t>
      </w:r>
      <w:proofErr w:type="spellEnd"/>
      <w:r>
        <w:t xml:space="preserve"> = upper('&amp;&amp;</w:t>
      </w:r>
      <w:proofErr w:type="spellStart"/>
      <w:r>
        <w:t>index_name</w:t>
      </w:r>
      <w:proofErr w:type="spellEnd"/>
      <w:r>
        <w:t>')</w:t>
      </w:r>
    </w:p>
    <w:p w14:paraId="3823CE73" w14:textId="77777777" w:rsidR="00B10D1C" w:rsidRDefault="00B10D1C" w:rsidP="00B10D1C">
      <w:pPr>
        <w:pStyle w:val="afc"/>
      </w:pPr>
      <w:r>
        <w:t>)</w:t>
      </w:r>
    </w:p>
    <w:p w14:paraId="50B3EFBD" w14:textId="77777777" w:rsidR="00B10D1C" w:rsidRDefault="00B10D1C" w:rsidP="00B10D1C">
      <w:pPr>
        <w:pStyle w:val="afc"/>
      </w:pPr>
      <w:r>
        <w:t>select *</w:t>
      </w:r>
    </w:p>
    <w:p w14:paraId="2200F6F6" w14:textId="77777777" w:rsidR="00B10D1C" w:rsidRDefault="00B10D1C" w:rsidP="00B10D1C">
      <w:pPr>
        <w:pStyle w:val="afc"/>
      </w:pPr>
      <w:r>
        <w:t xml:space="preserve">from (select distinct </w:t>
      </w:r>
      <w:proofErr w:type="spellStart"/>
      <w:r>
        <w:t>b.index_name</w:t>
      </w:r>
      <w:proofErr w:type="spellEnd"/>
      <w:r>
        <w:t xml:space="preserve">                                       name</w:t>
      </w:r>
    </w:p>
    <w:p w14:paraId="1A0EF1EB" w14:textId="77777777" w:rsidR="00B10D1C" w:rsidRDefault="00B10D1C" w:rsidP="00B10D1C">
      <w:pPr>
        <w:pStyle w:val="afc"/>
      </w:pPr>
      <w:r>
        <w:t xml:space="preserve">                    , round(</w:t>
      </w:r>
      <w:proofErr w:type="spellStart"/>
      <w:r>
        <w:t>segsize</w:t>
      </w:r>
      <w:proofErr w:type="spellEnd"/>
      <w:r>
        <w:t xml:space="preserve"> / 1024 / 1024) || 'M'             as </w:t>
      </w:r>
      <w:proofErr w:type="spellStart"/>
      <w:r>
        <w:t>ind_size</w:t>
      </w:r>
      <w:proofErr w:type="spellEnd"/>
    </w:p>
    <w:p w14:paraId="4A6380D7" w14:textId="77777777" w:rsidR="00B10D1C" w:rsidRDefault="00B10D1C" w:rsidP="00B10D1C">
      <w:pPr>
        <w:pStyle w:val="afc"/>
      </w:pPr>
      <w:r>
        <w:t xml:space="preserve">                    , round(100 * (1 - </w:t>
      </w:r>
      <w:proofErr w:type="spellStart"/>
      <w:r>
        <w:t>b.leaf_blocks</w:t>
      </w:r>
      <w:proofErr w:type="spellEnd"/>
      <w:r>
        <w:t xml:space="preserve"> / </w:t>
      </w:r>
      <w:proofErr w:type="spellStart"/>
      <w:r>
        <w:t>a.blocks</w:t>
      </w:r>
      <w:proofErr w:type="spellEnd"/>
      <w:r>
        <w:t xml:space="preserve">))        </w:t>
      </w:r>
      <w:proofErr w:type="spellStart"/>
      <w:r>
        <w:t>fragment_pct</w:t>
      </w:r>
      <w:proofErr w:type="spellEnd"/>
    </w:p>
    <w:p w14:paraId="665281FC" w14:textId="77777777" w:rsidR="00B10D1C" w:rsidRDefault="00B10D1C" w:rsidP="00B10D1C">
      <w:pPr>
        <w:pStyle w:val="afc"/>
      </w:pPr>
      <w:r>
        <w:t xml:space="preserve">                    --,case </w:t>
      </w:r>
      <w:proofErr w:type="spellStart"/>
      <w:r>
        <w:t>num_rows</w:t>
      </w:r>
      <w:proofErr w:type="spellEnd"/>
      <w:r>
        <w:t xml:space="preserve"> when 0 then 0   else round(</w:t>
      </w:r>
      <w:proofErr w:type="spellStart"/>
      <w:r>
        <w:t>distinct_keys</w:t>
      </w:r>
      <w:proofErr w:type="spellEnd"/>
      <w:r>
        <w:t>/</w:t>
      </w:r>
      <w:proofErr w:type="spellStart"/>
      <w:r>
        <w:t>num_rows</w:t>
      </w:r>
      <w:proofErr w:type="spellEnd"/>
      <w:r>
        <w:t xml:space="preserve">)*100 end as </w:t>
      </w:r>
      <w:proofErr w:type="spellStart"/>
      <w:r>
        <w:t>select_pct</w:t>
      </w:r>
      <w:proofErr w:type="spellEnd"/>
    </w:p>
    <w:p w14:paraId="06517E23" w14:textId="77777777" w:rsidR="00B10D1C" w:rsidRDefault="00B10D1C" w:rsidP="00B10D1C">
      <w:pPr>
        <w:pStyle w:val="afc"/>
      </w:pPr>
      <w:r>
        <w:t xml:space="preserve">                    , </w:t>
      </w:r>
      <w:proofErr w:type="spellStart"/>
      <w:r>
        <w:t>blevel</w:t>
      </w:r>
      <w:proofErr w:type="spellEnd"/>
    </w:p>
    <w:p w14:paraId="7F60B32B" w14:textId="77777777" w:rsidR="00B10D1C" w:rsidRDefault="00B10D1C" w:rsidP="00B10D1C">
      <w:pPr>
        <w:pStyle w:val="afc"/>
      </w:pPr>
      <w:r>
        <w:t xml:space="preserve">                    , INI_TRANS</w:t>
      </w:r>
    </w:p>
    <w:p w14:paraId="3BC66A23" w14:textId="77777777" w:rsidR="00B10D1C" w:rsidRDefault="00B10D1C" w:rsidP="00B10D1C">
      <w:pPr>
        <w:pStyle w:val="afc"/>
      </w:pPr>
      <w:r>
        <w:t xml:space="preserve">                    , </w:t>
      </w:r>
      <w:proofErr w:type="spellStart"/>
      <w:r>
        <w:t>to_char</w:t>
      </w:r>
      <w:proofErr w:type="spellEnd"/>
      <w:r>
        <w:t>(</w:t>
      </w:r>
      <w:proofErr w:type="spellStart"/>
      <w:r>
        <w:t>last_ddl_time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 hh24:mi:ss') as </w:t>
      </w:r>
      <w:proofErr w:type="spellStart"/>
      <w:r>
        <w:t>last_ddl_time</w:t>
      </w:r>
      <w:proofErr w:type="spellEnd"/>
    </w:p>
    <w:p w14:paraId="45E2A1BF" w14:textId="77777777" w:rsidR="00B10D1C" w:rsidRDefault="00B10D1C" w:rsidP="00B10D1C">
      <w:pPr>
        <w:pStyle w:val="afc"/>
      </w:pPr>
      <w:r>
        <w:t xml:space="preserve">                    --,</w:t>
      </w:r>
      <w:proofErr w:type="spellStart"/>
      <w:r>
        <w:t>last_analyzed</w:t>
      </w:r>
      <w:proofErr w:type="spellEnd"/>
    </w:p>
    <w:p w14:paraId="2263FED8" w14:textId="77777777" w:rsidR="00B10D1C" w:rsidRDefault="00B10D1C" w:rsidP="00B10D1C">
      <w:pPr>
        <w:pStyle w:val="afc"/>
      </w:pPr>
      <w:r>
        <w:t xml:space="preserve">      from seg a,</w:t>
      </w:r>
    </w:p>
    <w:p w14:paraId="713471DE" w14:textId="77777777" w:rsidR="00B10D1C" w:rsidRDefault="00B10D1C" w:rsidP="00B10D1C">
      <w:pPr>
        <w:pStyle w:val="afc"/>
      </w:pPr>
      <w:r>
        <w:t xml:space="preserve">           (select </w:t>
      </w:r>
      <w:proofErr w:type="spellStart"/>
      <w:r>
        <w:t>di.owner</w:t>
      </w:r>
      <w:proofErr w:type="spellEnd"/>
      <w:r>
        <w:t>,</w:t>
      </w:r>
    </w:p>
    <w:p w14:paraId="040143D8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index_name</w:t>
      </w:r>
      <w:proofErr w:type="spellEnd"/>
      <w:r>
        <w:t>,</w:t>
      </w:r>
    </w:p>
    <w:p w14:paraId="3F94620D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leaf_blocks</w:t>
      </w:r>
      <w:proofErr w:type="spellEnd"/>
      <w:r>
        <w:t>,</w:t>
      </w:r>
    </w:p>
    <w:p w14:paraId="3A82697C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distinct_keys</w:t>
      </w:r>
      <w:proofErr w:type="spellEnd"/>
      <w:r>
        <w:t>,</w:t>
      </w:r>
    </w:p>
    <w:p w14:paraId="38158EF1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num_rows</w:t>
      </w:r>
      <w:proofErr w:type="spellEnd"/>
      <w:r>
        <w:t>,</w:t>
      </w:r>
    </w:p>
    <w:p w14:paraId="2E1985AC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last_analyzed</w:t>
      </w:r>
      <w:proofErr w:type="spellEnd"/>
      <w:r>
        <w:t>,</w:t>
      </w:r>
    </w:p>
    <w:p w14:paraId="2429F453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initial_extent</w:t>
      </w:r>
      <w:proofErr w:type="spellEnd"/>
      <w:r>
        <w:t>,</w:t>
      </w:r>
    </w:p>
    <w:p w14:paraId="788EC9A6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blevel</w:t>
      </w:r>
      <w:proofErr w:type="spellEnd"/>
      <w:r>
        <w:t>,</w:t>
      </w:r>
    </w:p>
    <w:p w14:paraId="18DAD9AC" w14:textId="77777777" w:rsidR="00B10D1C" w:rsidRDefault="00B10D1C" w:rsidP="00B10D1C">
      <w:pPr>
        <w:pStyle w:val="afc"/>
      </w:pPr>
      <w:r>
        <w:t xml:space="preserve">                   INI_TRANS,</w:t>
      </w:r>
    </w:p>
    <w:p w14:paraId="1EDD5269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last_ddl_time</w:t>
      </w:r>
      <w:proofErr w:type="spellEnd"/>
    </w:p>
    <w:p w14:paraId="2BAF3F17" w14:textId="77777777" w:rsidR="00B10D1C" w:rsidRDefault="00B10D1C" w:rsidP="00B10D1C">
      <w:pPr>
        <w:pStyle w:val="afc"/>
      </w:pPr>
      <w:r>
        <w:t xml:space="preserve">            from </w:t>
      </w:r>
      <w:proofErr w:type="spellStart"/>
      <w:r>
        <w:t>dba_indexes</w:t>
      </w:r>
      <w:proofErr w:type="spellEnd"/>
      <w:r>
        <w:t xml:space="preserve"> di,</w:t>
      </w:r>
    </w:p>
    <w:p w14:paraId="7D1430FD" w14:textId="77777777" w:rsidR="00B10D1C" w:rsidRDefault="00B10D1C" w:rsidP="00B10D1C">
      <w:pPr>
        <w:pStyle w:val="afc"/>
      </w:pPr>
      <w:r>
        <w:t xml:space="preserve">                 </w:t>
      </w:r>
      <w:proofErr w:type="spellStart"/>
      <w:r>
        <w:t>dba_objects</w:t>
      </w:r>
      <w:proofErr w:type="spellEnd"/>
      <w:r>
        <w:t xml:space="preserve"> do</w:t>
      </w:r>
    </w:p>
    <w:p w14:paraId="0AA85FBC" w14:textId="77777777" w:rsidR="00B10D1C" w:rsidRDefault="00B10D1C" w:rsidP="00B10D1C">
      <w:pPr>
        <w:pStyle w:val="afc"/>
      </w:pPr>
      <w:r>
        <w:t xml:space="preserve">            where </w:t>
      </w:r>
      <w:proofErr w:type="spellStart"/>
      <w:r>
        <w:t>di.owner</w:t>
      </w:r>
      <w:proofErr w:type="spellEnd"/>
      <w:r>
        <w:t xml:space="preserve"> = </w:t>
      </w:r>
      <w:proofErr w:type="spellStart"/>
      <w:r>
        <w:t>do.owner</w:t>
      </w:r>
      <w:proofErr w:type="spellEnd"/>
    </w:p>
    <w:p w14:paraId="786D72A7" w14:textId="77777777" w:rsidR="00B10D1C" w:rsidRDefault="00B10D1C" w:rsidP="00B10D1C">
      <w:pPr>
        <w:pStyle w:val="afc"/>
      </w:pPr>
      <w:r>
        <w:t xml:space="preserve">              and </w:t>
      </w:r>
      <w:proofErr w:type="spellStart"/>
      <w:r>
        <w:t>di.index_name</w:t>
      </w:r>
      <w:proofErr w:type="spellEnd"/>
      <w:r>
        <w:t xml:space="preserve"> = </w:t>
      </w:r>
      <w:proofErr w:type="spellStart"/>
      <w:r>
        <w:t>do.object_name</w:t>
      </w:r>
      <w:proofErr w:type="spellEnd"/>
      <w:r>
        <w:t>) b</w:t>
      </w:r>
    </w:p>
    <w:p w14:paraId="19D47C30" w14:textId="77777777" w:rsidR="00B10D1C" w:rsidRDefault="00B10D1C" w:rsidP="00B10D1C">
      <w:pPr>
        <w:pStyle w:val="afc"/>
      </w:pPr>
      <w:r>
        <w:t xml:space="preserve">      where </w:t>
      </w:r>
      <w:proofErr w:type="spellStart"/>
      <w:r>
        <w:t>a.owner</w:t>
      </w:r>
      <w:proofErr w:type="spellEnd"/>
      <w:r>
        <w:t xml:space="preserve"> = </w:t>
      </w:r>
      <w:proofErr w:type="spellStart"/>
      <w:r>
        <w:t>b.owner</w:t>
      </w:r>
      <w:proofErr w:type="spellEnd"/>
    </w:p>
    <w:p w14:paraId="07ACF94F" w14:textId="77777777" w:rsidR="00B10D1C" w:rsidRDefault="00B10D1C" w:rsidP="00B10D1C">
      <w:pPr>
        <w:pStyle w:val="afc"/>
      </w:pPr>
      <w:r>
        <w:t xml:space="preserve">        and </w:t>
      </w:r>
      <w:proofErr w:type="spellStart"/>
      <w:r>
        <w:t>a.segment_name</w:t>
      </w:r>
      <w:proofErr w:type="spellEnd"/>
      <w:r>
        <w:t xml:space="preserve"> = </w:t>
      </w:r>
      <w:proofErr w:type="spellStart"/>
      <w:r>
        <w:t>b.index_name</w:t>
      </w:r>
      <w:proofErr w:type="spellEnd"/>
    </w:p>
    <w:p w14:paraId="11E50433" w14:textId="77777777" w:rsidR="00B10D1C" w:rsidRDefault="00B10D1C" w:rsidP="00B10D1C">
      <w:pPr>
        <w:pStyle w:val="afc"/>
      </w:pPr>
      <w:r>
        <w:t xml:space="preserve">        and </w:t>
      </w:r>
      <w:proofErr w:type="spellStart"/>
      <w:r>
        <w:t>a.segsize</w:t>
      </w:r>
      <w:proofErr w:type="spellEnd"/>
      <w:r>
        <w:t xml:space="preserve"> &gt; </w:t>
      </w:r>
      <w:proofErr w:type="spellStart"/>
      <w:r>
        <w:t>b.initial_extent</w:t>
      </w:r>
      <w:proofErr w:type="spellEnd"/>
    </w:p>
    <w:p w14:paraId="19DECA5B" w14:textId="77777777" w:rsidR="00B10D1C" w:rsidRDefault="00B10D1C" w:rsidP="00B10D1C">
      <w:pPr>
        <w:pStyle w:val="afc"/>
      </w:pPr>
      <w:r>
        <w:t xml:space="preserve">      union all</w:t>
      </w:r>
    </w:p>
    <w:p w14:paraId="1305D6E2" w14:textId="77777777" w:rsidR="00B10D1C" w:rsidRDefault="00B10D1C" w:rsidP="00B10D1C">
      <w:pPr>
        <w:pStyle w:val="afc"/>
      </w:pPr>
      <w:r>
        <w:t xml:space="preserve">      select distinct </w:t>
      </w:r>
      <w:proofErr w:type="spellStart"/>
      <w:r>
        <w:t>b.index_name</w:t>
      </w:r>
      <w:proofErr w:type="spellEnd"/>
      <w:r>
        <w:t xml:space="preserve">                                       name</w:t>
      </w:r>
    </w:p>
    <w:p w14:paraId="62115D10" w14:textId="77777777" w:rsidR="00B10D1C" w:rsidRDefault="00B10D1C" w:rsidP="00B10D1C">
      <w:pPr>
        <w:pStyle w:val="afc"/>
      </w:pPr>
      <w:r>
        <w:t xml:space="preserve">                    , round(</w:t>
      </w:r>
      <w:proofErr w:type="spellStart"/>
      <w:r>
        <w:t>segsize</w:t>
      </w:r>
      <w:proofErr w:type="spellEnd"/>
      <w:r>
        <w:t xml:space="preserve"> / 1024 / 1024) || 'M'             as </w:t>
      </w:r>
      <w:proofErr w:type="spellStart"/>
      <w:r>
        <w:t>ind_size</w:t>
      </w:r>
      <w:proofErr w:type="spellEnd"/>
    </w:p>
    <w:p w14:paraId="4F2C1B29" w14:textId="77777777" w:rsidR="00B10D1C" w:rsidRDefault="00B10D1C" w:rsidP="00B10D1C">
      <w:pPr>
        <w:pStyle w:val="afc"/>
      </w:pPr>
      <w:r>
        <w:t xml:space="preserve">                    , round(100 * (1 - </w:t>
      </w:r>
      <w:proofErr w:type="spellStart"/>
      <w:r>
        <w:t>b.leaf_blocks</w:t>
      </w:r>
      <w:proofErr w:type="spellEnd"/>
      <w:r>
        <w:t xml:space="preserve"> / </w:t>
      </w:r>
      <w:proofErr w:type="spellStart"/>
      <w:r>
        <w:t>a.blocks</w:t>
      </w:r>
      <w:proofErr w:type="spellEnd"/>
      <w:r>
        <w:t xml:space="preserve">))        </w:t>
      </w:r>
      <w:proofErr w:type="spellStart"/>
      <w:r>
        <w:t>fragment_pct</w:t>
      </w:r>
      <w:proofErr w:type="spellEnd"/>
    </w:p>
    <w:p w14:paraId="6A1AC065" w14:textId="77777777" w:rsidR="00B10D1C" w:rsidRDefault="00B10D1C" w:rsidP="00B10D1C">
      <w:pPr>
        <w:pStyle w:val="afc"/>
      </w:pPr>
      <w:r>
        <w:t xml:space="preserve">                    --,case </w:t>
      </w:r>
      <w:proofErr w:type="spellStart"/>
      <w:r>
        <w:t>num_rows</w:t>
      </w:r>
      <w:proofErr w:type="spellEnd"/>
      <w:r>
        <w:t xml:space="preserve"> when 0 then 0   else round(</w:t>
      </w:r>
      <w:proofErr w:type="spellStart"/>
      <w:r>
        <w:t>distinct_keys</w:t>
      </w:r>
      <w:proofErr w:type="spellEnd"/>
      <w:r>
        <w:t>/</w:t>
      </w:r>
      <w:proofErr w:type="spellStart"/>
      <w:r>
        <w:t>num_rows</w:t>
      </w:r>
      <w:proofErr w:type="spellEnd"/>
      <w:r>
        <w:t xml:space="preserve">)*100 end as </w:t>
      </w:r>
      <w:proofErr w:type="spellStart"/>
      <w:r>
        <w:t>select_pct</w:t>
      </w:r>
      <w:proofErr w:type="spellEnd"/>
    </w:p>
    <w:p w14:paraId="1F53CDFE" w14:textId="77777777" w:rsidR="00B10D1C" w:rsidRDefault="00B10D1C" w:rsidP="00B10D1C">
      <w:pPr>
        <w:pStyle w:val="afc"/>
      </w:pPr>
      <w:r>
        <w:t xml:space="preserve">                    , </w:t>
      </w:r>
      <w:proofErr w:type="spellStart"/>
      <w:r>
        <w:t>blevel</w:t>
      </w:r>
      <w:proofErr w:type="spellEnd"/>
    </w:p>
    <w:p w14:paraId="6D1240F1" w14:textId="77777777" w:rsidR="00B10D1C" w:rsidRDefault="00B10D1C" w:rsidP="00B10D1C">
      <w:pPr>
        <w:pStyle w:val="afc"/>
      </w:pPr>
      <w:r>
        <w:t xml:space="preserve">                    , INI_TRANS</w:t>
      </w:r>
    </w:p>
    <w:p w14:paraId="70525C2D" w14:textId="77777777" w:rsidR="00B10D1C" w:rsidRDefault="00B10D1C" w:rsidP="00B10D1C">
      <w:pPr>
        <w:pStyle w:val="afc"/>
      </w:pPr>
      <w:r>
        <w:t xml:space="preserve">                    , </w:t>
      </w:r>
      <w:proofErr w:type="spellStart"/>
      <w:r>
        <w:t>to_char</w:t>
      </w:r>
      <w:proofErr w:type="spellEnd"/>
      <w:r>
        <w:t>(</w:t>
      </w:r>
      <w:proofErr w:type="spellStart"/>
      <w:r>
        <w:t>last_ddl_time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 hh24:mi:ss') as </w:t>
      </w:r>
      <w:proofErr w:type="spellStart"/>
      <w:r>
        <w:t>last_ddl_time</w:t>
      </w:r>
      <w:proofErr w:type="spellEnd"/>
    </w:p>
    <w:p w14:paraId="22A729A7" w14:textId="77777777" w:rsidR="00B10D1C" w:rsidRDefault="00B10D1C" w:rsidP="00B10D1C">
      <w:pPr>
        <w:pStyle w:val="afc"/>
      </w:pPr>
      <w:r>
        <w:t xml:space="preserve">                    --,</w:t>
      </w:r>
      <w:proofErr w:type="spellStart"/>
      <w:r>
        <w:t>last_analyzed</w:t>
      </w:r>
      <w:proofErr w:type="spellEnd"/>
    </w:p>
    <w:p w14:paraId="01F5B687" w14:textId="77777777" w:rsidR="00B10D1C" w:rsidRDefault="00B10D1C" w:rsidP="00B10D1C">
      <w:pPr>
        <w:pStyle w:val="afc"/>
      </w:pPr>
      <w:r>
        <w:t xml:space="preserve">      from seg a,</w:t>
      </w:r>
    </w:p>
    <w:p w14:paraId="4A67F7C3" w14:textId="77777777" w:rsidR="00B10D1C" w:rsidRDefault="00B10D1C" w:rsidP="00B10D1C">
      <w:pPr>
        <w:pStyle w:val="afc"/>
      </w:pPr>
      <w:r>
        <w:t xml:space="preserve">           (select </w:t>
      </w:r>
      <w:proofErr w:type="spellStart"/>
      <w:r>
        <w:t>dip.index_owner</w:t>
      </w:r>
      <w:proofErr w:type="spellEnd"/>
      <w:r>
        <w:t xml:space="preserve">                     owner</w:t>
      </w:r>
    </w:p>
    <w:p w14:paraId="1198DFD1" w14:textId="77777777" w:rsidR="00B10D1C" w:rsidRDefault="00B10D1C" w:rsidP="00B10D1C">
      <w:pPr>
        <w:pStyle w:val="afc"/>
      </w:pPr>
      <w:r>
        <w:t xml:space="preserve">                 , </w:t>
      </w:r>
      <w:proofErr w:type="spellStart"/>
      <w:r>
        <w:t>index_name</w:t>
      </w:r>
      <w:proofErr w:type="spellEnd"/>
      <w:r>
        <w:t xml:space="preserve"> || '.' || </w:t>
      </w:r>
      <w:proofErr w:type="spellStart"/>
      <w:r>
        <w:t>partition_name</w:t>
      </w:r>
      <w:proofErr w:type="spellEnd"/>
      <w:r>
        <w:t xml:space="preserve"> </w:t>
      </w:r>
      <w:proofErr w:type="spellStart"/>
      <w:r>
        <w:t>index_name</w:t>
      </w:r>
      <w:proofErr w:type="spellEnd"/>
    </w:p>
    <w:p w14:paraId="30CF1597" w14:textId="77777777" w:rsidR="00B10D1C" w:rsidRDefault="00B10D1C" w:rsidP="00B10D1C">
      <w:pPr>
        <w:pStyle w:val="afc"/>
      </w:pPr>
      <w:r>
        <w:lastRenderedPageBreak/>
        <w:t xml:space="preserve">                 , </w:t>
      </w:r>
      <w:proofErr w:type="spellStart"/>
      <w:r>
        <w:t>leaf_blocks</w:t>
      </w:r>
      <w:proofErr w:type="spellEnd"/>
    </w:p>
    <w:p w14:paraId="137C1255" w14:textId="77777777" w:rsidR="00B10D1C" w:rsidRDefault="00B10D1C" w:rsidP="00B10D1C">
      <w:pPr>
        <w:pStyle w:val="afc"/>
      </w:pPr>
      <w:r>
        <w:t xml:space="preserve">                 , </w:t>
      </w:r>
      <w:proofErr w:type="spellStart"/>
      <w:r>
        <w:t>distinct_keys</w:t>
      </w:r>
      <w:proofErr w:type="spellEnd"/>
    </w:p>
    <w:p w14:paraId="19D7FD81" w14:textId="77777777" w:rsidR="00B10D1C" w:rsidRDefault="00B10D1C" w:rsidP="00B10D1C">
      <w:pPr>
        <w:pStyle w:val="afc"/>
      </w:pPr>
      <w:r>
        <w:t xml:space="preserve">                 , </w:t>
      </w:r>
      <w:proofErr w:type="spellStart"/>
      <w:r>
        <w:t>num_rows</w:t>
      </w:r>
      <w:proofErr w:type="spellEnd"/>
    </w:p>
    <w:p w14:paraId="0E25014D" w14:textId="77777777" w:rsidR="00B10D1C" w:rsidRDefault="00B10D1C" w:rsidP="00B10D1C">
      <w:pPr>
        <w:pStyle w:val="afc"/>
      </w:pPr>
      <w:r>
        <w:t xml:space="preserve">                 , </w:t>
      </w:r>
      <w:proofErr w:type="spellStart"/>
      <w:r>
        <w:t>last_analyzed</w:t>
      </w:r>
      <w:proofErr w:type="spellEnd"/>
    </w:p>
    <w:p w14:paraId="3CAFACBB" w14:textId="77777777" w:rsidR="00B10D1C" w:rsidRDefault="00B10D1C" w:rsidP="00B10D1C">
      <w:pPr>
        <w:pStyle w:val="afc"/>
      </w:pPr>
      <w:r>
        <w:t xml:space="preserve">                 , </w:t>
      </w:r>
      <w:proofErr w:type="spellStart"/>
      <w:r>
        <w:t>initial_extent</w:t>
      </w:r>
      <w:proofErr w:type="spellEnd"/>
    </w:p>
    <w:p w14:paraId="3A825FE5" w14:textId="77777777" w:rsidR="00B10D1C" w:rsidRDefault="00B10D1C" w:rsidP="00B10D1C">
      <w:pPr>
        <w:pStyle w:val="afc"/>
      </w:pPr>
      <w:r>
        <w:t xml:space="preserve">                 , </w:t>
      </w:r>
      <w:proofErr w:type="spellStart"/>
      <w:r>
        <w:t>blevel</w:t>
      </w:r>
      <w:proofErr w:type="spellEnd"/>
    </w:p>
    <w:p w14:paraId="36A5A57D" w14:textId="77777777" w:rsidR="00B10D1C" w:rsidRDefault="00B10D1C" w:rsidP="00B10D1C">
      <w:pPr>
        <w:pStyle w:val="afc"/>
      </w:pPr>
      <w:r>
        <w:t xml:space="preserve">                 , INI_TRANS</w:t>
      </w:r>
    </w:p>
    <w:p w14:paraId="0BCA8953" w14:textId="77777777" w:rsidR="00B10D1C" w:rsidRDefault="00B10D1C" w:rsidP="00B10D1C">
      <w:pPr>
        <w:pStyle w:val="afc"/>
      </w:pPr>
      <w:r>
        <w:t xml:space="preserve">                 , </w:t>
      </w:r>
      <w:proofErr w:type="spellStart"/>
      <w:r>
        <w:t>last_ddl_time</w:t>
      </w:r>
      <w:proofErr w:type="spellEnd"/>
    </w:p>
    <w:p w14:paraId="7402F19E" w14:textId="77777777" w:rsidR="00B10D1C" w:rsidRDefault="00B10D1C" w:rsidP="00B10D1C">
      <w:pPr>
        <w:pStyle w:val="afc"/>
      </w:pPr>
      <w:r>
        <w:t xml:space="preserve">            from </w:t>
      </w:r>
      <w:proofErr w:type="spellStart"/>
      <w:r>
        <w:t>dba_ind_partitions</w:t>
      </w:r>
      <w:proofErr w:type="spellEnd"/>
      <w:r>
        <w:t xml:space="preserve"> dip,</w:t>
      </w:r>
    </w:p>
    <w:p w14:paraId="2FFC2AA4" w14:textId="77777777" w:rsidR="00B10D1C" w:rsidRDefault="00B10D1C" w:rsidP="00B10D1C">
      <w:pPr>
        <w:pStyle w:val="afc"/>
      </w:pPr>
      <w:r>
        <w:t xml:space="preserve">                 </w:t>
      </w:r>
      <w:proofErr w:type="spellStart"/>
      <w:r>
        <w:t>dba_objects</w:t>
      </w:r>
      <w:proofErr w:type="spellEnd"/>
      <w:r>
        <w:t xml:space="preserve"> do</w:t>
      </w:r>
    </w:p>
    <w:p w14:paraId="77FCB34F" w14:textId="77777777" w:rsidR="00B10D1C" w:rsidRDefault="00B10D1C" w:rsidP="00B10D1C">
      <w:pPr>
        <w:pStyle w:val="afc"/>
      </w:pPr>
      <w:r>
        <w:t xml:space="preserve">            where </w:t>
      </w:r>
      <w:proofErr w:type="spellStart"/>
      <w:r>
        <w:t>dip.index_owner</w:t>
      </w:r>
      <w:proofErr w:type="spellEnd"/>
      <w:r>
        <w:t xml:space="preserve"> = </w:t>
      </w:r>
      <w:proofErr w:type="spellStart"/>
      <w:r>
        <w:t>do.owner</w:t>
      </w:r>
      <w:proofErr w:type="spellEnd"/>
    </w:p>
    <w:p w14:paraId="3477E6D2" w14:textId="77777777" w:rsidR="00B10D1C" w:rsidRDefault="00B10D1C" w:rsidP="00B10D1C">
      <w:pPr>
        <w:pStyle w:val="afc"/>
      </w:pPr>
      <w:r>
        <w:t xml:space="preserve">              and </w:t>
      </w:r>
      <w:proofErr w:type="spellStart"/>
      <w:r>
        <w:t>dip.index_name</w:t>
      </w:r>
      <w:proofErr w:type="spellEnd"/>
      <w:r>
        <w:t xml:space="preserve"> = </w:t>
      </w:r>
      <w:proofErr w:type="spellStart"/>
      <w:r>
        <w:t>do.object_name</w:t>
      </w:r>
      <w:proofErr w:type="spellEnd"/>
    </w:p>
    <w:p w14:paraId="76DEC959" w14:textId="77777777" w:rsidR="00B10D1C" w:rsidRDefault="00B10D1C" w:rsidP="00B10D1C">
      <w:pPr>
        <w:pStyle w:val="afc"/>
      </w:pPr>
      <w:r>
        <w:t xml:space="preserve">              and </w:t>
      </w:r>
      <w:proofErr w:type="spellStart"/>
      <w:r>
        <w:t>dip.partition_name</w:t>
      </w:r>
      <w:proofErr w:type="spellEnd"/>
      <w:r>
        <w:t xml:space="preserve"> = </w:t>
      </w:r>
      <w:proofErr w:type="spellStart"/>
      <w:r>
        <w:t>do.subobject_name</w:t>
      </w:r>
      <w:proofErr w:type="spellEnd"/>
      <w:r>
        <w:t>) b</w:t>
      </w:r>
    </w:p>
    <w:p w14:paraId="5BDF4AF9" w14:textId="77777777" w:rsidR="00B10D1C" w:rsidRDefault="00B10D1C" w:rsidP="00B10D1C">
      <w:pPr>
        <w:pStyle w:val="afc"/>
      </w:pPr>
      <w:r>
        <w:t xml:space="preserve">      where </w:t>
      </w:r>
      <w:proofErr w:type="spellStart"/>
      <w:r>
        <w:t>a.owner</w:t>
      </w:r>
      <w:proofErr w:type="spellEnd"/>
      <w:r>
        <w:t xml:space="preserve"> = </w:t>
      </w:r>
      <w:proofErr w:type="spellStart"/>
      <w:r>
        <w:t>b.owner</w:t>
      </w:r>
      <w:proofErr w:type="spellEnd"/>
    </w:p>
    <w:p w14:paraId="204C252D" w14:textId="77777777" w:rsidR="00B10D1C" w:rsidRDefault="00B10D1C" w:rsidP="00B10D1C">
      <w:pPr>
        <w:pStyle w:val="afc"/>
      </w:pPr>
      <w:r>
        <w:t xml:space="preserve">        and </w:t>
      </w:r>
      <w:proofErr w:type="spellStart"/>
      <w:r>
        <w:t>a.segment_name</w:t>
      </w:r>
      <w:proofErr w:type="spellEnd"/>
      <w:r>
        <w:t xml:space="preserve"> = </w:t>
      </w:r>
      <w:proofErr w:type="spellStart"/>
      <w:r>
        <w:t>b.index_name</w:t>
      </w:r>
      <w:proofErr w:type="spellEnd"/>
    </w:p>
    <w:p w14:paraId="243AE659" w14:textId="77777777" w:rsidR="00B10D1C" w:rsidRDefault="00B10D1C" w:rsidP="00B10D1C">
      <w:pPr>
        <w:pStyle w:val="afc"/>
      </w:pPr>
      <w:r>
        <w:t xml:space="preserve">        and </w:t>
      </w:r>
      <w:proofErr w:type="spellStart"/>
      <w:r>
        <w:t>a.segsize</w:t>
      </w:r>
      <w:proofErr w:type="spellEnd"/>
      <w:r>
        <w:t xml:space="preserve"> &gt; </w:t>
      </w:r>
      <w:proofErr w:type="spellStart"/>
      <w:r>
        <w:t>b.initial_extent</w:t>
      </w:r>
      <w:proofErr w:type="spellEnd"/>
    </w:p>
    <w:p w14:paraId="02A3A440" w14:textId="77777777" w:rsidR="00B10D1C" w:rsidRDefault="00B10D1C" w:rsidP="00B10D1C">
      <w:pPr>
        <w:pStyle w:val="afc"/>
      </w:pPr>
      <w:r>
        <w:t xml:space="preserve">      order by </w:t>
      </w:r>
      <w:proofErr w:type="spellStart"/>
      <w:r>
        <w:t>fragment_pct</w:t>
      </w:r>
      <w:proofErr w:type="spellEnd"/>
      <w:r>
        <w:t>);</w:t>
      </w:r>
    </w:p>
    <w:p w14:paraId="5AE0DC67" w14:textId="77777777" w:rsidR="00B10D1C" w:rsidRDefault="00B10D1C" w:rsidP="00B10D1C">
      <w:pPr>
        <w:pStyle w:val="afc"/>
      </w:pPr>
    </w:p>
    <w:p w14:paraId="7F743B40" w14:textId="77777777" w:rsidR="00B10D1C" w:rsidRDefault="00B10D1C" w:rsidP="00B10D1C">
      <w:pPr>
        <w:pStyle w:val="afc"/>
      </w:pPr>
      <w:r>
        <w:t>prompt</w:t>
      </w:r>
    </w:p>
    <w:p w14:paraId="2912034F" w14:textId="77777777" w:rsidR="00B10D1C" w:rsidRDefault="00B10D1C" w:rsidP="00B10D1C">
      <w:pPr>
        <w:pStyle w:val="afc"/>
      </w:pPr>
      <w:r>
        <w:t>prompt ================= [4] List Index ON Table DML Info =================</w:t>
      </w:r>
    </w:p>
    <w:p w14:paraId="3315A752" w14:textId="77777777" w:rsidR="00B10D1C" w:rsidRDefault="00B10D1C" w:rsidP="00B10D1C">
      <w:pPr>
        <w:pStyle w:val="afc"/>
      </w:pPr>
      <w:r>
        <w:t>with a1 as</w:t>
      </w:r>
    </w:p>
    <w:p w14:paraId="60C0C26A" w14:textId="77777777" w:rsidR="00B10D1C" w:rsidRDefault="00B10D1C" w:rsidP="00B10D1C">
      <w:pPr>
        <w:pStyle w:val="afc"/>
      </w:pPr>
      <w:r>
        <w:t xml:space="preserve">         (select </w:t>
      </w:r>
      <w:proofErr w:type="spellStart"/>
      <w:r>
        <w:t>di.owner</w:t>
      </w:r>
      <w:proofErr w:type="spellEnd"/>
      <w:r>
        <w:t>,</w:t>
      </w:r>
    </w:p>
    <w:p w14:paraId="5DEF3D3D" w14:textId="77777777" w:rsidR="00B10D1C" w:rsidRDefault="00B10D1C" w:rsidP="00B10D1C">
      <w:pPr>
        <w:pStyle w:val="afc"/>
      </w:pPr>
      <w:r>
        <w:t xml:space="preserve">                 </w:t>
      </w:r>
      <w:proofErr w:type="spellStart"/>
      <w:r>
        <w:t>dtp.table_name</w:t>
      </w:r>
      <w:proofErr w:type="spellEnd"/>
      <w:r>
        <w:t>,</w:t>
      </w:r>
    </w:p>
    <w:p w14:paraId="3E0D3A1B" w14:textId="77777777" w:rsidR="00B10D1C" w:rsidRDefault="00B10D1C" w:rsidP="00B10D1C">
      <w:pPr>
        <w:pStyle w:val="afc"/>
      </w:pPr>
      <w:r>
        <w:t xml:space="preserve">                 PARTITION_NAME,</w:t>
      </w:r>
    </w:p>
    <w:p w14:paraId="1C7AFBB2" w14:textId="77777777" w:rsidR="00B10D1C" w:rsidRDefault="00B10D1C" w:rsidP="00B10D1C">
      <w:pPr>
        <w:pStyle w:val="afc"/>
      </w:pPr>
      <w:r>
        <w:t xml:space="preserve">                 </w:t>
      </w:r>
      <w:proofErr w:type="spellStart"/>
      <w:r>
        <w:t>to_char</w:t>
      </w:r>
      <w:proofErr w:type="spellEnd"/>
      <w:r>
        <w:t>(</w:t>
      </w:r>
      <w:proofErr w:type="spellStart"/>
      <w:r>
        <w:t>dtp.last_analyzed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 hh24:mi:ss') as </w:t>
      </w:r>
      <w:proofErr w:type="spellStart"/>
      <w:r>
        <w:t>last_analyzed</w:t>
      </w:r>
      <w:proofErr w:type="spellEnd"/>
    </w:p>
    <w:p w14:paraId="3516A5FE" w14:textId="77777777" w:rsidR="00B10D1C" w:rsidRDefault="00B10D1C" w:rsidP="00B10D1C">
      <w:pPr>
        <w:pStyle w:val="afc"/>
      </w:pPr>
      <w:r>
        <w:t xml:space="preserve">          from </w:t>
      </w:r>
      <w:proofErr w:type="spellStart"/>
      <w:r>
        <w:t>dba_tab_partitions</w:t>
      </w:r>
      <w:proofErr w:type="spellEnd"/>
      <w:r>
        <w:t xml:space="preserve"> </w:t>
      </w:r>
      <w:proofErr w:type="spellStart"/>
      <w:r>
        <w:t>dtp</w:t>
      </w:r>
      <w:proofErr w:type="spellEnd"/>
      <w:r>
        <w:t>,</w:t>
      </w:r>
    </w:p>
    <w:p w14:paraId="40EAE24E" w14:textId="77777777" w:rsidR="00B10D1C" w:rsidRDefault="00B10D1C" w:rsidP="00B10D1C">
      <w:pPr>
        <w:pStyle w:val="afc"/>
      </w:pPr>
      <w:r>
        <w:t xml:space="preserve">               </w:t>
      </w:r>
      <w:proofErr w:type="spellStart"/>
      <w:r>
        <w:t>dba_indexes</w:t>
      </w:r>
      <w:proofErr w:type="spellEnd"/>
      <w:r>
        <w:t xml:space="preserve"> di</w:t>
      </w:r>
    </w:p>
    <w:p w14:paraId="0DF8ACCC" w14:textId="77777777" w:rsidR="00B10D1C" w:rsidRDefault="00B10D1C" w:rsidP="00B10D1C">
      <w:pPr>
        <w:pStyle w:val="afc"/>
      </w:pPr>
      <w:r>
        <w:t xml:space="preserve">          where </w:t>
      </w:r>
      <w:proofErr w:type="spellStart"/>
      <w:r>
        <w:t>dtp.table_owner</w:t>
      </w:r>
      <w:proofErr w:type="spellEnd"/>
      <w:r>
        <w:t xml:space="preserve"> = </w:t>
      </w:r>
      <w:proofErr w:type="spellStart"/>
      <w:r>
        <w:t>di.owner</w:t>
      </w:r>
      <w:proofErr w:type="spellEnd"/>
    </w:p>
    <w:p w14:paraId="1809B526" w14:textId="77777777" w:rsidR="00B10D1C" w:rsidRDefault="00B10D1C" w:rsidP="00B10D1C">
      <w:pPr>
        <w:pStyle w:val="afc"/>
      </w:pPr>
      <w:r>
        <w:t xml:space="preserve">            and </w:t>
      </w:r>
      <w:proofErr w:type="spellStart"/>
      <w:r>
        <w:t>di.index_name</w:t>
      </w:r>
      <w:proofErr w:type="spellEnd"/>
      <w:r>
        <w:t xml:space="preserve"> = upper('&amp;&amp;</w:t>
      </w:r>
      <w:proofErr w:type="spellStart"/>
      <w:r>
        <w:t>index_name</w:t>
      </w:r>
      <w:proofErr w:type="spellEnd"/>
      <w:r>
        <w:t>')</w:t>
      </w:r>
    </w:p>
    <w:p w14:paraId="47773EA2" w14:textId="77777777" w:rsidR="00B10D1C" w:rsidRDefault="00B10D1C" w:rsidP="00B10D1C">
      <w:pPr>
        <w:pStyle w:val="afc"/>
      </w:pPr>
      <w:r>
        <w:t xml:space="preserve">            and </w:t>
      </w:r>
      <w:proofErr w:type="spellStart"/>
      <w:r>
        <w:t>dtp.table_name</w:t>
      </w:r>
      <w:proofErr w:type="spellEnd"/>
      <w:r>
        <w:t xml:space="preserve"> = </w:t>
      </w:r>
      <w:proofErr w:type="spellStart"/>
      <w:r>
        <w:t>di.table_name</w:t>
      </w:r>
      <w:proofErr w:type="spellEnd"/>
    </w:p>
    <w:p w14:paraId="44AA9FCC" w14:textId="77777777" w:rsidR="00B10D1C" w:rsidRDefault="00B10D1C" w:rsidP="00B10D1C">
      <w:pPr>
        <w:pStyle w:val="afc"/>
      </w:pPr>
      <w:r>
        <w:t xml:space="preserve">            and </w:t>
      </w:r>
      <w:proofErr w:type="spellStart"/>
      <w:r>
        <w:t>di.owner</w:t>
      </w:r>
      <w:proofErr w:type="spellEnd"/>
      <w:r>
        <w:t xml:space="preserve"> = upper(</w:t>
      </w:r>
      <w:proofErr w:type="spellStart"/>
      <w:r>
        <w:t>nvl</w:t>
      </w:r>
      <w:proofErr w:type="spellEnd"/>
      <w:r>
        <w:t xml:space="preserve">('&amp;&amp;owner', </w:t>
      </w:r>
      <w:proofErr w:type="spellStart"/>
      <w:r>
        <w:t>di.owner</w:t>
      </w:r>
      <w:proofErr w:type="spellEnd"/>
      <w:r>
        <w:t>))</w:t>
      </w:r>
    </w:p>
    <w:p w14:paraId="60C131DE" w14:textId="77777777" w:rsidR="00B10D1C" w:rsidRDefault="00B10D1C" w:rsidP="00B10D1C">
      <w:pPr>
        <w:pStyle w:val="afc"/>
      </w:pPr>
      <w:r>
        <w:t xml:space="preserve">          union all</w:t>
      </w:r>
    </w:p>
    <w:p w14:paraId="6EA30CE7" w14:textId="77777777" w:rsidR="00B10D1C" w:rsidRDefault="00B10D1C" w:rsidP="00B10D1C">
      <w:pPr>
        <w:pStyle w:val="afc"/>
      </w:pPr>
      <w:r>
        <w:t xml:space="preserve">          select </w:t>
      </w:r>
      <w:proofErr w:type="spellStart"/>
      <w:r>
        <w:t>di.owner</w:t>
      </w:r>
      <w:proofErr w:type="spellEnd"/>
      <w:r>
        <w:t>,</w:t>
      </w:r>
    </w:p>
    <w:p w14:paraId="0032F268" w14:textId="77777777" w:rsidR="00B10D1C" w:rsidRDefault="00B10D1C" w:rsidP="00B10D1C">
      <w:pPr>
        <w:pStyle w:val="afc"/>
      </w:pPr>
      <w:r>
        <w:t xml:space="preserve">                 </w:t>
      </w:r>
      <w:proofErr w:type="spellStart"/>
      <w:r>
        <w:t>dt.table_name</w:t>
      </w:r>
      <w:proofErr w:type="spellEnd"/>
      <w:r>
        <w:t>,</w:t>
      </w:r>
    </w:p>
    <w:p w14:paraId="3D8A3641" w14:textId="77777777" w:rsidR="00B10D1C" w:rsidRDefault="00B10D1C" w:rsidP="00B10D1C">
      <w:pPr>
        <w:pStyle w:val="afc"/>
      </w:pPr>
      <w:r>
        <w:t xml:space="preserve">                 null                                               as PARTITION_NAME,</w:t>
      </w:r>
    </w:p>
    <w:p w14:paraId="7A503779" w14:textId="77777777" w:rsidR="00B10D1C" w:rsidRDefault="00B10D1C" w:rsidP="00B10D1C">
      <w:pPr>
        <w:pStyle w:val="afc"/>
      </w:pPr>
      <w:r>
        <w:t xml:space="preserve">                 </w:t>
      </w:r>
      <w:proofErr w:type="spellStart"/>
      <w:r>
        <w:t>to_char</w:t>
      </w:r>
      <w:proofErr w:type="spellEnd"/>
      <w:r>
        <w:t>(</w:t>
      </w:r>
      <w:proofErr w:type="spellStart"/>
      <w:r>
        <w:t>dt.last_analyzed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 hh24:mi:ss') as </w:t>
      </w:r>
      <w:proofErr w:type="spellStart"/>
      <w:r>
        <w:t>last_analyzed</w:t>
      </w:r>
      <w:proofErr w:type="spellEnd"/>
    </w:p>
    <w:p w14:paraId="726D1FB4" w14:textId="77777777" w:rsidR="00B10D1C" w:rsidRDefault="00B10D1C" w:rsidP="00B10D1C">
      <w:pPr>
        <w:pStyle w:val="afc"/>
      </w:pPr>
      <w:r>
        <w:t xml:space="preserve">          from </w:t>
      </w:r>
      <w:proofErr w:type="spellStart"/>
      <w:r>
        <w:t>dba_tables</w:t>
      </w:r>
      <w:proofErr w:type="spellEnd"/>
      <w:r>
        <w:t xml:space="preserve"> dt,</w:t>
      </w:r>
    </w:p>
    <w:p w14:paraId="5F663B3E" w14:textId="77777777" w:rsidR="00B10D1C" w:rsidRDefault="00B10D1C" w:rsidP="00B10D1C">
      <w:pPr>
        <w:pStyle w:val="afc"/>
      </w:pPr>
      <w:r>
        <w:t xml:space="preserve">               </w:t>
      </w:r>
      <w:proofErr w:type="spellStart"/>
      <w:r>
        <w:t>dba_indexes</w:t>
      </w:r>
      <w:proofErr w:type="spellEnd"/>
      <w:r>
        <w:t xml:space="preserve"> di</w:t>
      </w:r>
    </w:p>
    <w:p w14:paraId="6FFBA74A" w14:textId="77777777" w:rsidR="00B10D1C" w:rsidRDefault="00B10D1C" w:rsidP="00B10D1C">
      <w:pPr>
        <w:pStyle w:val="afc"/>
      </w:pPr>
      <w:r>
        <w:t xml:space="preserve">          where </w:t>
      </w:r>
      <w:proofErr w:type="spellStart"/>
      <w:r>
        <w:t>dt.owner</w:t>
      </w:r>
      <w:proofErr w:type="spellEnd"/>
      <w:r>
        <w:t xml:space="preserve"> = </w:t>
      </w:r>
      <w:proofErr w:type="spellStart"/>
      <w:r>
        <w:t>di.owner</w:t>
      </w:r>
      <w:proofErr w:type="spellEnd"/>
    </w:p>
    <w:p w14:paraId="244DC60F" w14:textId="77777777" w:rsidR="00B10D1C" w:rsidRDefault="00B10D1C" w:rsidP="00B10D1C">
      <w:pPr>
        <w:pStyle w:val="afc"/>
      </w:pPr>
      <w:r>
        <w:t xml:space="preserve">            and </w:t>
      </w:r>
      <w:proofErr w:type="spellStart"/>
      <w:r>
        <w:t>di.index_name</w:t>
      </w:r>
      <w:proofErr w:type="spellEnd"/>
      <w:r>
        <w:t xml:space="preserve"> = upper('&amp;&amp;</w:t>
      </w:r>
      <w:proofErr w:type="spellStart"/>
      <w:r>
        <w:t>index_name</w:t>
      </w:r>
      <w:proofErr w:type="spellEnd"/>
      <w:r>
        <w:t>')</w:t>
      </w:r>
    </w:p>
    <w:p w14:paraId="56B3F0CF" w14:textId="77777777" w:rsidR="00B10D1C" w:rsidRDefault="00B10D1C" w:rsidP="00B10D1C">
      <w:pPr>
        <w:pStyle w:val="afc"/>
      </w:pPr>
      <w:r>
        <w:t xml:space="preserve">            and </w:t>
      </w:r>
      <w:proofErr w:type="spellStart"/>
      <w:r>
        <w:t>dt.table_name</w:t>
      </w:r>
      <w:proofErr w:type="spellEnd"/>
      <w:r>
        <w:t xml:space="preserve"> = </w:t>
      </w:r>
      <w:proofErr w:type="spellStart"/>
      <w:r>
        <w:t>di.table_name</w:t>
      </w:r>
      <w:proofErr w:type="spellEnd"/>
    </w:p>
    <w:p w14:paraId="502A1A5A" w14:textId="77777777" w:rsidR="00B10D1C" w:rsidRDefault="00B10D1C" w:rsidP="00B10D1C">
      <w:pPr>
        <w:pStyle w:val="afc"/>
      </w:pPr>
      <w:r>
        <w:t xml:space="preserve">            and </w:t>
      </w:r>
      <w:proofErr w:type="spellStart"/>
      <w:r>
        <w:t>di.owner</w:t>
      </w:r>
      <w:proofErr w:type="spellEnd"/>
      <w:r>
        <w:t xml:space="preserve"> = upper(</w:t>
      </w:r>
      <w:proofErr w:type="spellStart"/>
      <w:r>
        <w:t>nvl</w:t>
      </w:r>
      <w:proofErr w:type="spellEnd"/>
      <w:r>
        <w:t xml:space="preserve">('&amp;&amp;owner', </w:t>
      </w:r>
      <w:proofErr w:type="spellStart"/>
      <w:r>
        <w:t>di.owner</w:t>
      </w:r>
      <w:proofErr w:type="spellEnd"/>
      <w:r>
        <w:t>)))</w:t>
      </w:r>
    </w:p>
    <w:p w14:paraId="7A41D0C6" w14:textId="77777777" w:rsidR="00B10D1C" w:rsidRDefault="00B10D1C" w:rsidP="00B10D1C">
      <w:pPr>
        <w:pStyle w:val="afc"/>
      </w:pPr>
      <w:r>
        <w:t xml:space="preserve">select distinct </w:t>
      </w:r>
      <w:proofErr w:type="spellStart"/>
      <w:r>
        <w:t>b.table_name</w:t>
      </w:r>
      <w:proofErr w:type="spellEnd"/>
      <w:r>
        <w:t xml:space="preserve"> || '.' || </w:t>
      </w:r>
      <w:proofErr w:type="spellStart"/>
      <w:r>
        <w:t>b.partition_name</w:t>
      </w:r>
      <w:proofErr w:type="spellEnd"/>
      <w:r>
        <w:t xml:space="preserve">     as name,</w:t>
      </w:r>
    </w:p>
    <w:p w14:paraId="49F33337" w14:textId="77777777" w:rsidR="00B10D1C" w:rsidRDefault="00B10D1C" w:rsidP="00B10D1C">
      <w:pPr>
        <w:pStyle w:val="afc"/>
      </w:pPr>
      <w:r>
        <w:t xml:space="preserve">                inserts,</w:t>
      </w:r>
    </w:p>
    <w:p w14:paraId="1200A56B" w14:textId="77777777" w:rsidR="00B10D1C" w:rsidRDefault="00B10D1C" w:rsidP="00B10D1C">
      <w:pPr>
        <w:pStyle w:val="afc"/>
      </w:pPr>
      <w:r>
        <w:t xml:space="preserve">                updates,</w:t>
      </w:r>
    </w:p>
    <w:p w14:paraId="3DD6A495" w14:textId="77777777" w:rsidR="00B10D1C" w:rsidRDefault="00B10D1C" w:rsidP="00B10D1C">
      <w:pPr>
        <w:pStyle w:val="afc"/>
      </w:pPr>
      <w:r>
        <w:t xml:space="preserve">                deletes,</w:t>
      </w:r>
    </w:p>
    <w:p w14:paraId="6E74B022" w14:textId="77777777" w:rsidR="00B10D1C" w:rsidRDefault="00B10D1C" w:rsidP="00B10D1C">
      <w:pPr>
        <w:pStyle w:val="afc"/>
      </w:pPr>
      <w:r>
        <w:t xml:space="preserve">                TRUNCATED,</w:t>
      </w:r>
    </w:p>
    <w:p w14:paraId="0D95F78C" w14:textId="77777777" w:rsidR="00B10D1C" w:rsidRDefault="00B10D1C" w:rsidP="00B10D1C">
      <w:pPr>
        <w:pStyle w:val="afc"/>
      </w:pPr>
      <w:r>
        <w:t xml:space="preserve">                </w:t>
      </w:r>
      <w:proofErr w:type="spellStart"/>
      <w:r>
        <w:t>a.last_analyzed</w:t>
      </w:r>
      <w:proofErr w:type="spellEnd"/>
      <w:r>
        <w:t>,</w:t>
      </w:r>
    </w:p>
    <w:p w14:paraId="4D467E9D" w14:textId="77777777" w:rsidR="00B10D1C" w:rsidRDefault="00B10D1C" w:rsidP="00B10D1C">
      <w:pPr>
        <w:pStyle w:val="afc"/>
      </w:pPr>
      <w:r>
        <w:t xml:space="preserve">                </w:t>
      </w:r>
      <w:proofErr w:type="spellStart"/>
      <w:r>
        <w:t>to_char</w:t>
      </w:r>
      <w:proofErr w:type="spellEnd"/>
      <w:r>
        <w:t>(timestamp, '</w:t>
      </w:r>
      <w:proofErr w:type="spellStart"/>
      <w:r>
        <w:t>yyyy</w:t>
      </w:r>
      <w:proofErr w:type="spellEnd"/>
      <w:r>
        <w:t xml:space="preserve">-mm-dd hh24:mi:ss') as </w:t>
      </w:r>
      <w:proofErr w:type="spellStart"/>
      <w:r>
        <w:t>last_modify_time</w:t>
      </w:r>
      <w:proofErr w:type="spellEnd"/>
    </w:p>
    <w:p w14:paraId="24743530" w14:textId="77777777" w:rsidR="00B10D1C" w:rsidRDefault="00B10D1C" w:rsidP="00B10D1C">
      <w:pPr>
        <w:pStyle w:val="afc"/>
      </w:pPr>
      <w:r>
        <w:t>from a1 a,</w:t>
      </w:r>
    </w:p>
    <w:p w14:paraId="19293859" w14:textId="77777777" w:rsidR="00B10D1C" w:rsidRDefault="00B10D1C" w:rsidP="00B10D1C">
      <w:pPr>
        <w:pStyle w:val="afc"/>
      </w:pPr>
      <w:r>
        <w:t xml:space="preserve">     </w:t>
      </w:r>
      <w:proofErr w:type="spellStart"/>
      <w:r>
        <w:t>dba_tab_modifications</w:t>
      </w:r>
      <w:proofErr w:type="spellEnd"/>
      <w:r>
        <w:t xml:space="preserve"> b</w:t>
      </w:r>
    </w:p>
    <w:p w14:paraId="5D6373DD" w14:textId="77777777" w:rsidR="00B10D1C" w:rsidRDefault="00B10D1C" w:rsidP="00B10D1C">
      <w:pPr>
        <w:pStyle w:val="afc"/>
      </w:pPr>
      <w:r>
        <w:t xml:space="preserve">where </w:t>
      </w:r>
      <w:proofErr w:type="spellStart"/>
      <w:r>
        <w:t>a.owner</w:t>
      </w:r>
      <w:proofErr w:type="spellEnd"/>
      <w:r>
        <w:t xml:space="preserve"> = </w:t>
      </w:r>
      <w:proofErr w:type="spellStart"/>
      <w:r>
        <w:t>b.table_owner</w:t>
      </w:r>
      <w:proofErr w:type="spellEnd"/>
    </w:p>
    <w:p w14:paraId="4B60D4B4" w14:textId="77777777" w:rsidR="00B10D1C" w:rsidRDefault="00B10D1C" w:rsidP="00B10D1C">
      <w:pPr>
        <w:pStyle w:val="afc"/>
      </w:pPr>
      <w:r>
        <w:t xml:space="preserve">  and </w:t>
      </w:r>
      <w:proofErr w:type="spellStart"/>
      <w:r>
        <w:t>a.table_name</w:t>
      </w:r>
      <w:proofErr w:type="spellEnd"/>
      <w:r>
        <w:t xml:space="preserve"> = </w:t>
      </w:r>
      <w:proofErr w:type="spellStart"/>
      <w:r>
        <w:t>b.table_name</w:t>
      </w:r>
      <w:proofErr w:type="spellEnd"/>
    </w:p>
    <w:p w14:paraId="5CCCDB0D" w14:textId="77777777" w:rsidR="00B10D1C" w:rsidRDefault="00B10D1C" w:rsidP="00B10D1C">
      <w:pPr>
        <w:pStyle w:val="afc"/>
      </w:pPr>
      <w:r>
        <w:t xml:space="preserve">  and decode(</w:t>
      </w:r>
      <w:proofErr w:type="spellStart"/>
      <w:r>
        <w:t>a.PARTITION_NAME</w:t>
      </w:r>
      <w:proofErr w:type="spellEnd"/>
      <w:r>
        <w:t>, null, '</w:t>
      </w:r>
      <w:proofErr w:type="spellStart"/>
      <w:r>
        <w:t>linshi</w:t>
      </w:r>
      <w:proofErr w:type="spellEnd"/>
      <w:r>
        <w:t xml:space="preserve">', </w:t>
      </w:r>
      <w:proofErr w:type="spellStart"/>
      <w:r>
        <w:t>a.PARTITION_NAME</w:t>
      </w:r>
      <w:proofErr w:type="spellEnd"/>
      <w:r>
        <w:t>) =</w:t>
      </w:r>
    </w:p>
    <w:p w14:paraId="39FC5D83" w14:textId="77777777" w:rsidR="00B10D1C" w:rsidRDefault="00B10D1C" w:rsidP="00B10D1C">
      <w:pPr>
        <w:pStyle w:val="afc"/>
      </w:pPr>
      <w:r>
        <w:t xml:space="preserve">      decode(</w:t>
      </w:r>
      <w:proofErr w:type="spellStart"/>
      <w:r>
        <w:t>b.PARTITION_NAME</w:t>
      </w:r>
      <w:proofErr w:type="spellEnd"/>
      <w:r>
        <w:t>, null, '</w:t>
      </w:r>
      <w:proofErr w:type="spellStart"/>
      <w:r>
        <w:t>linshi</w:t>
      </w:r>
      <w:proofErr w:type="spellEnd"/>
      <w:r>
        <w:t xml:space="preserve">', </w:t>
      </w:r>
      <w:proofErr w:type="spellStart"/>
      <w:r>
        <w:t>b.PARTITION_NAME</w:t>
      </w:r>
      <w:proofErr w:type="spellEnd"/>
      <w:r>
        <w:t>)</w:t>
      </w:r>
    </w:p>
    <w:p w14:paraId="219C31A0" w14:textId="77777777" w:rsidR="00B10D1C" w:rsidRDefault="00B10D1C" w:rsidP="00B10D1C">
      <w:pPr>
        <w:pStyle w:val="afc"/>
      </w:pPr>
      <w:r>
        <w:t xml:space="preserve">  and timestamp between TRUNC(SYSDATE - 7) and </w:t>
      </w:r>
      <w:proofErr w:type="spellStart"/>
      <w:r>
        <w:t>sysdate</w:t>
      </w:r>
      <w:proofErr w:type="spellEnd"/>
    </w:p>
    <w:p w14:paraId="00288219" w14:textId="77777777" w:rsidR="00B10D1C" w:rsidRDefault="00B10D1C" w:rsidP="00B10D1C">
      <w:pPr>
        <w:pStyle w:val="afc"/>
      </w:pPr>
      <w:r>
        <w:t>order by 1;</w:t>
      </w:r>
    </w:p>
    <w:p w14:paraId="2D13AAB0" w14:textId="77777777" w:rsidR="00B10D1C" w:rsidRDefault="00B10D1C" w:rsidP="00B10D1C">
      <w:pPr>
        <w:pStyle w:val="afc"/>
      </w:pPr>
    </w:p>
    <w:p w14:paraId="6687DEDB" w14:textId="77777777" w:rsidR="00B10D1C" w:rsidRDefault="00B10D1C" w:rsidP="00B10D1C">
      <w:pPr>
        <w:pStyle w:val="afc"/>
      </w:pPr>
    </w:p>
    <w:p w14:paraId="057D5346" w14:textId="77777777" w:rsidR="00B10D1C" w:rsidRDefault="00B10D1C" w:rsidP="00B10D1C">
      <w:pPr>
        <w:pStyle w:val="afc"/>
      </w:pPr>
      <w:r>
        <w:t>prompt</w:t>
      </w:r>
    </w:p>
    <w:p w14:paraId="33F0647F" w14:textId="77777777" w:rsidR="00B10D1C" w:rsidRDefault="00B10D1C" w:rsidP="00B10D1C">
      <w:pPr>
        <w:pStyle w:val="afc"/>
      </w:pPr>
      <w:r>
        <w:t>prompt ================= [5] List Index  Row Lock Waits/ITL Waits Info =================</w:t>
      </w:r>
    </w:p>
    <w:p w14:paraId="284C1B3A" w14:textId="77777777" w:rsidR="00B10D1C" w:rsidRDefault="00B10D1C" w:rsidP="00B10D1C">
      <w:pPr>
        <w:pStyle w:val="afc"/>
      </w:pPr>
      <w:r>
        <w:lastRenderedPageBreak/>
        <w:t xml:space="preserve">select distinct </w:t>
      </w:r>
      <w:proofErr w:type="spellStart"/>
      <w:r>
        <w:t>object_name</w:t>
      </w:r>
      <w:proofErr w:type="spellEnd"/>
      <w:r>
        <w:t xml:space="preserve"> || decode(</w:t>
      </w:r>
      <w:proofErr w:type="spellStart"/>
      <w:r>
        <w:t>subobject_name</w:t>
      </w:r>
      <w:proofErr w:type="spellEnd"/>
      <w:r>
        <w:t xml:space="preserve">, null, null, '.' || </w:t>
      </w:r>
      <w:proofErr w:type="spellStart"/>
      <w:r>
        <w:t>subobject_name</w:t>
      </w:r>
      <w:proofErr w:type="spellEnd"/>
      <w:r>
        <w:t>) as name,</w:t>
      </w:r>
    </w:p>
    <w:p w14:paraId="0ABD57AA" w14:textId="77777777" w:rsidR="00B10D1C" w:rsidRDefault="00B10D1C" w:rsidP="00B10D1C">
      <w:pPr>
        <w:pStyle w:val="afc"/>
      </w:pPr>
      <w:r>
        <w:t xml:space="preserve">                </w:t>
      </w:r>
      <w:proofErr w:type="spellStart"/>
      <w:r>
        <w:t>object_type</w:t>
      </w:r>
      <w:proofErr w:type="spellEnd"/>
      <w:r>
        <w:t>,</w:t>
      </w:r>
    </w:p>
    <w:p w14:paraId="1CD8D533" w14:textId="77777777" w:rsidR="00B10D1C" w:rsidRDefault="00B10D1C" w:rsidP="00B10D1C">
      <w:pPr>
        <w:pStyle w:val="afc"/>
      </w:pPr>
      <w:r>
        <w:t xml:space="preserve">                sum(</w:t>
      </w:r>
      <w:proofErr w:type="spellStart"/>
      <w:r>
        <w:t>row_lock_waits</w:t>
      </w:r>
      <w:proofErr w:type="spellEnd"/>
      <w:r>
        <w:t xml:space="preserve">)                                                         </w:t>
      </w:r>
      <w:proofErr w:type="spellStart"/>
      <w:r>
        <w:t>row_lock_wait_total</w:t>
      </w:r>
      <w:proofErr w:type="spellEnd"/>
      <w:r>
        <w:t>,</w:t>
      </w:r>
    </w:p>
    <w:p w14:paraId="4577C118" w14:textId="77777777" w:rsidR="00B10D1C" w:rsidRDefault="00B10D1C" w:rsidP="00B10D1C">
      <w:pPr>
        <w:pStyle w:val="afc"/>
      </w:pPr>
      <w:r>
        <w:t xml:space="preserve">                sum(</w:t>
      </w:r>
      <w:proofErr w:type="spellStart"/>
      <w:r>
        <w:t>itl_waits</w:t>
      </w:r>
      <w:proofErr w:type="spellEnd"/>
      <w:r>
        <w:t xml:space="preserve">)                                                              </w:t>
      </w:r>
      <w:proofErr w:type="spellStart"/>
      <w:r>
        <w:t>itl_wait_total</w:t>
      </w:r>
      <w:proofErr w:type="spellEnd"/>
      <w:r>
        <w:t>,</w:t>
      </w:r>
    </w:p>
    <w:p w14:paraId="1E379F12" w14:textId="77777777" w:rsidR="00B10D1C" w:rsidRDefault="00B10D1C" w:rsidP="00B10D1C">
      <w:pPr>
        <w:pStyle w:val="afc"/>
      </w:pPr>
      <w:r>
        <w:t xml:space="preserve">                </w:t>
      </w:r>
      <w:proofErr w:type="spellStart"/>
      <w:r>
        <w:t>snap_btime</w:t>
      </w:r>
      <w:proofErr w:type="spellEnd"/>
    </w:p>
    <w:p w14:paraId="56DE37D9" w14:textId="77777777" w:rsidR="00B10D1C" w:rsidRDefault="00B10D1C" w:rsidP="00B10D1C">
      <w:pPr>
        <w:pStyle w:val="afc"/>
      </w:pPr>
      <w:r>
        <w:t xml:space="preserve">from (select </w:t>
      </w:r>
      <w:proofErr w:type="spellStart"/>
      <w:r>
        <w:t>n.owner</w:t>
      </w:r>
      <w:proofErr w:type="spellEnd"/>
      <w:r>
        <w:t>,</w:t>
      </w:r>
    </w:p>
    <w:p w14:paraId="26117685" w14:textId="77777777" w:rsidR="00B10D1C" w:rsidRDefault="00B10D1C" w:rsidP="00B10D1C">
      <w:pPr>
        <w:pStyle w:val="afc"/>
      </w:pPr>
      <w:r>
        <w:t xml:space="preserve">             </w:t>
      </w:r>
      <w:proofErr w:type="spellStart"/>
      <w:r>
        <w:t>n.object_name</w:t>
      </w:r>
      <w:proofErr w:type="spellEnd"/>
      <w:r>
        <w:t>,</w:t>
      </w:r>
    </w:p>
    <w:p w14:paraId="06FC9B5F" w14:textId="77777777" w:rsidR="00B10D1C" w:rsidRDefault="00B10D1C" w:rsidP="00B10D1C">
      <w:pPr>
        <w:pStyle w:val="afc"/>
      </w:pPr>
      <w:r>
        <w:t xml:space="preserve">             case</w:t>
      </w:r>
    </w:p>
    <w:p w14:paraId="23E130D4" w14:textId="77777777" w:rsidR="00B10D1C" w:rsidRDefault="00B10D1C" w:rsidP="00B10D1C">
      <w:pPr>
        <w:pStyle w:val="afc"/>
      </w:pPr>
      <w:r>
        <w:t xml:space="preserve">                 when length(</w:t>
      </w:r>
      <w:proofErr w:type="spellStart"/>
      <w:r>
        <w:t>n.subobject_name</w:t>
      </w:r>
      <w:proofErr w:type="spellEnd"/>
      <w:r>
        <w:t>) &lt; 11 then</w:t>
      </w:r>
    </w:p>
    <w:p w14:paraId="111AFA07" w14:textId="77777777" w:rsidR="00B10D1C" w:rsidRDefault="00B10D1C" w:rsidP="00B10D1C">
      <w:pPr>
        <w:pStyle w:val="afc"/>
      </w:pPr>
      <w:r>
        <w:t xml:space="preserve">                     </w:t>
      </w:r>
      <w:proofErr w:type="spellStart"/>
      <w:r>
        <w:t>n.subobject_name</w:t>
      </w:r>
      <w:proofErr w:type="spellEnd"/>
    </w:p>
    <w:p w14:paraId="52F69D2F" w14:textId="77777777" w:rsidR="00B10D1C" w:rsidRDefault="00B10D1C" w:rsidP="00B10D1C">
      <w:pPr>
        <w:pStyle w:val="afc"/>
      </w:pPr>
      <w:r>
        <w:t xml:space="preserve">                 else</w:t>
      </w:r>
    </w:p>
    <w:p w14:paraId="59F8E838" w14:textId="77777777" w:rsidR="00B10D1C" w:rsidRDefault="00B10D1C" w:rsidP="00B10D1C">
      <w:pPr>
        <w:pStyle w:val="afc"/>
      </w:pPr>
      <w:r>
        <w:t xml:space="preserve">                     </w:t>
      </w:r>
      <w:proofErr w:type="spellStart"/>
      <w:r>
        <w:t>substr</w:t>
      </w:r>
      <w:proofErr w:type="spellEnd"/>
      <w:r>
        <w:t>(</w:t>
      </w:r>
      <w:proofErr w:type="spellStart"/>
      <w:r>
        <w:t>n.subobject_name</w:t>
      </w:r>
      <w:proofErr w:type="spellEnd"/>
      <w:r>
        <w:t>, length(</w:t>
      </w:r>
      <w:proofErr w:type="spellStart"/>
      <w:r>
        <w:t>n.subobject_name</w:t>
      </w:r>
      <w:proofErr w:type="spellEnd"/>
      <w:r>
        <w:t>) - 9)</w:t>
      </w:r>
    </w:p>
    <w:p w14:paraId="3CF18582" w14:textId="77777777" w:rsidR="00B10D1C" w:rsidRDefault="00B10D1C" w:rsidP="00B10D1C">
      <w:pPr>
        <w:pStyle w:val="afc"/>
      </w:pPr>
      <w:r>
        <w:t xml:space="preserve">                 end </w:t>
      </w:r>
      <w:proofErr w:type="spellStart"/>
      <w:r>
        <w:t>subobject_name</w:t>
      </w:r>
      <w:proofErr w:type="spellEnd"/>
      <w:r>
        <w:t>,</w:t>
      </w:r>
    </w:p>
    <w:p w14:paraId="189BABEA" w14:textId="77777777" w:rsidR="00B10D1C" w:rsidRDefault="00B10D1C" w:rsidP="00B10D1C">
      <w:pPr>
        <w:pStyle w:val="afc"/>
      </w:pPr>
      <w:r>
        <w:t xml:space="preserve">             </w:t>
      </w:r>
      <w:proofErr w:type="spellStart"/>
      <w:r>
        <w:t>n.object_type</w:t>
      </w:r>
      <w:proofErr w:type="spellEnd"/>
      <w:r>
        <w:t>,</w:t>
      </w:r>
    </w:p>
    <w:p w14:paraId="271EE1C3" w14:textId="77777777" w:rsidR="00B10D1C" w:rsidRDefault="00B10D1C" w:rsidP="00B10D1C">
      <w:pPr>
        <w:pStyle w:val="afc"/>
      </w:pPr>
      <w:r>
        <w:t xml:space="preserve">             </w:t>
      </w:r>
      <w:proofErr w:type="spellStart"/>
      <w:r>
        <w:t>r.row_lock_waits</w:t>
      </w:r>
      <w:proofErr w:type="spellEnd"/>
      <w:r>
        <w:t>,</w:t>
      </w:r>
    </w:p>
    <w:p w14:paraId="66C7C0B1" w14:textId="77777777" w:rsidR="00B10D1C" w:rsidRDefault="00B10D1C" w:rsidP="00B10D1C">
      <w:pPr>
        <w:pStyle w:val="afc"/>
      </w:pPr>
      <w:r>
        <w:t xml:space="preserve">             </w:t>
      </w:r>
      <w:proofErr w:type="spellStart"/>
      <w:r>
        <w:t>r.itl_waits</w:t>
      </w:r>
      <w:proofErr w:type="spellEnd"/>
      <w:r>
        <w:t>,</w:t>
      </w:r>
    </w:p>
    <w:p w14:paraId="183831C0" w14:textId="77777777" w:rsidR="00B10D1C" w:rsidRDefault="00B10D1C" w:rsidP="00B10D1C">
      <w:pPr>
        <w:pStyle w:val="afc"/>
      </w:pPr>
      <w:r>
        <w:t xml:space="preserve">             </w:t>
      </w:r>
      <w:proofErr w:type="spellStart"/>
      <w:r>
        <w:t>r.snap_btime</w:t>
      </w:r>
      <w:proofErr w:type="spellEnd"/>
      <w:r>
        <w:t>,</w:t>
      </w:r>
    </w:p>
    <w:p w14:paraId="3ED9585C" w14:textId="77777777" w:rsidR="00B10D1C" w:rsidRDefault="00B10D1C" w:rsidP="00B10D1C">
      <w:pPr>
        <w:pStyle w:val="afc"/>
      </w:pPr>
      <w:r>
        <w:t xml:space="preserve">             </w:t>
      </w:r>
      <w:proofErr w:type="spellStart"/>
      <w:r>
        <w:t>r.snap_id</w:t>
      </w:r>
      <w:proofErr w:type="spellEnd"/>
    </w:p>
    <w:p w14:paraId="331F9172" w14:textId="77777777" w:rsidR="00B10D1C" w:rsidRDefault="00B10D1C" w:rsidP="00B10D1C">
      <w:pPr>
        <w:pStyle w:val="afc"/>
      </w:pPr>
      <w:r>
        <w:t xml:space="preserve">      from </w:t>
      </w:r>
      <w:proofErr w:type="spellStart"/>
      <w:r>
        <w:t>dba_hist_seg_stat_obj</w:t>
      </w:r>
      <w:proofErr w:type="spellEnd"/>
      <w:r>
        <w:t xml:space="preserve"> n,</w:t>
      </w:r>
    </w:p>
    <w:p w14:paraId="5D1B9BF4" w14:textId="77777777" w:rsidR="00B10D1C" w:rsidRDefault="00B10D1C" w:rsidP="00B10D1C">
      <w:pPr>
        <w:pStyle w:val="afc"/>
      </w:pPr>
      <w:r>
        <w:t xml:space="preserve">           (select </w:t>
      </w:r>
      <w:proofErr w:type="spellStart"/>
      <w:r>
        <w:t>a.dataobj</w:t>
      </w:r>
      <w:proofErr w:type="spellEnd"/>
      <w:r>
        <w:t>#,</w:t>
      </w:r>
    </w:p>
    <w:p w14:paraId="073ABBCE" w14:textId="77777777" w:rsidR="00B10D1C" w:rsidRDefault="00B10D1C" w:rsidP="00B10D1C">
      <w:pPr>
        <w:pStyle w:val="afc"/>
      </w:pPr>
      <w:r>
        <w:t xml:space="preserve">                   a.obj#,</w:t>
      </w:r>
    </w:p>
    <w:p w14:paraId="73439158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a.dbid</w:t>
      </w:r>
      <w:proofErr w:type="spellEnd"/>
      <w:r>
        <w:t>,</w:t>
      </w:r>
    </w:p>
    <w:p w14:paraId="022BD010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a.row_lock_waits_delta</w:t>
      </w:r>
      <w:proofErr w:type="spellEnd"/>
      <w:r>
        <w:t xml:space="preserve">                                  </w:t>
      </w:r>
      <w:proofErr w:type="spellStart"/>
      <w:r>
        <w:t>row_lock_waits</w:t>
      </w:r>
      <w:proofErr w:type="spellEnd"/>
      <w:r>
        <w:t>,</w:t>
      </w:r>
    </w:p>
    <w:p w14:paraId="65D9A949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a.itl_waits_delta</w:t>
      </w:r>
      <w:proofErr w:type="spellEnd"/>
      <w:r>
        <w:t xml:space="preserve">                                       </w:t>
      </w:r>
      <w:proofErr w:type="spellStart"/>
      <w:r>
        <w:t>itl_waits</w:t>
      </w:r>
      <w:proofErr w:type="spellEnd"/>
      <w:r>
        <w:t>,</w:t>
      </w:r>
    </w:p>
    <w:p w14:paraId="6A404D8E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a.snap_id</w:t>
      </w:r>
      <w:proofErr w:type="spellEnd"/>
      <w:r>
        <w:t>,</w:t>
      </w:r>
    </w:p>
    <w:p w14:paraId="3FEC30FB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a.instance_number</w:t>
      </w:r>
      <w:proofErr w:type="spellEnd"/>
      <w:r>
        <w:t>,</w:t>
      </w:r>
    </w:p>
    <w:p w14:paraId="631FD257" w14:textId="77777777" w:rsidR="00B10D1C" w:rsidRDefault="00B10D1C" w:rsidP="00B10D1C">
      <w:pPr>
        <w:pStyle w:val="afc"/>
      </w:pPr>
      <w:r>
        <w:t xml:space="preserve">                   </w:t>
      </w:r>
      <w:proofErr w:type="spellStart"/>
      <w:r>
        <w:t>to_char</w:t>
      </w:r>
      <w:proofErr w:type="spellEnd"/>
      <w:r>
        <w:t>(</w:t>
      </w:r>
      <w:proofErr w:type="spellStart"/>
      <w:r>
        <w:t>b.BEGIN_INTERVAL_TIME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-mm-dd hh24:mi:ss') </w:t>
      </w:r>
      <w:proofErr w:type="spellStart"/>
      <w:r>
        <w:t>snap_btime</w:t>
      </w:r>
      <w:proofErr w:type="spellEnd"/>
    </w:p>
    <w:p w14:paraId="56D5468B" w14:textId="77777777" w:rsidR="00B10D1C" w:rsidRDefault="00B10D1C" w:rsidP="00B10D1C">
      <w:pPr>
        <w:pStyle w:val="afc"/>
      </w:pPr>
      <w:r>
        <w:t xml:space="preserve">            from </w:t>
      </w:r>
      <w:proofErr w:type="spellStart"/>
      <w:r>
        <w:t>dba_hist_seg_stat</w:t>
      </w:r>
      <w:proofErr w:type="spellEnd"/>
      <w:r>
        <w:t xml:space="preserve"> a,</w:t>
      </w:r>
    </w:p>
    <w:p w14:paraId="4F0034C3" w14:textId="77777777" w:rsidR="00B10D1C" w:rsidRDefault="00B10D1C" w:rsidP="00B10D1C">
      <w:pPr>
        <w:pStyle w:val="afc"/>
      </w:pPr>
      <w:r>
        <w:t xml:space="preserve">                 </w:t>
      </w:r>
      <w:proofErr w:type="spellStart"/>
      <w:r>
        <w:t>dba_hist_snapshot</w:t>
      </w:r>
      <w:proofErr w:type="spellEnd"/>
      <w:r>
        <w:t xml:space="preserve"> b</w:t>
      </w:r>
    </w:p>
    <w:p w14:paraId="55F4F6C1" w14:textId="77777777" w:rsidR="00B10D1C" w:rsidRDefault="00B10D1C" w:rsidP="00B10D1C">
      <w:pPr>
        <w:pStyle w:val="afc"/>
      </w:pPr>
      <w:r>
        <w:t xml:space="preserve">            where </w:t>
      </w:r>
      <w:proofErr w:type="spellStart"/>
      <w:r>
        <w:t>a.snap_id</w:t>
      </w:r>
      <w:proofErr w:type="spellEnd"/>
      <w:r>
        <w:t xml:space="preserve"> = </w:t>
      </w:r>
      <w:proofErr w:type="spellStart"/>
      <w:r>
        <w:t>b.SNAP_ID</w:t>
      </w:r>
      <w:proofErr w:type="spellEnd"/>
    </w:p>
    <w:p w14:paraId="31AB22C1" w14:textId="77777777" w:rsidR="00B10D1C" w:rsidRDefault="00B10D1C" w:rsidP="00B10D1C">
      <w:pPr>
        <w:pStyle w:val="afc"/>
      </w:pPr>
      <w:r>
        <w:t xml:space="preserve">              and </w:t>
      </w:r>
      <w:proofErr w:type="spellStart"/>
      <w:r>
        <w:t>b.BEGIN_INTERVAL_TIME</w:t>
      </w:r>
      <w:proofErr w:type="spellEnd"/>
      <w:r>
        <w:t xml:space="preserve"> between TRUNC(SYSDATE - 2) and </w:t>
      </w:r>
      <w:proofErr w:type="spellStart"/>
      <w:r>
        <w:t>sysdate</w:t>
      </w:r>
      <w:proofErr w:type="spellEnd"/>
    </w:p>
    <w:p w14:paraId="0D611B63" w14:textId="77777777" w:rsidR="00B10D1C" w:rsidRDefault="00B10D1C" w:rsidP="00B10D1C">
      <w:pPr>
        <w:pStyle w:val="afc"/>
      </w:pPr>
      <w:r>
        <w:t xml:space="preserve">           ) r</w:t>
      </w:r>
    </w:p>
    <w:p w14:paraId="61644D33" w14:textId="77777777" w:rsidR="00B10D1C" w:rsidRDefault="00B10D1C" w:rsidP="00B10D1C">
      <w:pPr>
        <w:pStyle w:val="afc"/>
      </w:pPr>
      <w:r>
        <w:t xml:space="preserve">      where </w:t>
      </w:r>
      <w:proofErr w:type="spellStart"/>
      <w:r>
        <w:t>n.dataobj</w:t>
      </w:r>
      <w:proofErr w:type="spellEnd"/>
      <w:r>
        <w:t xml:space="preserve"># = </w:t>
      </w:r>
      <w:proofErr w:type="spellStart"/>
      <w:r>
        <w:t>r.dataobj</w:t>
      </w:r>
      <w:proofErr w:type="spellEnd"/>
      <w:r>
        <w:t>#</w:t>
      </w:r>
    </w:p>
    <w:p w14:paraId="5FF28C1F" w14:textId="77777777" w:rsidR="00B10D1C" w:rsidRDefault="00B10D1C" w:rsidP="00B10D1C">
      <w:pPr>
        <w:pStyle w:val="afc"/>
      </w:pPr>
      <w:r>
        <w:t xml:space="preserve">        and n.obj# = r.obj#</w:t>
      </w:r>
    </w:p>
    <w:p w14:paraId="76F65EFE" w14:textId="77777777" w:rsidR="00B10D1C" w:rsidRDefault="00B10D1C" w:rsidP="00B10D1C">
      <w:pPr>
        <w:pStyle w:val="afc"/>
      </w:pPr>
      <w:r>
        <w:t xml:space="preserve">        and </w:t>
      </w:r>
      <w:proofErr w:type="spellStart"/>
      <w:r>
        <w:t>n.dbid</w:t>
      </w:r>
      <w:proofErr w:type="spellEnd"/>
      <w:r>
        <w:t xml:space="preserve"> = </w:t>
      </w:r>
      <w:proofErr w:type="spellStart"/>
      <w:r>
        <w:t>r.dbid</w:t>
      </w:r>
      <w:proofErr w:type="spellEnd"/>
    </w:p>
    <w:p w14:paraId="64A73F64" w14:textId="77777777" w:rsidR="00B10D1C" w:rsidRDefault="00B10D1C" w:rsidP="00B10D1C">
      <w:pPr>
        <w:pStyle w:val="afc"/>
      </w:pPr>
      <w:r>
        <w:t xml:space="preserve">        and </w:t>
      </w:r>
      <w:proofErr w:type="spellStart"/>
      <w:r>
        <w:t>n.owner</w:t>
      </w:r>
      <w:proofErr w:type="spellEnd"/>
      <w:r>
        <w:t xml:space="preserve"> = upper(</w:t>
      </w:r>
      <w:proofErr w:type="spellStart"/>
      <w:r>
        <w:t>nvl</w:t>
      </w:r>
      <w:proofErr w:type="spellEnd"/>
      <w:r>
        <w:t xml:space="preserve">('&amp;&amp;owner', </w:t>
      </w:r>
      <w:proofErr w:type="spellStart"/>
      <w:r>
        <w:t>n.owner</w:t>
      </w:r>
      <w:proofErr w:type="spellEnd"/>
      <w:r>
        <w:t>))</w:t>
      </w:r>
    </w:p>
    <w:p w14:paraId="7F37C8C0" w14:textId="77777777" w:rsidR="00B10D1C" w:rsidRDefault="00B10D1C" w:rsidP="00B10D1C">
      <w:pPr>
        <w:pStyle w:val="afc"/>
      </w:pPr>
      <w:r>
        <w:t xml:space="preserve">        and </w:t>
      </w:r>
      <w:proofErr w:type="spellStart"/>
      <w:r>
        <w:t>n.object_name</w:t>
      </w:r>
      <w:proofErr w:type="spellEnd"/>
      <w:r>
        <w:t xml:space="preserve"> = upper('&amp;&amp;</w:t>
      </w:r>
      <w:proofErr w:type="spellStart"/>
      <w:r>
        <w:t>index_name</w:t>
      </w:r>
      <w:proofErr w:type="spellEnd"/>
      <w:r>
        <w:t>')</w:t>
      </w:r>
    </w:p>
    <w:p w14:paraId="1A1D5D65" w14:textId="77777777" w:rsidR="00B10D1C" w:rsidRDefault="00B10D1C" w:rsidP="00B10D1C">
      <w:pPr>
        <w:pStyle w:val="afc"/>
      </w:pPr>
      <w:r>
        <w:t xml:space="preserve">      order by </w:t>
      </w:r>
      <w:proofErr w:type="spellStart"/>
      <w:r>
        <w:t>r.row_lock_waits</w:t>
      </w:r>
      <w:proofErr w:type="spellEnd"/>
      <w:r>
        <w:t xml:space="preserve">, </w:t>
      </w:r>
      <w:proofErr w:type="spellStart"/>
      <w:r>
        <w:t>r.itl_waits</w:t>
      </w:r>
      <w:proofErr w:type="spellEnd"/>
      <w:r>
        <w:t xml:space="preserve"> desc, </w:t>
      </w:r>
      <w:proofErr w:type="spellStart"/>
      <w:r>
        <w:t>object_name</w:t>
      </w:r>
      <w:proofErr w:type="spellEnd"/>
      <w:r>
        <w:t xml:space="preserve">, owner, </w:t>
      </w:r>
      <w:proofErr w:type="spellStart"/>
      <w:r>
        <w:t>subobject_name</w:t>
      </w:r>
      <w:proofErr w:type="spellEnd"/>
      <w:r>
        <w:t>)</w:t>
      </w:r>
    </w:p>
    <w:p w14:paraId="7394B80A" w14:textId="77777777" w:rsidR="00B10D1C" w:rsidRDefault="00B10D1C" w:rsidP="00B10D1C">
      <w:pPr>
        <w:pStyle w:val="afc"/>
      </w:pPr>
      <w:r>
        <w:t xml:space="preserve">group by owner, </w:t>
      </w:r>
      <w:proofErr w:type="spellStart"/>
      <w:r>
        <w:t>object_name</w:t>
      </w:r>
      <w:proofErr w:type="spellEnd"/>
      <w:r>
        <w:t>,</w:t>
      </w:r>
    </w:p>
    <w:p w14:paraId="2B655B5C" w14:textId="77777777" w:rsidR="00B10D1C" w:rsidRDefault="00B10D1C" w:rsidP="00B10D1C">
      <w:pPr>
        <w:pStyle w:val="afc"/>
      </w:pPr>
      <w:r>
        <w:t xml:space="preserve">         </w:t>
      </w:r>
      <w:proofErr w:type="spellStart"/>
      <w:r>
        <w:t>subobject_name</w:t>
      </w:r>
      <w:proofErr w:type="spellEnd"/>
      <w:r>
        <w:t>,</w:t>
      </w:r>
    </w:p>
    <w:p w14:paraId="6A6E987C" w14:textId="77777777" w:rsidR="00B10D1C" w:rsidRDefault="00B10D1C" w:rsidP="00B10D1C">
      <w:pPr>
        <w:pStyle w:val="afc"/>
      </w:pPr>
      <w:r>
        <w:t xml:space="preserve">         </w:t>
      </w:r>
      <w:proofErr w:type="spellStart"/>
      <w:r>
        <w:t>object_type</w:t>
      </w:r>
      <w:proofErr w:type="spellEnd"/>
      <w:r>
        <w:t xml:space="preserve">, </w:t>
      </w:r>
      <w:proofErr w:type="spellStart"/>
      <w:r>
        <w:t>snap_btime</w:t>
      </w:r>
      <w:proofErr w:type="spellEnd"/>
      <w:r>
        <w:t>,</w:t>
      </w:r>
    </w:p>
    <w:p w14:paraId="2FDCB280" w14:textId="77777777" w:rsidR="00B10D1C" w:rsidRDefault="00B10D1C" w:rsidP="00B10D1C">
      <w:pPr>
        <w:pStyle w:val="afc"/>
      </w:pPr>
      <w:r>
        <w:t xml:space="preserve">         </w:t>
      </w:r>
      <w:proofErr w:type="spellStart"/>
      <w:r>
        <w:t>snap_id</w:t>
      </w:r>
      <w:proofErr w:type="spellEnd"/>
    </w:p>
    <w:p w14:paraId="40B8B017" w14:textId="77777777" w:rsidR="00B10D1C" w:rsidRDefault="00B10D1C" w:rsidP="00B10D1C">
      <w:pPr>
        <w:pStyle w:val="afc"/>
      </w:pPr>
      <w:r>
        <w:t xml:space="preserve">order by </w:t>
      </w:r>
      <w:proofErr w:type="spellStart"/>
      <w:r>
        <w:t>snap_btime</w:t>
      </w:r>
      <w:proofErr w:type="spellEnd"/>
      <w:r>
        <w:t>;</w:t>
      </w:r>
    </w:p>
    <w:p w14:paraId="08484929" w14:textId="77777777" w:rsidR="00B10D1C" w:rsidRDefault="00B10D1C" w:rsidP="00B10D1C">
      <w:pPr>
        <w:pStyle w:val="afc"/>
      </w:pPr>
      <w:r>
        <w:t>undefine owner</w:t>
      </w:r>
    </w:p>
    <w:p w14:paraId="50B951CA" w14:textId="582B6576" w:rsidR="00C46B83" w:rsidRDefault="00B10D1C" w:rsidP="00B10D1C">
      <w:pPr>
        <w:pStyle w:val="afc"/>
      </w:pPr>
      <w:r>
        <w:t xml:space="preserve">undefine </w:t>
      </w:r>
      <w:proofErr w:type="spellStart"/>
      <w:r>
        <w:t>index_name</w:t>
      </w:r>
      <w:proofErr w:type="spellEnd"/>
    </w:p>
    <w:p w14:paraId="52005AC3" w14:textId="6A6375F6" w:rsidR="00B10D1C" w:rsidRDefault="00B10D1C" w:rsidP="00A4708F">
      <w:pPr>
        <w:pStyle w:val="a0"/>
        <w:ind w:leftChars="355" w:left="710" w:firstLine="1"/>
        <w:rPr>
          <w:lang w:eastAsia="zh-CN"/>
        </w:rPr>
      </w:pPr>
    </w:p>
    <w:p w14:paraId="04B15283" w14:textId="5C4D0F4E" w:rsidR="00D5716D" w:rsidRDefault="00D5716D" w:rsidP="00D5716D">
      <w:pPr>
        <w:pStyle w:val="20"/>
      </w:pPr>
      <w:bookmarkStart w:id="48" w:name="_Toc99977166"/>
      <w:r>
        <w:rPr>
          <w:rFonts w:hint="eastAsia"/>
        </w:rPr>
        <w:t>SQL</w:t>
      </w:r>
      <w:bookmarkEnd w:id="48"/>
    </w:p>
    <w:p w14:paraId="13511CCC" w14:textId="3004EF4B" w:rsidR="00D5716D" w:rsidRPr="00D5716D" w:rsidRDefault="00D5716D" w:rsidP="00D5716D">
      <w:pPr>
        <w:pStyle w:val="30"/>
      </w:pPr>
      <w:bookmarkStart w:id="49" w:name="_Toc99977167"/>
      <w:proofErr w:type="spellStart"/>
      <w:r w:rsidRPr="00D5716D">
        <w:rPr>
          <w:rFonts w:hint="eastAsia"/>
        </w:rPr>
        <w:t>查看</w:t>
      </w:r>
      <w:r w:rsidRPr="00D5716D">
        <w:rPr>
          <w:rFonts w:hint="eastAsia"/>
        </w:rPr>
        <w:t>SQL</w:t>
      </w:r>
      <w:r w:rsidRPr="00D5716D">
        <w:rPr>
          <w:rFonts w:hint="eastAsia"/>
        </w:rPr>
        <w:t>历史执行</w:t>
      </w:r>
      <w:r w:rsidR="00084E05">
        <w:rPr>
          <w:rFonts w:hint="eastAsia"/>
          <w:lang w:eastAsia="zh-CN"/>
        </w:rPr>
        <w:t>情况</w:t>
      </w:r>
      <w:bookmarkEnd w:id="49"/>
      <w:proofErr w:type="spellEnd"/>
    </w:p>
    <w:p w14:paraId="7BDC4000" w14:textId="7EFC42CF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set lines 200 </w:t>
      </w:r>
    </w:p>
    <w:p w14:paraId="4B9040BA" w14:textId="24ABDBFA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set </w:t>
      </w:r>
      <w:proofErr w:type="spellStart"/>
      <w:r w:rsidR="00D5716D" w:rsidRPr="00D5716D">
        <w:t>pagesize</w:t>
      </w:r>
      <w:proofErr w:type="spellEnd"/>
      <w:r w:rsidR="00D5716D" w:rsidRPr="00D5716D">
        <w:t xml:space="preserve"> 1000 </w:t>
      </w:r>
    </w:p>
    <w:p w14:paraId="780FFBCE" w14:textId="7A5B76F5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execs for 999,999,999 </w:t>
      </w:r>
    </w:p>
    <w:p w14:paraId="183BFEAE" w14:textId="00E06A8C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avg_etime</w:t>
      </w:r>
      <w:proofErr w:type="spellEnd"/>
      <w:r w:rsidR="00D5716D" w:rsidRPr="00D5716D">
        <w:t xml:space="preserve"> for 999,999.999 </w:t>
      </w:r>
    </w:p>
    <w:p w14:paraId="50A621F7" w14:textId="66A474EC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avg_lio</w:t>
      </w:r>
      <w:proofErr w:type="spellEnd"/>
      <w:r w:rsidR="00D5716D" w:rsidRPr="00D5716D">
        <w:t xml:space="preserve"> for 999,999,999.9 </w:t>
      </w:r>
    </w:p>
    <w:p w14:paraId="1071E8E2" w14:textId="177C7A44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begin_interval_time</w:t>
      </w:r>
      <w:proofErr w:type="spellEnd"/>
      <w:r w:rsidR="00D5716D" w:rsidRPr="00D5716D">
        <w:t xml:space="preserve"> for a30 </w:t>
      </w:r>
    </w:p>
    <w:p w14:paraId="7CFFEC02" w14:textId="0EF96FCE" w:rsidR="00D5716D" w:rsidRPr="00D5716D" w:rsidRDefault="00D127F9" w:rsidP="00D5716D">
      <w:pPr>
        <w:pStyle w:val="afc"/>
      </w:pPr>
      <w:r w:rsidRPr="00827528">
        <w:rPr>
          <w:b/>
        </w:rPr>
        <w:lastRenderedPageBreak/>
        <w:t>SQL&gt;</w:t>
      </w:r>
      <w:r>
        <w:t xml:space="preserve"> </w:t>
      </w:r>
      <w:r w:rsidR="00D5716D" w:rsidRPr="00D5716D">
        <w:t xml:space="preserve">col node for 99999 </w:t>
      </w:r>
    </w:p>
    <w:p w14:paraId="010DF4A1" w14:textId="0C7421A3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break on </w:t>
      </w:r>
      <w:proofErr w:type="spellStart"/>
      <w:r w:rsidR="00D5716D" w:rsidRPr="00D5716D">
        <w:t>plan_hash_value</w:t>
      </w:r>
      <w:proofErr w:type="spellEnd"/>
      <w:r w:rsidR="00D5716D" w:rsidRPr="00D5716D">
        <w:t xml:space="preserve"> on </w:t>
      </w:r>
      <w:proofErr w:type="spellStart"/>
      <w:r w:rsidR="00D5716D" w:rsidRPr="00D5716D">
        <w:t>startup_time</w:t>
      </w:r>
      <w:proofErr w:type="spellEnd"/>
      <w:r w:rsidR="00D5716D" w:rsidRPr="00D5716D">
        <w:t xml:space="preserve"> skip 1 </w:t>
      </w:r>
    </w:p>
    <w:p w14:paraId="0F6E672F" w14:textId="6383397F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select </w:t>
      </w:r>
      <w:proofErr w:type="spellStart"/>
      <w:r w:rsidR="00D5716D" w:rsidRPr="00D5716D">
        <w:t>ss.snap_id</w:t>
      </w:r>
      <w:proofErr w:type="spellEnd"/>
      <w:r w:rsidR="00D5716D" w:rsidRPr="00D5716D">
        <w:t xml:space="preserve">, </w:t>
      </w:r>
    </w:p>
    <w:p w14:paraId="19792D60" w14:textId="77777777" w:rsidR="00D5716D" w:rsidRPr="00D5716D" w:rsidRDefault="00D5716D" w:rsidP="00D5716D">
      <w:pPr>
        <w:pStyle w:val="afc"/>
      </w:pPr>
      <w:r w:rsidRPr="00D5716D">
        <w:t xml:space="preserve">       </w:t>
      </w:r>
      <w:proofErr w:type="spellStart"/>
      <w:r w:rsidRPr="00D5716D">
        <w:t>ss.instance_number</w:t>
      </w:r>
      <w:proofErr w:type="spellEnd"/>
      <w:r w:rsidRPr="00D5716D">
        <w:t xml:space="preserve"> node, </w:t>
      </w:r>
    </w:p>
    <w:p w14:paraId="58CE7CCD" w14:textId="77777777" w:rsidR="00D5716D" w:rsidRPr="00D5716D" w:rsidRDefault="00D5716D" w:rsidP="00D5716D">
      <w:pPr>
        <w:pStyle w:val="afc"/>
      </w:pPr>
      <w:r w:rsidRPr="00D5716D">
        <w:t xml:space="preserve">       </w:t>
      </w:r>
      <w:proofErr w:type="spellStart"/>
      <w:r w:rsidRPr="00D5716D">
        <w:t>to_char</w:t>
      </w:r>
      <w:proofErr w:type="spellEnd"/>
      <w:r w:rsidRPr="00D5716D">
        <w:t>(</w:t>
      </w:r>
      <w:proofErr w:type="spellStart"/>
      <w:r w:rsidRPr="00D5716D">
        <w:t>SS.begin_interval_time</w:t>
      </w:r>
      <w:proofErr w:type="spellEnd"/>
      <w:r w:rsidRPr="00D5716D">
        <w:t>, '</w:t>
      </w:r>
      <w:proofErr w:type="spellStart"/>
      <w:r w:rsidRPr="00D5716D">
        <w:t>yyyy</w:t>
      </w:r>
      <w:proofErr w:type="spellEnd"/>
      <w:r w:rsidRPr="00D5716D">
        <w:t xml:space="preserve">-mm-dd hh24:mi:ss') </w:t>
      </w:r>
      <w:proofErr w:type="spellStart"/>
      <w:r w:rsidRPr="00D5716D">
        <w:t>begin_interval_time</w:t>
      </w:r>
      <w:proofErr w:type="spellEnd"/>
      <w:r w:rsidRPr="00D5716D">
        <w:t xml:space="preserve">, </w:t>
      </w:r>
    </w:p>
    <w:p w14:paraId="04969A28" w14:textId="77777777" w:rsidR="00D5716D" w:rsidRPr="00D5716D" w:rsidRDefault="00D5716D" w:rsidP="00D5716D">
      <w:pPr>
        <w:pStyle w:val="afc"/>
      </w:pPr>
      <w:r w:rsidRPr="00D5716D">
        <w:t xml:space="preserve">       </w:t>
      </w:r>
      <w:proofErr w:type="spellStart"/>
      <w:r w:rsidRPr="00D5716D">
        <w:t>sql_id</w:t>
      </w:r>
      <w:proofErr w:type="spellEnd"/>
      <w:r w:rsidRPr="00D5716D">
        <w:t xml:space="preserve">, </w:t>
      </w:r>
    </w:p>
    <w:p w14:paraId="20A4ABE0" w14:textId="77777777" w:rsidR="00D5716D" w:rsidRPr="00D5716D" w:rsidRDefault="00D5716D" w:rsidP="00D5716D">
      <w:pPr>
        <w:pStyle w:val="afc"/>
      </w:pPr>
      <w:r w:rsidRPr="00D5716D">
        <w:t xml:space="preserve">       </w:t>
      </w:r>
      <w:proofErr w:type="spellStart"/>
      <w:r w:rsidRPr="00D5716D">
        <w:t>plan_hash_value</w:t>
      </w:r>
      <w:proofErr w:type="spellEnd"/>
      <w:r w:rsidRPr="00D5716D">
        <w:t xml:space="preserve">, </w:t>
      </w:r>
    </w:p>
    <w:p w14:paraId="686284D1" w14:textId="77777777" w:rsidR="00D5716D" w:rsidRPr="00D5716D" w:rsidRDefault="00D5716D" w:rsidP="00D5716D">
      <w:pPr>
        <w:pStyle w:val="afc"/>
      </w:pPr>
      <w:r w:rsidRPr="00D5716D">
        <w:t xml:space="preserve">       </w:t>
      </w:r>
      <w:proofErr w:type="spellStart"/>
      <w:r w:rsidRPr="00D5716D">
        <w:t>nvl</w:t>
      </w:r>
      <w:proofErr w:type="spellEnd"/>
      <w:r w:rsidRPr="00D5716D">
        <w:t>(</w:t>
      </w:r>
      <w:proofErr w:type="spellStart"/>
      <w:r w:rsidRPr="00D5716D">
        <w:t>executions_delta</w:t>
      </w:r>
      <w:proofErr w:type="spellEnd"/>
      <w:r w:rsidRPr="00D5716D">
        <w:t xml:space="preserve">, 0) execs, </w:t>
      </w:r>
    </w:p>
    <w:p w14:paraId="268E3AF7" w14:textId="77777777" w:rsidR="00D5716D" w:rsidRPr="00D5716D" w:rsidRDefault="00D5716D" w:rsidP="00D5716D">
      <w:pPr>
        <w:pStyle w:val="afc"/>
      </w:pPr>
      <w:r w:rsidRPr="00D5716D">
        <w:t>       (</w:t>
      </w:r>
      <w:proofErr w:type="spellStart"/>
      <w:r w:rsidRPr="00D5716D">
        <w:t>elapsed_time_delta</w:t>
      </w:r>
      <w:proofErr w:type="spellEnd"/>
      <w:r w:rsidRPr="00D5716D">
        <w:t xml:space="preserve"> / </w:t>
      </w:r>
    </w:p>
    <w:p w14:paraId="3978E4EE" w14:textId="77777777" w:rsidR="00D5716D" w:rsidRPr="00D5716D" w:rsidRDefault="00D5716D" w:rsidP="00D5716D">
      <w:pPr>
        <w:pStyle w:val="afc"/>
      </w:pPr>
      <w:r w:rsidRPr="00D5716D">
        <w:t>       decode(</w:t>
      </w:r>
      <w:proofErr w:type="spellStart"/>
      <w:r w:rsidRPr="00D5716D">
        <w:t>nvl</w:t>
      </w:r>
      <w:proofErr w:type="spellEnd"/>
      <w:r w:rsidRPr="00D5716D">
        <w:t>(</w:t>
      </w:r>
      <w:proofErr w:type="spellStart"/>
      <w:r w:rsidRPr="00D5716D">
        <w:t>executions_delta</w:t>
      </w:r>
      <w:proofErr w:type="spellEnd"/>
      <w:r w:rsidRPr="00D5716D">
        <w:t xml:space="preserve">, 0), 0, 1, </w:t>
      </w:r>
      <w:proofErr w:type="spellStart"/>
      <w:r w:rsidRPr="00D5716D">
        <w:t>executions_delta</w:t>
      </w:r>
      <w:proofErr w:type="spellEnd"/>
      <w:r w:rsidRPr="00D5716D">
        <w:t xml:space="preserve">)) / 1000000 </w:t>
      </w:r>
      <w:proofErr w:type="spellStart"/>
      <w:r w:rsidRPr="00D5716D">
        <w:t>avg_etime</w:t>
      </w:r>
      <w:proofErr w:type="spellEnd"/>
      <w:r w:rsidRPr="00D5716D">
        <w:t xml:space="preserve">, </w:t>
      </w:r>
    </w:p>
    <w:p w14:paraId="6DF35813" w14:textId="77777777" w:rsidR="00D5716D" w:rsidRPr="00D5716D" w:rsidRDefault="00D5716D" w:rsidP="00D5716D">
      <w:pPr>
        <w:pStyle w:val="afc"/>
      </w:pPr>
      <w:r w:rsidRPr="00D5716D">
        <w:t>       (</w:t>
      </w:r>
      <w:proofErr w:type="spellStart"/>
      <w:r w:rsidRPr="00D5716D">
        <w:t>buffer_gets_delta</w:t>
      </w:r>
      <w:proofErr w:type="spellEnd"/>
      <w:r w:rsidRPr="00D5716D">
        <w:t xml:space="preserve"> / </w:t>
      </w:r>
    </w:p>
    <w:p w14:paraId="2B86B409" w14:textId="77777777" w:rsidR="00D5716D" w:rsidRPr="00D5716D" w:rsidRDefault="00D5716D" w:rsidP="00D5716D">
      <w:pPr>
        <w:pStyle w:val="afc"/>
      </w:pPr>
      <w:r w:rsidRPr="00D5716D">
        <w:t>       decode(</w:t>
      </w:r>
      <w:proofErr w:type="spellStart"/>
      <w:r w:rsidRPr="00D5716D">
        <w:t>nvl</w:t>
      </w:r>
      <w:proofErr w:type="spellEnd"/>
      <w:r w:rsidRPr="00D5716D">
        <w:t>(</w:t>
      </w:r>
      <w:proofErr w:type="spellStart"/>
      <w:r w:rsidRPr="00D5716D">
        <w:t>buffer_gets_delta</w:t>
      </w:r>
      <w:proofErr w:type="spellEnd"/>
      <w:r w:rsidRPr="00D5716D">
        <w:t xml:space="preserve">, 0), 0, 1, </w:t>
      </w:r>
      <w:proofErr w:type="spellStart"/>
      <w:r w:rsidRPr="00D5716D">
        <w:t>executions_delta</w:t>
      </w:r>
      <w:proofErr w:type="spellEnd"/>
      <w:r w:rsidRPr="00D5716D">
        <w:t xml:space="preserve">)) </w:t>
      </w:r>
      <w:proofErr w:type="spellStart"/>
      <w:r w:rsidRPr="00D5716D">
        <w:t>avg_lio</w:t>
      </w:r>
      <w:proofErr w:type="spellEnd"/>
      <w:r w:rsidRPr="00D5716D">
        <w:t xml:space="preserve"> </w:t>
      </w:r>
    </w:p>
    <w:p w14:paraId="69B57CBB" w14:textId="77777777" w:rsidR="00D5716D" w:rsidRPr="00D5716D" w:rsidRDefault="00D5716D" w:rsidP="00D5716D">
      <w:pPr>
        <w:pStyle w:val="afc"/>
      </w:pPr>
      <w:r w:rsidRPr="00D5716D">
        <w:t xml:space="preserve">  from DBA_HIST_SQLSTAT S, DBA_HIST_SNAPSHOT SS </w:t>
      </w:r>
    </w:p>
    <w:p w14:paraId="727F0C5D" w14:textId="77777777" w:rsidR="00D5716D" w:rsidRPr="00D5716D" w:rsidRDefault="00D5716D" w:rsidP="00D5716D">
      <w:pPr>
        <w:pStyle w:val="afc"/>
      </w:pPr>
      <w:r w:rsidRPr="00D5716D">
        <w:t xml:space="preserve">where </w:t>
      </w:r>
      <w:proofErr w:type="spellStart"/>
      <w:r w:rsidRPr="00D5716D">
        <w:t>sql_id</w:t>
      </w:r>
      <w:proofErr w:type="spellEnd"/>
      <w:r w:rsidRPr="00D5716D">
        <w:t xml:space="preserve"> = '&amp;</w:t>
      </w:r>
      <w:proofErr w:type="spellStart"/>
      <w:r w:rsidRPr="00D5716D">
        <w:t>sql_id</w:t>
      </w:r>
      <w:proofErr w:type="spellEnd"/>
      <w:r w:rsidRPr="00D5716D">
        <w:t xml:space="preserve">' </w:t>
      </w:r>
    </w:p>
    <w:p w14:paraId="0F0A4459" w14:textId="77777777" w:rsidR="00D5716D" w:rsidRPr="00D5716D" w:rsidRDefault="00D5716D" w:rsidP="00D5716D">
      <w:pPr>
        <w:pStyle w:val="afc"/>
      </w:pPr>
      <w:r w:rsidRPr="00D5716D">
        <w:t xml:space="preserve">   and </w:t>
      </w:r>
      <w:proofErr w:type="spellStart"/>
      <w:r w:rsidRPr="00D5716D">
        <w:t>ss.snap_id</w:t>
      </w:r>
      <w:proofErr w:type="spellEnd"/>
      <w:r w:rsidRPr="00D5716D">
        <w:t xml:space="preserve"> = </w:t>
      </w:r>
      <w:proofErr w:type="spellStart"/>
      <w:r w:rsidRPr="00D5716D">
        <w:t>S.snap_id</w:t>
      </w:r>
      <w:proofErr w:type="spellEnd"/>
      <w:r w:rsidRPr="00D5716D">
        <w:t xml:space="preserve"> </w:t>
      </w:r>
    </w:p>
    <w:p w14:paraId="17ECC7DA" w14:textId="77777777" w:rsidR="00D5716D" w:rsidRPr="00D5716D" w:rsidRDefault="00D5716D" w:rsidP="00D5716D">
      <w:pPr>
        <w:pStyle w:val="afc"/>
      </w:pPr>
      <w:r w:rsidRPr="00D5716D">
        <w:t xml:space="preserve">   and </w:t>
      </w:r>
      <w:proofErr w:type="spellStart"/>
      <w:r w:rsidRPr="00D5716D">
        <w:t>ss.instance_number</w:t>
      </w:r>
      <w:proofErr w:type="spellEnd"/>
      <w:r w:rsidRPr="00D5716D">
        <w:t xml:space="preserve"> = </w:t>
      </w:r>
      <w:proofErr w:type="spellStart"/>
      <w:r w:rsidRPr="00D5716D">
        <w:t>S.instance_number</w:t>
      </w:r>
      <w:proofErr w:type="spellEnd"/>
      <w:r w:rsidRPr="00D5716D">
        <w:t xml:space="preserve"> </w:t>
      </w:r>
    </w:p>
    <w:p w14:paraId="71BBAE8A" w14:textId="77777777" w:rsidR="00D5716D" w:rsidRPr="00D5716D" w:rsidRDefault="00D5716D" w:rsidP="00D5716D">
      <w:pPr>
        <w:pStyle w:val="afc"/>
      </w:pPr>
      <w:r w:rsidRPr="00D5716D">
        <w:t xml:space="preserve">   and </w:t>
      </w:r>
      <w:proofErr w:type="spellStart"/>
      <w:r w:rsidRPr="00D5716D">
        <w:t>executions_delta</w:t>
      </w:r>
      <w:proofErr w:type="spellEnd"/>
      <w:r w:rsidRPr="00D5716D">
        <w:t xml:space="preserve"> &gt; 0 </w:t>
      </w:r>
    </w:p>
    <w:p w14:paraId="21A5A3E4" w14:textId="1C709720" w:rsidR="00D5716D" w:rsidRPr="00D5716D" w:rsidRDefault="00D5716D" w:rsidP="00D5716D">
      <w:pPr>
        <w:pStyle w:val="afc"/>
      </w:pPr>
      <w:r w:rsidRPr="00D5716D">
        <w:t xml:space="preserve">order by 1, 2, 3; </w:t>
      </w:r>
    </w:p>
    <w:p w14:paraId="290D07C1" w14:textId="77777777" w:rsidR="00534A56" w:rsidRDefault="00534A56" w:rsidP="00534A56">
      <w:pPr>
        <w:pStyle w:val="a0"/>
        <w:ind w:leftChars="355" w:left="710" w:firstLine="1"/>
        <w:rPr>
          <w:lang w:eastAsia="zh-CN"/>
        </w:rPr>
      </w:pPr>
    </w:p>
    <w:p w14:paraId="6A8D2902" w14:textId="26626D6F" w:rsidR="00D5716D" w:rsidRPr="00534A56" w:rsidRDefault="00B3166F" w:rsidP="00534A56">
      <w:pPr>
        <w:pStyle w:val="a0"/>
        <w:ind w:leftChars="355" w:left="710" w:firstLine="1"/>
        <w:rPr>
          <w:b/>
          <w:bCs/>
          <w:lang w:eastAsia="zh-CN"/>
        </w:rPr>
      </w:pPr>
      <w:r w:rsidRPr="00534A56">
        <w:rPr>
          <w:rFonts w:hint="eastAsia"/>
          <w:b/>
          <w:bCs/>
          <w:lang w:eastAsia="zh-CN"/>
        </w:rPr>
        <w:t>执行结果示例：</w:t>
      </w:r>
    </w:p>
    <w:p w14:paraId="446B20FF" w14:textId="5EFF5AAA" w:rsidR="00D5716D" w:rsidRPr="00D5716D" w:rsidRDefault="00D5716D" w:rsidP="00D5716D">
      <w:pPr>
        <w:pStyle w:val="afc"/>
      </w:pPr>
      <w:r w:rsidRPr="00D5716D">
        <w:t xml:space="preserve">   SNAP_ID   NODE BEGIN_INTERVAL_TIME   SQL_ID   PLAN_HASH_VALUE    EXECS    AVG_ETIME      AVG_LIO </w:t>
      </w:r>
    </w:p>
    <w:p w14:paraId="5CDDA65C" w14:textId="2CD78E3E" w:rsidR="00D5716D" w:rsidRPr="00D5716D" w:rsidRDefault="00D5716D" w:rsidP="00D5716D">
      <w:pPr>
        <w:pStyle w:val="afc"/>
      </w:pPr>
      <w:r w:rsidRPr="00D5716D">
        <w:t xml:space="preserve">---------- ------ ---------------------- ------------- --------------- ------------ ------------ -------------- </w:t>
      </w:r>
    </w:p>
    <w:p w14:paraId="3E43FB74" w14:textId="6A914359" w:rsidR="00D5716D" w:rsidRPr="00D5716D" w:rsidRDefault="00D5716D" w:rsidP="00D5716D">
      <w:pPr>
        <w:pStyle w:val="afc"/>
      </w:pPr>
      <w:r w:rsidRPr="00D5716D">
        <w:t>  20548      1 2018-11-01 00:00:11    cg3r9ccph124k     2209419941      2      759.754    7,469,273.0</w:t>
      </w:r>
    </w:p>
    <w:p w14:paraId="36DDB3CF" w14:textId="70059170" w:rsidR="00D5716D" w:rsidRDefault="00D5716D" w:rsidP="00A4708F">
      <w:pPr>
        <w:pStyle w:val="a0"/>
        <w:ind w:leftChars="355" w:left="710" w:firstLine="1"/>
        <w:rPr>
          <w:lang w:eastAsia="zh-CN"/>
        </w:rPr>
      </w:pPr>
    </w:p>
    <w:p w14:paraId="20A96808" w14:textId="010DBEA6" w:rsidR="00D5716D" w:rsidRDefault="00D5716D" w:rsidP="00D5716D">
      <w:pPr>
        <w:pStyle w:val="30"/>
      </w:pPr>
      <w:bookmarkStart w:id="50" w:name="_Toc99977168"/>
      <w:proofErr w:type="spellStart"/>
      <w:r>
        <w:rPr>
          <w:rFonts w:hint="eastAsia"/>
        </w:rPr>
        <w:t>查看</w:t>
      </w:r>
      <w:r>
        <w:rPr>
          <w:rFonts w:hint="eastAsia"/>
        </w:rPr>
        <w:t>SQL</w:t>
      </w:r>
      <w:r>
        <w:rPr>
          <w:rFonts w:hint="eastAsia"/>
        </w:rPr>
        <w:t>历史性能</w:t>
      </w:r>
      <w:bookmarkEnd w:id="50"/>
      <w:proofErr w:type="spellEnd"/>
    </w:p>
    <w:p w14:paraId="0EAB5243" w14:textId="4B776A52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set lines 200 </w:t>
      </w:r>
    </w:p>
    <w:p w14:paraId="5D7F965A" w14:textId="43431E04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set </w:t>
      </w:r>
      <w:proofErr w:type="spellStart"/>
      <w:r w:rsidR="00D5716D" w:rsidRPr="00D5716D">
        <w:t>pagesize</w:t>
      </w:r>
      <w:proofErr w:type="spellEnd"/>
      <w:r w:rsidR="00D5716D" w:rsidRPr="00D5716D">
        <w:t xml:space="preserve"> 1000 </w:t>
      </w:r>
    </w:p>
    <w:p w14:paraId="02B7D583" w14:textId="6706FE65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execs for 999,999,999 </w:t>
      </w:r>
    </w:p>
    <w:p w14:paraId="6186BBC2" w14:textId="1D466404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etime</w:t>
      </w:r>
      <w:proofErr w:type="spellEnd"/>
      <w:r w:rsidR="00D5716D" w:rsidRPr="00D5716D">
        <w:t xml:space="preserve"> for 999,999,999.9 </w:t>
      </w:r>
    </w:p>
    <w:p w14:paraId="08DDF206" w14:textId="6AA12824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avg_etime</w:t>
      </w:r>
      <w:proofErr w:type="spellEnd"/>
      <w:r w:rsidR="00D5716D" w:rsidRPr="00D5716D">
        <w:t xml:space="preserve"> for 999,999.999 </w:t>
      </w:r>
    </w:p>
    <w:p w14:paraId="459A93EA" w14:textId="7E0D1514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avg_cpu_time</w:t>
      </w:r>
      <w:proofErr w:type="spellEnd"/>
      <w:r w:rsidR="00D5716D" w:rsidRPr="00D5716D">
        <w:t xml:space="preserve"> for 999,999.999 </w:t>
      </w:r>
    </w:p>
    <w:p w14:paraId="562959A3" w14:textId="2F79BB7E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avg_lio</w:t>
      </w:r>
      <w:proofErr w:type="spellEnd"/>
      <w:r w:rsidR="00D5716D" w:rsidRPr="00D5716D">
        <w:t xml:space="preserve"> for 999,999,999.9 </w:t>
      </w:r>
    </w:p>
    <w:p w14:paraId="0B60B60F" w14:textId="27FEB80A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avg_pio</w:t>
      </w:r>
      <w:proofErr w:type="spellEnd"/>
      <w:r w:rsidR="00D5716D" w:rsidRPr="00D5716D">
        <w:t xml:space="preserve"> for 999,999,999.9 </w:t>
      </w:r>
    </w:p>
    <w:p w14:paraId="183509E2" w14:textId="15A7756C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</w:t>
      </w:r>
      <w:proofErr w:type="spellStart"/>
      <w:r w:rsidR="00D5716D" w:rsidRPr="00D5716D">
        <w:t>begin_interval_time</w:t>
      </w:r>
      <w:proofErr w:type="spellEnd"/>
      <w:r w:rsidR="00D5716D" w:rsidRPr="00D5716D">
        <w:t xml:space="preserve"> for a30 </w:t>
      </w:r>
    </w:p>
    <w:p w14:paraId="45C8F1ED" w14:textId="29EE20FB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col node for 99999 </w:t>
      </w:r>
    </w:p>
    <w:p w14:paraId="48F5EE3C" w14:textId="6DE1C689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break on </w:t>
      </w:r>
      <w:proofErr w:type="spellStart"/>
      <w:r w:rsidR="00D5716D" w:rsidRPr="00D5716D">
        <w:t>plan_hash_value</w:t>
      </w:r>
      <w:proofErr w:type="spellEnd"/>
      <w:r w:rsidR="00D5716D" w:rsidRPr="00D5716D">
        <w:t xml:space="preserve"> on </w:t>
      </w:r>
      <w:proofErr w:type="spellStart"/>
      <w:r w:rsidR="00D5716D" w:rsidRPr="00D5716D">
        <w:t>startup_time</w:t>
      </w:r>
      <w:proofErr w:type="spellEnd"/>
      <w:r w:rsidR="00D5716D" w:rsidRPr="00D5716D">
        <w:t xml:space="preserve"> skip 1 </w:t>
      </w:r>
    </w:p>
    <w:p w14:paraId="1DC1452C" w14:textId="08425CEA" w:rsidR="00D5716D" w:rsidRPr="00D5716D" w:rsidRDefault="00D127F9" w:rsidP="00D5716D">
      <w:pPr>
        <w:pStyle w:val="afc"/>
      </w:pPr>
      <w:r w:rsidRPr="00827528">
        <w:rPr>
          <w:b/>
        </w:rPr>
        <w:t>SQL&gt;</w:t>
      </w:r>
      <w:r>
        <w:t xml:space="preserve"> </w:t>
      </w:r>
      <w:r w:rsidR="00D5716D" w:rsidRPr="00D5716D">
        <w:t xml:space="preserve">select </w:t>
      </w:r>
      <w:proofErr w:type="spellStart"/>
      <w:r w:rsidR="00D5716D" w:rsidRPr="00D5716D">
        <w:t>sql_id</w:t>
      </w:r>
      <w:proofErr w:type="spellEnd"/>
      <w:r w:rsidR="00D5716D" w:rsidRPr="00D5716D">
        <w:t xml:space="preserve">, </w:t>
      </w:r>
    </w:p>
    <w:p w14:paraId="1A876681" w14:textId="77777777" w:rsidR="00D5716D" w:rsidRPr="00D5716D" w:rsidRDefault="00D5716D" w:rsidP="00D5716D">
      <w:pPr>
        <w:pStyle w:val="afc"/>
      </w:pPr>
      <w:r w:rsidRPr="00D5716D">
        <w:t xml:space="preserve">       </w:t>
      </w:r>
      <w:proofErr w:type="spellStart"/>
      <w:r w:rsidRPr="00D5716D">
        <w:t>plan_hash_value</w:t>
      </w:r>
      <w:proofErr w:type="spellEnd"/>
      <w:r w:rsidRPr="00D5716D">
        <w:t xml:space="preserve">, </w:t>
      </w:r>
    </w:p>
    <w:p w14:paraId="57741B35" w14:textId="77777777" w:rsidR="00D5716D" w:rsidRPr="00D5716D" w:rsidRDefault="00D5716D" w:rsidP="00D5716D">
      <w:pPr>
        <w:pStyle w:val="afc"/>
      </w:pPr>
      <w:r w:rsidRPr="00D5716D">
        <w:t xml:space="preserve">       sum(execs) execs, </w:t>
      </w:r>
    </w:p>
    <w:p w14:paraId="1C44B0E0" w14:textId="77777777" w:rsidR="00D5716D" w:rsidRPr="00D5716D" w:rsidRDefault="00D5716D" w:rsidP="00D5716D">
      <w:pPr>
        <w:pStyle w:val="afc"/>
      </w:pPr>
      <w:r w:rsidRPr="00D5716D">
        <w:t>       -- sum(</w:t>
      </w:r>
      <w:proofErr w:type="spellStart"/>
      <w:r w:rsidRPr="00D5716D">
        <w:t>etime</w:t>
      </w:r>
      <w:proofErr w:type="spellEnd"/>
      <w:r w:rsidRPr="00D5716D">
        <w:t xml:space="preserve">) </w:t>
      </w:r>
      <w:proofErr w:type="spellStart"/>
      <w:r w:rsidRPr="00D5716D">
        <w:t>etime</w:t>
      </w:r>
      <w:proofErr w:type="spellEnd"/>
      <w:r w:rsidRPr="00D5716D">
        <w:t xml:space="preserve">, </w:t>
      </w:r>
    </w:p>
    <w:p w14:paraId="12423514" w14:textId="77777777" w:rsidR="00D5716D" w:rsidRPr="00D5716D" w:rsidRDefault="00D5716D" w:rsidP="00D5716D">
      <w:pPr>
        <w:pStyle w:val="afc"/>
      </w:pPr>
      <w:r w:rsidRPr="00D5716D">
        <w:t>       sum(</w:t>
      </w:r>
      <w:proofErr w:type="spellStart"/>
      <w:r w:rsidRPr="00D5716D">
        <w:t>etime</w:t>
      </w:r>
      <w:proofErr w:type="spellEnd"/>
      <w:r w:rsidRPr="00D5716D">
        <w:t xml:space="preserve">) / sum(execs) </w:t>
      </w:r>
      <w:proofErr w:type="spellStart"/>
      <w:r w:rsidRPr="00D5716D">
        <w:t>avg_etime</w:t>
      </w:r>
      <w:proofErr w:type="spellEnd"/>
      <w:r w:rsidRPr="00D5716D">
        <w:t xml:space="preserve">, </w:t>
      </w:r>
    </w:p>
    <w:p w14:paraId="10FB007B" w14:textId="77777777" w:rsidR="00D5716D" w:rsidRPr="00D5716D" w:rsidRDefault="00D5716D" w:rsidP="00D5716D">
      <w:pPr>
        <w:pStyle w:val="afc"/>
      </w:pPr>
      <w:r w:rsidRPr="00D5716D">
        <w:t>       sum(</w:t>
      </w:r>
      <w:proofErr w:type="spellStart"/>
      <w:r w:rsidRPr="00D5716D">
        <w:t>cpu_time</w:t>
      </w:r>
      <w:proofErr w:type="spellEnd"/>
      <w:r w:rsidRPr="00D5716D">
        <w:t xml:space="preserve">) / sum(execs) </w:t>
      </w:r>
      <w:proofErr w:type="spellStart"/>
      <w:r w:rsidRPr="00D5716D">
        <w:t>avg_cpu_time</w:t>
      </w:r>
      <w:proofErr w:type="spellEnd"/>
      <w:r w:rsidRPr="00D5716D">
        <w:t xml:space="preserve">, </w:t>
      </w:r>
    </w:p>
    <w:p w14:paraId="084E3BB7" w14:textId="77777777" w:rsidR="00D5716D" w:rsidRPr="00D5716D" w:rsidRDefault="00D5716D" w:rsidP="00D5716D">
      <w:pPr>
        <w:pStyle w:val="afc"/>
      </w:pPr>
      <w:r w:rsidRPr="00D5716D">
        <w:t>       sum(</w:t>
      </w:r>
      <w:proofErr w:type="spellStart"/>
      <w:r w:rsidRPr="00D5716D">
        <w:t>lio</w:t>
      </w:r>
      <w:proofErr w:type="spellEnd"/>
      <w:r w:rsidRPr="00D5716D">
        <w:t xml:space="preserve">) / sum(execs) </w:t>
      </w:r>
      <w:proofErr w:type="spellStart"/>
      <w:r w:rsidRPr="00D5716D">
        <w:t>avg_lio</w:t>
      </w:r>
      <w:proofErr w:type="spellEnd"/>
      <w:r w:rsidRPr="00D5716D">
        <w:t xml:space="preserve">, </w:t>
      </w:r>
    </w:p>
    <w:p w14:paraId="3C558478" w14:textId="77777777" w:rsidR="00D5716D" w:rsidRPr="00D5716D" w:rsidRDefault="00D5716D" w:rsidP="00D5716D">
      <w:pPr>
        <w:pStyle w:val="afc"/>
      </w:pPr>
      <w:r w:rsidRPr="00D5716D">
        <w:t>       sum(</w:t>
      </w:r>
      <w:proofErr w:type="spellStart"/>
      <w:r w:rsidRPr="00D5716D">
        <w:t>pio</w:t>
      </w:r>
      <w:proofErr w:type="spellEnd"/>
      <w:r w:rsidRPr="00D5716D">
        <w:t xml:space="preserve">) / sum(execs) </w:t>
      </w:r>
      <w:proofErr w:type="spellStart"/>
      <w:r w:rsidRPr="00D5716D">
        <w:t>avg_pio</w:t>
      </w:r>
      <w:proofErr w:type="spellEnd"/>
      <w:r w:rsidRPr="00D5716D">
        <w:t xml:space="preserve"> </w:t>
      </w:r>
    </w:p>
    <w:p w14:paraId="37C7B0C8" w14:textId="77777777" w:rsidR="00D5716D" w:rsidRPr="00D5716D" w:rsidRDefault="00D5716D" w:rsidP="00D5716D">
      <w:pPr>
        <w:pStyle w:val="afc"/>
      </w:pPr>
      <w:r w:rsidRPr="00D5716D">
        <w:t xml:space="preserve">  from (select </w:t>
      </w:r>
      <w:proofErr w:type="spellStart"/>
      <w:r w:rsidRPr="00D5716D">
        <w:t>ss.snap_id</w:t>
      </w:r>
      <w:proofErr w:type="spellEnd"/>
      <w:r w:rsidRPr="00D5716D">
        <w:t xml:space="preserve">, </w:t>
      </w:r>
    </w:p>
    <w:p w14:paraId="02D5C38C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ss.instance_number</w:t>
      </w:r>
      <w:proofErr w:type="spellEnd"/>
      <w:r w:rsidRPr="00D5716D">
        <w:t xml:space="preserve"> node, </w:t>
      </w:r>
    </w:p>
    <w:p w14:paraId="5DBB91FF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begin_interval_time</w:t>
      </w:r>
      <w:proofErr w:type="spellEnd"/>
      <w:r w:rsidRPr="00D5716D">
        <w:t xml:space="preserve">, </w:t>
      </w:r>
    </w:p>
    <w:p w14:paraId="7FDCD00F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sql_id</w:t>
      </w:r>
      <w:proofErr w:type="spellEnd"/>
      <w:r w:rsidRPr="00D5716D">
        <w:t xml:space="preserve">, </w:t>
      </w:r>
    </w:p>
    <w:p w14:paraId="5526B9EC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plan_hash_value</w:t>
      </w:r>
      <w:proofErr w:type="spellEnd"/>
      <w:r w:rsidRPr="00D5716D">
        <w:t xml:space="preserve">, </w:t>
      </w:r>
    </w:p>
    <w:p w14:paraId="49B770EB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nvl</w:t>
      </w:r>
      <w:proofErr w:type="spellEnd"/>
      <w:r w:rsidRPr="00D5716D">
        <w:t>(</w:t>
      </w:r>
      <w:proofErr w:type="spellStart"/>
      <w:r w:rsidRPr="00D5716D">
        <w:t>executions_delta</w:t>
      </w:r>
      <w:proofErr w:type="spellEnd"/>
      <w:r w:rsidRPr="00D5716D">
        <w:t xml:space="preserve">, 0) execs, </w:t>
      </w:r>
    </w:p>
    <w:p w14:paraId="1D73CD93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elapsed_time_delta</w:t>
      </w:r>
      <w:proofErr w:type="spellEnd"/>
      <w:r w:rsidRPr="00D5716D">
        <w:t xml:space="preserve"> / 1000000 </w:t>
      </w:r>
      <w:proofErr w:type="spellStart"/>
      <w:r w:rsidRPr="00D5716D">
        <w:t>etime</w:t>
      </w:r>
      <w:proofErr w:type="spellEnd"/>
      <w:r w:rsidRPr="00D5716D">
        <w:t xml:space="preserve">, </w:t>
      </w:r>
    </w:p>
    <w:p w14:paraId="7EA250F2" w14:textId="77777777" w:rsidR="00D5716D" w:rsidRPr="00D5716D" w:rsidRDefault="00D5716D" w:rsidP="00D5716D">
      <w:pPr>
        <w:pStyle w:val="afc"/>
      </w:pPr>
      <w:r w:rsidRPr="00D5716D">
        <w:t>               (</w:t>
      </w:r>
      <w:proofErr w:type="spellStart"/>
      <w:r w:rsidRPr="00D5716D">
        <w:t>elapsed_time_delta</w:t>
      </w:r>
      <w:proofErr w:type="spellEnd"/>
      <w:r w:rsidRPr="00D5716D">
        <w:t xml:space="preserve"> / </w:t>
      </w:r>
    </w:p>
    <w:p w14:paraId="34085E3C" w14:textId="77777777" w:rsidR="00D5716D" w:rsidRPr="00D5716D" w:rsidRDefault="00D5716D" w:rsidP="00D5716D">
      <w:pPr>
        <w:pStyle w:val="afc"/>
      </w:pPr>
      <w:r w:rsidRPr="00D5716D">
        <w:t>               decode(</w:t>
      </w:r>
      <w:proofErr w:type="spellStart"/>
      <w:r w:rsidRPr="00D5716D">
        <w:t>nvl</w:t>
      </w:r>
      <w:proofErr w:type="spellEnd"/>
      <w:r w:rsidRPr="00D5716D">
        <w:t>(</w:t>
      </w:r>
      <w:proofErr w:type="spellStart"/>
      <w:r w:rsidRPr="00D5716D">
        <w:t>executions_delta</w:t>
      </w:r>
      <w:proofErr w:type="spellEnd"/>
      <w:r w:rsidRPr="00D5716D">
        <w:t xml:space="preserve">, 0), 0, 1, </w:t>
      </w:r>
      <w:proofErr w:type="spellStart"/>
      <w:r w:rsidRPr="00D5716D">
        <w:t>executions_delta</w:t>
      </w:r>
      <w:proofErr w:type="spellEnd"/>
      <w:r w:rsidRPr="00D5716D">
        <w:t xml:space="preserve">)) / </w:t>
      </w:r>
    </w:p>
    <w:p w14:paraId="4013E343" w14:textId="77777777" w:rsidR="00D5716D" w:rsidRPr="00D5716D" w:rsidRDefault="00D5716D" w:rsidP="00D5716D">
      <w:pPr>
        <w:pStyle w:val="afc"/>
      </w:pPr>
      <w:r w:rsidRPr="00D5716D">
        <w:t xml:space="preserve">               1000000 </w:t>
      </w:r>
      <w:proofErr w:type="spellStart"/>
      <w:r w:rsidRPr="00D5716D">
        <w:t>avg_etime</w:t>
      </w:r>
      <w:proofErr w:type="spellEnd"/>
      <w:r w:rsidRPr="00D5716D">
        <w:t xml:space="preserve">, </w:t>
      </w:r>
    </w:p>
    <w:p w14:paraId="56025569" w14:textId="77777777" w:rsidR="00D5716D" w:rsidRPr="00D5716D" w:rsidRDefault="00D5716D" w:rsidP="00D5716D">
      <w:pPr>
        <w:pStyle w:val="afc"/>
      </w:pPr>
      <w:r w:rsidRPr="00D5716D">
        <w:lastRenderedPageBreak/>
        <w:t xml:space="preserve">               </w:t>
      </w:r>
      <w:proofErr w:type="spellStart"/>
      <w:r w:rsidRPr="00D5716D">
        <w:t>buffer_gets_delta</w:t>
      </w:r>
      <w:proofErr w:type="spellEnd"/>
      <w:r w:rsidRPr="00D5716D">
        <w:t xml:space="preserve"> </w:t>
      </w:r>
      <w:proofErr w:type="spellStart"/>
      <w:r w:rsidRPr="00D5716D">
        <w:t>lio</w:t>
      </w:r>
      <w:proofErr w:type="spellEnd"/>
      <w:r w:rsidRPr="00D5716D">
        <w:t xml:space="preserve">, </w:t>
      </w:r>
    </w:p>
    <w:p w14:paraId="32936F58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disk_reads_delta</w:t>
      </w:r>
      <w:proofErr w:type="spellEnd"/>
      <w:r w:rsidRPr="00D5716D">
        <w:t xml:space="preserve"> </w:t>
      </w:r>
      <w:proofErr w:type="spellStart"/>
      <w:r w:rsidRPr="00D5716D">
        <w:t>pio</w:t>
      </w:r>
      <w:proofErr w:type="spellEnd"/>
      <w:r w:rsidRPr="00D5716D">
        <w:t xml:space="preserve">, </w:t>
      </w:r>
    </w:p>
    <w:p w14:paraId="5D234069" w14:textId="77777777" w:rsidR="00D5716D" w:rsidRPr="00D5716D" w:rsidRDefault="00D5716D" w:rsidP="00D5716D">
      <w:pPr>
        <w:pStyle w:val="afc"/>
      </w:pPr>
      <w:r w:rsidRPr="00D5716D">
        <w:t xml:space="preserve">               </w:t>
      </w:r>
      <w:proofErr w:type="spellStart"/>
      <w:r w:rsidRPr="00D5716D">
        <w:t>cpu_time_delta</w:t>
      </w:r>
      <w:proofErr w:type="spellEnd"/>
      <w:r w:rsidRPr="00D5716D">
        <w:t xml:space="preserve"> / 1000000 </w:t>
      </w:r>
      <w:proofErr w:type="spellStart"/>
      <w:r w:rsidRPr="00D5716D">
        <w:t>cpu_time</w:t>
      </w:r>
      <w:proofErr w:type="spellEnd"/>
      <w:r w:rsidRPr="00D5716D">
        <w:t xml:space="preserve">, </w:t>
      </w:r>
    </w:p>
    <w:p w14:paraId="2C6AD3E3" w14:textId="77777777" w:rsidR="00D5716D" w:rsidRPr="00D5716D" w:rsidRDefault="00D5716D" w:rsidP="00D5716D">
      <w:pPr>
        <w:pStyle w:val="afc"/>
      </w:pPr>
      <w:r w:rsidRPr="00D5716D">
        <w:t>               (</w:t>
      </w:r>
      <w:proofErr w:type="spellStart"/>
      <w:r w:rsidRPr="00D5716D">
        <w:t>buffer_gets_delta</w:t>
      </w:r>
      <w:proofErr w:type="spellEnd"/>
      <w:r w:rsidRPr="00D5716D">
        <w:t xml:space="preserve"> / </w:t>
      </w:r>
    </w:p>
    <w:p w14:paraId="194F79D8" w14:textId="77777777" w:rsidR="00D5716D" w:rsidRPr="00D5716D" w:rsidRDefault="00D5716D" w:rsidP="00D5716D">
      <w:pPr>
        <w:pStyle w:val="afc"/>
      </w:pPr>
      <w:r w:rsidRPr="00D5716D">
        <w:t>               decode(</w:t>
      </w:r>
      <w:proofErr w:type="spellStart"/>
      <w:r w:rsidRPr="00D5716D">
        <w:t>nvl</w:t>
      </w:r>
      <w:proofErr w:type="spellEnd"/>
      <w:r w:rsidRPr="00D5716D">
        <w:t>(</w:t>
      </w:r>
      <w:proofErr w:type="spellStart"/>
      <w:r w:rsidRPr="00D5716D">
        <w:t>buffer_gets_delta</w:t>
      </w:r>
      <w:proofErr w:type="spellEnd"/>
      <w:r w:rsidRPr="00D5716D">
        <w:t xml:space="preserve">, 0), 0, 1, </w:t>
      </w:r>
      <w:proofErr w:type="spellStart"/>
      <w:r w:rsidRPr="00D5716D">
        <w:t>executions_delta</w:t>
      </w:r>
      <w:proofErr w:type="spellEnd"/>
      <w:r w:rsidRPr="00D5716D">
        <w:t xml:space="preserve">)) </w:t>
      </w:r>
      <w:proofErr w:type="spellStart"/>
      <w:r w:rsidRPr="00D5716D">
        <w:t>avg_lio</w:t>
      </w:r>
      <w:proofErr w:type="spellEnd"/>
      <w:r w:rsidRPr="00D5716D">
        <w:t xml:space="preserve">, </w:t>
      </w:r>
    </w:p>
    <w:p w14:paraId="190206CC" w14:textId="77777777" w:rsidR="00D5716D" w:rsidRPr="00D5716D" w:rsidRDefault="00D5716D" w:rsidP="00D5716D">
      <w:pPr>
        <w:pStyle w:val="afc"/>
      </w:pPr>
      <w:r w:rsidRPr="00D5716D">
        <w:t>               (</w:t>
      </w:r>
      <w:proofErr w:type="spellStart"/>
      <w:r w:rsidRPr="00D5716D">
        <w:t>cpu_time_delta</w:t>
      </w:r>
      <w:proofErr w:type="spellEnd"/>
      <w:r w:rsidRPr="00D5716D">
        <w:t xml:space="preserve"> / </w:t>
      </w:r>
    </w:p>
    <w:p w14:paraId="7DCB83D7" w14:textId="77777777" w:rsidR="00D5716D" w:rsidRPr="00D5716D" w:rsidRDefault="00D5716D" w:rsidP="00D5716D">
      <w:pPr>
        <w:pStyle w:val="afc"/>
      </w:pPr>
      <w:r w:rsidRPr="00D5716D">
        <w:t>               decode(</w:t>
      </w:r>
      <w:proofErr w:type="spellStart"/>
      <w:r w:rsidRPr="00D5716D">
        <w:t>nvl</w:t>
      </w:r>
      <w:proofErr w:type="spellEnd"/>
      <w:r w:rsidRPr="00D5716D">
        <w:t>(</w:t>
      </w:r>
      <w:proofErr w:type="spellStart"/>
      <w:r w:rsidRPr="00D5716D">
        <w:t>executions_delta</w:t>
      </w:r>
      <w:proofErr w:type="spellEnd"/>
      <w:r w:rsidRPr="00D5716D">
        <w:t xml:space="preserve">, 0), 0, 1, </w:t>
      </w:r>
      <w:proofErr w:type="spellStart"/>
      <w:r w:rsidRPr="00D5716D">
        <w:t>executions_delta</w:t>
      </w:r>
      <w:proofErr w:type="spellEnd"/>
      <w:r w:rsidRPr="00D5716D">
        <w:t xml:space="preserve">)) </w:t>
      </w:r>
      <w:proofErr w:type="spellStart"/>
      <w:r w:rsidRPr="00D5716D">
        <w:t>avg_cpu_time</w:t>
      </w:r>
      <w:proofErr w:type="spellEnd"/>
      <w:r w:rsidRPr="00D5716D">
        <w:t xml:space="preserve"> </w:t>
      </w:r>
    </w:p>
    <w:p w14:paraId="038DD71B" w14:textId="77777777" w:rsidR="00D5716D" w:rsidRPr="00D5716D" w:rsidRDefault="00D5716D" w:rsidP="00D5716D">
      <w:pPr>
        <w:pStyle w:val="afc"/>
      </w:pPr>
      <w:r w:rsidRPr="00D5716D">
        <w:t xml:space="preserve">          from DBA_HIST_SQLSTAT S, DBA_HIST_SNAPSHOT SS </w:t>
      </w:r>
    </w:p>
    <w:p w14:paraId="7381CDFE" w14:textId="77777777" w:rsidR="00D5716D" w:rsidRPr="00D5716D" w:rsidRDefault="00D5716D" w:rsidP="00D5716D">
      <w:pPr>
        <w:pStyle w:val="afc"/>
      </w:pPr>
      <w:r w:rsidRPr="00D5716D">
        <w:t xml:space="preserve">         where </w:t>
      </w:r>
      <w:proofErr w:type="spellStart"/>
      <w:r w:rsidRPr="00D5716D">
        <w:t>sql_id</w:t>
      </w:r>
      <w:proofErr w:type="spellEnd"/>
      <w:r w:rsidRPr="00D5716D">
        <w:t xml:space="preserve"> = '&amp;</w:t>
      </w:r>
      <w:proofErr w:type="spellStart"/>
      <w:r w:rsidRPr="00D5716D">
        <w:t>sql_id</w:t>
      </w:r>
      <w:proofErr w:type="spellEnd"/>
      <w:r w:rsidRPr="00D5716D">
        <w:t xml:space="preserve">' </w:t>
      </w:r>
    </w:p>
    <w:p w14:paraId="55C88966" w14:textId="77777777" w:rsidR="00D5716D" w:rsidRPr="00D5716D" w:rsidRDefault="00D5716D" w:rsidP="00D5716D">
      <w:pPr>
        <w:pStyle w:val="afc"/>
      </w:pPr>
      <w:r w:rsidRPr="00D5716D">
        <w:t xml:space="preserve">           and </w:t>
      </w:r>
      <w:proofErr w:type="spellStart"/>
      <w:r w:rsidRPr="00D5716D">
        <w:t>ss.snap_id</w:t>
      </w:r>
      <w:proofErr w:type="spellEnd"/>
      <w:r w:rsidRPr="00D5716D">
        <w:t xml:space="preserve"> = </w:t>
      </w:r>
      <w:proofErr w:type="spellStart"/>
      <w:r w:rsidRPr="00D5716D">
        <w:t>S.snap_id</w:t>
      </w:r>
      <w:proofErr w:type="spellEnd"/>
      <w:r w:rsidRPr="00D5716D">
        <w:t xml:space="preserve"> </w:t>
      </w:r>
    </w:p>
    <w:p w14:paraId="094BFF46" w14:textId="77777777" w:rsidR="00D5716D" w:rsidRPr="00D5716D" w:rsidRDefault="00D5716D" w:rsidP="00D5716D">
      <w:pPr>
        <w:pStyle w:val="afc"/>
      </w:pPr>
      <w:r w:rsidRPr="00D5716D">
        <w:t xml:space="preserve">           and </w:t>
      </w:r>
      <w:proofErr w:type="spellStart"/>
      <w:r w:rsidRPr="00D5716D">
        <w:t>ss.instance_number</w:t>
      </w:r>
      <w:proofErr w:type="spellEnd"/>
      <w:r w:rsidRPr="00D5716D">
        <w:t xml:space="preserve"> = </w:t>
      </w:r>
      <w:proofErr w:type="spellStart"/>
      <w:r w:rsidRPr="00D5716D">
        <w:t>S.instance_number</w:t>
      </w:r>
      <w:proofErr w:type="spellEnd"/>
      <w:r w:rsidRPr="00D5716D">
        <w:t xml:space="preserve"> </w:t>
      </w:r>
    </w:p>
    <w:p w14:paraId="438CE584" w14:textId="77777777" w:rsidR="00D5716D" w:rsidRPr="00D5716D" w:rsidRDefault="00D5716D" w:rsidP="00D5716D">
      <w:pPr>
        <w:pStyle w:val="afc"/>
      </w:pPr>
      <w:r w:rsidRPr="00D5716D">
        <w:t xml:space="preserve">        -- and </w:t>
      </w:r>
      <w:proofErr w:type="spellStart"/>
      <w:r w:rsidRPr="00D5716D">
        <w:t>executions_delta</w:t>
      </w:r>
      <w:proofErr w:type="spellEnd"/>
      <w:r w:rsidRPr="00D5716D">
        <w:t xml:space="preserve"> &gt; 0 </w:t>
      </w:r>
    </w:p>
    <w:p w14:paraId="0F4DBE91" w14:textId="77777777" w:rsidR="00D5716D" w:rsidRPr="00D5716D" w:rsidRDefault="00D5716D" w:rsidP="00D5716D">
      <w:pPr>
        <w:pStyle w:val="afc"/>
      </w:pPr>
      <w:r w:rsidRPr="00D5716D">
        <w:t xml:space="preserve">        ) </w:t>
      </w:r>
    </w:p>
    <w:p w14:paraId="34946A56" w14:textId="77777777" w:rsidR="00D5716D" w:rsidRPr="00D5716D" w:rsidRDefault="00D5716D" w:rsidP="00D5716D">
      <w:pPr>
        <w:pStyle w:val="afc"/>
      </w:pPr>
      <w:r w:rsidRPr="00D5716D">
        <w:t xml:space="preserve">group by </w:t>
      </w:r>
      <w:proofErr w:type="spellStart"/>
      <w:r w:rsidRPr="00D5716D">
        <w:t>sql_id</w:t>
      </w:r>
      <w:proofErr w:type="spellEnd"/>
      <w:r w:rsidRPr="00D5716D">
        <w:t xml:space="preserve">, </w:t>
      </w:r>
      <w:proofErr w:type="spellStart"/>
      <w:r w:rsidRPr="00D5716D">
        <w:t>plan_hash_value</w:t>
      </w:r>
      <w:proofErr w:type="spellEnd"/>
      <w:r w:rsidRPr="00D5716D">
        <w:t xml:space="preserve"> </w:t>
      </w:r>
    </w:p>
    <w:p w14:paraId="36355AD2" w14:textId="7D508611" w:rsidR="00D5716D" w:rsidRPr="00D5716D" w:rsidRDefault="00D5716D" w:rsidP="00D5716D">
      <w:pPr>
        <w:pStyle w:val="afc"/>
      </w:pPr>
      <w:r w:rsidRPr="00D5716D">
        <w:t xml:space="preserve">order by 5 ; </w:t>
      </w:r>
    </w:p>
    <w:p w14:paraId="0C43B482" w14:textId="77777777" w:rsidR="00534A56" w:rsidRDefault="00534A56" w:rsidP="00534A56">
      <w:pPr>
        <w:pStyle w:val="a0"/>
        <w:ind w:leftChars="355" w:left="710" w:firstLine="1"/>
        <w:rPr>
          <w:b/>
          <w:bCs/>
          <w:lang w:eastAsia="zh-CN"/>
        </w:rPr>
      </w:pPr>
    </w:p>
    <w:p w14:paraId="3639F7B5" w14:textId="15342387" w:rsidR="00B3166F" w:rsidRPr="00534A56" w:rsidRDefault="00B3166F" w:rsidP="00534A56">
      <w:pPr>
        <w:pStyle w:val="a0"/>
        <w:ind w:leftChars="355" w:left="710" w:firstLine="1"/>
        <w:rPr>
          <w:b/>
          <w:bCs/>
          <w:lang w:eastAsia="zh-CN"/>
        </w:rPr>
      </w:pPr>
      <w:r w:rsidRPr="00534A56">
        <w:rPr>
          <w:rFonts w:hint="eastAsia"/>
          <w:b/>
          <w:bCs/>
          <w:lang w:eastAsia="zh-CN"/>
        </w:rPr>
        <w:t>执行结果示例：</w:t>
      </w:r>
    </w:p>
    <w:p w14:paraId="24549E34" w14:textId="65EB8C0B" w:rsidR="00D5716D" w:rsidRPr="00D5716D" w:rsidRDefault="00D5716D" w:rsidP="00D5716D">
      <w:pPr>
        <w:pStyle w:val="afc"/>
      </w:pPr>
      <w:r w:rsidRPr="00D5716D">
        <w:t xml:space="preserve"> SQL_ID      PLAN_HASH_VALUE  EXECS AVG_ETIME </w:t>
      </w:r>
      <w:r w:rsidR="00887C3E">
        <w:t xml:space="preserve"> AVG_CPU_TIME </w:t>
      </w:r>
      <w:r w:rsidRPr="00D5716D">
        <w:t xml:space="preserve">  AVG_LIO     AVG_PIO </w:t>
      </w:r>
    </w:p>
    <w:p w14:paraId="5D45E45D" w14:textId="23F27246" w:rsidR="00D5716D" w:rsidRPr="00D5716D" w:rsidRDefault="00D5716D" w:rsidP="00D5716D">
      <w:pPr>
        <w:pStyle w:val="afc"/>
      </w:pPr>
      <w:r w:rsidRPr="00D5716D">
        <w:t xml:space="preserve">----------- --------------- ----- ------------ ----------- ---------- ------------- </w:t>
      </w:r>
    </w:p>
    <w:p w14:paraId="5D56BBD2" w14:textId="39D33D5D" w:rsidR="00D5716D" w:rsidRPr="00D5716D" w:rsidRDefault="00D5716D" w:rsidP="00D5716D">
      <w:pPr>
        <w:pStyle w:val="afc"/>
      </w:pPr>
      <w:r w:rsidRPr="00D5716D">
        <w:t>cg3r9ccph124k   2209419941    2   759.754       82.791   7,469,273.0    1,847,698.5</w:t>
      </w:r>
    </w:p>
    <w:p w14:paraId="250612D3" w14:textId="4A65956A" w:rsidR="00D5716D" w:rsidRDefault="00D5716D" w:rsidP="00A4708F">
      <w:pPr>
        <w:pStyle w:val="a0"/>
        <w:ind w:leftChars="355" w:left="710" w:firstLine="1"/>
        <w:rPr>
          <w:lang w:eastAsia="zh-CN"/>
        </w:rPr>
      </w:pPr>
    </w:p>
    <w:p w14:paraId="3621F33A" w14:textId="7D70AD90" w:rsidR="004403BE" w:rsidRDefault="004403BE" w:rsidP="00C8159E">
      <w:pPr>
        <w:pStyle w:val="30"/>
      </w:pPr>
      <w:bookmarkStart w:id="51" w:name="_Toc99977169"/>
      <w:proofErr w:type="spellStart"/>
      <w:r>
        <w:rPr>
          <w:rFonts w:hint="eastAsia"/>
        </w:rPr>
        <w:t>查看历史执行计划</w:t>
      </w:r>
      <w:bookmarkEnd w:id="51"/>
      <w:proofErr w:type="spellEnd"/>
    </w:p>
    <w:p w14:paraId="66BF7B3A" w14:textId="5F7676B0" w:rsidR="00997D95" w:rsidRPr="00997D95" w:rsidRDefault="00997D95" w:rsidP="00997D95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查看</w:t>
      </w:r>
      <w:r w:rsidRPr="00997D95">
        <w:rPr>
          <w:rFonts w:hint="eastAsia"/>
          <w:lang w:eastAsia="zh-CN"/>
        </w:rPr>
        <w:t xml:space="preserve">AWR </w:t>
      </w:r>
      <w:r w:rsidRPr="00997D95">
        <w:rPr>
          <w:rFonts w:hint="eastAsia"/>
          <w:lang w:eastAsia="zh-CN"/>
        </w:rPr>
        <w:t>中存储的</w:t>
      </w:r>
      <w:r w:rsidRPr="00997D95">
        <w:rPr>
          <w:rFonts w:hint="eastAsia"/>
          <w:lang w:eastAsia="zh-CN"/>
        </w:rPr>
        <w:t xml:space="preserve"> SQL </w:t>
      </w:r>
      <w:r w:rsidRPr="00997D95">
        <w:rPr>
          <w:rFonts w:hint="eastAsia"/>
          <w:lang w:eastAsia="zh-CN"/>
        </w:rPr>
        <w:t>语句的执行计划的内容</w:t>
      </w:r>
      <w:r w:rsidR="00B70A0D">
        <w:rPr>
          <w:rFonts w:hint="eastAsia"/>
          <w:lang w:eastAsia="zh-CN"/>
        </w:rPr>
        <w:t>：</w:t>
      </w:r>
    </w:p>
    <w:p w14:paraId="4999EF40" w14:textId="5072F03A" w:rsidR="004403BE" w:rsidRDefault="007A105C" w:rsidP="00C8159E">
      <w:pPr>
        <w:pStyle w:val="afc"/>
      </w:pPr>
      <w:r w:rsidRPr="00827528">
        <w:rPr>
          <w:b/>
        </w:rPr>
        <w:t>SQL&gt;</w:t>
      </w:r>
      <w:r>
        <w:t xml:space="preserve"> </w:t>
      </w:r>
      <w:r w:rsidR="004403BE">
        <w:t xml:space="preserve">select </w:t>
      </w:r>
      <w:proofErr w:type="spellStart"/>
      <w:r w:rsidR="004403BE">
        <w:t>plan_table_output</w:t>
      </w:r>
      <w:proofErr w:type="spellEnd"/>
      <w:r w:rsidR="004403BE">
        <w:t xml:space="preserve"> from table(</w:t>
      </w:r>
      <w:proofErr w:type="spellStart"/>
      <w:r w:rsidR="004403BE">
        <w:t>dbms_xplan.display_cursor</w:t>
      </w:r>
      <w:proofErr w:type="spellEnd"/>
      <w:r w:rsidR="004403BE">
        <w:t>('&amp;</w:t>
      </w:r>
      <w:proofErr w:type="spellStart"/>
      <w:r w:rsidR="004403BE">
        <w:t>sql_id</w:t>
      </w:r>
      <w:proofErr w:type="spellEnd"/>
      <w:r w:rsidR="004403BE">
        <w:t>'));</w:t>
      </w:r>
    </w:p>
    <w:p w14:paraId="31368A1D" w14:textId="5317AAB2" w:rsidR="00C8159E" w:rsidRDefault="00C8159E" w:rsidP="00A4708F">
      <w:pPr>
        <w:pStyle w:val="a0"/>
        <w:ind w:leftChars="355" w:left="710" w:firstLine="1"/>
      </w:pPr>
    </w:p>
    <w:p w14:paraId="4DFC461B" w14:textId="040F2DBC" w:rsidR="00997D95" w:rsidRDefault="00997D95" w:rsidP="00A4708F">
      <w:pPr>
        <w:pStyle w:val="a0"/>
        <w:ind w:leftChars="355" w:left="710" w:firstLine="1"/>
      </w:pPr>
      <w:r>
        <w:rPr>
          <w:rFonts w:hint="eastAsia"/>
          <w:lang w:eastAsia="zh-CN"/>
        </w:rPr>
        <w:t>查看</w:t>
      </w:r>
      <w:r w:rsidRPr="00997D95">
        <w:rPr>
          <w:rFonts w:hint="eastAsia"/>
          <w:lang w:eastAsia="zh-CN"/>
        </w:rPr>
        <w:t>任何已加载游标的执行计划的内容</w:t>
      </w:r>
      <w:r w:rsidR="00B70A0D">
        <w:rPr>
          <w:rFonts w:hint="eastAsia"/>
          <w:lang w:eastAsia="zh-CN"/>
        </w:rPr>
        <w:t>：</w:t>
      </w:r>
    </w:p>
    <w:p w14:paraId="5B1B0BE5" w14:textId="6476B06B" w:rsidR="00D2417A" w:rsidRDefault="007A105C" w:rsidP="00D2417A">
      <w:pPr>
        <w:pStyle w:val="afc"/>
      </w:pPr>
      <w:r w:rsidRPr="00827528">
        <w:rPr>
          <w:b/>
        </w:rPr>
        <w:t>SQL&gt;</w:t>
      </w:r>
      <w:r>
        <w:t xml:space="preserve"> </w:t>
      </w:r>
      <w:r w:rsidR="004403BE">
        <w:t xml:space="preserve">select </w:t>
      </w:r>
      <w:proofErr w:type="spellStart"/>
      <w:r w:rsidR="004403BE">
        <w:t>plan_table_output</w:t>
      </w:r>
      <w:proofErr w:type="spellEnd"/>
      <w:r w:rsidR="004403BE">
        <w:t xml:space="preserve"> from table(</w:t>
      </w:r>
      <w:proofErr w:type="spellStart"/>
      <w:r w:rsidR="004403BE">
        <w:t>dbms_xplan.display_awr</w:t>
      </w:r>
      <w:proofErr w:type="spellEnd"/>
      <w:r w:rsidR="004403BE">
        <w:t>('&amp;</w:t>
      </w:r>
      <w:proofErr w:type="spellStart"/>
      <w:r w:rsidR="004403BE">
        <w:t>sql_id</w:t>
      </w:r>
      <w:proofErr w:type="spellEnd"/>
      <w:r w:rsidR="004403BE">
        <w:t>'));</w:t>
      </w:r>
    </w:p>
    <w:p w14:paraId="0AC04986" w14:textId="0DD162D0" w:rsidR="00D2417A" w:rsidRDefault="00D2417A" w:rsidP="00D2417A">
      <w:pPr>
        <w:pStyle w:val="a0"/>
        <w:ind w:leftChars="355" w:left="710" w:firstLine="1"/>
      </w:pPr>
    </w:p>
    <w:p w14:paraId="34C883D4" w14:textId="079D16D2" w:rsidR="00D2417A" w:rsidRDefault="004C042F" w:rsidP="004C042F">
      <w:pPr>
        <w:pStyle w:val="20"/>
      </w:pPr>
      <w:bookmarkStart w:id="52" w:name="_Toc99977170"/>
      <w:proofErr w:type="spellStart"/>
      <w:r>
        <w:rPr>
          <w:rFonts w:hint="eastAsia"/>
        </w:rPr>
        <w:t>会话</w:t>
      </w:r>
      <w:bookmarkEnd w:id="52"/>
      <w:proofErr w:type="spellEnd"/>
    </w:p>
    <w:p w14:paraId="697E5758" w14:textId="7B4E499C" w:rsidR="00C46ACF" w:rsidRDefault="004C042F" w:rsidP="004C042F">
      <w:pPr>
        <w:pStyle w:val="30"/>
      </w:pPr>
      <w:bookmarkStart w:id="53" w:name="_Toc99977171"/>
      <w:proofErr w:type="spellStart"/>
      <w:r>
        <w:rPr>
          <w:rFonts w:hint="eastAsia"/>
        </w:rPr>
        <w:t>查看锁</w:t>
      </w:r>
      <w:r w:rsidR="00331530">
        <w:rPr>
          <w:rFonts w:hint="eastAsia"/>
          <w:lang w:eastAsia="zh-CN"/>
        </w:rPr>
        <w:t>会话</w:t>
      </w:r>
      <w:bookmarkEnd w:id="53"/>
      <w:proofErr w:type="spellEnd"/>
    </w:p>
    <w:p w14:paraId="4B107D11" w14:textId="1D1CE87E" w:rsidR="0078535E" w:rsidRPr="0078535E" w:rsidRDefault="0078535E" w:rsidP="0078535E">
      <w:pPr>
        <w:pStyle w:val="a0"/>
        <w:ind w:leftChars="355" w:left="710" w:firstLine="1"/>
      </w:pPr>
      <w:proofErr w:type="spellStart"/>
      <w:r>
        <w:rPr>
          <w:rFonts w:hint="eastAsia"/>
        </w:rPr>
        <w:t>查看语句</w:t>
      </w:r>
      <w:proofErr w:type="spellEnd"/>
      <w:r>
        <w:rPr>
          <w:rFonts w:hint="eastAsia"/>
          <w:lang w:eastAsia="zh-CN"/>
        </w:rPr>
        <w:t>：</w:t>
      </w:r>
    </w:p>
    <w:p w14:paraId="7E9E5BCD" w14:textId="385AE06C" w:rsidR="0078535E" w:rsidRDefault="007A105C" w:rsidP="0078535E">
      <w:pPr>
        <w:pStyle w:val="afc"/>
      </w:pPr>
      <w:r w:rsidRPr="00827528">
        <w:rPr>
          <w:b/>
        </w:rPr>
        <w:t>SQL&gt;</w:t>
      </w:r>
      <w:r>
        <w:t xml:space="preserve"> </w:t>
      </w:r>
      <w:r w:rsidR="0078535E">
        <w:t>select t2.username,</w:t>
      </w:r>
    </w:p>
    <w:p w14:paraId="1C34D05F" w14:textId="77777777" w:rsidR="0078535E" w:rsidRDefault="0078535E" w:rsidP="0078535E">
      <w:pPr>
        <w:pStyle w:val="afc"/>
      </w:pPr>
      <w:r>
        <w:t xml:space="preserve">       t2.sid,</w:t>
      </w:r>
    </w:p>
    <w:p w14:paraId="312A7A98" w14:textId="77777777" w:rsidR="0078535E" w:rsidRDefault="0078535E" w:rsidP="0078535E">
      <w:pPr>
        <w:pStyle w:val="afc"/>
      </w:pPr>
      <w:r>
        <w:t xml:space="preserve">       t2.serial#,</w:t>
      </w:r>
    </w:p>
    <w:p w14:paraId="45ADE7E5" w14:textId="77777777" w:rsidR="0078535E" w:rsidRDefault="0078535E" w:rsidP="0078535E">
      <w:pPr>
        <w:pStyle w:val="afc"/>
      </w:pPr>
      <w:r>
        <w:t xml:space="preserve">       t3.object_name,</w:t>
      </w:r>
    </w:p>
    <w:p w14:paraId="3BA60B64" w14:textId="77777777" w:rsidR="0078535E" w:rsidRDefault="0078535E" w:rsidP="0078535E">
      <w:pPr>
        <w:pStyle w:val="afc"/>
      </w:pPr>
      <w:r>
        <w:t xml:space="preserve">       t2.OSUSER,</w:t>
      </w:r>
    </w:p>
    <w:p w14:paraId="6C0FD4F1" w14:textId="77777777" w:rsidR="0078535E" w:rsidRDefault="0078535E" w:rsidP="0078535E">
      <w:pPr>
        <w:pStyle w:val="afc"/>
      </w:pPr>
      <w:r>
        <w:t xml:space="preserve">       t2.MACHINE,</w:t>
      </w:r>
    </w:p>
    <w:p w14:paraId="366904AF" w14:textId="77777777" w:rsidR="0078535E" w:rsidRDefault="0078535E" w:rsidP="0078535E">
      <w:pPr>
        <w:pStyle w:val="afc"/>
      </w:pPr>
      <w:r>
        <w:t xml:space="preserve">       t2.PROGRAM,</w:t>
      </w:r>
    </w:p>
    <w:p w14:paraId="75E56D09" w14:textId="77777777" w:rsidR="0078535E" w:rsidRDefault="0078535E" w:rsidP="0078535E">
      <w:pPr>
        <w:pStyle w:val="afc"/>
      </w:pPr>
      <w:r>
        <w:t xml:space="preserve">       t2.LOGON_TIME,</w:t>
      </w:r>
    </w:p>
    <w:p w14:paraId="7D94ECB3" w14:textId="77777777" w:rsidR="0078535E" w:rsidRDefault="0078535E" w:rsidP="0078535E">
      <w:pPr>
        <w:pStyle w:val="afc"/>
      </w:pPr>
      <w:r>
        <w:t xml:space="preserve">       t2.COMMAND,</w:t>
      </w:r>
    </w:p>
    <w:p w14:paraId="554987BC" w14:textId="77777777" w:rsidR="0078535E" w:rsidRDefault="0078535E" w:rsidP="0078535E">
      <w:pPr>
        <w:pStyle w:val="afc"/>
      </w:pPr>
      <w:r>
        <w:t xml:space="preserve">       t2.LOCKWAIT,</w:t>
      </w:r>
    </w:p>
    <w:p w14:paraId="00E9291E" w14:textId="77777777" w:rsidR="0078535E" w:rsidRDefault="0078535E" w:rsidP="0078535E">
      <w:pPr>
        <w:pStyle w:val="afc"/>
      </w:pPr>
      <w:r>
        <w:t xml:space="preserve">       t2.SADDR,</w:t>
      </w:r>
    </w:p>
    <w:p w14:paraId="0BDB1402" w14:textId="77777777" w:rsidR="0078535E" w:rsidRDefault="0078535E" w:rsidP="0078535E">
      <w:pPr>
        <w:pStyle w:val="afc"/>
      </w:pPr>
      <w:r>
        <w:t xml:space="preserve">       t2.PADDR,</w:t>
      </w:r>
    </w:p>
    <w:p w14:paraId="6E9B355D" w14:textId="77777777" w:rsidR="0078535E" w:rsidRDefault="0078535E" w:rsidP="0078535E">
      <w:pPr>
        <w:pStyle w:val="afc"/>
      </w:pPr>
      <w:r>
        <w:t xml:space="preserve">       t2.TADDR,</w:t>
      </w:r>
    </w:p>
    <w:p w14:paraId="535B35AB" w14:textId="77777777" w:rsidR="0078535E" w:rsidRDefault="0078535E" w:rsidP="0078535E">
      <w:pPr>
        <w:pStyle w:val="afc"/>
      </w:pPr>
      <w:r>
        <w:t xml:space="preserve">       t2.SQL_ADDRESS,</w:t>
      </w:r>
    </w:p>
    <w:p w14:paraId="6D26D389" w14:textId="77777777" w:rsidR="0078535E" w:rsidRDefault="0078535E" w:rsidP="0078535E">
      <w:pPr>
        <w:pStyle w:val="afc"/>
      </w:pPr>
      <w:r>
        <w:t xml:space="preserve">       t1.LOCKED_MODE</w:t>
      </w:r>
    </w:p>
    <w:p w14:paraId="058E16A0" w14:textId="77777777" w:rsidR="0078535E" w:rsidRDefault="0078535E" w:rsidP="0078535E">
      <w:pPr>
        <w:pStyle w:val="afc"/>
      </w:pPr>
      <w:r>
        <w:t xml:space="preserve">  from </w:t>
      </w:r>
      <w:proofErr w:type="spellStart"/>
      <w:r>
        <w:t>v$locked_object</w:t>
      </w:r>
      <w:proofErr w:type="spellEnd"/>
      <w:r>
        <w:t xml:space="preserve"> t1, </w:t>
      </w:r>
      <w:proofErr w:type="spellStart"/>
      <w:r>
        <w:t>v$session</w:t>
      </w:r>
      <w:proofErr w:type="spellEnd"/>
      <w:r>
        <w:t xml:space="preserve"> t2, </w:t>
      </w:r>
      <w:proofErr w:type="spellStart"/>
      <w:r>
        <w:t>dba_objects</w:t>
      </w:r>
      <w:proofErr w:type="spellEnd"/>
      <w:r>
        <w:t xml:space="preserve"> t3</w:t>
      </w:r>
    </w:p>
    <w:p w14:paraId="3706A24F" w14:textId="77777777" w:rsidR="0078535E" w:rsidRDefault="0078535E" w:rsidP="0078535E">
      <w:pPr>
        <w:pStyle w:val="afc"/>
      </w:pPr>
      <w:r>
        <w:t>where t1.session_id = t2.sid</w:t>
      </w:r>
    </w:p>
    <w:p w14:paraId="148D94A8" w14:textId="77777777" w:rsidR="0078535E" w:rsidRDefault="0078535E" w:rsidP="0078535E">
      <w:pPr>
        <w:pStyle w:val="afc"/>
      </w:pPr>
      <w:r>
        <w:lastRenderedPageBreak/>
        <w:t xml:space="preserve">   and t1.object_id = t3.object_id</w:t>
      </w:r>
    </w:p>
    <w:p w14:paraId="168CB059" w14:textId="77777777" w:rsidR="0078535E" w:rsidRDefault="0078535E" w:rsidP="0078535E">
      <w:pPr>
        <w:pStyle w:val="afc"/>
      </w:pPr>
      <w:r>
        <w:t>order by t2.logon_time;</w:t>
      </w:r>
    </w:p>
    <w:p w14:paraId="2E560C77" w14:textId="77777777" w:rsidR="0078535E" w:rsidRDefault="0078535E" w:rsidP="0078535E">
      <w:pPr>
        <w:pStyle w:val="a0"/>
        <w:ind w:leftChars="355" w:left="710" w:firstLine="1"/>
      </w:pPr>
    </w:p>
    <w:p w14:paraId="36290BAB" w14:textId="329CB46D" w:rsidR="0078535E" w:rsidRDefault="00624A94" w:rsidP="0078535E">
      <w:pPr>
        <w:pStyle w:val="a0"/>
        <w:ind w:leftChars="355" w:left="710" w:firstLine="1"/>
      </w:pPr>
      <w:r>
        <w:rPr>
          <w:rFonts w:hint="eastAsia"/>
          <w:lang w:eastAsia="zh-CN"/>
        </w:rPr>
        <w:t>输出字段说明：</w:t>
      </w:r>
    </w:p>
    <w:p w14:paraId="5FB1822D" w14:textId="77777777" w:rsidR="0078535E" w:rsidRDefault="0078535E" w:rsidP="00A04486">
      <w:pPr>
        <w:pStyle w:val="afc"/>
      </w:pPr>
      <w:r>
        <w:rPr>
          <w:rFonts w:hint="eastAsia"/>
        </w:rPr>
        <w:t>username</w:t>
      </w:r>
      <w:r>
        <w:rPr>
          <w:rFonts w:hint="eastAsia"/>
        </w:rPr>
        <w:t>：</w:t>
      </w:r>
      <w:r>
        <w:rPr>
          <w:rFonts w:hint="eastAsia"/>
        </w:rPr>
        <w:t>oracle</w:t>
      </w:r>
      <w:r>
        <w:rPr>
          <w:rFonts w:hint="eastAsia"/>
        </w:rPr>
        <w:t>用户名</w:t>
      </w:r>
    </w:p>
    <w:p w14:paraId="37DBD722" w14:textId="77777777" w:rsidR="0078535E" w:rsidRDefault="0078535E" w:rsidP="00A04486">
      <w:pPr>
        <w:pStyle w:val="afc"/>
      </w:pPr>
      <w:proofErr w:type="spellStart"/>
      <w:r>
        <w:rPr>
          <w:rFonts w:hint="eastAsia"/>
        </w:rPr>
        <w:t>sid</w:t>
      </w:r>
      <w:proofErr w:type="spellEnd"/>
      <w:r>
        <w:rPr>
          <w:rFonts w:hint="eastAsia"/>
        </w:rPr>
        <w:t>：进程号</w:t>
      </w:r>
    </w:p>
    <w:p w14:paraId="07D90494" w14:textId="77777777" w:rsidR="0078535E" w:rsidRDefault="0078535E" w:rsidP="00A04486">
      <w:pPr>
        <w:pStyle w:val="afc"/>
      </w:pPr>
      <w:r>
        <w:rPr>
          <w:rFonts w:hint="eastAsia"/>
        </w:rPr>
        <w:t>serial#</w:t>
      </w:r>
      <w:r>
        <w:rPr>
          <w:rFonts w:hint="eastAsia"/>
        </w:rPr>
        <w:t>：序列号</w:t>
      </w:r>
    </w:p>
    <w:p w14:paraId="2B915159" w14:textId="77777777" w:rsidR="0078535E" w:rsidRDefault="0078535E" w:rsidP="00A04486">
      <w:pPr>
        <w:pStyle w:val="afc"/>
      </w:pPr>
      <w:proofErr w:type="spellStart"/>
      <w:r>
        <w:rPr>
          <w:rFonts w:hint="eastAsia"/>
        </w:rPr>
        <w:t>object_name</w:t>
      </w:r>
      <w:proofErr w:type="spellEnd"/>
      <w:r>
        <w:rPr>
          <w:rFonts w:hint="eastAsia"/>
        </w:rPr>
        <w:t>：表名</w:t>
      </w:r>
    </w:p>
    <w:p w14:paraId="00EA83ED" w14:textId="77777777" w:rsidR="0078535E" w:rsidRDefault="0078535E" w:rsidP="00A04486">
      <w:pPr>
        <w:pStyle w:val="afc"/>
      </w:pPr>
      <w:proofErr w:type="spellStart"/>
      <w:r>
        <w:rPr>
          <w:rFonts w:hint="eastAsia"/>
        </w:rPr>
        <w:t>osuser</w:t>
      </w:r>
      <w:proofErr w:type="spellEnd"/>
      <w:r>
        <w:rPr>
          <w:rFonts w:hint="eastAsia"/>
        </w:rPr>
        <w:t>：操作系统用户名</w:t>
      </w:r>
    </w:p>
    <w:p w14:paraId="3FD3BE3D" w14:textId="77777777" w:rsidR="0078535E" w:rsidRDefault="0078535E" w:rsidP="00A04486">
      <w:pPr>
        <w:pStyle w:val="afc"/>
      </w:pPr>
      <w:r>
        <w:rPr>
          <w:rFonts w:hint="eastAsia"/>
        </w:rPr>
        <w:t>machine</w:t>
      </w:r>
      <w:r>
        <w:rPr>
          <w:rFonts w:hint="eastAsia"/>
        </w:rPr>
        <w:t>：机器名</w:t>
      </w:r>
    </w:p>
    <w:p w14:paraId="39360B45" w14:textId="77777777" w:rsidR="0078535E" w:rsidRDefault="0078535E" w:rsidP="00A04486">
      <w:pPr>
        <w:pStyle w:val="afc"/>
      </w:pPr>
      <w:r>
        <w:rPr>
          <w:rFonts w:hint="eastAsia"/>
        </w:rPr>
        <w:t>program</w:t>
      </w:r>
      <w:r>
        <w:rPr>
          <w:rFonts w:hint="eastAsia"/>
        </w:rPr>
        <w:t>：操作工具</w:t>
      </w:r>
    </w:p>
    <w:p w14:paraId="695B2497" w14:textId="77777777" w:rsidR="0078535E" w:rsidRDefault="0078535E" w:rsidP="00A04486">
      <w:pPr>
        <w:pStyle w:val="afc"/>
      </w:pPr>
      <w:proofErr w:type="spellStart"/>
      <w:r>
        <w:rPr>
          <w:rFonts w:hint="eastAsia"/>
        </w:rPr>
        <w:t>logon_time</w:t>
      </w:r>
      <w:proofErr w:type="spellEnd"/>
      <w:r>
        <w:rPr>
          <w:rFonts w:hint="eastAsia"/>
        </w:rPr>
        <w:t>：登陆时间</w:t>
      </w:r>
    </w:p>
    <w:p w14:paraId="68979C7B" w14:textId="77777777" w:rsidR="0078535E" w:rsidRDefault="0078535E" w:rsidP="00A04486">
      <w:pPr>
        <w:pStyle w:val="afc"/>
      </w:pPr>
      <w:proofErr w:type="spellStart"/>
      <w:r>
        <w:rPr>
          <w:rFonts w:hint="eastAsia"/>
        </w:rPr>
        <w:t>lockwait</w:t>
      </w:r>
      <w:proofErr w:type="spellEnd"/>
      <w:r>
        <w:rPr>
          <w:rFonts w:hint="eastAsia"/>
        </w:rPr>
        <w:t>：表示当前这张表是否正在等待其他用户解锁这张表</w:t>
      </w:r>
    </w:p>
    <w:p w14:paraId="0C971C84" w14:textId="0121AE00" w:rsidR="0078535E" w:rsidRDefault="0078535E" w:rsidP="00A04486">
      <w:pPr>
        <w:pStyle w:val="afc"/>
      </w:pPr>
      <w:proofErr w:type="spellStart"/>
      <w:r>
        <w:rPr>
          <w:rFonts w:hint="eastAsia"/>
        </w:rPr>
        <w:t>locked_mode</w:t>
      </w:r>
      <w:proofErr w:type="spellEnd"/>
      <w:r>
        <w:rPr>
          <w:rFonts w:hint="eastAsia"/>
        </w:rPr>
        <w:t>：锁表模式（下面详细说明）</w:t>
      </w:r>
    </w:p>
    <w:p w14:paraId="041CD88C" w14:textId="77777777" w:rsidR="00A04486" w:rsidRDefault="00A04486" w:rsidP="00A04486">
      <w:pPr>
        <w:pStyle w:val="afc"/>
      </w:pPr>
    </w:p>
    <w:p w14:paraId="01AC19DD" w14:textId="77777777" w:rsidR="0078535E" w:rsidRDefault="0078535E" w:rsidP="00A04486">
      <w:pPr>
        <w:pStyle w:val="afc"/>
      </w:pPr>
      <w:proofErr w:type="spellStart"/>
      <w:r>
        <w:rPr>
          <w:rFonts w:hint="eastAsia"/>
        </w:rPr>
        <w:t>v$locked_object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LOCKED_MODE</w:t>
      </w:r>
      <w:r>
        <w:rPr>
          <w:rFonts w:hint="eastAsia"/>
        </w:rPr>
        <w:t>字段表示锁的模式，</w:t>
      </w:r>
      <w:r>
        <w:rPr>
          <w:rFonts w:hint="eastAsia"/>
        </w:rPr>
        <w:t>oracle</w:t>
      </w:r>
      <w:r>
        <w:rPr>
          <w:rFonts w:hint="eastAsia"/>
        </w:rPr>
        <w:t>中锁的模式有如下几种</w:t>
      </w:r>
      <w:r>
        <w:rPr>
          <w:rFonts w:hint="eastAsia"/>
        </w:rPr>
        <w:t>:</w:t>
      </w:r>
    </w:p>
    <w:p w14:paraId="4268DD2C" w14:textId="77777777" w:rsidR="0078535E" w:rsidRDefault="0078535E" w:rsidP="00A04486">
      <w:pPr>
        <w:pStyle w:val="afc"/>
      </w:pPr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>none</w:t>
      </w:r>
    </w:p>
    <w:p w14:paraId="4BF9A911" w14:textId="77777777" w:rsidR="0078535E" w:rsidRDefault="0078535E" w:rsidP="00A04486">
      <w:pPr>
        <w:pStyle w:val="afc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null </w:t>
      </w:r>
      <w:r>
        <w:rPr>
          <w:rFonts w:hint="eastAsia"/>
        </w:rPr>
        <w:t>空</w:t>
      </w:r>
    </w:p>
    <w:p w14:paraId="43D7D7FA" w14:textId="77777777" w:rsidR="0078535E" w:rsidRDefault="0078535E" w:rsidP="00A04486">
      <w:pPr>
        <w:pStyle w:val="afc"/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Row-S </w:t>
      </w:r>
      <w:r>
        <w:rPr>
          <w:rFonts w:hint="eastAsia"/>
        </w:rPr>
        <w:t>行共享</w:t>
      </w:r>
      <w:r>
        <w:rPr>
          <w:rFonts w:hint="eastAsia"/>
        </w:rPr>
        <w:t>(RS)</w:t>
      </w:r>
      <w:r>
        <w:rPr>
          <w:rFonts w:hint="eastAsia"/>
        </w:rPr>
        <w:t>：共享表锁，</w:t>
      </w:r>
      <w:r>
        <w:rPr>
          <w:rFonts w:hint="eastAsia"/>
        </w:rPr>
        <w:t>sub share</w:t>
      </w:r>
    </w:p>
    <w:p w14:paraId="4A8573C0" w14:textId="77777777" w:rsidR="0078535E" w:rsidRDefault="0078535E" w:rsidP="00A04486">
      <w:pPr>
        <w:pStyle w:val="afc"/>
      </w:pP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Row-X </w:t>
      </w:r>
      <w:r>
        <w:rPr>
          <w:rFonts w:hint="eastAsia"/>
        </w:rPr>
        <w:t>行独占</w:t>
      </w:r>
      <w:r>
        <w:rPr>
          <w:rFonts w:hint="eastAsia"/>
        </w:rPr>
        <w:t>(RX)</w:t>
      </w:r>
      <w:r>
        <w:rPr>
          <w:rFonts w:hint="eastAsia"/>
        </w:rPr>
        <w:t>：用于行的修改，</w:t>
      </w:r>
      <w:r>
        <w:rPr>
          <w:rFonts w:hint="eastAsia"/>
        </w:rPr>
        <w:t>sub exclusive</w:t>
      </w:r>
    </w:p>
    <w:p w14:paraId="7CB67619" w14:textId="77777777" w:rsidR="0078535E" w:rsidRDefault="0078535E" w:rsidP="00A04486">
      <w:pPr>
        <w:pStyle w:val="afc"/>
      </w:pP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Share </w:t>
      </w:r>
      <w:r>
        <w:rPr>
          <w:rFonts w:hint="eastAsia"/>
        </w:rPr>
        <w:t>共享锁</w:t>
      </w:r>
      <w:r>
        <w:rPr>
          <w:rFonts w:hint="eastAsia"/>
        </w:rPr>
        <w:t>(S)</w:t>
      </w:r>
      <w:r>
        <w:rPr>
          <w:rFonts w:hint="eastAsia"/>
        </w:rPr>
        <w:t>：阻止其他</w:t>
      </w:r>
      <w:r>
        <w:rPr>
          <w:rFonts w:hint="eastAsia"/>
        </w:rPr>
        <w:t>DML</w:t>
      </w:r>
      <w:r>
        <w:rPr>
          <w:rFonts w:hint="eastAsia"/>
        </w:rPr>
        <w:t>操作，</w:t>
      </w:r>
      <w:r>
        <w:rPr>
          <w:rFonts w:hint="eastAsia"/>
        </w:rPr>
        <w:t>share</w:t>
      </w:r>
    </w:p>
    <w:p w14:paraId="7EDD85C1" w14:textId="77777777" w:rsidR="0078535E" w:rsidRDefault="0078535E" w:rsidP="00A04486">
      <w:pPr>
        <w:pStyle w:val="afc"/>
      </w:pP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S/Row-X </w:t>
      </w:r>
      <w:r>
        <w:rPr>
          <w:rFonts w:hint="eastAsia"/>
        </w:rPr>
        <w:t>共享行独占</w:t>
      </w:r>
      <w:r>
        <w:rPr>
          <w:rFonts w:hint="eastAsia"/>
        </w:rPr>
        <w:t>(SRX)</w:t>
      </w:r>
      <w:r>
        <w:rPr>
          <w:rFonts w:hint="eastAsia"/>
        </w:rPr>
        <w:t>：阻止其他事务操作，</w:t>
      </w:r>
      <w:r>
        <w:rPr>
          <w:rFonts w:hint="eastAsia"/>
        </w:rPr>
        <w:t>share/sub exclusive</w:t>
      </w:r>
    </w:p>
    <w:p w14:paraId="136133E1" w14:textId="77777777" w:rsidR="0078535E" w:rsidRDefault="0078535E" w:rsidP="00A04486">
      <w:pPr>
        <w:pStyle w:val="afc"/>
      </w:pP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exclusive </w:t>
      </w:r>
      <w:r>
        <w:rPr>
          <w:rFonts w:hint="eastAsia"/>
        </w:rPr>
        <w:t>独占</w:t>
      </w:r>
      <w:r>
        <w:rPr>
          <w:rFonts w:hint="eastAsia"/>
        </w:rPr>
        <w:t>(X)</w:t>
      </w:r>
      <w:r>
        <w:rPr>
          <w:rFonts w:hint="eastAsia"/>
        </w:rPr>
        <w:t>：独立访问使用，</w:t>
      </w:r>
      <w:r>
        <w:rPr>
          <w:rFonts w:hint="eastAsia"/>
        </w:rPr>
        <w:t>exclusive</w:t>
      </w:r>
    </w:p>
    <w:p w14:paraId="130FEE78" w14:textId="77777777" w:rsidR="0078535E" w:rsidRDefault="0078535E" w:rsidP="00A04486">
      <w:pPr>
        <w:pStyle w:val="afc"/>
      </w:pPr>
      <w:r>
        <w:rPr>
          <w:rFonts w:hint="eastAsia"/>
        </w:rPr>
        <w:t>数字越大锁级别越高</w:t>
      </w:r>
      <w:r>
        <w:rPr>
          <w:rFonts w:hint="eastAsia"/>
        </w:rPr>
        <w:t xml:space="preserve">, </w:t>
      </w:r>
      <w:r>
        <w:rPr>
          <w:rFonts w:hint="eastAsia"/>
        </w:rPr>
        <w:t>影响的操作越多。</w:t>
      </w:r>
    </w:p>
    <w:p w14:paraId="653C401E" w14:textId="77777777" w:rsidR="0078535E" w:rsidRDefault="0078535E" w:rsidP="00A04486">
      <w:pPr>
        <w:pStyle w:val="afc"/>
      </w:pPr>
      <w:r>
        <w:rPr>
          <w:rFonts w:hint="eastAsia"/>
        </w:rPr>
        <w:t>1</w:t>
      </w:r>
      <w:r>
        <w:rPr>
          <w:rFonts w:hint="eastAsia"/>
        </w:rPr>
        <w:t>级锁有：</w:t>
      </w:r>
      <w:r>
        <w:rPr>
          <w:rFonts w:hint="eastAsia"/>
        </w:rPr>
        <w:t>Select</w:t>
      </w:r>
      <w:r>
        <w:rPr>
          <w:rFonts w:hint="eastAsia"/>
        </w:rPr>
        <w:t>，有时会在</w:t>
      </w:r>
      <w:proofErr w:type="spellStart"/>
      <w:r>
        <w:rPr>
          <w:rFonts w:hint="eastAsia"/>
        </w:rPr>
        <w:t>v$locked_object</w:t>
      </w:r>
      <w:proofErr w:type="spellEnd"/>
      <w:r>
        <w:rPr>
          <w:rFonts w:hint="eastAsia"/>
        </w:rPr>
        <w:t>出现。</w:t>
      </w:r>
    </w:p>
    <w:p w14:paraId="5374A686" w14:textId="77777777" w:rsidR="0078535E" w:rsidRDefault="0078535E" w:rsidP="00A04486">
      <w:pPr>
        <w:pStyle w:val="afc"/>
      </w:pPr>
      <w:r>
        <w:rPr>
          <w:rFonts w:hint="eastAsia"/>
        </w:rPr>
        <w:t>2</w:t>
      </w:r>
      <w:r>
        <w:rPr>
          <w:rFonts w:hint="eastAsia"/>
        </w:rPr>
        <w:t>级锁有：</w:t>
      </w:r>
      <w:r>
        <w:rPr>
          <w:rFonts w:hint="eastAsia"/>
        </w:rPr>
        <w:t xml:space="preserve">Select for </w:t>
      </w:r>
      <w:proofErr w:type="spellStart"/>
      <w:r>
        <w:rPr>
          <w:rFonts w:hint="eastAsia"/>
        </w:rPr>
        <w:t>update,Lock</w:t>
      </w:r>
      <w:proofErr w:type="spellEnd"/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Update,Lock</w:t>
      </w:r>
      <w:proofErr w:type="spellEnd"/>
      <w:r>
        <w:rPr>
          <w:rFonts w:hint="eastAsia"/>
        </w:rPr>
        <w:t xml:space="preserve"> Row Share</w:t>
      </w:r>
    </w:p>
    <w:p w14:paraId="3D254489" w14:textId="77777777" w:rsidR="0078535E" w:rsidRDefault="0078535E" w:rsidP="00A04486">
      <w:pPr>
        <w:pStyle w:val="afc"/>
      </w:pPr>
      <w:r>
        <w:rPr>
          <w:rFonts w:hint="eastAsia"/>
        </w:rPr>
        <w:t>select for update</w:t>
      </w:r>
      <w:r>
        <w:rPr>
          <w:rFonts w:hint="eastAsia"/>
        </w:rPr>
        <w:t>当对话使用</w:t>
      </w:r>
      <w:r>
        <w:rPr>
          <w:rFonts w:hint="eastAsia"/>
        </w:rPr>
        <w:t>for update</w:t>
      </w:r>
      <w:r>
        <w:rPr>
          <w:rFonts w:hint="eastAsia"/>
        </w:rPr>
        <w:t>子串打开一个游标时，所有返回集中的数据行都将处于行级</w:t>
      </w:r>
      <w:r>
        <w:rPr>
          <w:rFonts w:hint="eastAsia"/>
        </w:rPr>
        <w:t>(Row-X)</w:t>
      </w:r>
      <w:r>
        <w:rPr>
          <w:rFonts w:hint="eastAsia"/>
        </w:rPr>
        <w:t>独占式锁定，其他对象只能查询这些数据行，不能进行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或</w:t>
      </w:r>
      <w:r>
        <w:rPr>
          <w:rFonts w:hint="eastAsia"/>
        </w:rPr>
        <w:t>select for update</w:t>
      </w:r>
      <w:r>
        <w:rPr>
          <w:rFonts w:hint="eastAsia"/>
        </w:rPr>
        <w:t>操作。</w:t>
      </w:r>
    </w:p>
    <w:p w14:paraId="59C31E26" w14:textId="77777777" w:rsidR="0078535E" w:rsidRDefault="0078535E" w:rsidP="00A04486">
      <w:pPr>
        <w:pStyle w:val="afc"/>
      </w:pPr>
      <w:r>
        <w:rPr>
          <w:rFonts w:hint="eastAsia"/>
        </w:rPr>
        <w:t>3</w:t>
      </w:r>
      <w:r>
        <w:rPr>
          <w:rFonts w:hint="eastAsia"/>
        </w:rPr>
        <w:t>级锁有：</w:t>
      </w:r>
      <w:r>
        <w:rPr>
          <w:rFonts w:hint="eastAsia"/>
        </w:rPr>
        <w:t>Insert, Update, Delete, Lock Row Exclusive</w:t>
      </w:r>
    </w:p>
    <w:p w14:paraId="2D68849A" w14:textId="77777777" w:rsidR="0078535E" w:rsidRDefault="0078535E" w:rsidP="00A04486">
      <w:pPr>
        <w:pStyle w:val="afc"/>
      </w:pPr>
      <w:r>
        <w:rPr>
          <w:rFonts w:hint="eastAsia"/>
        </w:rPr>
        <w:t>没有</w:t>
      </w:r>
      <w:r>
        <w:rPr>
          <w:rFonts w:hint="eastAsia"/>
        </w:rPr>
        <w:t>commit</w:t>
      </w:r>
      <w:r>
        <w:rPr>
          <w:rFonts w:hint="eastAsia"/>
        </w:rPr>
        <w:t>之前插入同样的一条记录会没有反应</w:t>
      </w:r>
      <w:r>
        <w:rPr>
          <w:rFonts w:hint="eastAsia"/>
        </w:rPr>
        <w:t xml:space="preserve">, </w:t>
      </w:r>
      <w:r>
        <w:rPr>
          <w:rFonts w:hint="eastAsia"/>
        </w:rPr>
        <w:t>因为后一个</w:t>
      </w:r>
      <w:r>
        <w:rPr>
          <w:rFonts w:hint="eastAsia"/>
        </w:rPr>
        <w:t>3</w:t>
      </w:r>
      <w:r>
        <w:rPr>
          <w:rFonts w:hint="eastAsia"/>
        </w:rPr>
        <w:t>的锁会一直等待上一个</w:t>
      </w:r>
      <w:r>
        <w:rPr>
          <w:rFonts w:hint="eastAsia"/>
        </w:rPr>
        <w:t>3</w:t>
      </w:r>
      <w:r>
        <w:rPr>
          <w:rFonts w:hint="eastAsia"/>
        </w:rPr>
        <w:t>的锁</w:t>
      </w:r>
      <w:r>
        <w:rPr>
          <w:rFonts w:hint="eastAsia"/>
        </w:rPr>
        <w:t xml:space="preserve">, </w:t>
      </w:r>
      <w:r>
        <w:rPr>
          <w:rFonts w:hint="eastAsia"/>
        </w:rPr>
        <w:t>我们必须释放掉上一个才能继续工作。</w:t>
      </w:r>
    </w:p>
    <w:p w14:paraId="1DB3D7E5" w14:textId="77777777" w:rsidR="0078535E" w:rsidRDefault="0078535E" w:rsidP="00A04486">
      <w:pPr>
        <w:pStyle w:val="afc"/>
      </w:pPr>
      <w:r>
        <w:rPr>
          <w:rFonts w:hint="eastAsia"/>
        </w:rPr>
        <w:t>4</w:t>
      </w:r>
      <w:r>
        <w:rPr>
          <w:rFonts w:hint="eastAsia"/>
        </w:rPr>
        <w:t>级锁有：</w:t>
      </w:r>
      <w:r>
        <w:rPr>
          <w:rFonts w:hint="eastAsia"/>
        </w:rPr>
        <w:t>Create Index, Lock Share</w:t>
      </w:r>
    </w:p>
    <w:p w14:paraId="176E3EC4" w14:textId="77777777" w:rsidR="0078535E" w:rsidRDefault="0078535E" w:rsidP="00A04486">
      <w:pPr>
        <w:pStyle w:val="afc"/>
      </w:pPr>
      <w:proofErr w:type="spellStart"/>
      <w:r>
        <w:rPr>
          <w:rFonts w:hint="eastAsia"/>
        </w:rPr>
        <w:t>locked_mode</w:t>
      </w:r>
      <w:proofErr w:type="spellEnd"/>
      <w:r>
        <w:rPr>
          <w:rFonts w:hint="eastAsia"/>
        </w:rPr>
        <w:t>为</w:t>
      </w:r>
      <w:r>
        <w:rPr>
          <w:rFonts w:hint="eastAsia"/>
        </w:rPr>
        <w:t>2,3,4</w:t>
      </w:r>
      <w:r>
        <w:rPr>
          <w:rFonts w:hint="eastAsia"/>
        </w:rPr>
        <w:t>不影响</w:t>
      </w:r>
      <w:r>
        <w:rPr>
          <w:rFonts w:hint="eastAsia"/>
        </w:rPr>
        <w:t>DML(</w:t>
      </w:r>
      <w:proofErr w:type="spellStart"/>
      <w:r>
        <w:rPr>
          <w:rFonts w:hint="eastAsia"/>
        </w:rPr>
        <w:t>insert,delete,update,select</w:t>
      </w:r>
      <w:proofErr w:type="spellEnd"/>
      <w:r>
        <w:rPr>
          <w:rFonts w:hint="eastAsia"/>
        </w:rPr>
        <w:t>)</w:t>
      </w:r>
      <w:r>
        <w:rPr>
          <w:rFonts w:hint="eastAsia"/>
        </w:rPr>
        <w:t>操作</w:t>
      </w:r>
      <w:r>
        <w:rPr>
          <w:rFonts w:hint="eastAsia"/>
        </w:rPr>
        <w:t xml:space="preserve">, </w:t>
      </w:r>
      <w:r>
        <w:rPr>
          <w:rFonts w:hint="eastAsia"/>
        </w:rPr>
        <w:t>但</w:t>
      </w:r>
      <w:r>
        <w:rPr>
          <w:rFonts w:hint="eastAsia"/>
        </w:rPr>
        <w:t>DDL(</w:t>
      </w:r>
      <w:proofErr w:type="spellStart"/>
      <w:r>
        <w:rPr>
          <w:rFonts w:hint="eastAsia"/>
        </w:rPr>
        <w:t>alter,drop</w:t>
      </w:r>
      <w:proofErr w:type="spellEnd"/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操作会提示</w:t>
      </w:r>
      <w:r>
        <w:rPr>
          <w:rFonts w:hint="eastAsia"/>
        </w:rPr>
        <w:t>ora-00054</w:t>
      </w:r>
      <w:r>
        <w:rPr>
          <w:rFonts w:hint="eastAsia"/>
        </w:rPr>
        <w:t>错误。</w:t>
      </w:r>
    </w:p>
    <w:p w14:paraId="7B6A9F1F" w14:textId="77777777" w:rsidR="0078535E" w:rsidRDefault="0078535E" w:rsidP="00A04486">
      <w:pPr>
        <w:pStyle w:val="afc"/>
      </w:pPr>
      <w:r>
        <w:t>00054, 00000, “resource busy and acquire with NOWAIT specified”</w:t>
      </w:r>
    </w:p>
    <w:p w14:paraId="446751C3" w14:textId="77777777" w:rsidR="0078535E" w:rsidRDefault="0078535E" w:rsidP="00A04486">
      <w:pPr>
        <w:pStyle w:val="afc"/>
      </w:pPr>
      <w:r>
        <w:t>// *Cause: Resource interested is busy.</w:t>
      </w:r>
    </w:p>
    <w:p w14:paraId="4AB87616" w14:textId="77777777" w:rsidR="0078535E" w:rsidRDefault="0078535E" w:rsidP="00A04486">
      <w:pPr>
        <w:pStyle w:val="afc"/>
      </w:pPr>
      <w:r>
        <w:t>// *Action: Retry if necessary.</w:t>
      </w:r>
    </w:p>
    <w:p w14:paraId="21971870" w14:textId="77777777" w:rsidR="0078535E" w:rsidRDefault="0078535E" w:rsidP="00A04486">
      <w:pPr>
        <w:pStyle w:val="afc"/>
      </w:pPr>
      <w:r>
        <w:rPr>
          <w:rFonts w:hint="eastAsia"/>
        </w:rPr>
        <w:t>5</w:t>
      </w:r>
      <w:r>
        <w:rPr>
          <w:rFonts w:hint="eastAsia"/>
        </w:rPr>
        <w:t>级锁有：</w:t>
      </w:r>
      <w:r>
        <w:rPr>
          <w:rFonts w:hint="eastAsia"/>
        </w:rPr>
        <w:t>Lock Share Row Exclusive</w:t>
      </w:r>
    </w:p>
    <w:p w14:paraId="3C91507D" w14:textId="77777777" w:rsidR="0078535E" w:rsidRDefault="0078535E" w:rsidP="00A04486">
      <w:pPr>
        <w:pStyle w:val="afc"/>
      </w:pPr>
      <w:r>
        <w:rPr>
          <w:rFonts w:hint="eastAsia"/>
        </w:rPr>
        <w:t>具体来讲有主外键约束时</w:t>
      </w:r>
      <w:r>
        <w:rPr>
          <w:rFonts w:hint="eastAsia"/>
        </w:rPr>
        <w:t xml:space="preserve">update / delete </w:t>
      </w:r>
      <w:r>
        <w:rPr>
          <w:rFonts w:hint="eastAsia"/>
        </w:rPr>
        <w:t>…</w:t>
      </w:r>
      <w:r>
        <w:rPr>
          <w:rFonts w:hint="eastAsia"/>
        </w:rPr>
        <w:t xml:space="preserve"> ; </w:t>
      </w:r>
      <w:r>
        <w:rPr>
          <w:rFonts w:hint="eastAsia"/>
        </w:rPr>
        <w:t>可能会产生</w:t>
      </w:r>
      <w:r>
        <w:rPr>
          <w:rFonts w:hint="eastAsia"/>
        </w:rPr>
        <w:t>4,5</w:t>
      </w:r>
      <w:r>
        <w:rPr>
          <w:rFonts w:hint="eastAsia"/>
        </w:rPr>
        <w:t>的锁。</w:t>
      </w:r>
    </w:p>
    <w:p w14:paraId="55FF7860" w14:textId="2DC9900C" w:rsidR="00C46ACF" w:rsidRDefault="0078535E" w:rsidP="00A04486">
      <w:pPr>
        <w:pStyle w:val="afc"/>
      </w:pPr>
      <w:r>
        <w:rPr>
          <w:rFonts w:hint="eastAsia"/>
        </w:rPr>
        <w:t>6</w:t>
      </w:r>
      <w:r>
        <w:rPr>
          <w:rFonts w:hint="eastAsia"/>
        </w:rPr>
        <w:t>级锁有：</w:t>
      </w:r>
      <w:r>
        <w:rPr>
          <w:rFonts w:hint="eastAsia"/>
        </w:rPr>
        <w:t>Alter table, Drop table, Drop Index, Truncate table, Lock Exclusive</w:t>
      </w:r>
    </w:p>
    <w:p w14:paraId="6582EC43" w14:textId="2F9F2A2B" w:rsidR="00C46ACF" w:rsidRDefault="00C46ACF" w:rsidP="00D2417A">
      <w:pPr>
        <w:pStyle w:val="a0"/>
        <w:ind w:leftChars="355" w:left="710" w:firstLine="1"/>
      </w:pPr>
    </w:p>
    <w:p w14:paraId="08218599" w14:textId="56FBC7F1" w:rsidR="00331530" w:rsidRDefault="00672D1A" w:rsidP="00672D1A">
      <w:pPr>
        <w:pStyle w:val="30"/>
      </w:pPr>
      <w:bookmarkStart w:id="54" w:name="_Toc99977172"/>
      <w:proofErr w:type="spellStart"/>
      <w:r>
        <w:rPr>
          <w:rFonts w:hint="eastAsia"/>
        </w:rPr>
        <w:lastRenderedPageBreak/>
        <w:t>杀会话</w:t>
      </w:r>
      <w:bookmarkEnd w:id="54"/>
      <w:proofErr w:type="spellEnd"/>
    </w:p>
    <w:p w14:paraId="7C808381" w14:textId="067F28FC" w:rsidR="00331530" w:rsidRDefault="007A105C" w:rsidP="00331530">
      <w:pPr>
        <w:pStyle w:val="a0"/>
        <w:ind w:leftChars="355" w:left="710" w:firstLine="1"/>
      </w:pPr>
      <w:r>
        <w:rPr>
          <w:rFonts w:hint="eastAsia"/>
          <w:lang w:eastAsia="zh-CN"/>
        </w:rPr>
        <w:t>查看锁</w:t>
      </w:r>
      <w:r w:rsidR="00625416">
        <w:rPr>
          <w:rFonts w:hint="eastAsia"/>
          <w:lang w:eastAsia="zh-CN"/>
        </w:rPr>
        <w:t>会话</w:t>
      </w:r>
      <w:r>
        <w:rPr>
          <w:rFonts w:hint="eastAsia"/>
          <w:lang w:eastAsia="zh-CN"/>
        </w:rPr>
        <w:t>信息</w:t>
      </w:r>
      <w:r w:rsidR="00625416">
        <w:rPr>
          <w:rFonts w:hint="eastAsia"/>
          <w:lang w:eastAsia="zh-CN"/>
        </w:rPr>
        <w:t>（也可使用查看锁会话章节的查看语句）</w:t>
      </w:r>
      <w:r w:rsidR="00331530">
        <w:rPr>
          <w:rFonts w:hint="eastAsia"/>
        </w:rPr>
        <w:t>：</w:t>
      </w:r>
    </w:p>
    <w:p w14:paraId="6941DD27" w14:textId="11606A20" w:rsidR="00331530" w:rsidRDefault="007A105C" w:rsidP="007A105C">
      <w:pPr>
        <w:pStyle w:val="afc"/>
      </w:pPr>
      <w:r w:rsidRPr="00827528">
        <w:rPr>
          <w:b/>
        </w:rPr>
        <w:t>SQL&gt;</w:t>
      </w:r>
      <w:r>
        <w:t xml:space="preserve"> </w:t>
      </w:r>
      <w:r w:rsidR="00331530">
        <w:t>set line 200 page 0</w:t>
      </w:r>
    </w:p>
    <w:p w14:paraId="1ECE1396" w14:textId="3AD40DC4" w:rsidR="00331530" w:rsidRDefault="007A105C" w:rsidP="007A105C">
      <w:pPr>
        <w:pStyle w:val="afc"/>
      </w:pPr>
      <w:r w:rsidRPr="00827528">
        <w:rPr>
          <w:b/>
        </w:rPr>
        <w:t>SQL&gt;</w:t>
      </w:r>
      <w:r>
        <w:t xml:space="preserve"> </w:t>
      </w:r>
      <w:r w:rsidR="00331530">
        <w:t>col USERNAME format a15</w:t>
      </w:r>
    </w:p>
    <w:p w14:paraId="62D222FA" w14:textId="7420DE42" w:rsidR="00331530" w:rsidRDefault="007A105C" w:rsidP="007A105C">
      <w:pPr>
        <w:pStyle w:val="afc"/>
      </w:pPr>
      <w:r w:rsidRPr="00827528">
        <w:rPr>
          <w:b/>
        </w:rPr>
        <w:t>SQL&gt;</w:t>
      </w:r>
      <w:r>
        <w:t xml:space="preserve"> </w:t>
      </w:r>
      <w:r w:rsidR="00331530">
        <w:t>col ORACLE_USERNAME format a15</w:t>
      </w:r>
    </w:p>
    <w:p w14:paraId="3294C795" w14:textId="2BFB83D0" w:rsidR="00331530" w:rsidRDefault="007A105C" w:rsidP="007A105C">
      <w:pPr>
        <w:pStyle w:val="afc"/>
      </w:pPr>
      <w:r w:rsidRPr="00827528">
        <w:rPr>
          <w:b/>
        </w:rPr>
        <w:t>SQL&gt;</w:t>
      </w:r>
      <w:r>
        <w:t xml:space="preserve"> </w:t>
      </w:r>
      <w:r w:rsidR="00331530">
        <w:t>col OS_USER_NAME format a15</w:t>
      </w:r>
    </w:p>
    <w:p w14:paraId="10B97526" w14:textId="6AFC8386" w:rsidR="00331530" w:rsidRDefault="007A105C" w:rsidP="007A105C">
      <w:pPr>
        <w:pStyle w:val="afc"/>
      </w:pPr>
      <w:r w:rsidRPr="00827528">
        <w:rPr>
          <w:b/>
        </w:rPr>
        <w:t>SQL&gt;</w:t>
      </w:r>
      <w:r>
        <w:t xml:space="preserve"> </w:t>
      </w:r>
      <w:r w:rsidR="00331530">
        <w:t xml:space="preserve">SELECT </w:t>
      </w:r>
      <w:proofErr w:type="spellStart"/>
      <w:r w:rsidR="00331530">
        <w:t>s.username</w:t>
      </w:r>
      <w:proofErr w:type="spellEnd"/>
      <w:r w:rsidR="00331530">
        <w:t>,</w:t>
      </w:r>
    </w:p>
    <w:p w14:paraId="35CFFA5D" w14:textId="77777777" w:rsidR="00331530" w:rsidRDefault="00331530" w:rsidP="007A105C">
      <w:pPr>
        <w:pStyle w:val="afc"/>
      </w:pPr>
      <w:r>
        <w:t xml:space="preserve">       </w:t>
      </w:r>
      <w:proofErr w:type="spellStart"/>
      <w:r>
        <w:t>l.OBJECT_ID</w:t>
      </w:r>
      <w:proofErr w:type="spellEnd"/>
      <w:r>
        <w:t>,</w:t>
      </w:r>
    </w:p>
    <w:p w14:paraId="06C4872C" w14:textId="77777777" w:rsidR="00331530" w:rsidRDefault="00331530" w:rsidP="007A105C">
      <w:pPr>
        <w:pStyle w:val="afc"/>
      </w:pPr>
      <w:r>
        <w:t xml:space="preserve">       </w:t>
      </w:r>
      <w:proofErr w:type="spellStart"/>
      <w:r>
        <w:t>l.SESSION_ID</w:t>
      </w:r>
      <w:proofErr w:type="spellEnd"/>
      <w:r>
        <w:t>,</w:t>
      </w:r>
    </w:p>
    <w:p w14:paraId="3C825E1A" w14:textId="77777777" w:rsidR="00331530" w:rsidRDefault="00331530" w:rsidP="007A105C">
      <w:pPr>
        <w:pStyle w:val="afc"/>
      </w:pPr>
      <w:r>
        <w:t xml:space="preserve">       </w:t>
      </w:r>
      <w:proofErr w:type="spellStart"/>
      <w:r>
        <w:t>s.SERIAL</w:t>
      </w:r>
      <w:proofErr w:type="spellEnd"/>
      <w:r>
        <w:t>#,</w:t>
      </w:r>
    </w:p>
    <w:p w14:paraId="7060F158" w14:textId="77777777" w:rsidR="00331530" w:rsidRDefault="00331530" w:rsidP="007A105C">
      <w:pPr>
        <w:pStyle w:val="afc"/>
      </w:pPr>
      <w:r>
        <w:t xml:space="preserve">       </w:t>
      </w:r>
      <w:proofErr w:type="spellStart"/>
      <w:r>
        <w:t>l.ORACLE_USERNAME</w:t>
      </w:r>
      <w:proofErr w:type="spellEnd"/>
      <w:r>
        <w:t>,</w:t>
      </w:r>
    </w:p>
    <w:p w14:paraId="5217BE5E" w14:textId="77777777" w:rsidR="00331530" w:rsidRDefault="00331530" w:rsidP="007A105C">
      <w:pPr>
        <w:pStyle w:val="afc"/>
      </w:pPr>
      <w:r>
        <w:t xml:space="preserve">       </w:t>
      </w:r>
      <w:proofErr w:type="spellStart"/>
      <w:r>
        <w:t>l.OS_USER_NAME</w:t>
      </w:r>
      <w:proofErr w:type="spellEnd"/>
      <w:r>
        <w:t>,</w:t>
      </w:r>
    </w:p>
    <w:p w14:paraId="73EF10A9" w14:textId="77777777" w:rsidR="00331530" w:rsidRDefault="00331530" w:rsidP="007A105C">
      <w:pPr>
        <w:pStyle w:val="afc"/>
      </w:pPr>
      <w:r>
        <w:t xml:space="preserve">       </w:t>
      </w:r>
      <w:proofErr w:type="spellStart"/>
      <w:r>
        <w:t>l.PROCESS</w:t>
      </w:r>
      <w:proofErr w:type="spellEnd"/>
    </w:p>
    <w:p w14:paraId="355F0E8B" w14:textId="77777777" w:rsidR="00331530" w:rsidRDefault="00331530" w:rsidP="007A105C">
      <w:pPr>
        <w:pStyle w:val="afc"/>
      </w:pPr>
      <w:r>
        <w:t xml:space="preserve">  FROM V$LOCKED_OBJECT l, V$SESSION S</w:t>
      </w:r>
    </w:p>
    <w:p w14:paraId="1ABDBABF" w14:textId="77777777" w:rsidR="00331530" w:rsidRDefault="00331530" w:rsidP="007A105C">
      <w:pPr>
        <w:pStyle w:val="afc"/>
      </w:pPr>
      <w:r>
        <w:t xml:space="preserve">WHERE </w:t>
      </w:r>
      <w:proofErr w:type="spellStart"/>
      <w:r>
        <w:t>l.SESSION_ID</w:t>
      </w:r>
      <w:proofErr w:type="spellEnd"/>
      <w:r>
        <w:t xml:space="preserve"> = S.SID;</w:t>
      </w:r>
    </w:p>
    <w:p w14:paraId="7BB1F977" w14:textId="77777777" w:rsidR="00331530" w:rsidRDefault="00331530" w:rsidP="00331530">
      <w:pPr>
        <w:pStyle w:val="a0"/>
        <w:ind w:leftChars="355" w:left="710" w:firstLine="1"/>
      </w:pPr>
    </w:p>
    <w:p w14:paraId="75BC4064" w14:textId="2CEC5278" w:rsidR="00331530" w:rsidRDefault="00331530" w:rsidP="00331530">
      <w:pPr>
        <w:pStyle w:val="a0"/>
        <w:ind w:leftChars="355" w:left="710" w:firstLine="1"/>
      </w:pPr>
      <w:proofErr w:type="spellStart"/>
      <w:r>
        <w:rPr>
          <w:rFonts w:hint="eastAsia"/>
        </w:rPr>
        <w:t>kill</w:t>
      </w:r>
      <w:r>
        <w:rPr>
          <w:rFonts w:hint="eastAsia"/>
        </w:rPr>
        <w:t>掉这个锁的进程</w:t>
      </w:r>
      <w:proofErr w:type="spellEnd"/>
      <w:r>
        <w:rPr>
          <w:rFonts w:hint="eastAsia"/>
        </w:rPr>
        <w:t>：</w:t>
      </w:r>
    </w:p>
    <w:p w14:paraId="4497639F" w14:textId="716A8082" w:rsidR="00331530" w:rsidRDefault="00451FC6" w:rsidP="00451FC6">
      <w:pPr>
        <w:pStyle w:val="afc"/>
      </w:pPr>
      <w:r w:rsidRPr="00827528">
        <w:rPr>
          <w:b/>
        </w:rPr>
        <w:t>SQL&gt;</w:t>
      </w:r>
      <w:r>
        <w:t xml:space="preserve"> </w:t>
      </w:r>
      <w:r w:rsidR="00331530">
        <w:rPr>
          <w:rFonts w:hint="eastAsia"/>
        </w:rPr>
        <w:t xml:space="preserve">alter system kill session </w:t>
      </w:r>
      <w:r w:rsidR="00331530">
        <w:rPr>
          <w:rFonts w:hint="eastAsia"/>
        </w:rPr>
        <w:t>‘</w:t>
      </w:r>
      <w:proofErr w:type="spellStart"/>
      <w:r w:rsidR="00331530">
        <w:rPr>
          <w:rFonts w:hint="eastAsia"/>
        </w:rPr>
        <w:t>sid,serial</w:t>
      </w:r>
      <w:proofErr w:type="spellEnd"/>
      <w:r w:rsidR="00331530">
        <w:rPr>
          <w:rFonts w:hint="eastAsia"/>
        </w:rPr>
        <w:t>#</w:t>
      </w:r>
      <w:r w:rsidR="00331530">
        <w:rPr>
          <w:rFonts w:hint="eastAsia"/>
        </w:rPr>
        <w:t>’</w:t>
      </w:r>
      <w:r w:rsidR="00331530">
        <w:rPr>
          <w:rFonts w:hint="eastAsia"/>
        </w:rPr>
        <w:t xml:space="preserve">; </w:t>
      </w:r>
      <w:r w:rsidR="00331530">
        <w:rPr>
          <w:rFonts w:hint="eastAsia"/>
        </w:rPr>
        <w:t>（其中</w:t>
      </w:r>
      <w:proofErr w:type="spellStart"/>
      <w:r w:rsidR="00331530">
        <w:rPr>
          <w:rFonts w:hint="eastAsia"/>
        </w:rPr>
        <w:t>sid</w:t>
      </w:r>
      <w:proofErr w:type="spellEnd"/>
      <w:r w:rsidR="00331530">
        <w:rPr>
          <w:rFonts w:hint="eastAsia"/>
        </w:rPr>
        <w:t>=</w:t>
      </w:r>
      <w:proofErr w:type="spellStart"/>
      <w:r w:rsidR="00331530">
        <w:rPr>
          <w:rFonts w:hint="eastAsia"/>
        </w:rPr>
        <w:t>l.session_id</w:t>
      </w:r>
      <w:proofErr w:type="spellEnd"/>
      <w:r w:rsidR="00331530">
        <w:rPr>
          <w:rFonts w:hint="eastAsia"/>
        </w:rPr>
        <w:t>）</w:t>
      </w:r>
    </w:p>
    <w:p w14:paraId="7ED5B65B" w14:textId="77777777" w:rsidR="00331530" w:rsidRPr="00576321" w:rsidRDefault="00331530" w:rsidP="00331530">
      <w:pPr>
        <w:pStyle w:val="a0"/>
        <w:ind w:leftChars="355" w:left="710" w:firstLine="1"/>
        <w:rPr>
          <w:lang w:val="en-US"/>
        </w:rPr>
      </w:pPr>
    </w:p>
    <w:p w14:paraId="67C1BAF7" w14:textId="09781AB1" w:rsidR="00331530" w:rsidRDefault="00576321" w:rsidP="00331530">
      <w:pPr>
        <w:pStyle w:val="a0"/>
        <w:ind w:leftChars="355" w:left="710" w:firstLine="1"/>
      </w:pPr>
      <w:r>
        <w:rPr>
          <w:rFonts w:hint="eastAsia"/>
          <w:lang w:eastAsia="zh-CN"/>
        </w:rPr>
        <w:t>如果在数据库内部进行</w:t>
      </w:r>
      <w:proofErr w:type="spellStart"/>
      <w:r>
        <w:rPr>
          <w:rFonts w:hint="eastAsia"/>
          <w:lang w:eastAsia="zh-CN"/>
        </w:rPr>
        <w:t>kill</w:t>
      </w:r>
      <w:r w:rsidR="00331530">
        <w:rPr>
          <w:rFonts w:hint="eastAsia"/>
        </w:rPr>
        <w:t>还不能解决</w:t>
      </w:r>
      <w:r w:rsidR="002F0B1E">
        <w:rPr>
          <w:rFonts w:hint="eastAsia"/>
          <w:lang w:eastAsia="zh-CN"/>
        </w:rPr>
        <w:t>，可以用操作系统成进行</w:t>
      </w:r>
      <w:proofErr w:type="spellEnd"/>
      <w:r w:rsidR="002F0B1E">
        <w:rPr>
          <w:rFonts w:hint="eastAsia"/>
          <w:lang w:eastAsia="zh-CN"/>
        </w:rPr>
        <w:t>kill</w:t>
      </w:r>
      <w:r w:rsidR="002F0B1E">
        <w:rPr>
          <w:rFonts w:hint="eastAsia"/>
          <w:lang w:eastAsia="zh-CN"/>
        </w:rPr>
        <w:t>。</w:t>
      </w:r>
    </w:p>
    <w:p w14:paraId="5FA4A867" w14:textId="2FA36913" w:rsidR="002F0B1E" w:rsidRDefault="002F0B1E" w:rsidP="00331530">
      <w:pPr>
        <w:pStyle w:val="a0"/>
        <w:ind w:leftChars="355" w:left="710" w:firstLine="1"/>
      </w:pPr>
      <w:r>
        <w:rPr>
          <w:rFonts w:hint="eastAsia"/>
          <w:lang w:eastAsia="zh-CN"/>
        </w:rPr>
        <w:t>查看操作系统层对应进程号：</w:t>
      </w:r>
    </w:p>
    <w:p w14:paraId="0E2E83F4" w14:textId="283A759F" w:rsidR="00331530" w:rsidRDefault="002F0B1E" w:rsidP="002F0B1E">
      <w:pPr>
        <w:pStyle w:val="afc"/>
      </w:pPr>
      <w:r w:rsidRPr="00827528">
        <w:rPr>
          <w:b/>
        </w:rPr>
        <w:t>SQL&gt;</w:t>
      </w:r>
      <w:r>
        <w:t xml:space="preserve"> </w:t>
      </w:r>
      <w:r w:rsidR="00331530">
        <w:t xml:space="preserve">select </w:t>
      </w:r>
      <w:proofErr w:type="spellStart"/>
      <w:r w:rsidR="00331530">
        <w:t>pro.spid</w:t>
      </w:r>
      <w:proofErr w:type="spellEnd"/>
    </w:p>
    <w:p w14:paraId="2988E289" w14:textId="77777777" w:rsidR="00331530" w:rsidRDefault="00331530" w:rsidP="002F0B1E">
      <w:pPr>
        <w:pStyle w:val="afc"/>
      </w:pPr>
      <w:r>
        <w:t xml:space="preserve">  from </w:t>
      </w:r>
      <w:proofErr w:type="spellStart"/>
      <w:r>
        <w:t>v$session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, </w:t>
      </w:r>
      <w:proofErr w:type="spellStart"/>
      <w:r>
        <w:t>v$process</w:t>
      </w:r>
      <w:proofErr w:type="spellEnd"/>
      <w:r>
        <w:t xml:space="preserve"> pro</w:t>
      </w:r>
    </w:p>
    <w:p w14:paraId="036772C5" w14:textId="77777777" w:rsidR="00331530" w:rsidRDefault="00331530" w:rsidP="002F0B1E">
      <w:pPr>
        <w:pStyle w:val="afc"/>
      </w:pPr>
      <w:r>
        <w:t xml:space="preserve">where </w:t>
      </w:r>
      <w:proofErr w:type="spellStart"/>
      <w:r>
        <w:t>ses.sid</w:t>
      </w:r>
      <w:proofErr w:type="spellEnd"/>
      <w:r>
        <w:t xml:space="preserve"> = &amp;</w:t>
      </w:r>
      <w:proofErr w:type="spellStart"/>
      <w:r>
        <w:t>sid</w:t>
      </w:r>
      <w:proofErr w:type="spellEnd"/>
    </w:p>
    <w:p w14:paraId="32AAB09B" w14:textId="77777777" w:rsidR="00331530" w:rsidRDefault="00331530" w:rsidP="002F0B1E">
      <w:pPr>
        <w:pStyle w:val="afc"/>
      </w:pPr>
      <w:r>
        <w:t xml:space="preserve">   and </w:t>
      </w:r>
      <w:proofErr w:type="spellStart"/>
      <w:r>
        <w:t>ses.paddr</w:t>
      </w:r>
      <w:proofErr w:type="spellEnd"/>
      <w:r>
        <w:t xml:space="preserve"> = </w:t>
      </w:r>
      <w:proofErr w:type="spellStart"/>
      <w:r>
        <w:t>pro.addr</w:t>
      </w:r>
      <w:proofErr w:type="spellEnd"/>
      <w:r>
        <w:t>;</w:t>
      </w:r>
    </w:p>
    <w:p w14:paraId="6C2B8DB8" w14:textId="48CD6DD8" w:rsidR="00331530" w:rsidRDefault="00331530" w:rsidP="00331530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</w:rPr>
        <w:t>其中</w:t>
      </w:r>
      <w:r>
        <w:rPr>
          <w:rFonts w:hint="eastAsia"/>
        </w:rPr>
        <w:t>sid</w:t>
      </w:r>
      <w:r>
        <w:rPr>
          <w:rFonts w:hint="eastAsia"/>
        </w:rPr>
        <w:t>用锁的</w:t>
      </w:r>
      <w:r>
        <w:rPr>
          <w:rFonts w:hint="eastAsia"/>
        </w:rPr>
        <w:t>sid</w:t>
      </w:r>
      <w:r>
        <w:rPr>
          <w:rFonts w:hint="eastAsia"/>
        </w:rPr>
        <w:t>替换</w:t>
      </w:r>
      <w:proofErr w:type="spellEnd"/>
      <w:r w:rsidR="00854954">
        <w:rPr>
          <w:rFonts w:hint="eastAsia"/>
          <w:lang w:eastAsia="zh-CN"/>
        </w:rPr>
        <w:t>：</w:t>
      </w:r>
    </w:p>
    <w:p w14:paraId="48464FD3" w14:textId="77777777" w:rsidR="006541AE" w:rsidRDefault="00854954" w:rsidP="006541AE">
      <w:pPr>
        <w:pStyle w:val="afc"/>
      </w:pPr>
      <w:r>
        <w:rPr>
          <w:rFonts w:hint="eastAsia"/>
        </w:rPr>
        <w:t>#</w:t>
      </w:r>
      <w:r>
        <w:t xml:space="preserve"> </w:t>
      </w:r>
      <w:proofErr w:type="spellStart"/>
      <w:r w:rsidR="00331530">
        <w:t>ps</w:t>
      </w:r>
      <w:proofErr w:type="spellEnd"/>
      <w:r w:rsidR="00331530">
        <w:t xml:space="preserve"> -</w:t>
      </w:r>
      <w:proofErr w:type="spellStart"/>
      <w:r w:rsidR="00331530">
        <w:t>ef|grep</w:t>
      </w:r>
      <w:proofErr w:type="spellEnd"/>
      <w:r w:rsidR="00331530">
        <w:t xml:space="preserve"> </w:t>
      </w:r>
      <w:proofErr w:type="spellStart"/>
      <w:r w:rsidR="00331530">
        <w:t>spid</w:t>
      </w:r>
      <w:proofErr w:type="spellEnd"/>
    </w:p>
    <w:p w14:paraId="0EDE676E" w14:textId="441E1E17" w:rsidR="00364FD5" w:rsidRPr="00364FD5" w:rsidRDefault="00331530" w:rsidP="007145C1">
      <w:pPr>
        <w:pStyle w:val="afc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spid</w:t>
      </w:r>
      <w:proofErr w:type="spellEnd"/>
      <w:r>
        <w:rPr>
          <w:rFonts w:hint="eastAsia"/>
        </w:rPr>
        <w:t>是这个进程的进程号，</w:t>
      </w:r>
      <w:r>
        <w:rPr>
          <w:rFonts w:hint="eastAsia"/>
        </w:rPr>
        <w:t>kill</w:t>
      </w:r>
      <w:r>
        <w:rPr>
          <w:rFonts w:hint="eastAsia"/>
        </w:rPr>
        <w:t>掉这个</w:t>
      </w:r>
      <w:r>
        <w:rPr>
          <w:rFonts w:hint="eastAsia"/>
        </w:rPr>
        <w:t>Oracle</w:t>
      </w:r>
      <w:r>
        <w:rPr>
          <w:rFonts w:hint="eastAsia"/>
        </w:rPr>
        <w:t>进程</w:t>
      </w:r>
    </w:p>
    <w:p w14:paraId="535E7BCE" w14:textId="176D4AE8" w:rsidR="00364FD5" w:rsidRPr="00364FD5" w:rsidRDefault="00364FD5" w:rsidP="00364FD5">
      <w:pPr>
        <w:pStyle w:val="a0"/>
        <w:ind w:leftChars="355" w:left="710" w:firstLine="1"/>
        <w:rPr>
          <w:lang w:val="en-US"/>
        </w:rPr>
      </w:pPr>
    </w:p>
    <w:p w14:paraId="56DF59E8" w14:textId="77777777" w:rsidR="00364FD5" w:rsidRPr="00364FD5" w:rsidRDefault="00364FD5" w:rsidP="00364FD5">
      <w:pPr>
        <w:pStyle w:val="a0"/>
        <w:ind w:leftChars="355" w:left="710" w:firstLine="1"/>
        <w:rPr>
          <w:lang w:val="en-US"/>
        </w:rPr>
      </w:pPr>
    </w:p>
    <w:p w14:paraId="708386D3" w14:textId="3B2693C9" w:rsidR="00C46B83" w:rsidRDefault="00C46B83" w:rsidP="00AA4859">
      <w:pPr>
        <w:pStyle w:val="10"/>
      </w:pPr>
      <w:bookmarkStart w:id="55" w:name="_Toc99826066"/>
      <w:bookmarkStart w:id="56" w:name="_Toc99977173"/>
      <w:r>
        <w:rPr>
          <w:rFonts w:hint="eastAsia"/>
        </w:rPr>
        <w:lastRenderedPageBreak/>
        <w:t>日常运维-ADG运维</w:t>
      </w:r>
      <w:bookmarkEnd w:id="55"/>
      <w:bookmarkEnd w:id="56"/>
    </w:p>
    <w:p w14:paraId="00D841B2" w14:textId="626EFFDF" w:rsidR="00C46B83" w:rsidRDefault="00AA4859" w:rsidP="00AA4859">
      <w:pPr>
        <w:pStyle w:val="20"/>
      </w:pPr>
      <w:bookmarkStart w:id="57" w:name="_Toc99826067"/>
      <w:bookmarkStart w:id="58" w:name="_Toc99977174"/>
      <w:proofErr w:type="spellStart"/>
      <w:r>
        <w:rPr>
          <w:rFonts w:hint="eastAsia"/>
        </w:rPr>
        <w:t>常用命令</w:t>
      </w:r>
      <w:bookmarkEnd w:id="57"/>
      <w:bookmarkEnd w:id="58"/>
      <w:proofErr w:type="spellEnd"/>
    </w:p>
    <w:p w14:paraId="035CF2A7" w14:textId="77777777" w:rsidR="00C46B83" w:rsidRDefault="00C46B83" w:rsidP="00AA4859">
      <w:pPr>
        <w:pStyle w:val="30"/>
      </w:pPr>
      <w:bookmarkStart w:id="59" w:name="_Toc99826068"/>
      <w:bookmarkStart w:id="60" w:name="_Toc99977175"/>
      <w:proofErr w:type="spellStart"/>
      <w:r>
        <w:rPr>
          <w:rFonts w:hint="eastAsia"/>
        </w:rPr>
        <w:t>查看备库状态</w:t>
      </w:r>
      <w:bookmarkEnd w:id="59"/>
      <w:bookmarkEnd w:id="60"/>
      <w:proofErr w:type="spellEnd"/>
    </w:p>
    <w:p w14:paraId="648587EA" w14:textId="43712A16" w:rsidR="00AA4859" w:rsidRDefault="00827528" w:rsidP="00AA4859">
      <w:pPr>
        <w:pStyle w:val="afc"/>
      </w:pPr>
      <w:r w:rsidRPr="00827528">
        <w:rPr>
          <w:b/>
        </w:rPr>
        <w:t>SQL&gt;</w:t>
      </w:r>
      <w:r w:rsidR="00AA4859">
        <w:t xml:space="preserve"> </w:t>
      </w:r>
      <w:r w:rsidR="00C46B83">
        <w:t xml:space="preserve">select open_mode,DATABASE_ROLE,db_unique_name,protection_mode,protection_level from </w:t>
      </w:r>
      <w:proofErr w:type="spellStart"/>
      <w:r w:rsidR="00C46B83">
        <w:t>v$database</w:t>
      </w:r>
      <w:proofErr w:type="spellEnd"/>
      <w:r w:rsidR="00C46B83">
        <w:t>;</w:t>
      </w:r>
    </w:p>
    <w:p w14:paraId="483739BC" w14:textId="77777777" w:rsidR="00B72AB8" w:rsidRDefault="00B72AB8" w:rsidP="00B72AB8">
      <w:pPr>
        <w:pStyle w:val="afc"/>
      </w:pPr>
    </w:p>
    <w:p w14:paraId="09AEAC14" w14:textId="77777777" w:rsidR="00B72AB8" w:rsidRDefault="00B72AB8" w:rsidP="00B72AB8">
      <w:pPr>
        <w:pStyle w:val="afc"/>
      </w:pPr>
      <w:r>
        <w:t>OPEN_MODE            DATABASE_ROLE    DB_UNIQUE_NAME            PROTECTION_MODE      PROTECTION_LEVEL</w:t>
      </w:r>
    </w:p>
    <w:p w14:paraId="0D0C3962" w14:textId="77777777" w:rsidR="00B72AB8" w:rsidRDefault="00B72AB8" w:rsidP="00B72AB8">
      <w:pPr>
        <w:pStyle w:val="afc"/>
      </w:pPr>
      <w:r>
        <w:t>-------------------- ---------------- ------------------------ -------------------- --------------------</w:t>
      </w:r>
    </w:p>
    <w:p w14:paraId="29022E55" w14:textId="77777777" w:rsidR="00B72AB8" w:rsidRDefault="00B72AB8" w:rsidP="00B72AB8">
      <w:pPr>
        <w:pStyle w:val="afc"/>
      </w:pPr>
      <w:r>
        <w:t xml:space="preserve">READ ONLY WITH APPLY </w:t>
      </w:r>
      <w:r w:rsidRPr="00B72AB8">
        <w:rPr>
          <w:color w:val="FF0000"/>
        </w:rPr>
        <w:t>PHYSICAL STANDBY</w:t>
      </w:r>
      <w:r>
        <w:t xml:space="preserve"> p014banr           MAXIMUM PERFORMANCE  MAXIMUM PERFORMANCE</w:t>
      </w:r>
    </w:p>
    <w:p w14:paraId="18CC0748" w14:textId="77777777" w:rsidR="00AA4859" w:rsidRPr="00B72AB8" w:rsidRDefault="00AA4859" w:rsidP="00AA4859">
      <w:pPr>
        <w:pStyle w:val="afc"/>
      </w:pPr>
    </w:p>
    <w:p w14:paraId="641504F1" w14:textId="66401AEA" w:rsidR="00C46B83" w:rsidRDefault="00AA4859" w:rsidP="00AA4859">
      <w:pPr>
        <w:pStyle w:val="afc"/>
      </w:pPr>
      <w:r>
        <w:t xml:space="preserve">-- </w:t>
      </w:r>
      <w:r w:rsidR="00C46B83">
        <w:rPr>
          <w:rFonts w:hint="eastAsia"/>
        </w:rPr>
        <w:t>如果没有转换为</w:t>
      </w:r>
      <w:r w:rsidR="00C46B83">
        <w:rPr>
          <w:rFonts w:hint="eastAsia"/>
        </w:rPr>
        <w:t>snapshot standby</w:t>
      </w:r>
      <w:r w:rsidR="00C46B83">
        <w:rPr>
          <w:rFonts w:hint="eastAsia"/>
        </w:rPr>
        <w:t>，正常情况下应该为</w:t>
      </w:r>
      <w:r w:rsidR="00C46B83">
        <w:rPr>
          <w:rFonts w:hint="eastAsia"/>
        </w:rPr>
        <w:t>READ ONLY WITH APPLY</w:t>
      </w:r>
      <w:r w:rsidR="00C46B83">
        <w:rPr>
          <w:rFonts w:hint="eastAsia"/>
        </w:rPr>
        <w:t>状态。</w:t>
      </w:r>
    </w:p>
    <w:p w14:paraId="43B126D8" w14:textId="77777777" w:rsidR="00B72AB8" w:rsidRDefault="00B72AB8" w:rsidP="00A4708F">
      <w:pPr>
        <w:pStyle w:val="a0"/>
        <w:ind w:leftChars="355" w:left="710" w:firstLine="1"/>
        <w:rPr>
          <w:lang w:eastAsia="zh-CN"/>
        </w:rPr>
      </w:pPr>
    </w:p>
    <w:p w14:paraId="302EFFD7" w14:textId="531ABC28" w:rsidR="00C46B83" w:rsidRDefault="00C46B83" w:rsidP="00B72AB8">
      <w:pPr>
        <w:pStyle w:val="30"/>
      </w:pPr>
      <w:bookmarkStart w:id="61" w:name="_Toc99826069"/>
      <w:bookmarkStart w:id="62" w:name="_Toc99977176"/>
      <w:proofErr w:type="spellStart"/>
      <w:r>
        <w:rPr>
          <w:rFonts w:hint="eastAsia"/>
        </w:rPr>
        <w:t>查看归档剩余空间</w:t>
      </w:r>
      <w:bookmarkEnd w:id="61"/>
      <w:bookmarkEnd w:id="62"/>
      <w:proofErr w:type="spellEnd"/>
    </w:p>
    <w:p w14:paraId="1619AC1B" w14:textId="2D49FA87" w:rsidR="00C46B83" w:rsidRDefault="00827528" w:rsidP="00B72AB8">
      <w:pPr>
        <w:pStyle w:val="afc"/>
      </w:pPr>
      <w:r w:rsidRPr="00827528">
        <w:rPr>
          <w:b/>
        </w:rPr>
        <w:t>SQL&gt;</w:t>
      </w:r>
      <w:r w:rsidR="00C46B83">
        <w:t xml:space="preserve"> select </w:t>
      </w:r>
      <w:proofErr w:type="spellStart"/>
      <w:r w:rsidR="00C46B83">
        <w:t>NAME,TOTAL_MB,FREE_MB,state</w:t>
      </w:r>
      <w:proofErr w:type="spellEnd"/>
      <w:r w:rsidR="00C46B83">
        <w:t xml:space="preserve"> from </w:t>
      </w:r>
      <w:proofErr w:type="spellStart"/>
      <w:r w:rsidR="00C46B83">
        <w:t>v$asm_diskgroup</w:t>
      </w:r>
      <w:proofErr w:type="spellEnd"/>
      <w:r w:rsidR="00C46B83">
        <w:t>;</w:t>
      </w:r>
    </w:p>
    <w:p w14:paraId="71EC48D8" w14:textId="77777777" w:rsidR="00C46B83" w:rsidRDefault="00C46B83" w:rsidP="00B72AB8">
      <w:pPr>
        <w:pStyle w:val="afc"/>
      </w:pPr>
    </w:p>
    <w:p w14:paraId="10B379C9" w14:textId="77777777" w:rsidR="00C46B83" w:rsidRDefault="00C46B83" w:rsidP="00B72AB8">
      <w:pPr>
        <w:pStyle w:val="afc"/>
      </w:pPr>
      <w:r>
        <w:t>NAME                             TOTAL_MB    FREE_MB STATE</w:t>
      </w:r>
    </w:p>
    <w:p w14:paraId="5053DC79" w14:textId="77777777" w:rsidR="00C46B83" w:rsidRDefault="00C46B83" w:rsidP="00B72AB8">
      <w:pPr>
        <w:pStyle w:val="afc"/>
      </w:pPr>
      <w:r>
        <w:t>------------------------------ ---------- ---------- -----------</w:t>
      </w:r>
    </w:p>
    <w:p w14:paraId="3C3E0099" w14:textId="77777777" w:rsidR="00C46B83" w:rsidRDefault="00C46B83" w:rsidP="00B72AB8">
      <w:pPr>
        <w:pStyle w:val="afc"/>
      </w:pPr>
      <w:r>
        <w:t>DG_P013BANS_DATA                   614400     187350 MOUNTED</w:t>
      </w:r>
    </w:p>
    <w:p w14:paraId="31A9C3FA" w14:textId="77777777" w:rsidR="00C46B83" w:rsidRDefault="00C46B83" w:rsidP="00B72AB8">
      <w:pPr>
        <w:pStyle w:val="afc"/>
      </w:pPr>
      <w:r>
        <w:t>DG_P015BANT_DATA                  1228800     508343 MOUNTED</w:t>
      </w:r>
    </w:p>
    <w:p w14:paraId="58D011DB" w14:textId="77777777" w:rsidR="00C46B83" w:rsidRDefault="00C46B83" w:rsidP="00B72AB8">
      <w:pPr>
        <w:pStyle w:val="afc"/>
      </w:pPr>
      <w:r>
        <w:t>OCRVOTE                              6147       5221 MOUNTED</w:t>
      </w:r>
    </w:p>
    <w:p w14:paraId="4B74DACD" w14:textId="77777777" w:rsidR="006822A1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以上</w:t>
      </w:r>
      <w:proofErr w:type="spellStart"/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可以用于监控主备库的归档剩余空间大小，请注意如果剩余空间过小，则需要联系</w:t>
      </w:r>
      <w:r>
        <w:rPr>
          <w:rFonts w:hint="eastAsia"/>
          <w:lang w:eastAsia="zh-CN"/>
        </w:rPr>
        <w:t>DBA</w:t>
      </w:r>
      <w:r>
        <w:rPr>
          <w:rFonts w:hint="eastAsia"/>
          <w:lang w:eastAsia="zh-CN"/>
        </w:rPr>
        <w:t>进行处理</w:t>
      </w:r>
      <w:proofErr w:type="spellEnd"/>
      <w:r w:rsidR="006822A1">
        <w:rPr>
          <w:rFonts w:hint="eastAsia"/>
          <w:lang w:eastAsia="zh-CN"/>
        </w:rPr>
        <w:t>。</w:t>
      </w:r>
    </w:p>
    <w:p w14:paraId="4149D5B3" w14:textId="4A481C5C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其中</w:t>
      </w:r>
      <w:proofErr w:type="spellStart"/>
      <w:r>
        <w:rPr>
          <w:rFonts w:hint="eastAsia"/>
          <w:lang w:eastAsia="zh-CN"/>
        </w:rPr>
        <w:t>DBA</w:t>
      </w:r>
      <w:r>
        <w:rPr>
          <w:rFonts w:hint="eastAsia"/>
          <w:lang w:eastAsia="zh-CN"/>
        </w:rPr>
        <w:t>需要间检查项包括</w:t>
      </w:r>
      <w:proofErr w:type="spellEnd"/>
      <w:r>
        <w:rPr>
          <w:rFonts w:hint="eastAsia"/>
          <w:lang w:eastAsia="zh-CN"/>
        </w:rPr>
        <w:t>：</w:t>
      </w:r>
    </w:p>
    <w:p w14:paraId="48981762" w14:textId="77777777" w:rsidR="00C46B83" w:rsidRDefault="00C46B83" w:rsidP="006662A7">
      <w:pPr>
        <w:pStyle w:val="a0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删除归档脚本是否正常运行</w:t>
      </w:r>
    </w:p>
    <w:p w14:paraId="0DC5DEE6" w14:textId="77777777" w:rsidR="00C46B83" w:rsidRDefault="00C46B83" w:rsidP="006662A7">
      <w:pPr>
        <w:pStyle w:val="a0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主库日志是否正常传输到备库</w:t>
      </w:r>
    </w:p>
    <w:p w14:paraId="7B04DE4A" w14:textId="77777777" w:rsidR="00C46B83" w:rsidRDefault="00C46B83" w:rsidP="006662A7">
      <w:pPr>
        <w:pStyle w:val="a0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备库日志是否正常应用</w:t>
      </w:r>
    </w:p>
    <w:p w14:paraId="04D0BAB1" w14:textId="77777777" w:rsidR="00C46B83" w:rsidRDefault="00C46B83" w:rsidP="006662A7">
      <w:pPr>
        <w:pStyle w:val="a0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主库与备库的日志是否异常报错</w:t>
      </w:r>
    </w:p>
    <w:p w14:paraId="4675F95E" w14:textId="56CE67BE" w:rsidR="006822A1" w:rsidRDefault="006822A1" w:rsidP="00A4708F">
      <w:pPr>
        <w:pStyle w:val="a0"/>
        <w:ind w:leftChars="355" w:left="710" w:firstLine="1"/>
        <w:rPr>
          <w:lang w:eastAsia="zh-CN"/>
        </w:rPr>
      </w:pPr>
    </w:p>
    <w:p w14:paraId="0053C37E" w14:textId="77777777" w:rsidR="00F42659" w:rsidRDefault="00F42659" w:rsidP="00F42659">
      <w:pPr>
        <w:pStyle w:val="30"/>
      </w:pPr>
      <w:bookmarkStart w:id="63" w:name="_Toc99826070"/>
      <w:bookmarkStart w:id="64" w:name="_Toc99977177"/>
      <w:proofErr w:type="spellStart"/>
      <w:r>
        <w:rPr>
          <w:rFonts w:hint="eastAsia"/>
        </w:rPr>
        <w:t>查看同步目的地</w:t>
      </w:r>
      <w:bookmarkEnd w:id="63"/>
      <w:bookmarkEnd w:id="64"/>
      <w:proofErr w:type="spellEnd"/>
    </w:p>
    <w:p w14:paraId="287F723F" w14:textId="77777777" w:rsidR="00F42659" w:rsidRPr="00F42659" w:rsidRDefault="00F42659" w:rsidP="00F42659">
      <w:pPr>
        <w:pStyle w:val="a0"/>
        <w:ind w:leftChars="355" w:left="710" w:firstLine="1"/>
        <w:rPr>
          <w:lang w:eastAsia="zh-CN"/>
        </w:rPr>
      </w:pPr>
      <w:r w:rsidRPr="00F42659">
        <w:rPr>
          <w:rFonts w:hint="eastAsia"/>
          <w:lang w:eastAsia="zh-CN"/>
        </w:rPr>
        <w:t>在主库查看</w:t>
      </w:r>
      <w:proofErr w:type="spellStart"/>
      <w:r w:rsidRPr="00F42659">
        <w:rPr>
          <w:rFonts w:hint="eastAsia"/>
          <w:lang w:eastAsia="zh-CN"/>
        </w:rPr>
        <w:t>log_archive_dest_N</w:t>
      </w:r>
      <w:r w:rsidRPr="00F42659">
        <w:rPr>
          <w:rFonts w:hint="eastAsia"/>
          <w:lang w:eastAsia="zh-CN"/>
        </w:rPr>
        <w:t>参数</w:t>
      </w:r>
      <w:proofErr w:type="spellEnd"/>
    </w:p>
    <w:p w14:paraId="3C4E9A94" w14:textId="10E96841" w:rsidR="00F42659" w:rsidRDefault="00827528" w:rsidP="00F42659">
      <w:pPr>
        <w:pStyle w:val="afc"/>
      </w:pPr>
      <w:r w:rsidRPr="00827528">
        <w:rPr>
          <w:b/>
        </w:rPr>
        <w:t>SQL&gt;</w:t>
      </w:r>
      <w:r w:rsidR="00152449">
        <w:t xml:space="preserve"> show </w:t>
      </w:r>
      <w:r w:rsidR="00F42659">
        <w:t xml:space="preserve">parameter </w:t>
      </w:r>
      <w:proofErr w:type="spellStart"/>
      <w:r w:rsidR="00F42659">
        <w:t>log_archive_dest</w:t>
      </w:r>
      <w:proofErr w:type="spellEnd"/>
      <w:r w:rsidR="00F42659">
        <w:t>_</w:t>
      </w:r>
    </w:p>
    <w:p w14:paraId="5A110904" w14:textId="77777777" w:rsidR="00F42659" w:rsidRDefault="00F42659" w:rsidP="00F42659">
      <w:pPr>
        <w:pStyle w:val="afc"/>
      </w:pPr>
    </w:p>
    <w:p w14:paraId="2E8CF0C4" w14:textId="506BFE8B" w:rsidR="00F42659" w:rsidRDefault="00F42659" w:rsidP="00F42659">
      <w:pPr>
        <w:pStyle w:val="afc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常见输出如下：</w:t>
      </w:r>
    </w:p>
    <w:p w14:paraId="6FFD503D" w14:textId="77777777" w:rsidR="00F42659" w:rsidRDefault="00F42659" w:rsidP="00F42659">
      <w:pPr>
        <w:pStyle w:val="afc"/>
      </w:pPr>
      <w:r>
        <w:t>'service=</w:t>
      </w:r>
      <w:proofErr w:type="spellStart"/>
      <w:r>
        <w:t>orcldg</w:t>
      </w:r>
      <w:proofErr w:type="spellEnd"/>
      <w:r>
        <w:t xml:space="preserve"> </w:t>
      </w:r>
      <w:proofErr w:type="spellStart"/>
      <w:r>
        <w:t>valid_for</w:t>
      </w:r>
      <w:proofErr w:type="spellEnd"/>
      <w:r>
        <w:t>=(</w:t>
      </w:r>
      <w:proofErr w:type="spellStart"/>
      <w:r>
        <w:t>all_logfiles,primary_role</w:t>
      </w:r>
      <w:proofErr w:type="spellEnd"/>
      <w:r>
        <w:t>) LGWR ASYNC NOAFFIRM ...'</w:t>
      </w:r>
    </w:p>
    <w:p w14:paraId="63FC2779" w14:textId="0FB28DE6" w:rsidR="00F42659" w:rsidRDefault="00F42659" w:rsidP="00F4265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输出说明：</w:t>
      </w:r>
    </w:p>
    <w:p w14:paraId="5B833BC6" w14:textId="77777777" w:rsidR="00F42659" w:rsidRDefault="00F42659" w:rsidP="006662A7">
      <w:pPr>
        <w:pStyle w:val="a0"/>
        <w:numPr>
          <w:ilvl w:val="0"/>
          <w:numId w:val="18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orcldg</w:t>
      </w:r>
      <w:r>
        <w:rPr>
          <w:rFonts w:hint="eastAsia"/>
          <w:lang w:eastAsia="zh-CN"/>
        </w:rPr>
        <w:t>是备库的</w:t>
      </w:r>
      <w:r>
        <w:rPr>
          <w:rFonts w:hint="eastAsia"/>
          <w:lang w:eastAsia="zh-CN"/>
        </w:rPr>
        <w:t>tnsname</w:t>
      </w:r>
      <w:proofErr w:type="spellEnd"/>
      <w:r>
        <w:rPr>
          <w:rFonts w:hint="eastAsia"/>
          <w:lang w:eastAsia="zh-CN"/>
        </w:rPr>
        <w:t>；</w:t>
      </w:r>
    </w:p>
    <w:p w14:paraId="54990D92" w14:textId="77777777" w:rsidR="00F42659" w:rsidRDefault="00F42659" w:rsidP="006662A7">
      <w:pPr>
        <w:pStyle w:val="a0"/>
        <w:numPr>
          <w:ilvl w:val="0"/>
          <w:numId w:val="18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lastRenderedPageBreak/>
        <w:t>LGWR</w:t>
      </w:r>
      <w:r>
        <w:rPr>
          <w:rFonts w:hint="eastAsia"/>
          <w:lang w:eastAsia="zh-CN"/>
        </w:rPr>
        <w:t>表示通过</w:t>
      </w:r>
      <w:r>
        <w:rPr>
          <w:rFonts w:hint="eastAsia"/>
          <w:lang w:eastAsia="zh-CN"/>
        </w:rPr>
        <w:t>lgwr</w:t>
      </w:r>
      <w:r>
        <w:rPr>
          <w:rFonts w:hint="eastAsia"/>
          <w:lang w:eastAsia="zh-CN"/>
        </w:rPr>
        <w:t>进程直接将</w:t>
      </w:r>
      <w:proofErr w:type="spellEnd"/>
      <w:r>
        <w:rPr>
          <w:rFonts w:hint="eastAsia"/>
          <w:lang w:eastAsia="zh-CN"/>
        </w:rPr>
        <w:t xml:space="preserve">redo </w:t>
      </w:r>
      <w:proofErr w:type="spellStart"/>
      <w:r>
        <w:rPr>
          <w:rFonts w:hint="eastAsia"/>
          <w:lang w:eastAsia="zh-CN"/>
        </w:rPr>
        <w:t>log</w:t>
      </w:r>
      <w:r>
        <w:rPr>
          <w:rFonts w:hint="eastAsia"/>
          <w:lang w:eastAsia="zh-CN"/>
        </w:rPr>
        <w:t>发送到备库</w:t>
      </w:r>
      <w:proofErr w:type="spellEnd"/>
      <w:r>
        <w:rPr>
          <w:rFonts w:hint="eastAsia"/>
          <w:lang w:eastAsia="zh-CN"/>
        </w:rPr>
        <w:t>。</w:t>
      </w:r>
    </w:p>
    <w:p w14:paraId="0EAA706F" w14:textId="77777777" w:rsidR="00F42659" w:rsidRDefault="00F42659" w:rsidP="006662A7">
      <w:pPr>
        <w:pStyle w:val="a0"/>
        <w:numPr>
          <w:ilvl w:val="0"/>
          <w:numId w:val="18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ASYNC</w:t>
      </w:r>
      <w:r>
        <w:rPr>
          <w:rFonts w:hint="eastAsia"/>
          <w:lang w:eastAsia="zh-CN"/>
        </w:rPr>
        <w:t>表示以异步模式将</w:t>
      </w:r>
      <w:proofErr w:type="spellEnd"/>
      <w:r>
        <w:rPr>
          <w:rFonts w:hint="eastAsia"/>
          <w:lang w:eastAsia="zh-CN"/>
        </w:rPr>
        <w:t xml:space="preserve">redo </w:t>
      </w:r>
      <w:proofErr w:type="spellStart"/>
      <w:r>
        <w:rPr>
          <w:rFonts w:hint="eastAsia"/>
          <w:lang w:eastAsia="zh-CN"/>
        </w:rPr>
        <w:t>log</w:t>
      </w:r>
      <w:r>
        <w:rPr>
          <w:rFonts w:hint="eastAsia"/>
          <w:lang w:eastAsia="zh-CN"/>
        </w:rPr>
        <w:t>发送到备库</w:t>
      </w:r>
      <w:proofErr w:type="spellEnd"/>
      <w:r>
        <w:rPr>
          <w:rFonts w:hint="eastAsia"/>
          <w:lang w:eastAsia="zh-CN"/>
        </w:rPr>
        <w:t>。</w:t>
      </w:r>
    </w:p>
    <w:p w14:paraId="3BA8165C" w14:textId="77777777" w:rsidR="00F42659" w:rsidRDefault="00F42659" w:rsidP="006662A7">
      <w:pPr>
        <w:pStyle w:val="a0"/>
        <w:numPr>
          <w:ilvl w:val="0"/>
          <w:numId w:val="18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NOAFFIRM</w:t>
      </w:r>
      <w:r>
        <w:rPr>
          <w:rFonts w:hint="eastAsia"/>
          <w:lang w:eastAsia="zh-CN"/>
        </w:rPr>
        <w:t>标识主库不必等待</w:t>
      </w:r>
      <w:proofErr w:type="spellEnd"/>
      <w:r>
        <w:rPr>
          <w:rFonts w:hint="eastAsia"/>
          <w:lang w:eastAsia="zh-CN"/>
        </w:rPr>
        <w:t xml:space="preserve">redo </w:t>
      </w:r>
      <w:proofErr w:type="spellStart"/>
      <w:r>
        <w:rPr>
          <w:rFonts w:hint="eastAsia"/>
          <w:lang w:eastAsia="zh-CN"/>
        </w:rPr>
        <w:t>log</w:t>
      </w:r>
      <w:r>
        <w:rPr>
          <w:rFonts w:hint="eastAsia"/>
          <w:lang w:eastAsia="zh-CN"/>
        </w:rPr>
        <w:t>在备库落地</w:t>
      </w:r>
      <w:proofErr w:type="spellEnd"/>
      <w:r>
        <w:rPr>
          <w:rFonts w:hint="eastAsia"/>
          <w:lang w:eastAsia="zh-CN"/>
        </w:rPr>
        <w:t>。</w:t>
      </w:r>
    </w:p>
    <w:p w14:paraId="3A6E9E90" w14:textId="77777777" w:rsidR="00F42659" w:rsidRDefault="00F42659" w:rsidP="00F4265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通过</w:t>
      </w:r>
      <w:proofErr w:type="spellStart"/>
      <w:r>
        <w:rPr>
          <w:rFonts w:hint="eastAsia"/>
          <w:lang w:eastAsia="zh-CN"/>
        </w:rPr>
        <w:t>tnsping</w:t>
      </w:r>
      <w:r>
        <w:rPr>
          <w:rFonts w:hint="eastAsia"/>
          <w:lang w:eastAsia="zh-CN"/>
        </w:rPr>
        <w:t>命令查看备库的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地址，从而确认数据被同步到了哪里</w:t>
      </w:r>
      <w:proofErr w:type="spellEnd"/>
      <w:r>
        <w:rPr>
          <w:rFonts w:hint="eastAsia"/>
          <w:lang w:eastAsia="zh-CN"/>
        </w:rPr>
        <w:t>：</w:t>
      </w:r>
    </w:p>
    <w:p w14:paraId="40C5DDAB" w14:textId="77777777" w:rsidR="00F42659" w:rsidRDefault="00F42659" w:rsidP="00F42659">
      <w:pPr>
        <w:pStyle w:val="a0"/>
        <w:ind w:leftChars="555" w:left="1110" w:firstLine="1"/>
        <w:rPr>
          <w:lang w:eastAsia="zh-CN"/>
        </w:rPr>
      </w:pPr>
      <w:proofErr w:type="spellStart"/>
      <w:r>
        <w:rPr>
          <w:lang w:eastAsia="zh-CN"/>
        </w:rPr>
        <w:t>tnsping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orcldg</w:t>
      </w:r>
      <w:proofErr w:type="spellEnd"/>
    </w:p>
    <w:p w14:paraId="476ECA4D" w14:textId="77777777" w:rsidR="00F42659" w:rsidRDefault="00F42659" w:rsidP="00A4708F">
      <w:pPr>
        <w:pStyle w:val="a0"/>
        <w:ind w:leftChars="355" w:left="710" w:firstLine="1"/>
        <w:rPr>
          <w:lang w:eastAsia="zh-CN"/>
        </w:rPr>
      </w:pPr>
    </w:p>
    <w:p w14:paraId="5696CAE0" w14:textId="018EC543" w:rsidR="00C46B83" w:rsidRDefault="00C46B83" w:rsidP="006822A1">
      <w:pPr>
        <w:pStyle w:val="30"/>
      </w:pPr>
      <w:bookmarkStart w:id="65" w:name="_Toc99826071"/>
      <w:bookmarkStart w:id="66" w:name="_Toc99977178"/>
      <w:proofErr w:type="spellStart"/>
      <w:r>
        <w:rPr>
          <w:rFonts w:hint="eastAsia"/>
        </w:rPr>
        <w:t>查看产生归档量</w:t>
      </w:r>
      <w:bookmarkEnd w:id="65"/>
      <w:bookmarkEnd w:id="66"/>
      <w:proofErr w:type="spellEnd"/>
    </w:p>
    <w:p w14:paraId="0DBA2BC7" w14:textId="763EED96" w:rsidR="007B5DFC" w:rsidRDefault="00827528" w:rsidP="007B5DFC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r w:rsidR="007B5DFC">
        <w:t>sum(</w:t>
      </w:r>
      <w:proofErr w:type="spellStart"/>
      <w:r w:rsidR="007B5DFC">
        <w:t>block_size</w:t>
      </w:r>
      <w:proofErr w:type="spellEnd"/>
      <w:r w:rsidR="007B5DFC">
        <w:t xml:space="preserve"> * blocks) / 1024 / 1024 / 1024</w:t>
      </w:r>
    </w:p>
    <w:p w14:paraId="3A2E23CC" w14:textId="77777777" w:rsidR="007B5DFC" w:rsidRDefault="007B5DFC" w:rsidP="007B5DFC">
      <w:pPr>
        <w:pStyle w:val="afc"/>
      </w:pPr>
      <w:r>
        <w:t xml:space="preserve">from </w:t>
      </w:r>
      <w:proofErr w:type="spellStart"/>
      <w:r>
        <w:t>v$archived_log</w:t>
      </w:r>
      <w:proofErr w:type="spellEnd"/>
    </w:p>
    <w:p w14:paraId="17200CEC" w14:textId="77777777" w:rsidR="007B5DFC" w:rsidRDefault="007B5DFC" w:rsidP="007B5DFC">
      <w:pPr>
        <w:pStyle w:val="afc"/>
      </w:pPr>
      <w:r>
        <w:t xml:space="preserve">where </w:t>
      </w:r>
      <w:proofErr w:type="spellStart"/>
      <w:r>
        <w:t>dest_id</w:t>
      </w:r>
      <w:proofErr w:type="spellEnd"/>
      <w:r>
        <w:t xml:space="preserve"> = 1</w:t>
      </w:r>
    </w:p>
    <w:p w14:paraId="4DC0A6BB" w14:textId="77777777" w:rsidR="007B5DFC" w:rsidRDefault="007B5DFC" w:rsidP="007B5DFC">
      <w:pPr>
        <w:pStyle w:val="afc"/>
      </w:pPr>
      <w:r>
        <w:t xml:space="preserve">  and </w:t>
      </w:r>
      <w:proofErr w:type="spellStart"/>
      <w:r>
        <w:t>first_time</w:t>
      </w:r>
      <w:proofErr w:type="spellEnd"/>
      <w:r>
        <w:t xml:space="preserve"> between </w:t>
      </w:r>
      <w:proofErr w:type="spellStart"/>
      <w:r>
        <w:t>to_date</w:t>
      </w:r>
      <w:proofErr w:type="spellEnd"/>
      <w:r>
        <w:t>(':</w:t>
      </w:r>
      <w:proofErr w:type="spellStart"/>
      <w:r>
        <w:t>starttime</w:t>
      </w:r>
      <w:proofErr w:type="spellEnd"/>
      <w:r>
        <w:t>', '</w:t>
      </w:r>
      <w:proofErr w:type="spellStart"/>
      <w:r>
        <w:t>yyyymmdd</w:t>
      </w:r>
      <w:proofErr w:type="spellEnd"/>
      <w:r>
        <w:t xml:space="preserve"> hh24') and </w:t>
      </w:r>
      <w:proofErr w:type="spellStart"/>
      <w:r>
        <w:t>to_date</w:t>
      </w:r>
      <w:proofErr w:type="spellEnd"/>
      <w:r>
        <w:t>(':</w:t>
      </w:r>
      <w:proofErr w:type="spellStart"/>
      <w:r>
        <w:t>endtime</w:t>
      </w:r>
      <w:proofErr w:type="spellEnd"/>
      <w:r>
        <w:t xml:space="preserve"> ', ' </w:t>
      </w:r>
      <w:proofErr w:type="spellStart"/>
      <w:r>
        <w:t>yyyymmdd</w:t>
      </w:r>
      <w:proofErr w:type="spellEnd"/>
      <w:r>
        <w:t xml:space="preserve"> hh24 ');</w:t>
      </w:r>
    </w:p>
    <w:p w14:paraId="2E7FED7A" w14:textId="6F7F44D9" w:rsidR="007B5DFC" w:rsidRPr="007B5DFC" w:rsidRDefault="007B5DFC" w:rsidP="007B5DFC">
      <w:pPr>
        <w:pStyle w:val="a0"/>
        <w:ind w:leftChars="355" w:left="710" w:firstLine="1"/>
        <w:rPr>
          <w:color w:val="FF0000"/>
          <w:lang w:eastAsia="zh-CN"/>
        </w:rPr>
      </w:pPr>
      <w:r w:rsidRPr="007B5DFC">
        <w:rPr>
          <w:rFonts w:hint="eastAsia"/>
          <w:color w:val="FF0000"/>
          <w:lang w:eastAsia="zh-CN"/>
        </w:rPr>
        <w:t>【注意】</w:t>
      </w:r>
    </w:p>
    <w:p w14:paraId="00812FDC" w14:textId="67288067" w:rsidR="007B5DFC" w:rsidRPr="007B5DFC" w:rsidRDefault="007B5DFC" w:rsidP="006662A7">
      <w:pPr>
        <w:pStyle w:val="a0"/>
        <w:numPr>
          <w:ilvl w:val="0"/>
          <w:numId w:val="16"/>
        </w:numPr>
        <w:rPr>
          <w:color w:val="FF0000"/>
          <w:lang w:eastAsia="zh-CN"/>
        </w:rPr>
      </w:pPr>
      <w:r w:rsidRPr="007B5DFC">
        <w:rPr>
          <w:rFonts w:hint="eastAsia"/>
          <w:color w:val="FF0000"/>
          <w:lang w:eastAsia="zh-CN"/>
        </w:rPr>
        <w:t>需要根据客户环境客户化输入</w:t>
      </w:r>
      <w:proofErr w:type="spellStart"/>
      <w:r w:rsidRPr="007B5DFC">
        <w:rPr>
          <w:rFonts w:hint="eastAsia"/>
          <w:color w:val="FF0000"/>
          <w:lang w:eastAsia="zh-CN"/>
        </w:rPr>
        <w:t>dest</w:t>
      </w:r>
      <w:r w:rsidRPr="007B5DFC">
        <w:rPr>
          <w:color w:val="FF0000"/>
          <w:lang w:eastAsia="zh-CN"/>
        </w:rPr>
        <w:t>_id</w:t>
      </w:r>
      <w:proofErr w:type="spellEnd"/>
      <w:r w:rsidRPr="007B5DFC">
        <w:rPr>
          <w:rFonts w:hint="eastAsia"/>
          <w:color w:val="FF0000"/>
          <w:lang w:eastAsia="zh-CN"/>
        </w:rPr>
        <w:t>、</w:t>
      </w:r>
      <w:proofErr w:type="spellStart"/>
      <w:r w:rsidRPr="007B5DFC">
        <w:rPr>
          <w:rFonts w:hint="eastAsia"/>
          <w:color w:val="FF0000"/>
          <w:lang w:eastAsia="zh-CN"/>
        </w:rPr>
        <w:t>starttime</w:t>
      </w:r>
      <w:r w:rsidRPr="007B5DFC">
        <w:rPr>
          <w:rFonts w:hint="eastAsia"/>
          <w:color w:val="FF0000"/>
          <w:lang w:eastAsia="zh-CN"/>
        </w:rPr>
        <w:t>和</w:t>
      </w:r>
      <w:r w:rsidRPr="007B5DFC">
        <w:rPr>
          <w:rFonts w:hint="eastAsia"/>
          <w:color w:val="FF0000"/>
          <w:lang w:eastAsia="zh-CN"/>
        </w:rPr>
        <w:t>endtime</w:t>
      </w:r>
      <w:proofErr w:type="spellEnd"/>
    </w:p>
    <w:p w14:paraId="78BD3E9D" w14:textId="77777777" w:rsidR="007B5DFC" w:rsidRDefault="007B5DFC" w:rsidP="007B5DFC">
      <w:pPr>
        <w:pStyle w:val="a0"/>
        <w:ind w:leftChars="355" w:left="710" w:firstLine="1"/>
        <w:rPr>
          <w:lang w:eastAsia="zh-CN"/>
        </w:rPr>
      </w:pPr>
    </w:p>
    <w:p w14:paraId="67D8806E" w14:textId="0D0E4D6E" w:rsidR="00C46B83" w:rsidRDefault="00C46B83" w:rsidP="007B5DFC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如果需要删除备库已经应用的归档，脚本如下：</w:t>
      </w:r>
    </w:p>
    <w:p w14:paraId="77C3EC20" w14:textId="77777777" w:rsidR="00C46B83" w:rsidRDefault="00C46B83" w:rsidP="007B5DFC">
      <w:pPr>
        <w:pStyle w:val="afc"/>
      </w:pPr>
      <w:r>
        <w:t>#!/bin/sh</w:t>
      </w:r>
    </w:p>
    <w:p w14:paraId="3246849B" w14:textId="77777777" w:rsidR="00C46B83" w:rsidRDefault="00C46B83" w:rsidP="007B5DFC">
      <w:pPr>
        <w:pStyle w:val="afc"/>
      </w:pPr>
      <w:r>
        <w:t>echo start at : `date`</w:t>
      </w:r>
    </w:p>
    <w:p w14:paraId="565A073F" w14:textId="77777777" w:rsidR="00C46B83" w:rsidRDefault="00C46B83" w:rsidP="007B5DFC">
      <w:pPr>
        <w:pStyle w:val="afc"/>
      </w:pPr>
      <w:proofErr w:type="spellStart"/>
      <w:r>
        <w:t>tmpfile</w:t>
      </w:r>
      <w:proofErr w:type="spellEnd"/>
      <w:r>
        <w:t>="</w:t>
      </w:r>
      <w:proofErr w:type="spellStart"/>
      <w:r>
        <w:t>delarch</w:t>
      </w:r>
      <w:proofErr w:type="spellEnd"/>
      <w:r>
        <w:t>."`date +%</w:t>
      </w:r>
      <w:proofErr w:type="spellStart"/>
      <w:r>
        <w:t>y%m%d%H</w:t>
      </w:r>
      <w:proofErr w:type="spellEnd"/>
      <w:r>
        <w:t>`</w:t>
      </w:r>
    </w:p>
    <w:p w14:paraId="56D4ED07" w14:textId="77777777" w:rsidR="00C46B83" w:rsidRDefault="00C46B83" w:rsidP="007B5DFC">
      <w:pPr>
        <w:pStyle w:val="afc"/>
      </w:pPr>
      <w:r>
        <w:t>echo $</w:t>
      </w:r>
      <w:proofErr w:type="spellStart"/>
      <w:r>
        <w:t>tmpfile</w:t>
      </w:r>
      <w:proofErr w:type="spellEnd"/>
    </w:p>
    <w:p w14:paraId="41960A06" w14:textId="77777777" w:rsidR="00C46B83" w:rsidRDefault="00C46B83" w:rsidP="007B5DFC">
      <w:pPr>
        <w:pStyle w:val="afc"/>
      </w:pPr>
      <w:r>
        <w:t>echo " select thread#||'~'||(max(sequence#)-5) from v\$</w:t>
      </w:r>
      <w:proofErr w:type="spellStart"/>
      <w:r>
        <w:t>archived_log</w:t>
      </w:r>
      <w:proofErr w:type="spellEnd"/>
      <w:r>
        <w:t xml:space="preserve"> where applied='YES' group by thread#; " |</w:t>
      </w:r>
      <w:proofErr w:type="spellStart"/>
      <w:r>
        <w:t>sqlplus</w:t>
      </w:r>
      <w:proofErr w:type="spellEnd"/>
      <w:r>
        <w:t xml:space="preserve"> -s / as </w:t>
      </w:r>
      <w:proofErr w:type="spellStart"/>
      <w:r>
        <w:t>sysdba</w:t>
      </w:r>
      <w:proofErr w:type="spellEnd"/>
      <w:r>
        <w:t xml:space="preserve"> &gt; $</w:t>
      </w:r>
      <w:proofErr w:type="spellStart"/>
      <w:r>
        <w:t>tmpfile</w:t>
      </w:r>
      <w:proofErr w:type="spellEnd"/>
    </w:p>
    <w:p w14:paraId="340B51E9" w14:textId="77777777" w:rsidR="00C46B83" w:rsidRDefault="00C46B83" w:rsidP="007B5DFC">
      <w:pPr>
        <w:pStyle w:val="afc"/>
      </w:pPr>
      <w:r>
        <w:t>for line in `grep "~" $</w:t>
      </w:r>
      <w:proofErr w:type="spellStart"/>
      <w:r>
        <w:t>tmpfile</w:t>
      </w:r>
      <w:proofErr w:type="spellEnd"/>
      <w:r>
        <w:t>| grep -v "THREA"`</w:t>
      </w:r>
    </w:p>
    <w:p w14:paraId="3152274B" w14:textId="77777777" w:rsidR="00C46B83" w:rsidRDefault="00C46B83" w:rsidP="007B5DFC">
      <w:pPr>
        <w:pStyle w:val="afc"/>
      </w:pPr>
      <w:r>
        <w:t>do</w:t>
      </w:r>
    </w:p>
    <w:p w14:paraId="37BA454F" w14:textId="12AE2A74" w:rsidR="00C46B83" w:rsidRDefault="00C46B83" w:rsidP="007B5DFC">
      <w:pPr>
        <w:pStyle w:val="afc"/>
        <w:ind w:firstLineChars="100" w:firstLine="200"/>
      </w:pPr>
      <w:r>
        <w:t>echo $line</w:t>
      </w:r>
    </w:p>
    <w:p w14:paraId="0001B21B" w14:textId="56874F4D" w:rsidR="00C46B83" w:rsidRDefault="00C46B83" w:rsidP="007B5DFC">
      <w:pPr>
        <w:pStyle w:val="afc"/>
        <w:ind w:firstLineChars="100" w:firstLine="200"/>
      </w:pPr>
      <w:r>
        <w:t>thread=`echo $</w:t>
      </w:r>
      <w:proofErr w:type="spellStart"/>
      <w:r>
        <w:t>line|awk</w:t>
      </w:r>
      <w:proofErr w:type="spellEnd"/>
      <w:r>
        <w:t xml:space="preserve"> -F"~" '{print $1}'`</w:t>
      </w:r>
    </w:p>
    <w:p w14:paraId="5C1A7772" w14:textId="3E9F518C" w:rsidR="00C46B83" w:rsidRDefault="00C46B83" w:rsidP="007B5DFC">
      <w:pPr>
        <w:pStyle w:val="afc"/>
        <w:ind w:firstLineChars="100" w:firstLine="200"/>
      </w:pPr>
      <w:r>
        <w:t>sequence=`echo $</w:t>
      </w:r>
      <w:proofErr w:type="spellStart"/>
      <w:r>
        <w:t>line|awk</w:t>
      </w:r>
      <w:proofErr w:type="spellEnd"/>
      <w:r>
        <w:t xml:space="preserve"> -F"~" '{print $2}'`</w:t>
      </w:r>
    </w:p>
    <w:p w14:paraId="7E652EBF" w14:textId="0108448D" w:rsidR="00C46B83" w:rsidRDefault="00C46B83" w:rsidP="007B5DFC">
      <w:pPr>
        <w:pStyle w:val="afc"/>
        <w:ind w:firstLineChars="100" w:firstLine="200"/>
      </w:pPr>
      <w:r>
        <w:t>echo "thread="$</w:t>
      </w:r>
      <w:proofErr w:type="spellStart"/>
      <w:r>
        <w:t>thread",sequence</w:t>
      </w:r>
      <w:proofErr w:type="spellEnd"/>
      <w:r>
        <w:t>="$sequence</w:t>
      </w:r>
    </w:p>
    <w:p w14:paraId="0ABF5764" w14:textId="353A7CC9" w:rsidR="00C46B83" w:rsidRDefault="00C46B83" w:rsidP="007B5DFC">
      <w:pPr>
        <w:pStyle w:val="afc"/>
        <w:ind w:firstLineChars="100" w:firstLine="200"/>
      </w:pPr>
      <w:r>
        <w:t xml:space="preserve">echo  "run { \n crosscheck </w:t>
      </w:r>
      <w:proofErr w:type="spellStart"/>
      <w:r>
        <w:t>archivelog</w:t>
      </w:r>
      <w:proofErr w:type="spellEnd"/>
      <w:r>
        <w:t xml:space="preserve"> all;\n delete </w:t>
      </w:r>
      <w:proofErr w:type="spellStart"/>
      <w:r>
        <w:t>noprompt</w:t>
      </w:r>
      <w:proofErr w:type="spellEnd"/>
      <w:r>
        <w:t xml:space="preserve"> </w:t>
      </w:r>
      <w:proofErr w:type="spellStart"/>
      <w:r>
        <w:t>archivelog</w:t>
      </w:r>
      <w:proofErr w:type="spellEnd"/>
      <w:r>
        <w:t xml:space="preserve"> until sequence "$sequence " thread "$thread "; \n }"</w:t>
      </w:r>
    </w:p>
    <w:p w14:paraId="6988507F" w14:textId="1FD20144" w:rsidR="00C46B83" w:rsidRDefault="00C46B83" w:rsidP="007B5DFC">
      <w:pPr>
        <w:pStyle w:val="afc"/>
        <w:ind w:firstLineChars="100" w:firstLine="200"/>
      </w:pPr>
      <w:r>
        <w:t xml:space="preserve">echo  "run { \n crosscheck </w:t>
      </w:r>
      <w:proofErr w:type="spellStart"/>
      <w:r>
        <w:t>archivelog</w:t>
      </w:r>
      <w:proofErr w:type="spellEnd"/>
      <w:r>
        <w:t xml:space="preserve"> all;\n delete </w:t>
      </w:r>
      <w:proofErr w:type="spellStart"/>
      <w:r>
        <w:t>noprompt</w:t>
      </w:r>
      <w:proofErr w:type="spellEnd"/>
      <w:r>
        <w:t xml:space="preserve"> </w:t>
      </w:r>
      <w:proofErr w:type="spellStart"/>
      <w:r>
        <w:t>archivelog</w:t>
      </w:r>
      <w:proofErr w:type="spellEnd"/>
      <w:r>
        <w:t xml:space="preserve"> until sequence "$sequence " thread "$thread "; \n }" |</w:t>
      </w:r>
      <w:proofErr w:type="spellStart"/>
      <w:r>
        <w:t>rman</w:t>
      </w:r>
      <w:proofErr w:type="spellEnd"/>
      <w:r>
        <w:t xml:space="preserve"> target / log=/home/oracle/delarch_p012band1_`date +%y%m%d%H%M%S`.log</w:t>
      </w:r>
    </w:p>
    <w:p w14:paraId="2D8508AE" w14:textId="0F17FC15" w:rsidR="00C46B83" w:rsidRDefault="00C46B83" w:rsidP="007B5DFC">
      <w:pPr>
        <w:pStyle w:val="afc"/>
      </w:pPr>
      <w:r>
        <w:t>done</w:t>
      </w:r>
    </w:p>
    <w:p w14:paraId="043EEAAB" w14:textId="77777777" w:rsidR="009F069F" w:rsidRPr="007B5DFC" w:rsidRDefault="009F069F" w:rsidP="009F069F">
      <w:pPr>
        <w:pStyle w:val="a0"/>
        <w:ind w:leftChars="355" w:left="710" w:firstLine="1"/>
        <w:rPr>
          <w:color w:val="FF0000"/>
          <w:lang w:eastAsia="zh-CN"/>
        </w:rPr>
      </w:pPr>
      <w:r w:rsidRPr="007B5DFC">
        <w:rPr>
          <w:rFonts w:hint="eastAsia"/>
          <w:color w:val="FF0000"/>
          <w:lang w:eastAsia="zh-CN"/>
        </w:rPr>
        <w:t>【注意】</w:t>
      </w:r>
    </w:p>
    <w:p w14:paraId="262E6C99" w14:textId="65A1BB2A" w:rsidR="007B5DFC" w:rsidRPr="00F42659" w:rsidRDefault="009F069F" w:rsidP="006662A7">
      <w:pPr>
        <w:pStyle w:val="a0"/>
        <w:numPr>
          <w:ilvl w:val="0"/>
          <w:numId w:val="17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以上删除脚本仅做参考，请在测试环境进行客户化测试后使用</w:t>
      </w:r>
    </w:p>
    <w:p w14:paraId="5B50A86B" w14:textId="77777777" w:rsidR="007B5DFC" w:rsidRDefault="007B5DFC" w:rsidP="00A4708F">
      <w:pPr>
        <w:pStyle w:val="a0"/>
        <w:ind w:leftChars="355" w:left="710" w:firstLine="1"/>
        <w:rPr>
          <w:lang w:eastAsia="zh-CN"/>
        </w:rPr>
      </w:pPr>
    </w:p>
    <w:p w14:paraId="54FB0F2F" w14:textId="3960B9F4" w:rsidR="00C46B83" w:rsidRDefault="00C46B83" w:rsidP="00F42659">
      <w:pPr>
        <w:pStyle w:val="30"/>
      </w:pPr>
      <w:bookmarkStart w:id="67" w:name="_Toc99826072"/>
      <w:bookmarkStart w:id="68" w:name="_Toc99977179"/>
      <w:proofErr w:type="spellStart"/>
      <w:r>
        <w:rPr>
          <w:rFonts w:hint="eastAsia"/>
        </w:rPr>
        <w:t>查看数据文件管理方式</w:t>
      </w:r>
      <w:bookmarkEnd w:id="67"/>
      <w:bookmarkEnd w:id="68"/>
      <w:proofErr w:type="spellEnd"/>
    </w:p>
    <w:p w14:paraId="3E82590A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STANDBY_FILE_MANAGEMENT</w:t>
      </w:r>
      <w:r>
        <w:rPr>
          <w:rFonts w:hint="eastAsia"/>
          <w:lang w:eastAsia="zh-CN"/>
        </w:rPr>
        <w:t>参数控制备库数据文件的管理方式</w:t>
      </w:r>
      <w:proofErr w:type="spellEnd"/>
      <w:r>
        <w:rPr>
          <w:rFonts w:hint="eastAsia"/>
          <w:lang w:eastAsia="zh-CN"/>
        </w:rPr>
        <w:t>。</w:t>
      </w:r>
    </w:p>
    <w:p w14:paraId="299E9BBE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如果该参数设置为</w:t>
      </w:r>
      <w:proofErr w:type="spellStart"/>
      <w:r>
        <w:rPr>
          <w:rFonts w:hint="eastAsia"/>
          <w:lang w:eastAsia="zh-CN"/>
        </w:rPr>
        <w:t>AUTO</w:t>
      </w:r>
      <w:r>
        <w:rPr>
          <w:rFonts w:hint="eastAsia"/>
          <w:lang w:eastAsia="zh-CN"/>
        </w:rPr>
        <w:t>，则主库添加数据文件后，备库也会自动添加</w:t>
      </w:r>
      <w:proofErr w:type="spellEnd"/>
      <w:r>
        <w:rPr>
          <w:rFonts w:hint="eastAsia"/>
          <w:lang w:eastAsia="zh-CN"/>
        </w:rPr>
        <w:t>。</w:t>
      </w:r>
    </w:p>
    <w:p w14:paraId="44C989F6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lastRenderedPageBreak/>
        <w:t>如果设置为</w:t>
      </w:r>
      <w:proofErr w:type="spellStart"/>
      <w:r>
        <w:rPr>
          <w:rFonts w:hint="eastAsia"/>
          <w:lang w:eastAsia="zh-CN"/>
        </w:rPr>
        <w:t>MANUAL</w:t>
      </w:r>
      <w:r>
        <w:rPr>
          <w:rFonts w:hint="eastAsia"/>
          <w:lang w:eastAsia="zh-CN"/>
        </w:rPr>
        <w:t>，主库添加文件后，备库需要人工干预，才可以继续同步数据</w:t>
      </w:r>
      <w:proofErr w:type="spellEnd"/>
      <w:r>
        <w:rPr>
          <w:rFonts w:hint="eastAsia"/>
          <w:lang w:eastAsia="zh-CN"/>
        </w:rPr>
        <w:t>。</w:t>
      </w:r>
    </w:p>
    <w:p w14:paraId="02BE7637" w14:textId="5AEC80F5" w:rsidR="00C46B83" w:rsidRDefault="00827528" w:rsidP="00F42659">
      <w:pPr>
        <w:pStyle w:val="afc"/>
      </w:pPr>
      <w:r w:rsidRPr="00827528">
        <w:rPr>
          <w:b/>
        </w:rPr>
        <w:t>SQL&gt;</w:t>
      </w:r>
      <w:r w:rsidR="00152449">
        <w:t xml:space="preserve"> show </w:t>
      </w:r>
      <w:r w:rsidR="00C46B83">
        <w:t>parameter STANDBY_FILE_MANAGEMENT</w:t>
      </w:r>
    </w:p>
    <w:p w14:paraId="69FE6A59" w14:textId="77777777" w:rsidR="00BE5ADE" w:rsidRPr="007B5DFC" w:rsidRDefault="00BE5ADE" w:rsidP="00BE5ADE">
      <w:pPr>
        <w:pStyle w:val="a0"/>
        <w:ind w:leftChars="355" w:left="710" w:firstLine="1"/>
        <w:rPr>
          <w:color w:val="FF0000"/>
          <w:lang w:eastAsia="zh-CN"/>
        </w:rPr>
      </w:pPr>
      <w:r w:rsidRPr="007B5DFC">
        <w:rPr>
          <w:rFonts w:hint="eastAsia"/>
          <w:color w:val="FF0000"/>
          <w:lang w:eastAsia="zh-CN"/>
        </w:rPr>
        <w:t>【注意】</w:t>
      </w:r>
    </w:p>
    <w:p w14:paraId="14708CF4" w14:textId="09E496E6" w:rsidR="00F42659" w:rsidRPr="00BE5ADE" w:rsidRDefault="00BE5ADE" w:rsidP="006662A7">
      <w:pPr>
        <w:pStyle w:val="a0"/>
        <w:numPr>
          <w:ilvl w:val="0"/>
          <w:numId w:val="19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此参数主</w:t>
      </w:r>
      <w:r w:rsidR="00FA5892"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eastAsia="zh-CN"/>
        </w:rPr>
        <w:t>备库</w:t>
      </w:r>
      <w:r w:rsidR="00FA5892">
        <w:rPr>
          <w:rFonts w:hint="eastAsia"/>
          <w:color w:val="FF0000"/>
          <w:lang w:eastAsia="zh-CN"/>
        </w:rPr>
        <w:t>分别使用自己的</w:t>
      </w:r>
      <w:proofErr w:type="spellStart"/>
      <w:r w:rsidR="00FA5892">
        <w:rPr>
          <w:rFonts w:hint="eastAsia"/>
          <w:color w:val="FF0000"/>
          <w:lang w:eastAsia="zh-CN"/>
        </w:rPr>
        <w:t>spfile</w:t>
      </w:r>
      <w:r w:rsidR="00FA5892">
        <w:rPr>
          <w:rFonts w:hint="eastAsia"/>
          <w:color w:val="FF0000"/>
          <w:lang w:eastAsia="zh-CN"/>
        </w:rPr>
        <w:t>进行设置</w:t>
      </w:r>
      <w:proofErr w:type="spellEnd"/>
    </w:p>
    <w:p w14:paraId="5C7AB1A8" w14:textId="77777777" w:rsidR="00BE5ADE" w:rsidRDefault="00BE5ADE" w:rsidP="00A4708F">
      <w:pPr>
        <w:pStyle w:val="a0"/>
        <w:ind w:leftChars="355" w:left="710" w:firstLine="1"/>
        <w:rPr>
          <w:lang w:eastAsia="zh-CN"/>
        </w:rPr>
      </w:pPr>
    </w:p>
    <w:p w14:paraId="5FC9D945" w14:textId="3889941E" w:rsidR="00C46B83" w:rsidRDefault="00FA5892" w:rsidP="00F42659">
      <w:pPr>
        <w:pStyle w:val="30"/>
      </w:pPr>
      <w:bookmarkStart w:id="69" w:name="_Toc99826073"/>
      <w:bookmarkStart w:id="70" w:name="_Toc99977180"/>
      <w:r>
        <w:rPr>
          <w:rFonts w:hint="eastAsia"/>
          <w:lang w:eastAsia="zh-CN"/>
        </w:rPr>
        <w:t>查看</w:t>
      </w:r>
      <w:proofErr w:type="spellStart"/>
      <w:r w:rsidR="00C46B83">
        <w:rPr>
          <w:rFonts w:hint="eastAsia"/>
        </w:rPr>
        <w:t>同步</w:t>
      </w:r>
      <w:r>
        <w:rPr>
          <w:rFonts w:hint="eastAsia"/>
          <w:lang w:eastAsia="zh-CN"/>
        </w:rPr>
        <w:t>目标</w:t>
      </w:r>
      <w:r w:rsidR="00C46B83">
        <w:rPr>
          <w:rFonts w:hint="eastAsia"/>
        </w:rPr>
        <w:t>的状态</w:t>
      </w:r>
      <w:bookmarkEnd w:id="69"/>
      <w:bookmarkEnd w:id="70"/>
      <w:proofErr w:type="spellEnd"/>
    </w:p>
    <w:p w14:paraId="5DA11C3C" w14:textId="5925F8F4" w:rsidR="00C46B83" w:rsidRDefault="00827528" w:rsidP="00F42659">
      <w:pPr>
        <w:pStyle w:val="afc"/>
      </w:pPr>
      <w:r w:rsidRPr="00827528">
        <w:rPr>
          <w:b/>
        </w:rPr>
        <w:t>SQL&gt;</w:t>
      </w:r>
      <w:r w:rsidR="00C46B83">
        <w:t xml:space="preserve"> SELECT DEST_ID, APPLIED_SCN FROM V$ARCHIVE_DEST WHERE TARGET='STANDBY';</w:t>
      </w:r>
    </w:p>
    <w:p w14:paraId="08C5176C" w14:textId="77777777" w:rsidR="00C46B83" w:rsidRDefault="00C46B83" w:rsidP="00F42659">
      <w:pPr>
        <w:pStyle w:val="afc"/>
      </w:pPr>
      <w:r>
        <w:t xml:space="preserve">   </w:t>
      </w:r>
    </w:p>
    <w:p w14:paraId="0C2033C0" w14:textId="77777777" w:rsidR="00C46B83" w:rsidRDefault="00C46B83" w:rsidP="00F42659">
      <w:pPr>
        <w:pStyle w:val="afc"/>
      </w:pPr>
      <w:r>
        <w:t>DEST_ID    STATUS    APPLIED_SCN</w:t>
      </w:r>
    </w:p>
    <w:p w14:paraId="4A6DF1FD" w14:textId="77777777" w:rsidR="00C46B83" w:rsidRDefault="00C46B83" w:rsidP="00F42659">
      <w:pPr>
        <w:pStyle w:val="afc"/>
      </w:pPr>
      <w:r>
        <w:t>---------- --------- -----------</w:t>
      </w:r>
    </w:p>
    <w:p w14:paraId="76E95B50" w14:textId="77777777" w:rsidR="00C46B83" w:rsidRDefault="00C46B83" w:rsidP="00F42659">
      <w:pPr>
        <w:pStyle w:val="afc"/>
      </w:pPr>
      <w:r>
        <w:t>2          VALID     439054</w:t>
      </w:r>
    </w:p>
    <w:p w14:paraId="7160F52F" w14:textId="77777777" w:rsidR="00C46B83" w:rsidRDefault="00C46B83" w:rsidP="00F42659">
      <w:pPr>
        <w:pStyle w:val="afc"/>
      </w:pPr>
      <w:r>
        <w:t>3          VALID     439054</w:t>
      </w:r>
    </w:p>
    <w:p w14:paraId="2FAB0649" w14:textId="3F019E5F" w:rsidR="00C46B83" w:rsidRDefault="00FA5892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输出</w:t>
      </w:r>
      <w:r w:rsidR="00C46B83">
        <w:rPr>
          <w:rFonts w:hint="eastAsia"/>
          <w:lang w:eastAsia="zh-CN"/>
        </w:rPr>
        <w:t>说明：</w:t>
      </w:r>
    </w:p>
    <w:p w14:paraId="4F1CDBE3" w14:textId="77777777" w:rsidR="00C46B83" w:rsidRDefault="00C46B83" w:rsidP="006662A7">
      <w:pPr>
        <w:pStyle w:val="a0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对于物理和逻辑备库，</w:t>
      </w:r>
      <w:proofErr w:type="spellStart"/>
      <w:r>
        <w:rPr>
          <w:rFonts w:hint="eastAsia"/>
          <w:lang w:eastAsia="zh-CN"/>
        </w:rPr>
        <w:t>APPLIED_SCN</w:t>
      </w:r>
      <w:r>
        <w:rPr>
          <w:rFonts w:hint="eastAsia"/>
          <w:lang w:eastAsia="zh-CN"/>
        </w:rPr>
        <w:t>表示备库已经</w:t>
      </w:r>
      <w:r>
        <w:rPr>
          <w:rFonts w:hint="eastAsia"/>
          <w:lang w:eastAsia="zh-CN"/>
        </w:rPr>
        <w:t>apply</w:t>
      </w:r>
      <w:r>
        <w:rPr>
          <w:rFonts w:hint="eastAsia"/>
          <w:lang w:eastAsia="zh-CN"/>
        </w:rPr>
        <w:t>到的</w:t>
      </w:r>
      <w:proofErr w:type="spellEnd"/>
      <w:r>
        <w:rPr>
          <w:rFonts w:hint="eastAsia"/>
          <w:lang w:eastAsia="zh-CN"/>
        </w:rPr>
        <w:t>SCN</w:t>
      </w:r>
      <w:r>
        <w:rPr>
          <w:rFonts w:hint="eastAsia"/>
          <w:lang w:eastAsia="zh-CN"/>
        </w:rPr>
        <w:t>。</w:t>
      </w:r>
    </w:p>
    <w:p w14:paraId="212C643D" w14:textId="77777777" w:rsidR="00C46B83" w:rsidRDefault="00C46B83" w:rsidP="006662A7">
      <w:pPr>
        <w:pStyle w:val="a0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对于</w:t>
      </w:r>
      <w:r>
        <w:rPr>
          <w:rFonts w:hint="eastAsia"/>
          <w:lang w:eastAsia="zh-CN"/>
        </w:rPr>
        <w:t>SNAPSHOT STANDBY</w:t>
      </w:r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APPLIED_SCN</w:t>
      </w:r>
      <w:r>
        <w:rPr>
          <w:rFonts w:hint="eastAsia"/>
          <w:lang w:eastAsia="zh-CN"/>
        </w:rPr>
        <w:t>表示这个备库变成</w:t>
      </w:r>
      <w:proofErr w:type="spellEnd"/>
      <w:r>
        <w:rPr>
          <w:rFonts w:hint="eastAsia"/>
          <w:lang w:eastAsia="zh-CN"/>
        </w:rPr>
        <w:t xml:space="preserve">SNAPSHOT </w:t>
      </w:r>
      <w:proofErr w:type="spellStart"/>
      <w:r>
        <w:rPr>
          <w:rFonts w:hint="eastAsia"/>
          <w:lang w:eastAsia="zh-CN"/>
        </w:rPr>
        <w:t>STANDBY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apply</w:t>
      </w:r>
      <w:r>
        <w:rPr>
          <w:rFonts w:hint="eastAsia"/>
          <w:lang w:eastAsia="zh-CN"/>
        </w:rPr>
        <w:t>到的</w:t>
      </w:r>
      <w:proofErr w:type="spellEnd"/>
      <w:r>
        <w:rPr>
          <w:rFonts w:hint="eastAsia"/>
          <w:lang w:eastAsia="zh-CN"/>
        </w:rPr>
        <w:t>SCN</w:t>
      </w:r>
      <w:r>
        <w:rPr>
          <w:rFonts w:hint="eastAsia"/>
          <w:lang w:eastAsia="zh-CN"/>
        </w:rPr>
        <w:t>。</w:t>
      </w:r>
    </w:p>
    <w:p w14:paraId="43F7B849" w14:textId="77777777" w:rsidR="00FA5892" w:rsidRDefault="00FA5892" w:rsidP="00A4708F">
      <w:pPr>
        <w:pStyle w:val="a0"/>
        <w:ind w:leftChars="355" w:left="710" w:firstLine="1"/>
        <w:rPr>
          <w:lang w:eastAsia="zh-CN"/>
        </w:rPr>
      </w:pPr>
    </w:p>
    <w:p w14:paraId="3F0E4AA8" w14:textId="282BFCE4" w:rsidR="00C46B83" w:rsidRDefault="00C46B83" w:rsidP="00FA5892">
      <w:pPr>
        <w:pStyle w:val="30"/>
      </w:pPr>
      <w:bookmarkStart w:id="71" w:name="_Toc99826074"/>
      <w:bookmarkStart w:id="72" w:name="_Toc99977181"/>
      <w:proofErr w:type="spellStart"/>
      <w:r>
        <w:rPr>
          <w:rFonts w:hint="eastAsia"/>
        </w:rPr>
        <w:t>查看同步延迟</w:t>
      </w:r>
      <w:proofErr w:type="spellEnd"/>
      <w:r w:rsidR="00B55C90">
        <w:rPr>
          <w:rFonts w:hint="eastAsia"/>
          <w:lang w:eastAsia="zh-CN"/>
        </w:rPr>
        <w:t>（备库运行）</w:t>
      </w:r>
      <w:bookmarkEnd w:id="71"/>
      <w:bookmarkEnd w:id="72"/>
    </w:p>
    <w:p w14:paraId="2252E859" w14:textId="633D3D41" w:rsidR="00C46B83" w:rsidRDefault="00827528" w:rsidP="00FA5892">
      <w:pPr>
        <w:pStyle w:val="afc"/>
      </w:pPr>
      <w:r w:rsidRPr="00827528">
        <w:rPr>
          <w:b/>
        </w:rPr>
        <w:t>SQL&gt;</w:t>
      </w:r>
      <w:r w:rsidR="00C46B83">
        <w:t xml:space="preserve"> SELECT name, value, </w:t>
      </w:r>
      <w:proofErr w:type="spellStart"/>
      <w:r w:rsidR="00C46B83">
        <w:t>datum_time</w:t>
      </w:r>
      <w:proofErr w:type="spellEnd"/>
      <w:r w:rsidR="00C46B83">
        <w:t xml:space="preserve">, </w:t>
      </w:r>
      <w:proofErr w:type="spellStart"/>
      <w:r w:rsidR="00C46B83">
        <w:t>time_computed</w:t>
      </w:r>
      <w:proofErr w:type="spellEnd"/>
      <w:r w:rsidR="00C46B83">
        <w:t xml:space="preserve"> FROM V$DATAGUARD_STATS WHERE name like 'apply lag';</w:t>
      </w:r>
    </w:p>
    <w:p w14:paraId="61A86596" w14:textId="77777777" w:rsidR="00C46B83" w:rsidRDefault="00C46B83" w:rsidP="00FA5892">
      <w:pPr>
        <w:pStyle w:val="afc"/>
      </w:pPr>
      <w:r>
        <w:t xml:space="preserve">     </w:t>
      </w:r>
    </w:p>
    <w:p w14:paraId="144E21BB" w14:textId="77777777" w:rsidR="00C46B83" w:rsidRDefault="00C46B83" w:rsidP="00FA5892">
      <w:pPr>
        <w:pStyle w:val="afc"/>
      </w:pPr>
      <w:r>
        <w:t xml:space="preserve">    NAME    VALUE      DATUM_TIME     TIME_COMPUTED</w:t>
      </w:r>
    </w:p>
    <w:p w14:paraId="1470CE8A" w14:textId="77777777" w:rsidR="00C46B83" w:rsidRDefault="00C46B83" w:rsidP="00FA5892">
      <w:pPr>
        <w:pStyle w:val="afc"/>
      </w:pPr>
      <w:r>
        <w:t xml:space="preserve">    ---------    -------------    -------------------     -------------------</w:t>
      </w:r>
    </w:p>
    <w:p w14:paraId="46B0422C" w14:textId="77777777" w:rsidR="00C46B83" w:rsidRDefault="00C46B83" w:rsidP="00FA5892">
      <w:pPr>
        <w:pStyle w:val="afc"/>
      </w:pPr>
      <w:r>
        <w:t xml:space="preserve">    apply lag    +00 00:00:00     10/22/2020 08:54:16     10/22/2020 08:54:17</w:t>
      </w:r>
    </w:p>
    <w:p w14:paraId="3D180841" w14:textId="77777777" w:rsidR="00FA5892" w:rsidRDefault="00FA5892" w:rsidP="00A4708F">
      <w:pPr>
        <w:pStyle w:val="a0"/>
        <w:ind w:leftChars="355" w:left="710" w:firstLine="1"/>
        <w:rPr>
          <w:lang w:eastAsia="zh-CN"/>
        </w:rPr>
      </w:pPr>
    </w:p>
    <w:p w14:paraId="72E77B1B" w14:textId="64899C08" w:rsidR="00C46B83" w:rsidRDefault="00C46B83" w:rsidP="00705F48">
      <w:pPr>
        <w:pStyle w:val="30"/>
      </w:pPr>
      <w:bookmarkStart w:id="73" w:name="_Toc99826075"/>
      <w:bookmarkStart w:id="74" w:name="_Toc99977182"/>
      <w:proofErr w:type="spellStart"/>
      <w:r>
        <w:rPr>
          <w:rFonts w:hint="eastAsia"/>
        </w:rPr>
        <w:t>查看同步进程的状态</w:t>
      </w:r>
      <w:r w:rsidR="00705F48">
        <w:rPr>
          <w:rFonts w:hint="eastAsia"/>
        </w:rPr>
        <w:t>（备库运行</w:t>
      </w:r>
      <w:proofErr w:type="spellEnd"/>
      <w:r w:rsidR="00705F48">
        <w:rPr>
          <w:rFonts w:hint="eastAsia"/>
        </w:rPr>
        <w:t>）</w:t>
      </w:r>
      <w:bookmarkEnd w:id="73"/>
      <w:bookmarkEnd w:id="74"/>
    </w:p>
    <w:p w14:paraId="356AB4F1" w14:textId="758F5D9F" w:rsidR="00C46B83" w:rsidRDefault="00827528" w:rsidP="00705F48">
      <w:pPr>
        <w:pStyle w:val="afc"/>
      </w:pPr>
      <w:r w:rsidRPr="00827528">
        <w:rPr>
          <w:b/>
        </w:rPr>
        <w:t>SQL&gt;</w:t>
      </w:r>
      <w:r w:rsidR="00C46B83">
        <w:t xml:space="preserve"> SELECT PROCESS, STATUS, THREAD#, SEQUENCE#, BLOCK#, BLOCKS FROM V$MANAGED_STANDBY;</w:t>
      </w:r>
    </w:p>
    <w:p w14:paraId="59AC5E63" w14:textId="77777777" w:rsidR="00C46B83" w:rsidRDefault="00C46B83" w:rsidP="00705F48">
      <w:pPr>
        <w:pStyle w:val="afc"/>
      </w:pPr>
      <w:r>
        <w:t xml:space="preserve"> </w:t>
      </w:r>
    </w:p>
    <w:p w14:paraId="44ADD7D4" w14:textId="77777777" w:rsidR="00C46B83" w:rsidRDefault="00C46B83" w:rsidP="00705F48">
      <w:pPr>
        <w:pStyle w:val="afc"/>
      </w:pPr>
      <w:r>
        <w:t>PROCESS STATUS       THREAD#    SEQUENCE#  BLOCK#     BLOCKS</w:t>
      </w:r>
    </w:p>
    <w:p w14:paraId="5C3DAE04" w14:textId="77777777" w:rsidR="00C46B83" w:rsidRDefault="00C46B83" w:rsidP="00705F48">
      <w:pPr>
        <w:pStyle w:val="afc"/>
      </w:pPr>
      <w:r>
        <w:t>------- ------------ ---------- ---------- ---------- ----------</w:t>
      </w:r>
    </w:p>
    <w:p w14:paraId="4549ACAA" w14:textId="77777777" w:rsidR="00C46B83" w:rsidRDefault="00C46B83" w:rsidP="00705F48">
      <w:pPr>
        <w:pStyle w:val="afc"/>
      </w:pPr>
      <w:r>
        <w:t>RFS     ATTACHED     1          947        72         72</w:t>
      </w:r>
    </w:p>
    <w:p w14:paraId="3671CE19" w14:textId="77777777" w:rsidR="00C46B83" w:rsidRDefault="00C46B83" w:rsidP="00705F48">
      <w:pPr>
        <w:pStyle w:val="afc"/>
      </w:pPr>
      <w:r>
        <w:t>MRP0    APPLYING_LOG 1          946        10         72</w:t>
      </w:r>
    </w:p>
    <w:p w14:paraId="46FC74D7" w14:textId="31A63AC0" w:rsidR="00C46B83" w:rsidRDefault="00705F48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输出</w:t>
      </w:r>
      <w:r w:rsidR="00C46B83">
        <w:rPr>
          <w:rFonts w:hint="eastAsia"/>
          <w:lang w:eastAsia="zh-CN"/>
        </w:rPr>
        <w:t>说明：</w:t>
      </w:r>
    </w:p>
    <w:p w14:paraId="5E1B3B30" w14:textId="77777777" w:rsidR="00C46B83" w:rsidRDefault="00C46B83" w:rsidP="006662A7">
      <w:pPr>
        <w:pStyle w:val="a0"/>
        <w:numPr>
          <w:ilvl w:val="0"/>
          <w:numId w:val="21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RFS</w:t>
      </w:r>
      <w:r>
        <w:rPr>
          <w:rFonts w:hint="eastAsia"/>
          <w:lang w:eastAsia="zh-CN"/>
        </w:rPr>
        <w:t>进程用来接收主库发来的归档，上面例子中已经完成接收实例</w:t>
      </w:r>
      <w:proofErr w:type="spellEnd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947</w:t>
      </w:r>
      <w:r>
        <w:rPr>
          <w:rFonts w:hint="eastAsia"/>
          <w:lang w:eastAsia="zh-CN"/>
        </w:rPr>
        <w:t>号归档，一共接收了</w:t>
      </w:r>
      <w:r>
        <w:rPr>
          <w:rFonts w:hint="eastAsia"/>
          <w:lang w:eastAsia="zh-CN"/>
        </w:rPr>
        <w:t>72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block</w:t>
      </w:r>
      <w:r>
        <w:rPr>
          <w:rFonts w:hint="eastAsia"/>
          <w:lang w:eastAsia="zh-CN"/>
        </w:rPr>
        <w:t>。</w:t>
      </w:r>
    </w:p>
    <w:p w14:paraId="55BA8D88" w14:textId="77777777" w:rsidR="00C46B83" w:rsidRDefault="00C46B83" w:rsidP="006662A7">
      <w:pPr>
        <w:pStyle w:val="a0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MRP0</w:t>
      </w:r>
      <w:r>
        <w:rPr>
          <w:rFonts w:hint="eastAsia"/>
          <w:lang w:eastAsia="zh-CN"/>
        </w:rPr>
        <w:t>进程用来</w:t>
      </w:r>
      <w:proofErr w:type="spellStart"/>
      <w:r>
        <w:rPr>
          <w:rFonts w:hint="eastAsia"/>
          <w:lang w:eastAsia="zh-CN"/>
        </w:rPr>
        <w:t>apply</w:t>
      </w:r>
      <w:r>
        <w:rPr>
          <w:rFonts w:hint="eastAsia"/>
          <w:lang w:eastAsia="zh-CN"/>
        </w:rPr>
        <w:t>归档，上面例子中已经应用到这个归档的第</w:t>
      </w:r>
      <w:proofErr w:type="spellEnd"/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block</w:t>
      </w:r>
      <w:r>
        <w:rPr>
          <w:rFonts w:hint="eastAsia"/>
          <w:lang w:eastAsia="zh-CN"/>
        </w:rPr>
        <w:t>。</w:t>
      </w:r>
    </w:p>
    <w:p w14:paraId="70D4863A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</w:p>
    <w:p w14:paraId="242E4786" w14:textId="6D905A80" w:rsidR="00C46B83" w:rsidRDefault="00C46B83" w:rsidP="00705F48">
      <w:pPr>
        <w:pStyle w:val="10"/>
      </w:pPr>
      <w:bookmarkStart w:id="75" w:name="_Toc99826076"/>
      <w:bookmarkStart w:id="76" w:name="_Toc99977183"/>
      <w:r>
        <w:rPr>
          <w:rFonts w:hint="eastAsia"/>
        </w:rPr>
        <w:lastRenderedPageBreak/>
        <w:t>日常运维-工具</w:t>
      </w:r>
      <w:r w:rsidR="00293B73">
        <w:rPr>
          <w:rFonts w:hint="eastAsia"/>
        </w:rPr>
        <w:t>介绍</w:t>
      </w:r>
      <w:bookmarkEnd w:id="75"/>
      <w:bookmarkEnd w:id="76"/>
    </w:p>
    <w:p w14:paraId="1E7A9B40" w14:textId="668EAD7E" w:rsidR="00C46B83" w:rsidRDefault="00C46B83" w:rsidP="00705F48">
      <w:pPr>
        <w:pStyle w:val="20"/>
      </w:pPr>
      <w:bookmarkStart w:id="77" w:name="_Toc99826077"/>
      <w:bookmarkStart w:id="78" w:name="_Toc99977184"/>
      <w:proofErr w:type="spellStart"/>
      <w:r>
        <w:rPr>
          <w:rFonts w:hint="eastAsia"/>
        </w:rPr>
        <w:t>OSW</w:t>
      </w:r>
      <w:r w:rsidR="00705F48">
        <w:rPr>
          <w:rFonts w:hint="eastAsia"/>
          <w:lang w:eastAsia="zh-CN"/>
        </w:rPr>
        <w:t>atcher</w:t>
      </w:r>
      <w:proofErr w:type="spellEnd"/>
      <w:r w:rsidR="00705F48">
        <w:rPr>
          <w:rFonts w:hint="eastAsia"/>
          <w:lang w:eastAsia="zh-CN"/>
        </w:rPr>
        <w:t>（</w:t>
      </w:r>
      <w:r w:rsidR="00705F48">
        <w:rPr>
          <w:rFonts w:hint="eastAsia"/>
          <w:lang w:eastAsia="zh-CN"/>
        </w:rPr>
        <w:t>O</w:t>
      </w:r>
      <w:r w:rsidR="00705F48">
        <w:rPr>
          <w:lang w:eastAsia="zh-CN"/>
        </w:rPr>
        <w:t>SW</w:t>
      </w:r>
      <w:r w:rsidR="00705F48">
        <w:rPr>
          <w:rFonts w:hint="eastAsia"/>
          <w:lang w:eastAsia="zh-CN"/>
        </w:rPr>
        <w:t>）</w:t>
      </w:r>
      <w:bookmarkEnd w:id="77"/>
      <w:bookmarkEnd w:id="78"/>
    </w:p>
    <w:p w14:paraId="60A2A93C" w14:textId="77777777" w:rsidR="00C46B83" w:rsidRDefault="00C46B83" w:rsidP="00705F48">
      <w:pPr>
        <w:pStyle w:val="30"/>
      </w:pPr>
      <w:bookmarkStart w:id="79" w:name="_Toc99826078"/>
      <w:bookmarkStart w:id="80" w:name="_Toc99977185"/>
      <w:proofErr w:type="spellStart"/>
      <w:r>
        <w:rPr>
          <w:rFonts w:hint="eastAsia"/>
        </w:rPr>
        <w:t>简介</w:t>
      </w:r>
      <w:bookmarkEnd w:id="79"/>
      <w:bookmarkEnd w:id="80"/>
      <w:proofErr w:type="spellEnd"/>
    </w:p>
    <w:p w14:paraId="5B434B78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OSWatcher</w:t>
      </w:r>
      <w:proofErr w:type="spellEnd"/>
      <w:r>
        <w:rPr>
          <w:rFonts w:hint="eastAsia"/>
          <w:lang w:eastAsia="zh-CN"/>
        </w:rPr>
        <w:t xml:space="preserve"> Black Box (</w:t>
      </w:r>
      <w:proofErr w:type="spellStart"/>
      <w:r>
        <w:rPr>
          <w:rFonts w:hint="eastAsia"/>
          <w:lang w:eastAsia="zh-CN"/>
        </w:rPr>
        <w:t>OSWbb</w:t>
      </w:r>
      <w:proofErr w:type="spellEnd"/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Oracle</w:t>
      </w:r>
      <w:r>
        <w:rPr>
          <w:rFonts w:hint="eastAsia"/>
          <w:lang w:eastAsia="zh-CN"/>
        </w:rPr>
        <w:t>开发、提供的一个小巧，但是实用、强大的系统工具，它可以用来抓取操作系统的性能指标，用于辅助监控系统的资源使用。其安装部署、卸载都非常简单；资源消耗也比较小，原理也十分简单，它通过调用</w:t>
      </w:r>
      <w:proofErr w:type="spellStart"/>
      <w:r>
        <w:rPr>
          <w:rFonts w:hint="eastAsia"/>
          <w:lang w:eastAsia="zh-CN"/>
        </w:rPr>
        <w:t>OS</w:t>
      </w:r>
      <w:r>
        <w:rPr>
          <w:rFonts w:hint="eastAsia"/>
          <w:lang w:eastAsia="zh-CN"/>
        </w:rPr>
        <w:t>的的一些命令</w:t>
      </w:r>
      <w:proofErr w:type="spellEnd"/>
      <w:r>
        <w:rPr>
          <w:rFonts w:hint="eastAsia"/>
          <w:lang w:eastAsia="zh-CN"/>
        </w:rPr>
        <w:t>（例如</w:t>
      </w:r>
      <w:proofErr w:type="spellStart"/>
      <w:r>
        <w:rPr>
          <w:rFonts w:hint="eastAsia"/>
          <w:lang w:eastAsia="zh-CN"/>
        </w:rPr>
        <w:t>vmstat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iostat</w:t>
      </w:r>
      <w:r>
        <w:rPr>
          <w:rFonts w:hint="eastAsia"/>
          <w:lang w:eastAsia="zh-CN"/>
        </w:rPr>
        <w:t>等</w:t>
      </w:r>
      <w:proofErr w:type="spellEnd"/>
      <w:r>
        <w:rPr>
          <w:rFonts w:hint="eastAsia"/>
          <w:lang w:eastAsia="zh-CN"/>
        </w:rPr>
        <w:t>）来采集、存储</w:t>
      </w:r>
      <w:r>
        <w:rPr>
          <w:rFonts w:hint="eastAsia"/>
          <w:lang w:eastAsia="zh-CN"/>
        </w:rPr>
        <w:t>CPU/Memory/Swap/Disk IO/</w:t>
      </w:r>
      <w:proofErr w:type="spellStart"/>
      <w:r>
        <w:rPr>
          <w:rFonts w:hint="eastAsia"/>
          <w:lang w:eastAsia="zh-CN"/>
        </w:rPr>
        <w:t>Network</w:t>
      </w:r>
      <w:r>
        <w:rPr>
          <w:rFonts w:hint="eastAsia"/>
          <w:lang w:eastAsia="zh-CN"/>
        </w:rPr>
        <w:t>相关数据。安装和运行</w:t>
      </w:r>
      <w:r>
        <w:rPr>
          <w:rFonts w:hint="eastAsia"/>
          <w:lang w:eastAsia="zh-CN"/>
        </w:rPr>
        <w:t>OSWbba</w:t>
      </w:r>
      <w:r>
        <w:rPr>
          <w:rFonts w:hint="eastAsia"/>
          <w:lang w:eastAsia="zh-CN"/>
        </w:rPr>
        <w:t>可以帮助在性能诊断时提供丰富多样的各类性能数据、图文报表支持</w:t>
      </w:r>
      <w:proofErr w:type="spellEnd"/>
      <w:r>
        <w:rPr>
          <w:rFonts w:hint="eastAsia"/>
          <w:lang w:eastAsia="zh-CN"/>
        </w:rPr>
        <w:t>。</w:t>
      </w:r>
    </w:p>
    <w:p w14:paraId="3FB33148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主要是用户监控</w:t>
      </w:r>
      <w:r>
        <w:rPr>
          <w:rFonts w:hint="eastAsia"/>
          <w:lang w:eastAsia="zh-CN"/>
        </w:rPr>
        <w:t>OS</w:t>
      </w:r>
      <w:r>
        <w:rPr>
          <w:rFonts w:hint="eastAsia"/>
          <w:lang w:eastAsia="zh-CN"/>
        </w:rPr>
        <w:t>的资源情况，在平常工作中，经常涉及到事后分析问题，要想查看以前</w:t>
      </w:r>
      <w:r>
        <w:rPr>
          <w:rFonts w:hint="eastAsia"/>
          <w:lang w:eastAsia="zh-CN"/>
        </w:rPr>
        <w:t>OS</w:t>
      </w:r>
      <w:r>
        <w:rPr>
          <w:rFonts w:hint="eastAsia"/>
          <w:lang w:eastAsia="zh-CN"/>
        </w:rPr>
        <w:t>的资源情况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就可以派上用场。在一些案例中，经常会有由于没有安装</w:t>
      </w:r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而导致无法得出根因的情况，所以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对于分析问题，非常重要</w:t>
      </w:r>
      <w:proofErr w:type="spellEnd"/>
      <w:r>
        <w:rPr>
          <w:rFonts w:hint="eastAsia"/>
          <w:lang w:eastAsia="zh-CN"/>
        </w:rPr>
        <w:t>。</w:t>
      </w:r>
    </w:p>
    <w:p w14:paraId="58766634" w14:textId="5A32B460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关于</w:t>
      </w: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的英文介绍和安装包下载，可见</w:t>
      </w:r>
      <w:proofErr w:type="spellEnd"/>
      <w:r>
        <w:rPr>
          <w:rFonts w:hint="eastAsia"/>
          <w:lang w:eastAsia="zh-CN"/>
        </w:rPr>
        <w:t>MOS</w:t>
      </w:r>
      <w:r>
        <w:rPr>
          <w:rFonts w:hint="eastAsia"/>
          <w:lang w:eastAsia="zh-CN"/>
        </w:rPr>
        <w:t>《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OSWatcher</w:t>
      </w:r>
      <w:proofErr w:type="spellEnd"/>
      <w:r>
        <w:rPr>
          <w:rFonts w:hint="eastAsia"/>
          <w:lang w:eastAsia="zh-CN"/>
        </w:rPr>
        <w:t xml:space="preserve"> (Includes: [Video]) (Doc ID 301137.1)</w:t>
      </w:r>
      <w:r>
        <w:rPr>
          <w:rFonts w:hint="eastAsia"/>
          <w:lang w:eastAsia="zh-CN"/>
        </w:rPr>
        <w:t>》。</w:t>
      </w:r>
    </w:p>
    <w:p w14:paraId="663EA821" w14:textId="77777777" w:rsidR="006550B1" w:rsidRDefault="006550B1" w:rsidP="00A4708F">
      <w:pPr>
        <w:pStyle w:val="a0"/>
        <w:ind w:leftChars="355" w:left="710" w:firstLine="1"/>
        <w:rPr>
          <w:lang w:eastAsia="zh-CN"/>
        </w:rPr>
      </w:pPr>
    </w:p>
    <w:p w14:paraId="513BCAEE" w14:textId="038E0ADF" w:rsidR="00C46B83" w:rsidRDefault="006550B1" w:rsidP="006550B1">
      <w:pPr>
        <w:pStyle w:val="30"/>
      </w:pPr>
      <w:bookmarkStart w:id="81" w:name="_Toc99826079"/>
      <w:bookmarkStart w:id="82" w:name="_Toc99977186"/>
      <w:proofErr w:type="spellStart"/>
      <w:r>
        <w:t>AHF</w:t>
      </w:r>
      <w:r>
        <w:rPr>
          <w:rFonts w:hint="eastAsia"/>
          <w:lang w:eastAsia="zh-CN"/>
        </w:rPr>
        <w:t>中</w:t>
      </w:r>
      <w:r w:rsidR="00C46B83">
        <w:rPr>
          <w:rFonts w:hint="eastAsia"/>
        </w:rPr>
        <w:t>自带</w:t>
      </w:r>
      <w:r w:rsidR="00C46B83">
        <w:rPr>
          <w:rFonts w:hint="eastAsia"/>
        </w:rPr>
        <w:t>OSW</w:t>
      </w:r>
      <w:r w:rsidR="00025D60">
        <w:rPr>
          <w:rFonts w:hint="eastAsia"/>
          <w:lang w:eastAsia="zh-CN"/>
        </w:rPr>
        <w:t>使用</w:t>
      </w:r>
      <w:bookmarkEnd w:id="81"/>
      <w:bookmarkEnd w:id="82"/>
      <w:proofErr w:type="spellEnd"/>
    </w:p>
    <w:p w14:paraId="7DE4F7D4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在配置</w:t>
      </w: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时可以选择使用</w:t>
      </w:r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自带的</w:t>
      </w:r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，如果想停掉，则使用下面命令</w:t>
      </w:r>
      <w:proofErr w:type="spellEnd"/>
      <w:r>
        <w:rPr>
          <w:rFonts w:hint="eastAsia"/>
          <w:lang w:eastAsia="zh-CN"/>
        </w:rPr>
        <w:t>：</w:t>
      </w:r>
    </w:p>
    <w:p w14:paraId="54048B62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lang w:eastAsia="zh-CN"/>
        </w:rPr>
        <w:t xml:space="preserve">/oracle/app/11.2.0/grid/tfa/cxecif07/tfa_home/bin/tfactl.pl stop </w:t>
      </w:r>
      <w:proofErr w:type="spellStart"/>
      <w:r>
        <w:rPr>
          <w:lang w:eastAsia="zh-CN"/>
        </w:rPr>
        <w:t>oswbb</w:t>
      </w:r>
      <w:proofErr w:type="spellEnd"/>
    </w:p>
    <w:p w14:paraId="4D6402BF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绝对路径可以根据自己的环境进行修改。</w:t>
      </w:r>
    </w:p>
    <w:p w14:paraId="028BF86D" w14:textId="77777777" w:rsidR="006550B1" w:rsidRDefault="006550B1" w:rsidP="00A4708F">
      <w:pPr>
        <w:pStyle w:val="a0"/>
        <w:ind w:leftChars="355" w:left="710" w:firstLine="1"/>
        <w:rPr>
          <w:lang w:eastAsia="zh-CN"/>
        </w:rPr>
      </w:pPr>
    </w:p>
    <w:p w14:paraId="10CA328E" w14:textId="6C4F5BEC" w:rsidR="00C46B83" w:rsidRDefault="00C46B83" w:rsidP="006550B1">
      <w:pPr>
        <w:pStyle w:val="30"/>
      </w:pPr>
      <w:bookmarkStart w:id="83" w:name="_Toc99826080"/>
      <w:bookmarkStart w:id="84" w:name="_Toc99977187"/>
      <w:proofErr w:type="spellStart"/>
      <w:r>
        <w:rPr>
          <w:rFonts w:hint="eastAsia"/>
        </w:rPr>
        <w:t>单独安装</w:t>
      </w:r>
      <w:r w:rsidR="002F399B">
        <w:rPr>
          <w:rFonts w:hint="eastAsia"/>
          <w:lang w:eastAsia="zh-CN"/>
        </w:rPr>
        <w:t>OSW</w:t>
      </w:r>
      <w:r w:rsidR="00025D60">
        <w:rPr>
          <w:rFonts w:hint="eastAsia"/>
          <w:lang w:eastAsia="zh-CN"/>
        </w:rPr>
        <w:t>使用</w:t>
      </w:r>
      <w:bookmarkEnd w:id="83"/>
      <w:bookmarkEnd w:id="84"/>
      <w:proofErr w:type="spellEnd"/>
    </w:p>
    <w:p w14:paraId="790C7D7D" w14:textId="6BFA69EF" w:rsidR="002F399B" w:rsidRDefault="00C46B83" w:rsidP="006662A7">
      <w:pPr>
        <w:pStyle w:val="4"/>
        <w:numPr>
          <w:ilvl w:val="0"/>
          <w:numId w:val="22"/>
        </w:numPr>
      </w:pPr>
      <w:r>
        <w:rPr>
          <w:rFonts w:hint="eastAsia"/>
        </w:rPr>
        <w:t>下载</w:t>
      </w:r>
    </w:p>
    <w:p w14:paraId="38022AE8" w14:textId="334ADD5A" w:rsidR="00C46B83" w:rsidRDefault="00C46B83" w:rsidP="006662A7">
      <w:pPr>
        <w:pStyle w:val="4"/>
        <w:numPr>
          <w:ilvl w:val="0"/>
          <w:numId w:val="22"/>
        </w:numPr>
      </w:pPr>
      <w:r>
        <w:rPr>
          <w:rFonts w:hint="eastAsia"/>
        </w:rPr>
        <w:t>安装</w:t>
      </w:r>
      <w:r w:rsidR="002F399B">
        <w:rPr>
          <w:rFonts w:hint="eastAsia"/>
        </w:rPr>
        <w:t>部署</w:t>
      </w:r>
    </w:p>
    <w:p w14:paraId="4634DE66" w14:textId="77777777" w:rsidR="00C46B83" w:rsidRDefault="00C46B83" w:rsidP="002F399B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进入</w:t>
      </w:r>
      <w:proofErr w:type="spellStart"/>
      <w:r>
        <w:rPr>
          <w:rFonts w:hint="eastAsia"/>
          <w:lang w:eastAsia="zh-CN"/>
        </w:rPr>
        <w:t>oswbb</w:t>
      </w:r>
      <w:r>
        <w:rPr>
          <w:rFonts w:hint="eastAsia"/>
          <w:lang w:eastAsia="zh-CN"/>
        </w:rPr>
        <w:t>目录</w:t>
      </w:r>
      <w:proofErr w:type="spellEnd"/>
    </w:p>
    <w:p w14:paraId="7544B9E8" w14:textId="77777777" w:rsidR="00C46B83" w:rsidRDefault="00C46B83" w:rsidP="002F399B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编辑</w:t>
      </w:r>
      <w:proofErr w:type="spellStart"/>
      <w:r>
        <w:rPr>
          <w:rFonts w:hint="eastAsia"/>
          <w:lang w:eastAsia="zh-CN"/>
        </w:rPr>
        <w:t>private.net</w:t>
      </w:r>
      <w:r>
        <w:rPr>
          <w:rFonts w:hint="eastAsia"/>
          <w:lang w:eastAsia="zh-CN"/>
        </w:rPr>
        <w:t>文件，该文件是监控</w:t>
      </w:r>
      <w:r>
        <w:rPr>
          <w:rFonts w:hint="eastAsia"/>
          <w:lang w:eastAsia="zh-CN"/>
        </w:rPr>
        <w:t>RAC</w:t>
      </w:r>
      <w:r>
        <w:rPr>
          <w:rFonts w:hint="eastAsia"/>
          <w:lang w:eastAsia="zh-CN"/>
        </w:rPr>
        <w:t>节点之间心跳情况，默认不配置，需要手工编辑，对于不同平台，内容不同，以两节点</w:t>
      </w:r>
      <w:r>
        <w:rPr>
          <w:rFonts w:hint="eastAsia"/>
          <w:lang w:eastAsia="zh-CN"/>
        </w:rPr>
        <w:t>RAC</w:t>
      </w:r>
      <w:r>
        <w:rPr>
          <w:rFonts w:hint="eastAsia"/>
          <w:lang w:eastAsia="zh-CN"/>
        </w:rPr>
        <w:t>为例，下方涉及的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为私网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，如下</w:t>
      </w:r>
      <w:proofErr w:type="spellEnd"/>
      <w:r>
        <w:rPr>
          <w:rFonts w:hint="eastAsia"/>
          <w:lang w:eastAsia="zh-CN"/>
        </w:rPr>
        <w:t>：</w:t>
      </w:r>
    </w:p>
    <w:p w14:paraId="689CE4BA" w14:textId="77777777" w:rsidR="00C46B83" w:rsidRDefault="00C46B83" w:rsidP="00777D3B">
      <w:pPr>
        <w:pStyle w:val="afc"/>
        <w:ind w:leftChars="626" w:left="1252"/>
      </w:pPr>
      <w:r>
        <w:rPr>
          <w:rFonts w:hint="eastAsia"/>
        </w:rPr>
        <w:t xml:space="preserve">#Linux </w:t>
      </w:r>
      <w:r>
        <w:rPr>
          <w:rFonts w:hint="eastAsia"/>
        </w:rPr>
        <w:t>平台</w:t>
      </w:r>
    </w:p>
    <w:p w14:paraId="65FF9FB1" w14:textId="77777777" w:rsidR="00C46B83" w:rsidRDefault="00C46B83" w:rsidP="00777D3B">
      <w:pPr>
        <w:pStyle w:val="afc"/>
        <w:ind w:leftChars="626" w:left="1252"/>
      </w:pPr>
      <w:r>
        <w:t>echo "</w:t>
      </w:r>
      <w:proofErr w:type="spellStart"/>
      <w:r>
        <w:t>zzz</w:t>
      </w:r>
      <w:proofErr w:type="spellEnd"/>
      <w:r>
        <w:t xml:space="preserve"> ***"`date` </w:t>
      </w:r>
    </w:p>
    <w:p w14:paraId="1A9E2743" w14:textId="77777777" w:rsidR="00C46B83" w:rsidRDefault="00C46B83" w:rsidP="00777D3B">
      <w:pPr>
        <w:pStyle w:val="afc"/>
        <w:ind w:leftChars="626" w:left="1252"/>
      </w:pPr>
      <w:r>
        <w:t xml:space="preserve">traceroute -r -F 192.168.0.11 </w:t>
      </w:r>
    </w:p>
    <w:p w14:paraId="405506A3" w14:textId="77777777" w:rsidR="00C46B83" w:rsidRDefault="00C46B83" w:rsidP="00777D3B">
      <w:pPr>
        <w:pStyle w:val="afc"/>
        <w:ind w:leftChars="626" w:left="1252"/>
      </w:pPr>
      <w:r>
        <w:t xml:space="preserve">traceroute -r -F 192.168.0.21 </w:t>
      </w:r>
    </w:p>
    <w:p w14:paraId="18EC7821" w14:textId="77777777" w:rsidR="00C46B83" w:rsidRDefault="00C46B83" w:rsidP="00777D3B">
      <w:pPr>
        <w:pStyle w:val="afc"/>
        <w:ind w:leftChars="626" w:left="1252"/>
      </w:pPr>
      <w:r>
        <w:t>rm locks/</w:t>
      </w:r>
      <w:proofErr w:type="spellStart"/>
      <w:r>
        <w:t>lock.file</w:t>
      </w:r>
      <w:proofErr w:type="spellEnd"/>
      <w:r>
        <w:t xml:space="preserve"> </w:t>
      </w:r>
    </w:p>
    <w:p w14:paraId="42C94675" w14:textId="77777777" w:rsidR="00C46B83" w:rsidRDefault="00C46B83" w:rsidP="00777D3B">
      <w:pPr>
        <w:pStyle w:val="afc"/>
        <w:ind w:leftChars="626" w:left="1252"/>
      </w:pPr>
      <w:r>
        <w:rPr>
          <w:rFonts w:hint="eastAsia"/>
        </w:rPr>
        <w:t xml:space="preserve">#AIX </w:t>
      </w:r>
      <w:r>
        <w:rPr>
          <w:rFonts w:hint="eastAsia"/>
        </w:rPr>
        <w:t>平台</w:t>
      </w:r>
    </w:p>
    <w:p w14:paraId="3EA0C062" w14:textId="77777777" w:rsidR="00C46B83" w:rsidRDefault="00C46B83" w:rsidP="00777D3B">
      <w:pPr>
        <w:pStyle w:val="afc"/>
        <w:ind w:leftChars="626" w:left="1252"/>
      </w:pPr>
      <w:r>
        <w:t>echo "</w:t>
      </w:r>
      <w:proofErr w:type="spellStart"/>
      <w:r>
        <w:t>zzz</w:t>
      </w:r>
      <w:proofErr w:type="spellEnd"/>
      <w:r>
        <w:t xml:space="preserve"> ***"`date`</w:t>
      </w:r>
    </w:p>
    <w:p w14:paraId="38014D30" w14:textId="77777777" w:rsidR="00C46B83" w:rsidRDefault="00C46B83" w:rsidP="00777D3B">
      <w:pPr>
        <w:pStyle w:val="afc"/>
        <w:ind w:leftChars="626" w:left="1252"/>
      </w:pPr>
      <w:r>
        <w:t>traceroute -r 192.168.0.11</w:t>
      </w:r>
    </w:p>
    <w:p w14:paraId="24FAFF42" w14:textId="77777777" w:rsidR="00C46B83" w:rsidRDefault="00C46B83" w:rsidP="00777D3B">
      <w:pPr>
        <w:pStyle w:val="afc"/>
        <w:ind w:leftChars="626" w:left="1252"/>
      </w:pPr>
      <w:r>
        <w:t>traceroute -r 192.168.0.12</w:t>
      </w:r>
    </w:p>
    <w:p w14:paraId="4C1F5221" w14:textId="77777777" w:rsidR="00C46B83" w:rsidRDefault="00C46B83" w:rsidP="00777D3B">
      <w:pPr>
        <w:pStyle w:val="afc"/>
        <w:ind w:leftChars="626" w:left="1252"/>
      </w:pPr>
      <w:r>
        <w:t>rm locks/</w:t>
      </w:r>
      <w:proofErr w:type="spellStart"/>
      <w:r>
        <w:t>lock.file</w:t>
      </w:r>
      <w:proofErr w:type="spellEnd"/>
    </w:p>
    <w:p w14:paraId="689E9CF1" w14:textId="77777777" w:rsidR="00C46B83" w:rsidRDefault="00C46B83" w:rsidP="00777D3B">
      <w:pPr>
        <w:pStyle w:val="afc"/>
        <w:ind w:leftChars="626" w:left="1252"/>
      </w:pPr>
      <w:r>
        <w:rPr>
          <w:rFonts w:hint="eastAsia"/>
        </w:rPr>
        <w:lastRenderedPageBreak/>
        <w:t xml:space="preserve">#HP </w:t>
      </w:r>
      <w:r>
        <w:rPr>
          <w:rFonts w:hint="eastAsia"/>
        </w:rPr>
        <w:t>平台</w:t>
      </w:r>
    </w:p>
    <w:p w14:paraId="27F7CB67" w14:textId="77777777" w:rsidR="00C46B83" w:rsidRDefault="00C46B83" w:rsidP="00777D3B">
      <w:pPr>
        <w:pStyle w:val="afc"/>
        <w:ind w:leftChars="626" w:left="1252"/>
      </w:pPr>
      <w:r>
        <w:t>echo "</w:t>
      </w:r>
      <w:proofErr w:type="spellStart"/>
      <w:r>
        <w:t>zzz</w:t>
      </w:r>
      <w:proofErr w:type="spellEnd"/>
      <w:r>
        <w:t xml:space="preserve"> ***"`date`</w:t>
      </w:r>
    </w:p>
    <w:p w14:paraId="6842FFF0" w14:textId="77777777" w:rsidR="00C46B83" w:rsidRDefault="00C46B83" w:rsidP="00777D3B">
      <w:pPr>
        <w:pStyle w:val="afc"/>
        <w:ind w:leftChars="626" w:left="1252"/>
      </w:pPr>
      <w:r>
        <w:t xml:space="preserve">traceroute -r -F 192.168.0.11 </w:t>
      </w:r>
    </w:p>
    <w:p w14:paraId="6D618C00" w14:textId="77777777" w:rsidR="00C46B83" w:rsidRDefault="00C46B83" w:rsidP="00777D3B">
      <w:pPr>
        <w:pStyle w:val="afc"/>
        <w:ind w:leftChars="626" w:left="1252"/>
      </w:pPr>
      <w:r>
        <w:t>traceroute -r -F 192.168.0.21</w:t>
      </w:r>
    </w:p>
    <w:p w14:paraId="5244D8D4" w14:textId="77777777" w:rsidR="00C46B83" w:rsidRDefault="00C46B83" w:rsidP="00777D3B">
      <w:pPr>
        <w:pStyle w:val="afc"/>
        <w:ind w:leftChars="626" w:left="1252"/>
      </w:pPr>
      <w:r>
        <w:t>rm locks/</w:t>
      </w:r>
      <w:proofErr w:type="spellStart"/>
      <w:r>
        <w:t>lock.file</w:t>
      </w:r>
      <w:proofErr w:type="spellEnd"/>
    </w:p>
    <w:p w14:paraId="363F2E88" w14:textId="77777777" w:rsidR="00C46B83" w:rsidRDefault="00C46B83" w:rsidP="00777D3B">
      <w:pPr>
        <w:pStyle w:val="afc"/>
        <w:ind w:leftChars="626" w:left="1252"/>
      </w:pPr>
      <w:r>
        <w:rPr>
          <w:rFonts w:hint="eastAsia"/>
        </w:rPr>
        <w:t>修改文件权限</w:t>
      </w:r>
    </w:p>
    <w:p w14:paraId="46454C09" w14:textId="01B0EEB4" w:rsidR="002F399B" w:rsidRDefault="00C46B83" w:rsidP="00777D3B">
      <w:pPr>
        <w:pStyle w:val="afc"/>
        <w:ind w:leftChars="626" w:left="1252"/>
      </w:pPr>
      <w:proofErr w:type="spellStart"/>
      <w:r>
        <w:t>chmod</w:t>
      </w:r>
      <w:proofErr w:type="spellEnd"/>
      <w:r>
        <w:t xml:space="preserve"> 755  ./private.net</w:t>
      </w:r>
    </w:p>
    <w:p w14:paraId="748CE345" w14:textId="77518FF1" w:rsidR="00C46B83" w:rsidRDefault="002F399B" w:rsidP="002F399B">
      <w:pPr>
        <w:pStyle w:val="4"/>
      </w:pPr>
      <w:r>
        <w:rPr>
          <w:rFonts w:hint="eastAsia"/>
        </w:rPr>
        <w:t>启动和</w:t>
      </w:r>
      <w:r w:rsidR="00C46B83">
        <w:rPr>
          <w:rFonts w:hint="eastAsia"/>
        </w:rPr>
        <w:t>停止</w:t>
      </w:r>
    </w:p>
    <w:p w14:paraId="5BF7C5F3" w14:textId="3AA28D35" w:rsidR="00C46B83" w:rsidRPr="006313CC" w:rsidRDefault="006313CC" w:rsidP="006662A7">
      <w:pPr>
        <w:pStyle w:val="a0"/>
        <w:numPr>
          <w:ilvl w:val="0"/>
          <w:numId w:val="23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启动</w:t>
      </w:r>
      <w:r w:rsidR="00C46B83" w:rsidRPr="006313CC">
        <w:rPr>
          <w:rFonts w:hint="eastAsia"/>
          <w:b/>
          <w:bCs/>
          <w:lang w:eastAsia="zh-CN"/>
        </w:rPr>
        <w:t>OSW</w:t>
      </w:r>
    </w:p>
    <w:p w14:paraId="4B71ED18" w14:textId="5EF900CF" w:rsidR="00C46B83" w:rsidRPr="006B7305" w:rsidRDefault="006B7305" w:rsidP="006313CC">
      <w:pPr>
        <w:pStyle w:val="a0"/>
        <w:ind w:leftChars="755" w:left="1510" w:firstLine="1"/>
        <w:rPr>
          <w:b/>
          <w:bCs/>
          <w:lang w:eastAsia="zh-CN"/>
        </w:rPr>
      </w:pPr>
      <w:r w:rsidRPr="006B7305">
        <w:rPr>
          <w:rFonts w:hint="eastAsia"/>
          <w:b/>
          <w:bCs/>
          <w:lang w:eastAsia="zh-CN"/>
        </w:rPr>
        <w:t>Step</w:t>
      </w:r>
      <w:r w:rsidRPr="006B7305">
        <w:rPr>
          <w:b/>
          <w:bCs/>
          <w:lang w:eastAsia="zh-CN"/>
        </w:rPr>
        <w:t xml:space="preserve"> 1</w:t>
      </w:r>
      <w:r w:rsidRPr="006B7305">
        <w:rPr>
          <w:rFonts w:hint="eastAsia"/>
          <w:b/>
          <w:bCs/>
          <w:lang w:eastAsia="zh-CN"/>
        </w:rPr>
        <w:t>：</w:t>
      </w:r>
      <w:r w:rsidR="00C46B83" w:rsidRPr="006B7305">
        <w:rPr>
          <w:rFonts w:hint="eastAsia"/>
          <w:b/>
          <w:bCs/>
          <w:lang w:eastAsia="zh-CN"/>
        </w:rPr>
        <w:t>运行</w:t>
      </w:r>
      <w:proofErr w:type="spellStart"/>
      <w:r w:rsidR="00C46B83" w:rsidRPr="006B7305">
        <w:rPr>
          <w:rFonts w:hint="eastAsia"/>
          <w:b/>
          <w:bCs/>
          <w:lang w:eastAsia="zh-CN"/>
        </w:rPr>
        <w:t>OSWatcher.sh</w:t>
      </w:r>
      <w:r w:rsidR="00C46B83" w:rsidRPr="006B7305">
        <w:rPr>
          <w:rFonts w:hint="eastAsia"/>
          <w:b/>
          <w:bCs/>
          <w:lang w:eastAsia="zh-CN"/>
        </w:rPr>
        <w:t>脚本</w:t>
      </w:r>
      <w:proofErr w:type="spellEnd"/>
      <w:r w:rsidR="00C46B83" w:rsidRPr="006B7305">
        <w:rPr>
          <w:rFonts w:hint="eastAsia"/>
          <w:b/>
          <w:bCs/>
          <w:lang w:eastAsia="zh-CN"/>
        </w:rPr>
        <w:t>。</w:t>
      </w:r>
    </w:p>
    <w:p w14:paraId="6CA1882F" w14:textId="77777777" w:rsidR="00C46B83" w:rsidRDefault="00C46B83" w:rsidP="006B7305">
      <w:pPr>
        <w:pStyle w:val="a0"/>
        <w:ind w:leftChars="955" w:left="1910" w:firstLine="1"/>
        <w:rPr>
          <w:lang w:eastAsia="zh-CN"/>
        </w:rPr>
      </w:pPr>
      <w:r>
        <w:rPr>
          <w:rFonts w:hint="eastAsia"/>
          <w:lang w:eastAsia="zh-CN"/>
        </w:rPr>
        <w:t>这个脚本包括两个参数</w:t>
      </w:r>
      <w:r>
        <w:rPr>
          <w:rFonts w:hint="eastAsia"/>
          <w:lang w:eastAsia="zh-CN"/>
        </w:rPr>
        <w:t xml:space="preserve"> </w:t>
      </w:r>
    </w:p>
    <w:p w14:paraId="0BF26472" w14:textId="77777777" w:rsidR="00C46B83" w:rsidRDefault="00C46B83" w:rsidP="006662A7">
      <w:pPr>
        <w:pStyle w:val="a0"/>
        <w:numPr>
          <w:ilvl w:val="0"/>
          <w:numId w:val="24"/>
        </w:numPr>
        <w:ind w:leftChars="1155" w:left="2730"/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：快照时间间隔，单位为秒</w:t>
      </w:r>
      <w:r>
        <w:rPr>
          <w:rFonts w:hint="eastAsia"/>
          <w:lang w:eastAsia="zh-CN"/>
        </w:rPr>
        <w:t xml:space="preserve"> </w:t>
      </w:r>
    </w:p>
    <w:p w14:paraId="6D041625" w14:textId="77777777" w:rsidR="00C46B83" w:rsidRDefault="00C46B83" w:rsidP="006662A7">
      <w:pPr>
        <w:pStyle w:val="a0"/>
        <w:numPr>
          <w:ilvl w:val="0"/>
          <w:numId w:val="24"/>
        </w:numPr>
        <w:ind w:leftChars="1155" w:left="2730"/>
        <w:rPr>
          <w:lang w:eastAsia="zh-CN"/>
        </w:rPr>
      </w:pPr>
      <w:r>
        <w:rPr>
          <w:rFonts w:hint="eastAsia"/>
          <w:lang w:eastAsia="zh-CN"/>
        </w:rPr>
        <w:t>参数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：快照记录保持的时间，单位为小时</w:t>
      </w:r>
      <w:r>
        <w:rPr>
          <w:rFonts w:hint="eastAsia"/>
          <w:lang w:eastAsia="zh-CN"/>
        </w:rPr>
        <w:t xml:space="preserve"> </w:t>
      </w:r>
    </w:p>
    <w:p w14:paraId="50D27423" w14:textId="77777777" w:rsidR="00C46B83" w:rsidRDefault="00C46B83" w:rsidP="006B7305">
      <w:pPr>
        <w:pStyle w:val="a0"/>
        <w:ind w:leftChars="955" w:left="1910" w:firstLine="1"/>
        <w:rPr>
          <w:lang w:eastAsia="zh-CN"/>
        </w:rPr>
      </w:pPr>
      <w:r>
        <w:rPr>
          <w:rFonts w:hint="eastAsia"/>
          <w:lang w:eastAsia="zh-CN"/>
        </w:rPr>
        <w:t>如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用</w:t>
      </w:r>
      <w:proofErr w:type="spellStart"/>
      <w:r>
        <w:rPr>
          <w:rFonts w:hint="eastAsia"/>
          <w:lang w:eastAsia="zh-CN"/>
        </w:rPr>
        <w:t>nohup</w:t>
      </w:r>
      <w:r>
        <w:rPr>
          <w:rFonts w:hint="eastAsia"/>
          <w:lang w:eastAsia="zh-CN"/>
        </w:rPr>
        <w:t>在后台运行</w:t>
      </w:r>
      <w:r>
        <w:rPr>
          <w:rFonts w:hint="eastAsia"/>
          <w:lang w:eastAsia="zh-CN"/>
        </w:rPr>
        <w:t>osw</w:t>
      </w:r>
      <w:proofErr w:type="spellEnd"/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</w:p>
    <w:p w14:paraId="34BE55BB" w14:textId="77777777" w:rsidR="00C46B83" w:rsidRDefault="00C46B83" w:rsidP="006B7305">
      <w:pPr>
        <w:pStyle w:val="afc"/>
        <w:ind w:leftChars="1026" w:left="2052"/>
      </w:pPr>
      <w:proofErr w:type="spellStart"/>
      <w:r>
        <w:t>nohup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OSWatcher.sh 5 72 &amp; </w:t>
      </w:r>
    </w:p>
    <w:p w14:paraId="04EBB9CF" w14:textId="5CC00394" w:rsidR="00C46B83" w:rsidRDefault="00C46B83" w:rsidP="006B7305">
      <w:pPr>
        <w:pStyle w:val="afc"/>
        <w:ind w:leftChars="1026" w:left="2052"/>
      </w:pPr>
      <w:r>
        <w:rPr>
          <w:rFonts w:hint="eastAsia"/>
        </w:rPr>
        <w:t>或者（</w:t>
      </w:r>
      <w:r w:rsidR="006313CC">
        <w:rPr>
          <w:rFonts w:hint="eastAsia"/>
        </w:rPr>
        <w:t>启用压缩</w:t>
      </w:r>
      <w:r>
        <w:rPr>
          <w:rFonts w:hint="eastAsia"/>
        </w:rPr>
        <w:t>）：</w:t>
      </w:r>
    </w:p>
    <w:p w14:paraId="6243E9A1" w14:textId="77777777" w:rsidR="00C46B83" w:rsidRDefault="00C46B83" w:rsidP="006B7305">
      <w:pPr>
        <w:pStyle w:val="afc"/>
        <w:ind w:leftChars="1026" w:left="2052"/>
      </w:pPr>
      <w:proofErr w:type="spellStart"/>
      <w:r>
        <w:t>nohup</w:t>
      </w:r>
      <w:proofErr w:type="spellEnd"/>
      <w:r>
        <w:t xml:space="preserve"> ./startOSWbb.sh 15 120 </w:t>
      </w:r>
      <w:proofErr w:type="spellStart"/>
      <w:r>
        <w:t>gzip</w:t>
      </w:r>
      <w:proofErr w:type="spellEnd"/>
      <w:r>
        <w:t xml:space="preserve"> &amp;      </w:t>
      </w:r>
    </w:p>
    <w:p w14:paraId="62669E80" w14:textId="72CCB63D" w:rsidR="00C46B83" w:rsidRPr="006B7305" w:rsidRDefault="006B7305" w:rsidP="006B7305">
      <w:pPr>
        <w:pStyle w:val="a0"/>
        <w:ind w:leftChars="755" w:left="1510" w:firstLine="1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Step</w:t>
      </w:r>
      <w:r>
        <w:rPr>
          <w:b/>
          <w:bCs/>
          <w:lang w:eastAsia="zh-CN"/>
        </w:rPr>
        <w:t xml:space="preserve"> 2</w:t>
      </w:r>
      <w:r>
        <w:rPr>
          <w:rFonts w:hint="eastAsia"/>
          <w:b/>
          <w:bCs/>
          <w:lang w:eastAsia="zh-CN"/>
        </w:rPr>
        <w:t>：</w:t>
      </w:r>
      <w:r w:rsidR="00C46B83" w:rsidRPr="006B7305">
        <w:rPr>
          <w:rFonts w:hint="eastAsia"/>
          <w:b/>
          <w:bCs/>
          <w:lang w:eastAsia="zh-CN"/>
        </w:rPr>
        <w:t>查看运行结果</w:t>
      </w:r>
    </w:p>
    <w:p w14:paraId="5A1D6EDD" w14:textId="77777777" w:rsidR="006B7305" w:rsidRDefault="00C46B83" w:rsidP="006B7305">
      <w:pPr>
        <w:pStyle w:val="a0"/>
        <w:ind w:leftChars="955" w:left="19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运行后在</w:t>
      </w:r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的安装目录中创建</w:t>
      </w:r>
      <w:r>
        <w:rPr>
          <w:rFonts w:hint="eastAsia"/>
          <w:lang w:eastAsia="zh-CN"/>
        </w:rPr>
        <w:t>archive</w:t>
      </w:r>
      <w:r>
        <w:rPr>
          <w:rFonts w:hint="eastAsia"/>
          <w:lang w:eastAsia="zh-CN"/>
        </w:rPr>
        <w:t>目录</w:t>
      </w:r>
      <w:proofErr w:type="spellEnd"/>
      <w:r w:rsidR="006B7305">
        <w:rPr>
          <w:rFonts w:hint="eastAsia"/>
          <w:lang w:eastAsia="zh-CN"/>
        </w:rPr>
        <w:t>。</w:t>
      </w:r>
    </w:p>
    <w:p w14:paraId="544F2F42" w14:textId="77777777" w:rsidR="006B7305" w:rsidRDefault="00C46B83" w:rsidP="006B7305">
      <w:pPr>
        <w:pStyle w:val="a0"/>
        <w:ind w:leftChars="955" w:left="1910" w:firstLine="1"/>
        <w:rPr>
          <w:lang w:eastAsia="zh-CN"/>
        </w:rPr>
      </w:pPr>
      <w:r>
        <w:rPr>
          <w:rFonts w:hint="eastAsia"/>
          <w:lang w:eastAsia="zh-CN"/>
        </w:rPr>
        <w:t>目录中是监控的结果，其中</w:t>
      </w:r>
      <w:proofErr w:type="spellStart"/>
      <w:r>
        <w:rPr>
          <w:rFonts w:hint="eastAsia"/>
          <w:lang w:eastAsia="zh-CN"/>
        </w:rPr>
        <w:t>oswprvtnet</w:t>
      </w:r>
      <w:r>
        <w:rPr>
          <w:rFonts w:hint="eastAsia"/>
          <w:lang w:eastAsia="zh-CN"/>
        </w:rPr>
        <w:t>目录中是心跳网络的监控结果</w:t>
      </w:r>
      <w:proofErr w:type="spellEnd"/>
      <w:r w:rsidR="006B7305">
        <w:rPr>
          <w:rFonts w:hint="eastAsia"/>
          <w:lang w:eastAsia="zh-CN"/>
        </w:rPr>
        <w:t>。</w:t>
      </w:r>
    </w:p>
    <w:p w14:paraId="15DB8C9D" w14:textId="7049A516" w:rsidR="00C46B83" w:rsidRDefault="00C46B83" w:rsidP="006B7305">
      <w:pPr>
        <w:pStyle w:val="a0"/>
        <w:ind w:leftChars="955" w:left="1910" w:firstLine="1"/>
        <w:rPr>
          <w:lang w:eastAsia="zh-CN"/>
        </w:rPr>
      </w:pPr>
      <w:r>
        <w:rPr>
          <w:rFonts w:hint="eastAsia"/>
          <w:lang w:eastAsia="zh-CN"/>
        </w:rPr>
        <w:t>查看这些文件，如果文件中有报警或失败的提示，则证明心跳网络有问题，应尽早解决。</w:t>
      </w:r>
    </w:p>
    <w:p w14:paraId="07A9FAA8" w14:textId="7CD4D0F6" w:rsidR="006313CC" w:rsidRDefault="00C46B83" w:rsidP="006B7305">
      <w:pPr>
        <w:pStyle w:val="a0"/>
        <w:ind w:leftChars="955" w:left="1910" w:firstLine="1"/>
        <w:rPr>
          <w:lang w:eastAsia="zh-CN"/>
        </w:rPr>
      </w:pPr>
      <w:r>
        <w:rPr>
          <w:rFonts w:hint="eastAsia"/>
          <w:lang w:eastAsia="zh-CN"/>
        </w:rPr>
        <w:t>可以使用</w:t>
      </w:r>
      <w:proofErr w:type="spellStart"/>
      <w:r>
        <w:rPr>
          <w:rFonts w:hint="eastAsia"/>
          <w:lang w:eastAsia="zh-CN"/>
        </w:rPr>
        <w:t>ps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–</w:t>
      </w:r>
      <w:proofErr w:type="spellStart"/>
      <w:r>
        <w:rPr>
          <w:rFonts w:hint="eastAsia"/>
          <w:lang w:eastAsia="zh-CN"/>
        </w:rPr>
        <w:t>ef|grep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查看是否运行，也可以进入上面介绍的文件中查看</w:t>
      </w:r>
      <w:proofErr w:type="spellEnd"/>
      <w:r>
        <w:rPr>
          <w:rFonts w:hint="eastAsia"/>
          <w:lang w:eastAsia="zh-CN"/>
        </w:rPr>
        <w:t>。</w:t>
      </w:r>
    </w:p>
    <w:p w14:paraId="0C9C8604" w14:textId="77777777" w:rsidR="00C46B83" w:rsidRPr="006313CC" w:rsidRDefault="00C46B83" w:rsidP="006662A7">
      <w:pPr>
        <w:pStyle w:val="a0"/>
        <w:numPr>
          <w:ilvl w:val="0"/>
          <w:numId w:val="23"/>
        </w:numPr>
        <w:rPr>
          <w:b/>
          <w:bCs/>
          <w:lang w:eastAsia="zh-CN"/>
        </w:rPr>
      </w:pPr>
      <w:r w:rsidRPr="006313CC">
        <w:rPr>
          <w:rFonts w:hint="eastAsia"/>
          <w:b/>
          <w:bCs/>
          <w:lang w:eastAsia="zh-CN"/>
        </w:rPr>
        <w:t>停止</w:t>
      </w:r>
      <w:r w:rsidRPr="006313CC">
        <w:rPr>
          <w:rFonts w:hint="eastAsia"/>
          <w:b/>
          <w:bCs/>
          <w:lang w:eastAsia="zh-CN"/>
        </w:rPr>
        <w:t>OSW</w:t>
      </w:r>
    </w:p>
    <w:p w14:paraId="6BCDED37" w14:textId="77777777" w:rsidR="00C46B83" w:rsidRDefault="00C46B83" w:rsidP="006B7305">
      <w:pPr>
        <w:pStyle w:val="a0"/>
        <w:ind w:leftChars="755" w:left="15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ps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–</w:t>
      </w:r>
      <w:proofErr w:type="spellStart"/>
      <w:r>
        <w:rPr>
          <w:rFonts w:hint="eastAsia"/>
          <w:lang w:eastAsia="zh-CN"/>
        </w:rPr>
        <w:t>ef</w:t>
      </w:r>
      <w:proofErr w:type="spellEnd"/>
      <w:r>
        <w:rPr>
          <w:rFonts w:hint="eastAsia"/>
          <w:lang w:eastAsia="zh-CN"/>
        </w:rPr>
        <w:t xml:space="preserve"> |grep </w:t>
      </w: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后，将进程</w:t>
      </w:r>
      <w:r>
        <w:rPr>
          <w:rFonts w:hint="eastAsia"/>
          <w:lang w:eastAsia="zh-CN"/>
        </w:rPr>
        <w:t>kill</w:t>
      </w:r>
      <w:r>
        <w:rPr>
          <w:rFonts w:hint="eastAsia"/>
          <w:lang w:eastAsia="zh-CN"/>
        </w:rPr>
        <w:t>掉</w:t>
      </w:r>
      <w:proofErr w:type="spellEnd"/>
      <w:r>
        <w:rPr>
          <w:rFonts w:hint="eastAsia"/>
          <w:lang w:eastAsia="zh-CN"/>
        </w:rPr>
        <w:t>。</w:t>
      </w:r>
    </w:p>
    <w:p w14:paraId="561245CC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lang w:eastAsia="zh-CN"/>
        </w:rPr>
        <w:t xml:space="preserve"> </w:t>
      </w:r>
    </w:p>
    <w:p w14:paraId="160C95D4" w14:textId="43C9607C" w:rsidR="00C46B83" w:rsidRDefault="00771099" w:rsidP="00771099">
      <w:pPr>
        <w:pStyle w:val="4"/>
      </w:pPr>
      <w:r>
        <w:rPr>
          <w:rFonts w:hint="eastAsia"/>
        </w:rPr>
        <w:t>数据处理（画图）</w:t>
      </w:r>
    </w:p>
    <w:p w14:paraId="7BDC9D02" w14:textId="77777777" w:rsidR="00C46B83" w:rsidRDefault="00C46B83" w:rsidP="006662A7">
      <w:pPr>
        <w:pStyle w:val="a0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先将服务器上的</w:t>
      </w:r>
      <w:proofErr w:type="spellStart"/>
      <w:r>
        <w:rPr>
          <w:rFonts w:hint="eastAsia"/>
          <w:lang w:eastAsia="zh-CN"/>
        </w:rPr>
        <w:t>archive</w:t>
      </w:r>
      <w:r>
        <w:rPr>
          <w:rFonts w:hint="eastAsia"/>
          <w:lang w:eastAsia="zh-CN"/>
        </w:rPr>
        <w:t>目录打包，并传到自己的虚拟机上</w:t>
      </w:r>
      <w:proofErr w:type="spellEnd"/>
    </w:p>
    <w:p w14:paraId="5980625E" w14:textId="77777777" w:rsidR="00C46B83" w:rsidRDefault="00C46B83" w:rsidP="006662A7">
      <w:pPr>
        <w:pStyle w:val="a0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在虚拟机上解压</w:t>
      </w:r>
    </w:p>
    <w:p w14:paraId="2D4A87BE" w14:textId="77777777" w:rsidR="00C46B83" w:rsidRDefault="00C46B83" w:rsidP="006662A7">
      <w:pPr>
        <w:pStyle w:val="a0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java -</w:t>
      </w:r>
      <w:proofErr w:type="spellStart"/>
      <w:r>
        <w:rPr>
          <w:rFonts w:hint="eastAsia"/>
          <w:lang w:eastAsia="zh-CN"/>
        </w:rPr>
        <w:t>version</w:t>
      </w:r>
      <w:r>
        <w:rPr>
          <w:rFonts w:hint="eastAsia"/>
          <w:lang w:eastAsia="zh-CN"/>
        </w:rPr>
        <w:t>查看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版本，要求</w:t>
      </w:r>
      <w:proofErr w:type="spellEnd"/>
      <w:r>
        <w:rPr>
          <w:rFonts w:hint="eastAsia"/>
          <w:lang w:eastAsia="zh-CN"/>
        </w:rPr>
        <w:t>8.0</w:t>
      </w:r>
      <w:r>
        <w:rPr>
          <w:rFonts w:hint="eastAsia"/>
          <w:lang w:eastAsia="zh-CN"/>
        </w:rPr>
        <w:t>以上版本</w:t>
      </w:r>
    </w:p>
    <w:p w14:paraId="1F464477" w14:textId="77777777" w:rsidR="00C46B83" w:rsidRDefault="00C46B83" w:rsidP="006662A7">
      <w:pPr>
        <w:pStyle w:val="a0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设置环境变量</w:t>
      </w:r>
    </w:p>
    <w:p w14:paraId="65BD44CC" w14:textId="77777777" w:rsidR="00C46B83" w:rsidRDefault="00C46B83" w:rsidP="00771099">
      <w:pPr>
        <w:pStyle w:val="afc"/>
        <w:ind w:leftChars="826" w:left="1652"/>
      </w:pPr>
      <w:r>
        <w:t>$ export PATH=$ORACLE_HOME/</w:t>
      </w:r>
      <w:proofErr w:type="spellStart"/>
      <w:r>
        <w:t>jre</w:t>
      </w:r>
      <w:proofErr w:type="spellEnd"/>
      <w:r>
        <w:t>/1.4.2/bin:$PATH</w:t>
      </w:r>
    </w:p>
    <w:p w14:paraId="29052F76" w14:textId="77777777" w:rsidR="00C46B83" w:rsidRDefault="00C46B83" w:rsidP="006662A7">
      <w:pPr>
        <w:pStyle w:val="a0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画图</w:t>
      </w:r>
    </w:p>
    <w:p w14:paraId="46FA842E" w14:textId="77777777" w:rsidR="00C46B83" w:rsidRDefault="00C46B83" w:rsidP="00771099">
      <w:pPr>
        <w:pStyle w:val="afc"/>
        <w:ind w:leftChars="826" w:left="1652"/>
      </w:pPr>
      <w:r>
        <w:lastRenderedPageBreak/>
        <w:t>$java -jar oswbba.jar -</w:t>
      </w:r>
      <w:proofErr w:type="spellStart"/>
      <w:r>
        <w:t>i</w:t>
      </w:r>
      <w:proofErr w:type="spellEnd"/>
      <w:r>
        <w:t xml:space="preserve"> ./archive</w:t>
      </w:r>
    </w:p>
    <w:p w14:paraId="23E497E8" w14:textId="2FE12757" w:rsidR="00771099" w:rsidRDefault="00771099" w:rsidP="00771099">
      <w:pPr>
        <w:pStyle w:val="a0"/>
        <w:ind w:leftChars="555" w:left="1110" w:firstLine="1"/>
        <w:rPr>
          <w:lang w:eastAsia="zh-CN"/>
        </w:rPr>
      </w:pPr>
    </w:p>
    <w:p w14:paraId="6BAF0C32" w14:textId="64883559" w:rsidR="00C978E3" w:rsidRPr="00C978E3" w:rsidRDefault="00C978E3" w:rsidP="00C978E3">
      <w:pPr>
        <w:pStyle w:val="a0"/>
        <w:ind w:leftChars="555" w:left="1110" w:firstLine="1"/>
        <w:rPr>
          <w:b/>
          <w:bCs/>
          <w:lang w:eastAsia="zh-CN"/>
        </w:rPr>
      </w:pPr>
      <w:r>
        <w:rPr>
          <w:rFonts w:hint="eastAsia"/>
          <w:lang w:eastAsia="zh-CN"/>
        </w:rPr>
        <w:t>【</w:t>
      </w:r>
      <w:r w:rsidRPr="00DA3576">
        <w:rPr>
          <w:rFonts w:hint="eastAsia"/>
          <w:b/>
          <w:bCs/>
          <w:lang w:eastAsia="zh-CN"/>
        </w:rPr>
        <w:t>画图</w:t>
      </w:r>
      <w:r>
        <w:rPr>
          <w:rFonts w:hint="eastAsia"/>
          <w:b/>
          <w:bCs/>
          <w:lang w:eastAsia="zh-CN"/>
        </w:rPr>
        <w:t>步骤测试案例</w:t>
      </w:r>
      <w:r>
        <w:rPr>
          <w:rFonts w:hint="eastAsia"/>
          <w:lang w:eastAsia="zh-CN"/>
        </w:rPr>
        <w:t>】</w:t>
      </w:r>
    </w:p>
    <w:p w14:paraId="083A8D53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xmanager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xstart</w:t>
      </w:r>
      <w:r>
        <w:rPr>
          <w:rFonts w:hint="eastAsia"/>
          <w:lang w:eastAsia="zh-CN"/>
        </w:rPr>
        <w:t>以安装</w:t>
      </w:r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的用户登录，例如以</w:t>
      </w:r>
      <w:r>
        <w:rPr>
          <w:rFonts w:hint="eastAsia"/>
          <w:lang w:eastAsia="zh-CN"/>
        </w:rPr>
        <w:t>grid</w:t>
      </w:r>
      <w:r>
        <w:rPr>
          <w:rFonts w:hint="eastAsia"/>
          <w:lang w:eastAsia="zh-CN"/>
        </w:rPr>
        <w:t>登录</w:t>
      </w:r>
      <w:proofErr w:type="spellEnd"/>
    </w:p>
    <w:p w14:paraId="494C4E77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设置环境变量</w:t>
      </w:r>
    </w:p>
    <w:p w14:paraId="0F6B169B" w14:textId="61AC445A" w:rsidR="00C46B83" w:rsidRDefault="00C46B83" w:rsidP="00C978E3">
      <w:pPr>
        <w:pStyle w:val="a0"/>
        <w:ind w:leftChars="755" w:left="1510" w:firstLine="1"/>
        <w:rPr>
          <w:lang w:eastAsia="zh-CN"/>
        </w:rPr>
      </w:pPr>
      <w:r>
        <w:rPr>
          <w:lang w:eastAsia="zh-CN"/>
        </w:rPr>
        <w:t xml:space="preserve"> </w:t>
      </w:r>
      <w:r w:rsidR="00C978E3">
        <w:rPr>
          <w:noProof/>
          <w:sz w:val="21"/>
          <w:lang w:val="en-US"/>
        </w:rPr>
        <w:drawing>
          <wp:inline distT="0" distB="0" distL="0" distR="0" wp14:anchorId="28C711E1" wp14:editId="03A46085">
            <wp:extent cx="5556068" cy="505097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4151" cy="51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F6F4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查看</w:t>
      </w:r>
      <w:proofErr w:type="spellStart"/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版本</w:t>
      </w:r>
      <w:proofErr w:type="spellEnd"/>
    </w:p>
    <w:p w14:paraId="48D1B466" w14:textId="7ACB308E" w:rsidR="00C46B83" w:rsidRDefault="00C46B83" w:rsidP="00C978E3">
      <w:pPr>
        <w:pStyle w:val="a0"/>
        <w:ind w:leftChars="755" w:left="1510" w:firstLine="1"/>
        <w:rPr>
          <w:lang w:eastAsia="zh-CN"/>
        </w:rPr>
      </w:pPr>
      <w:r>
        <w:rPr>
          <w:lang w:eastAsia="zh-CN"/>
        </w:rPr>
        <w:t xml:space="preserve"> </w:t>
      </w:r>
      <w:r w:rsidR="00C978E3">
        <w:rPr>
          <w:noProof/>
          <w:sz w:val="21"/>
          <w:lang w:val="en-US"/>
        </w:rPr>
        <w:drawing>
          <wp:inline distT="0" distB="0" distL="0" distR="0" wp14:anchorId="50909050" wp14:editId="491424B4">
            <wp:extent cx="5704994" cy="66194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817" cy="66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8CBD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执行命令开始画图</w:t>
      </w:r>
    </w:p>
    <w:p w14:paraId="6CDE06C6" w14:textId="11D55906" w:rsidR="00C46B83" w:rsidRDefault="00C46B83" w:rsidP="00C978E3">
      <w:pPr>
        <w:pStyle w:val="a0"/>
        <w:ind w:leftChars="755" w:left="1510" w:firstLine="1"/>
        <w:rPr>
          <w:lang w:eastAsia="zh-CN"/>
        </w:rPr>
      </w:pPr>
      <w:r>
        <w:rPr>
          <w:lang w:eastAsia="zh-CN"/>
        </w:rPr>
        <w:lastRenderedPageBreak/>
        <w:t xml:space="preserve">     </w:t>
      </w:r>
      <w:r w:rsidR="00C978E3">
        <w:rPr>
          <w:noProof/>
          <w:sz w:val="21"/>
          <w:lang w:val="en-US"/>
        </w:rPr>
        <w:drawing>
          <wp:inline distT="0" distB="0" distL="0" distR="0" wp14:anchorId="40C4E776" wp14:editId="41C7AF84">
            <wp:extent cx="5601859" cy="6245134"/>
            <wp:effectExtent l="0" t="0" r="0" b="3810"/>
            <wp:docPr id="11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6683" cy="625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6CB26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输入字母</w:t>
      </w:r>
      <w:r>
        <w:rPr>
          <w:rFonts w:hint="eastAsia"/>
          <w:lang w:eastAsia="zh-CN"/>
        </w:rPr>
        <w:t>D</w:t>
      </w:r>
    </w:p>
    <w:p w14:paraId="2B9C35F7" w14:textId="7C6708D0" w:rsidR="00C46B83" w:rsidRDefault="00C46B83" w:rsidP="00C978E3">
      <w:pPr>
        <w:pStyle w:val="a0"/>
        <w:ind w:leftChars="755" w:left="1510" w:firstLine="1"/>
        <w:rPr>
          <w:lang w:eastAsia="zh-CN"/>
        </w:rPr>
      </w:pPr>
      <w:r>
        <w:rPr>
          <w:lang w:eastAsia="zh-CN"/>
        </w:rPr>
        <w:lastRenderedPageBreak/>
        <w:t xml:space="preserve"> </w:t>
      </w:r>
      <w:r w:rsidR="00C978E3">
        <w:rPr>
          <w:noProof/>
          <w:sz w:val="21"/>
          <w:lang w:val="en-US"/>
        </w:rPr>
        <w:drawing>
          <wp:inline distT="0" distB="0" distL="0" distR="0" wp14:anchorId="17CA132B" wp14:editId="54E81DEA">
            <wp:extent cx="5437140" cy="4370524"/>
            <wp:effectExtent l="0" t="0" r="0" b="0"/>
            <wp:docPr id="10" name="图片 1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523" cy="437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F114F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输入</w:t>
      </w:r>
      <w:proofErr w:type="spellStart"/>
      <w:r>
        <w:rPr>
          <w:rFonts w:hint="eastAsia"/>
          <w:lang w:eastAsia="zh-CN"/>
        </w:rPr>
        <w:t>Q</w:t>
      </w:r>
      <w:r>
        <w:rPr>
          <w:rFonts w:hint="eastAsia"/>
          <w:lang w:eastAsia="zh-CN"/>
        </w:rPr>
        <w:t>退出</w:t>
      </w:r>
      <w:proofErr w:type="spellEnd"/>
    </w:p>
    <w:p w14:paraId="7CD7CF99" w14:textId="630B8E98" w:rsidR="00C46B83" w:rsidRDefault="00C46B83" w:rsidP="00C978E3">
      <w:pPr>
        <w:pStyle w:val="a0"/>
        <w:ind w:leftChars="755" w:left="1510" w:firstLine="1"/>
        <w:rPr>
          <w:lang w:eastAsia="zh-CN"/>
        </w:rPr>
      </w:pPr>
      <w:r>
        <w:rPr>
          <w:lang w:eastAsia="zh-CN"/>
        </w:rPr>
        <w:t xml:space="preserve"> </w:t>
      </w:r>
      <w:r w:rsidR="00C978E3">
        <w:rPr>
          <w:noProof/>
          <w:sz w:val="21"/>
          <w:lang w:val="en-US"/>
        </w:rPr>
        <w:drawing>
          <wp:inline distT="0" distB="0" distL="0" distR="0" wp14:anchorId="4D6A5B06" wp14:editId="7F43493E">
            <wp:extent cx="5759275" cy="4085227"/>
            <wp:effectExtent l="0" t="0" r="0" b="4445"/>
            <wp:docPr id="90" name="图片 9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642" cy="408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20DB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filefox</w:t>
      </w:r>
      <w:r>
        <w:rPr>
          <w:rFonts w:hint="eastAsia"/>
          <w:lang w:eastAsia="zh-CN"/>
        </w:rPr>
        <w:t>命令打开</w:t>
      </w:r>
      <w:r>
        <w:rPr>
          <w:rFonts w:hint="eastAsia"/>
          <w:lang w:eastAsia="zh-CN"/>
        </w:rPr>
        <w:t>index.html</w:t>
      </w:r>
      <w:r>
        <w:rPr>
          <w:rFonts w:hint="eastAsia"/>
          <w:lang w:eastAsia="zh-CN"/>
        </w:rPr>
        <w:t>文件</w:t>
      </w:r>
      <w:proofErr w:type="spellEnd"/>
    </w:p>
    <w:p w14:paraId="16AD7091" w14:textId="568906B9" w:rsidR="00C46B83" w:rsidRDefault="00C46B83" w:rsidP="00C978E3">
      <w:pPr>
        <w:pStyle w:val="a0"/>
        <w:ind w:leftChars="755" w:left="1510" w:firstLine="1"/>
        <w:rPr>
          <w:lang w:eastAsia="zh-CN"/>
        </w:rPr>
      </w:pPr>
      <w:r>
        <w:rPr>
          <w:lang w:eastAsia="zh-CN"/>
        </w:rPr>
        <w:lastRenderedPageBreak/>
        <w:t xml:space="preserve"> </w:t>
      </w:r>
      <w:r w:rsidR="00C978E3">
        <w:rPr>
          <w:noProof/>
          <w:sz w:val="21"/>
          <w:lang w:val="en-US"/>
        </w:rPr>
        <w:drawing>
          <wp:inline distT="0" distB="0" distL="0" distR="0" wp14:anchorId="61D3D9B3" wp14:editId="0AC6F654">
            <wp:extent cx="5482313" cy="2819850"/>
            <wp:effectExtent l="0" t="0" r="4445" b="0"/>
            <wp:docPr id="91" name="图片 9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3494" cy="282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19A9" w14:textId="77777777" w:rsidR="00C46B83" w:rsidRDefault="00C46B83" w:rsidP="006662A7">
      <w:pPr>
        <w:pStyle w:val="a0"/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查看</w:t>
      </w:r>
    </w:p>
    <w:p w14:paraId="7C191799" w14:textId="3200D442" w:rsidR="00C46B83" w:rsidRDefault="00C978E3" w:rsidP="00C978E3">
      <w:pPr>
        <w:pStyle w:val="a0"/>
        <w:ind w:leftChars="755" w:left="1510" w:firstLine="1"/>
        <w:rPr>
          <w:lang w:eastAsia="zh-CN"/>
        </w:rPr>
      </w:pPr>
      <w:r>
        <w:rPr>
          <w:noProof/>
          <w:sz w:val="21"/>
          <w:lang w:val="en-US"/>
        </w:rPr>
        <w:drawing>
          <wp:inline distT="0" distB="0" distL="0" distR="0" wp14:anchorId="64DBC6E9" wp14:editId="6852D38D">
            <wp:extent cx="5295185" cy="2923449"/>
            <wp:effectExtent l="0" t="0" r="1270" b="0"/>
            <wp:docPr id="92" name="图片 9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8893" cy="292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330E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</w:p>
    <w:p w14:paraId="67D27E45" w14:textId="67531D5A" w:rsidR="00C46B83" w:rsidRPr="00D61AA2" w:rsidRDefault="00C46B83" w:rsidP="00D61AA2">
      <w:pPr>
        <w:pStyle w:val="a0"/>
        <w:ind w:leftChars="555" w:left="1110" w:firstLine="1"/>
        <w:rPr>
          <w:b/>
          <w:bCs/>
          <w:lang w:eastAsia="zh-CN"/>
        </w:rPr>
      </w:pPr>
      <w:r w:rsidRPr="00D61AA2">
        <w:rPr>
          <w:rFonts w:hint="eastAsia"/>
          <w:b/>
          <w:bCs/>
          <w:lang w:eastAsia="zh-CN"/>
        </w:rPr>
        <w:t>参考文档</w:t>
      </w:r>
      <w:r w:rsidR="00D61AA2" w:rsidRPr="00D61AA2">
        <w:rPr>
          <w:rFonts w:hint="eastAsia"/>
          <w:b/>
          <w:bCs/>
          <w:lang w:eastAsia="zh-CN"/>
        </w:rPr>
        <w:t>：</w:t>
      </w:r>
    </w:p>
    <w:p w14:paraId="11430346" w14:textId="77777777" w:rsidR="00C46B83" w:rsidRDefault="00C46B83" w:rsidP="00D61AA2">
      <w:pPr>
        <w:pStyle w:val="a0"/>
        <w:ind w:leftChars="655" w:left="1310" w:firstLine="1"/>
        <w:rPr>
          <w:lang w:eastAsia="zh-CN"/>
        </w:rPr>
      </w:pPr>
      <w:r>
        <w:rPr>
          <w:rFonts w:hint="eastAsia"/>
          <w:lang w:eastAsia="zh-CN"/>
        </w:rPr>
        <w:t>《</w:t>
      </w:r>
      <w:proofErr w:type="spellStart"/>
      <w:r>
        <w:rPr>
          <w:rFonts w:hint="eastAsia"/>
          <w:lang w:eastAsia="zh-CN"/>
        </w:rPr>
        <w:t>OSWatcher</w:t>
      </w:r>
      <w:proofErr w:type="spellEnd"/>
      <w:r>
        <w:rPr>
          <w:rFonts w:hint="eastAsia"/>
          <w:lang w:eastAsia="zh-CN"/>
        </w:rPr>
        <w:t xml:space="preserve"> Analyzer User Guide (Doc ID 461053.1)</w:t>
      </w:r>
      <w:r>
        <w:rPr>
          <w:rFonts w:hint="eastAsia"/>
          <w:lang w:eastAsia="zh-CN"/>
        </w:rPr>
        <w:t>》</w:t>
      </w:r>
    </w:p>
    <w:p w14:paraId="019EFD35" w14:textId="77777777" w:rsidR="00D61AA2" w:rsidRDefault="00D61AA2" w:rsidP="00A4708F">
      <w:pPr>
        <w:pStyle w:val="a0"/>
        <w:ind w:leftChars="355" w:left="710" w:firstLine="1"/>
        <w:rPr>
          <w:lang w:eastAsia="zh-CN"/>
        </w:rPr>
      </w:pPr>
    </w:p>
    <w:p w14:paraId="52E13E9D" w14:textId="0A03E30A" w:rsidR="00C46B83" w:rsidRDefault="00025D60" w:rsidP="00D61AA2">
      <w:pPr>
        <w:pStyle w:val="20"/>
      </w:pPr>
      <w:bookmarkStart w:id="85" w:name="_Toc99826081"/>
      <w:bookmarkStart w:id="86" w:name="_Toc99977188"/>
      <w:r>
        <w:rPr>
          <w:rFonts w:hint="eastAsia"/>
          <w:lang w:eastAsia="zh-CN"/>
        </w:rPr>
        <w:t>SQL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Health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Check</w:t>
      </w:r>
      <w:r>
        <w:rPr>
          <w:rFonts w:hint="eastAsia"/>
          <w:lang w:eastAsia="zh-CN"/>
        </w:rPr>
        <w:t>（</w:t>
      </w:r>
      <w:r>
        <w:rPr>
          <w:rFonts w:hint="eastAsia"/>
        </w:rPr>
        <w:t>SQLHC</w:t>
      </w:r>
      <w:r>
        <w:rPr>
          <w:rFonts w:hint="eastAsia"/>
          <w:lang w:eastAsia="zh-CN"/>
        </w:rPr>
        <w:t>）</w:t>
      </w:r>
      <w:bookmarkEnd w:id="85"/>
      <w:bookmarkEnd w:id="86"/>
    </w:p>
    <w:p w14:paraId="562777CB" w14:textId="1241D0F8" w:rsidR="00D61AA2" w:rsidRDefault="00D61AA2" w:rsidP="00D61AA2">
      <w:pPr>
        <w:pStyle w:val="30"/>
      </w:pPr>
      <w:bookmarkStart w:id="87" w:name="_Toc99826082"/>
      <w:bookmarkStart w:id="88" w:name="_Toc99977189"/>
      <w:proofErr w:type="spellStart"/>
      <w:r>
        <w:rPr>
          <w:rFonts w:hint="eastAsia"/>
        </w:rPr>
        <w:t>简介</w:t>
      </w:r>
      <w:bookmarkEnd w:id="87"/>
      <w:bookmarkEnd w:id="88"/>
      <w:proofErr w:type="spellEnd"/>
    </w:p>
    <w:p w14:paraId="43799627" w14:textId="27447A11" w:rsidR="00025D60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sqlhc</w:t>
      </w:r>
      <w:r>
        <w:rPr>
          <w:rFonts w:hint="eastAsia"/>
          <w:lang w:eastAsia="zh-CN"/>
        </w:rPr>
        <w:t>是</w:t>
      </w:r>
      <w:proofErr w:type="spellEnd"/>
      <w:r>
        <w:rPr>
          <w:rFonts w:hint="eastAsia"/>
          <w:lang w:eastAsia="zh-CN"/>
        </w:rPr>
        <w:t xml:space="preserve">SQL health </w:t>
      </w:r>
      <w:proofErr w:type="spellStart"/>
      <w:r>
        <w:rPr>
          <w:rFonts w:hint="eastAsia"/>
          <w:lang w:eastAsia="zh-CN"/>
        </w:rPr>
        <w:t>check</w:t>
      </w:r>
      <w:r>
        <w:rPr>
          <w:rFonts w:hint="eastAsia"/>
          <w:lang w:eastAsia="zh-CN"/>
        </w:rPr>
        <w:t>的简称，能够收集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相关的表、索引、统计信息、优化器参数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执行情况、等待事件等信息，可以帮你检查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存在的问题并优化</w:t>
      </w:r>
      <w:proofErr w:type="spellEnd"/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。</w:t>
      </w:r>
    </w:p>
    <w:p w14:paraId="090BB180" w14:textId="20A52E61" w:rsidR="00FB5D22" w:rsidRDefault="00FB5D22" w:rsidP="00A4708F">
      <w:pPr>
        <w:pStyle w:val="a0"/>
        <w:ind w:leftChars="355" w:left="710" w:firstLine="1"/>
        <w:rPr>
          <w:lang w:eastAsia="zh-CN"/>
        </w:rPr>
      </w:pPr>
    </w:p>
    <w:p w14:paraId="7BF0FF86" w14:textId="24B08B6E" w:rsidR="00FB5D22" w:rsidRDefault="00FB5D22" w:rsidP="00FB5D22">
      <w:pPr>
        <w:pStyle w:val="30"/>
      </w:pPr>
      <w:bookmarkStart w:id="89" w:name="_Toc99826083"/>
      <w:bookmarkStart w:id="90" w:name="_Toc99977190"/>
      <w:proofErr w:type="spellStart"/>
      <w:r>
        <w:rPr>
          <w:rFonts w:hint="eastAsia"/>
        </w:rPr>
        <w:lastRenderedPageBreak/>
        <w:t>使用方式</w:t>
      </w:r>
      <w:bookmarkEnd w:id="89"/>
      <w:bookmarkEnd w:id="90"/>
      <w:proofErr w:type="spellEnd"/>
    </w:p>
    <w:p w14:paraId="5E871943" w14:textId="7EC628D8" w:rsidR="00025D60" w:rsidRDefault="00C46B83" w:rsidP="00AA10F8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收集</w:t>
      </w:r>
      <w:proofErr w:type="spellStart"/>
      <w:r>
        <w:rPr>
          <w:rFonts w:hint="eastAsia"/>
          <w:lang w:eastAsia="zh-CN"/>
        </w:rPr>
        <w:t>sqlhc</w:t>
      </w:r>
      <w:r>
        <w:rPr>
          <w:rFonts w:hint="eastAsia"/>
          <w:lang w:eastAsia="zh-CN"/>
        </w:rPr>
        <w:t>很简单，先上传</w:t>
      </w:r>
      <w:r>
        <w:rPr>
          <w:rFonts w:hint="eastAsia"/>
          <w:lang w:eastAsia="zh-CN"/>
        </w:rPr>
        <w:t>sqlhc</w:t>
      </w:r>
      <w:r>
        <w:rPr>
          <w:rFonts w:hint="eastAsia"/>
          <w:lang w:eastAsia="zh-CN"/>
        </w:rPr>
        <w:t>脚本到数据库服务器上，随后将</w:t>
      </w:r>
      <w:r>
        <w:rPr>
          <w:rFonts w:hint="eastAsia"/>
          <w:lang w:eastAsia="zh-CN"/>
        </w:rPr>
        <w:t>sql_id</w:t>
      </w:r>
      <w:r>
        <w:rPr>
          <w:rFonts w:hint="eastAsia"/>
          <w:lang w:eastAsia="zh-CN"/>
        </w:rPr>
        <w:t>带入即可</w:t>
      </w:r>
      <w:r w:rsidR="00A97EC4">
        <w:rPr>
          <w:rFonts w:hint="eastAsia"/>
          <w:lang w:eastAsia="zh-CN"/>
        </w:rPr>
        <w:t>，</w:t>
      </w:r>
      <w:r w:rsidR="00AA10F8">
        <w:rPr>
          <w:rFonts w:hint="eastAsia"/>
          <w:lang w:eastAsia="zh-CN"/>
        </w:rPr>
        <w:t>参考以下步骤进行</w:t>
      </w:r>
      <w:proofErr w:type="spellEnd"/>
      <w:r w:rsidR="00A97EC4">
        <w:rPr>
          <w:rFonts w:hint="eastAsia"/>
          <w:lang w:eastAsia="zh-CN"/>
        </w:rPr>
        <w:t>。</w:t>
      </w:r>
    </w:p>
    <w:p w14:paraId="000209FE" w14:textId="481311E4" w:rsidR="00C46B83" w:rsidRDefault="00C46B83" w:rsidP="006662A7">
      <w:pPr>
        <w:pStyle w:val="4"/>
        <w:numPr>
          <w:ilvl w:val="0"/>
          <w:numId w:val="28"/>
        </w:num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sqlhc</w:t>
      </w:r>
      <w:r>
        <w:rPr>
          <w:rFonts w:hint="eastAsia"/>
        </w:rPr>
        <w:t>脚本</w:t>
      </w:r>
      <w:proofErr w:type="spellEnd"/>
    </w:p>
    <w:p w14:paraId="0B1DC049" w14:textId="77777777" w:rsidR="00926C9C" w:rsidRDefault="00926C9C" w:rsidP="00926C9C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参考文档：</w:t>
      </w:r>
    </w:p>
    <w:p w14:paraId="3EE17E64" w14:textId="08CDC415" w:rsidR="00C46B83" w:rsidRDefault="00C46B83" w:rsidP="00926C9C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QL Tuning Health-Check Script (SQLHC) (Doc ID 1366133.1)</w:t>
      </w:r>
    </w:p>
    <w:p w14:paraId="58E80E01" w14:textId="77777777" w:rsidR="00221DA4" w:rsidRDefault="00221DA4" w:rsidP="00926C9C">
      <w:pPr>
        <w:pStyle w:val="a0"/>
        <w:ind w:leftChars="555" w:left="1110" w:firstLine="1"/>
        <w:rPr>
          <w:lang w:eastAsia="zh-CN"/>
        </w:rPr>
      </w:pPr>
    </w:p>
    <w:p w14:paraId="66AF5874" w14:textId="521FC18F" w:rsidR="00926C9C" w:rsidRDefault="00926C9C" w:rsidP="006662A7">
      <w:pPr>
        <w:pStyle w:val="4"/>
        <w:numPr>
          <w:ilvl w:val="0"/>
          <w:numId w:val="28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sqlhc</w:t>
      </w:r>
      <w:r>
        <w:rPr>
          <w:rFonts w:hint="eastAsia"/>
        </w:rPr>
        <w:t>脚本</w:t>
      </w:r>
      <w:proofErr w:type="spellEnd"/>
    </w:p>
    <w:p w14:paraId="6BBA889C" w14:textId="37B8DA4A" w:rsidR="00C46B83" w:rsidRDefault="00C46B83" w:rsidP="006662A7">
      <w:pPr>
        <w:pStyle w:val="a0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将</w:t>
      </w:r>
      <w:proofErr w:type="spellStart"/>
      <w:r>
        <w:rPr>
          <w:rFonts w:hint="eastAsia"/>
          <w:lang w:eastAsia="zh-CN"/>
        </w:rPr>
        <w:t>sqlhc.sql</w:t>
      </w:r>
      <w:r>
        <w:rPr>
          <w:rFonts w:hint="eastAsia"/>
          <w:lang w:eastAsia="zh-CN"/>
        </w:rPr>
        <w:t>上传到数据库服务器，只需要将</w:t>
      </w:r>
      <w:r>
        <w:rPr>
          <w:rFonts w:hint="eastAsia"/>
          <w:lang w:eastAsia="zh-CN"/>
        </w:rPr>
        <w:t>sqlhc.zip</w:t>
      </w:r>
      <w:r>
        <w:rPr>
          <w:rFonts w:hint="eastAsia"/>
          <w:lang w:eastAsia="zh-CN"/>
        </w:rPr>
        <w:t>中的</w:t>
      </w:r>
      <w:r>
        <w:rPr>
          <w:rFonts w:hint="eastAsia"/>
          <w:lang w:eastAsia="zh-CN"/>
        </w:rPr>
        <w:t>sqlhc.sql</w:t>
      </w:r>
      <w:r w:rsidR="00926C9C">
        <w:rPr>
          <w:rFonts w:hint="eastAsia"/>
          <w:lang w:eastAsia="zh-CN"/>
        </w:rPr>
        <w:t>文件</w:t>
      </w:r>
      <w:r>
        <w:rPr>
          <w:rFonts w:hint="eastAsia"/>
          <w:lang w:eastAsia="zh-CN"/>
        </w:rPr>
        <w:t>上传即可</w:t>
      </w:r>
      <w:proofErr w:type="spellEnd"/>
      <w:r>
        <w:rPr>
          <w:rFonts w:hint="eastAsia"/>
          <w:lang w:eastAsia="zh-CN"/>
        </w:rPr>
        <w:t>。</w:t>
      </w:r>
    </w:p>
    <w:p w14:paraId="6E17B10B" w14:textId="77777777" w:rsidR="00C46B83" w:rsidRDefault="00C46B83" w:rsidP="006662A7">
      <w:pPr>
        <w:pStyle w:val="a0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带入</w:t>
      </w:r>
      <w:proofErr w:type="spellStart"/>
      <w:r>
        <w:rPr>
          <w:rFonts w:hint="eastAsia"/>
          <w:lang w:eastAsia="zh-CN"/>
        </w:rPr>
        <w:t>sql_id</w:t>
      </w:r>
      <w:r>
        <w:rPr>
          <w:rFonts w:hint="eastAsia"/>
          <w:lang w:eastAsia="zh-CN"/>
        </w:rPr>
        <w:t>，收集</w:t>
      </w:r>
      <w:r>
        <w:rPr>
          <w:rFonts w:hint="eastAsia"/>
          <w:lang w:eastAsia="zh-CN"/>
        </w:rPr>
        <w:t>sqlhc</w:t>
      </w:r>
      <w:proofErr w:type="spellEnd"/>
    </w:p>
    <w:p w14:paraId="1DEFF440" w14:textId="5A98B453" w:rsidR="00C46B83" w:rsidRDefault="00827528" w:rsidP="00221DA4">
      <w:pPr>
        <w:pStyle w:val="afc"/>
        <w:ind w:leftChars="826" w:left="1652"/>
      </w:pPr>
      <w:r w:rsidRPr="00827528">
        <w:rPr>
          <w:rFonts w:hint="eastAsia"/>
          <w:b/>
        </w:rPr>
        <w:t>SQL&gt;</w:t>
      </w:r>
      <w:r w:rsidR="00152449">
        <w:t xml:space="preserve"> </w:t>
      </w:r>
      <w:r w:rsidR="00C46B83">
        <w:rPr>
          <w:rFonts w:hint="eastAsia"/>
        </w:rPr>
        <w:t xml:space="preserve">@sqlhc T </w:t>
      </w:r>
      <w:proofErr w:type="spellStart"/>
      <w:r w:rsidR="00C46B83">
        <w:rPr>
          <w:rFonts w:hint="eastAsia"/>
        </w:rPr>
        <w:t>sql_id</w:t>
      </w:r>
      <w:proofErr w:type="spellEnd"/>
      <w:r w:rsidR="00C46B83">
        <w:rPr>
          <w:rFonts w:hint="eastAsia"/>
        </w:rPr>
        <w:t xml:space="preserve">      </w:t>
      </w:r>
      <w:r w:rsidR="002251F9">
        <w:t xml:space="preserve">&lt;&lt;&lt;&lt;&lt; </w:t>
      </w:r>
      <w:r w:rsidR="00C46B83">
        <w:rPr>
          <w:rFonts w:hint="eastAsia"/>
        </w:rPr>
        <w:t>大概运行几分钟到</w:t>
      </w:r>
      <w:r w:rsidR="00C46B83">
        <w:rPr>
          <w:rFonts w:hint="eastAsia"/>
        </w:rPr>
        <w:t>10</w:t>
      </w:r>
      <w:r w:rsidR="00C46B83">
        <w:rPr>
          <w:rFonts w:hint="eastAsia"/>
        </w:rPr>
        <w:t>几分钟之间。</w:t>
      </w:r>
    </w:p>
    <w:p w14:paraId="1979FB77" w14:textId="77777777" w:rsidR="00C46B83" w:rsidRDefault="00C46B83" w:rsidP="006662A7">
      <w:pPr>
        <w:pStyle w:val="a0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生成文件</w:t>
      </w:r>
    </w:p>
    <w:p w14:paraId="77B0D141" w14:textId="77777777" w:rsidR="00C46B83" w:rsidRDefault="00C46B83" w:rsidP="00221DA4">
      <w:pPr>
        <w:pStyle w:val="a0"/>
        <w:ind w:leftChars="755" w:left="1510" w:firstLine="1"/>
        <w:rPr>
          <w:lang w:eastAsia="zh-CN"/>
        </w:rPr>
      </w:pPr>
      <w:r>
        <w:rPr>
          <w:rFonts w:hint="eastAsia"/>
          <w:lang w:eastAsia="zh-CN"/>
        </w:rPr>
        <w:t>最终会生成</w:t>
      </w:r>
      <w:proofErr w:type="spellStart"/>
      <w:r>
        <w:rPr>
          <w:rFonts w:hint="eastAsia"/>
          <w:lang w:eastAsia="zh-CN"/>
        </w:rPr>
        <w:t>sqlhc</w:t>
      </w:r>
      <w:r>
        <w:rPr>
          <w:rFonts w:hint="eastAsia"/>
          <w:lang w:eastAsia="zh-CN"/>
        </w:rPr>
        <w:t>开头，带有日期和</w:t>
      </w:r>
      <w:r>
        <w:rPr>
          <w:rFonts w:hint="eastAsia"/>
          <w:lang w:eastAsia="zh-CN"/>
        </w:rPr>
        <w:t>sql_id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zip</w:t>
      </w:r>
      <w:r>
        <w:rPr>
          <w:rFonts w:hint="eastAsia"/>
          <w:lang w:eastAsia="zh-CN"/>
        </w:rPr>
        <w:t>包</w:t>
      </w:r>
      <w:proofErr w:type="spellEnd"/>
      <w:r>
        <w:rPr>
          <w:rFonts w:hint="eastAsia"/>
          <w:lang w:eastAsia="zh-CN"/>
        </w:rPr>
        <w:t>。</w:t>
      </w:r>
    </w:p>
    <w:p w14:paraId="5558A053" w14:textId="77777777" w:rsidR="00C46B83" w:rsidRDefault="00C46B83" w:rsidP="00221DA4">
      <w:pPr>
        <w:pStyle w:val="a0"/>
        <w:ind w:leftChars="755" w:left="1510" w:firstLine="1"/>
        <w:rPr>
          <w:lang w:eastAsia="zh-CN"/>
        </w:rPr>
      </w:pPr>
      <w:r>
        <w:rPr>
          <w:rFonts w:hint="eastAsia"/>
          <w:lang w:eastAsia="zh-CN"/>
        </w:rPr>
        <w:t>例如：</w:t>
      </w:r>
      <w:r>
        <w:rPr>
          <w:rFonts w:hint="eastAsia"/>
          <w:lang w:eastAsia="zh-CN"/>
        </w:rPr>
        <w:t>sqlhc_20210831_171532_gaswr3c9ukfj5.zip</w:t>
      </w:r>
    </w:p>
    <w:p w14:paraId="440B77C7" w14:textId="09D6D8D8" w:rsidR="00C46B83" w:rsidRDefault="00754072" w:rsidP="006662A7">
      <w:pPr>
        <w:pStyle w:val="a0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压缩包内容展示</w:t>
      </w:r>
    </w:p>
    <w:p w14:paraId="40B87F48" w14:textId="15D9D1FF" w:rsidR="00221DA4" w:rsidRDefault="00221DA4" w:rsidP="00221DA4">
      <w:pPr>
        <w:pStyle w:val="a0"/>
        <w:ind w:left="1531"/>
        <w:rPr>
          <w:lang w:eastAsia="zh-CN"/>
        </w:rPr>
      </w:pPr>
      <w:r>
        <w:rPr>
          <w:noProof/>
          <w:sz w:val="21"/>
        </w:rPr>
        <w:drawing>
          <wp:inline distT="0" distB="0" distL="0" distR="0" wp14:anchorId="6059ECEA" wp14:editId="7E2E4686">
            <wp:extent cx="5439773" cy="929327"/>
            <wp:effectExtent l="0" t="0" r="0" b="0"/>
            <wp:docPr id="17" name="图片 1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1665" cy="9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EF27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lang w:eastAsia="zh-CN"/>
        </w:rPr>
        <w:t xml:space="preserve"> </w:t>
      </w:r>
    </w:p>
    <w:p w14:paraId="386862DF" w14:textId="3A21DE09" w:rsidR="00C46B83" w:rsidRDefault="00C46B83" w:rsidP="00AF3887">
      <w:pPr>
        <w:pStyle w:val="20"/>
      </w:pPr>
      <w:bookmarkStart w:id="91" w:name="_Toc99826084"/>
      <w:bookmarkStart w:id="92" w:name="_Toc99977191"/>
      <w:r>
        <w:t>SYSTEMSTATE DUMP</w:t>
      </w:r>
      <w:bookmarkEnd w:id="91"/>
      <w:bookmarkEnd w:id="92"/>
    </w:p>
    <w:p w14:paraId="404FDCB5" w14:textId="095B0C3C" w:rsidR="00AA10F8" w:rsidRPr="00AA10F8" w:rsidRDefault="00AA10F8" w:rsidP="00AA10F8">
      <w:pPr>
        <w:pStyle w:val="30"/>
      </w:pPr>
      <w:bookmarkStart w:id="93" w:name="_Toc99826085"/>
      <w:bookmarkStart w:id="94" w:name="_Toc99977192"/>
      <w:proofErr w:type="spellStart"/>
      <w:r>
        <w:rPr>
          <w:rFonts w:hint="eastAsia"/>
        </w:rPr>
        <w:t>简介</w:t>
      </w:r>
      <w:bookmarkEnd w:id="93"/>
      <w:bookmarkEnd w:id="94"/>
      <w:proofErr w:type="spellEnd"/>
    </w:p>
    <w:p w14:paraId="31945DA5" w14:textId="6EBCCE95" w:rsidR="00AA10F8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systemstate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dump</w:t>
      </w:r>
      <w:r>
        <w:rPr>
          <w:rFonts w:hint="eastAsia"/>
          <w:lang w:eastAsia="zh-CN"/>
        </w:rPr>
        <w:t>，我们习惯叫它</w:t>
      </w:r>
      <w:r>
        <w:rPr>
          <w:rFonts w:hint="eastAsia"/>
          <w:lang w:eastAsia="zh-CN"/>
        </w:rPr>
        <w:t>ssd</w:t>
      </w:r>
      <w:r>
        <w:rPr>
          <w:rFonts w:hint="eastAsia"/>
          <w:lang w:eastAsia="zh-CN"/>
        </w:rPr>
        <w:t>，当数据库出现严重的性能问题或者</w:t>
      </w:r>
      <w:r>
        <w:rPr>
          <w:rFonts w:hint="eastAsia"/>
          <w:lang w:eastAsia="zh-CN"/>
        </w:rPr>
        <w:t>hang</w:t>
      </w:r>
      <w:r>
        <w:rPr>
          <w:rFonts w:hint="eastAsia"/>
          <w:lang w:eastAsia="zh-CN"/>
        </w:rPr>
        <w:t>了的时候，我们非常需要通过</w:t>
      </w:r>
      <w:r>
        <w:rPr>
          <w:rFonts w:hint="eastAsia"/>
          <w:lang w:eastAsia="zh-CN"/>
        </w:rPr>
        <w:t>systemstate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dump</w:t>
      </w:r>
      <w:r>
        <w:rPr>
          <w:rFonts w:hint="eastAsia"/>
          <w:lang w:eastAsia="zh-CN"/>
        </w:rPr>
        <w:t>来知道进程在做什么，在等待什么，谁是资源的持有者，谁阻塞了别人。在出现上述问题时，及时收集</w:t>
      </w:r>
      <w:r>
        <w:rPr>
          <w:rFonts w:hint="eastAsia"/>
          <w:lang w:eastAsia="zh-CN"/>
        </w:rPr>
        <w:t>systemstate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dump</w:t>
      </w:r>
      <w:r>
        <w:rPr>
          <w:rFonts w:hint="eastAsia"/>
          <w:lang w:eastAsia="zh-CN"/>
        </w:rPr>
        <w:t>非常有助于问题原因的分析。在一些情况下，数据库会自动生成</w:t>
      </w:r>
      <w:r>
        <w:rPr>
          <w:rFonts w:hint="eastAsia"/>
          <w:lang w:eastAsia="zh-CN"/>
        </w:rPr>
        <w:t>systemstate</w:t>
      </w:r>
      <w:proofErr w:type="spellEnd"/>
      <w:r>
        <w:rPr>
          <w:rFonts w:hint="eastAsia"/>
          <w:lang w:eastAsia="zh-CN"/>
        </w:rPr>
        <w:t xml:space="preserve"> dump, </w:t>
      </w:r>
      <w:r>
        <w:rPr>
          <w:rFonts w:hint="eastAsia"/>
          <w:lang w:eastAsia="zh-CN"/>
        </w:rPr>
        <w:t>比如出现了“</w:t>
      </w:r>
      <w:r>
        <w:rPr>
          <w:rFonts w:hint="eastAsia"/>
          <w:lang w:eastAsia="zh-CN"/>
        </w:rPr>
        <w:t>WAITED TOO LONG FOR A ROW CACHE ENQUEUE LOCK</w:t>
      </w:r>
      <w:r>
        <w:rPr>
          <w:rFonts w:hint="eastAsia"/>
          <w:lang w:eastAsia="zh-CN"/>
        </w:rPr>
        <w:t>”。</w:t>
      </w:r>
      <w:r>
        <w:rPr>
          <w:rFonts w:hint="eastAsia"/>
          <w:lang w:eastAsia="zh-CN"/>
        </w:rPr>
        <w:t xml:space="preserve"> </w:t>
      </w:r>
    </w:p>
    <w:p w14:paraId="5C4E18B9" w14:textId="77777777" w:rsidR="00AA10F8" w:rsidRDefault="00AA10F8" w:rsidP="00A4708F">
      <w:pPr>
        <w:pStyle w:val="a0"/>
        <w:ind w:leftChars="355" w:left="710" w:firstLine="1"/>
        <w:rPr>
          <w:lang w:eastAsia="zh-CN"/>
        </w:rPr>
      </w:pPr>
    </w:p>
    <w:p w14:paraId="611A60BF" w14:textId="011FF1BD" w:rsidR="00AA10F8" w:rsidRDefault="00AA10F8" w:rsidP="00AA10F8">
      <w:pPr>
        <w:pStyle w:val="30"/>
      </w:pPr>
      <w:bookmarkStart w:id="95" w:name="_Toc99826086"/>
      <w:bookmarkStart w:id="96" w:name="_Toc99977193"/>
      <w:proofErr w:type="spellStart"/>
      <w:r>
        <w:rPr>
          <w:rFonts w:hint="eastAsia"/>
        </w:rPr>
        <w:t>使用方式</w:t>
      </w:r>
      <w:bookmarkEnd w:id="95"/>
      <w:bookmarkEnd w:id="96"/>
      <w:proofErr w:type="spellEnd"/>
    </w:p>
    <w:p w14:paraId="7F837B4A" w14:textId="40D0C024" w:rsidR="00A640E6" w:rsidRDefault="00C46B83" w:rsidP="006662A7">
      <w:pPr>
        <w:pStyle w:val="4"/>
        <w:numPr>
          <w:ilvl w:val="0"/>
          <w:numId w:val="31"/>
        </w:numPr>
      </w:pPr>
      <w:r>
        <w:rPr>
          <w:rFonts w:hint="eastAsia"/>
        </w:rPr>
        <w:t>单实例</w:t>
      </w:r>
      <w:r w:rsidR="005C0C18">
        <w:rPr>
          <w:rFonts w:hint="eastAsia"/>
        </w:rPr>
        <w:t>环境</w:t>
      </w:r>
    </w:p>
    <w:p w14:paraId="06EEDE79" w14:textId="7DECF61E" w:rsidR="00C46B83" w:rsidRDefault="00C46B83" w:rsidP="00A640E6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收集一个实例的</w:t>
      </w:r>
      <w:proofErr w:type="spellStart"/>
      <w:r>
        <w:rPr>
          <w:rFonts w:hint="eastAsia"/>
          <w:lang w:eastAsia="zh-CN"/>
        </w:rPr>
        <w:t>systemstate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dump</w:t>
      </w:r>
      <w:r>
        <w:rPr>
          <w:rFonts w:hint="eastAsia"/>
          <w:lang w:eastAsia="zh-CN"/>
        </w:rPr>
        <w:t>时</w:t>
      </w:r>
      <w:proofErr w:type="spellEnd"/>
    </w:p>
    <w:p w14:paraId="14D98B19" w14:textId="77777777" w:rsidR="00C46B83" w:rsidRDefault="00C46B83" w:rsidP="0088247E">
      <w:pPr>
        <w:pStyle w:val="afc"/>
        <w:ind w:leftChars="626" w:left="1252"/>
      </w:pPr>
      <w:r>
        <w:rPr>
          <w:rFonts w:hint="eastAsia"/>
        </w:rPr>
        <w:t>1.</w:t>
      </w:r>
      <w:r>
        <w:rPr>
          <w:rFonts w:hint="eastAsia"/>
        </w:rPr>
        <w:t>用</w:t>
      </w:r>
      <w:proofErr w:type="spellStart"/>
      <w:r>
        <w:rPr>
          <w:rFonts w:hint="eastAsia"/>
        </w:rPr>
        <w:t>sysdba</w:t>
      </w:r>
      <w:proofErr w:type="spellEnd"/>
      <w:r>
        <w:rPr>
          <w:rFonts w:hint="eastAsia"/>
        </w:rPr>
        <w:t>登录到数据库上：</w:t>
      </w:r>
    </w:p>
    <w:p w14:paraId="78B9E7F7" w14:textId="77777777" w:rsidR="00C46B83" w:rsidRDefault="00C46B83" w:rsidP="0088247E">
      <w:pPr>
        <w:pStyle w:val="afc"/>
        <w:ind w:leftChars="626" w:left="1252"/>
      </w:pPr>
      <w:r>
        <w:lastRenderedPageBreak/>
        <w:t>$</w:t>
      </w: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</w:p>
    <w:p w14:paraId="0F04DD2E" w14:textId="77777777" w:rsidR="00C46B83" w:rsidRDefault="00C46B83" w:rsidP="0088247E">
      <w:pPr>
        <w:pStyle w:val="afc"/>
        <w:ind w:leftChars="626" w:left="1252"/>
      </w:pPr>
      <w:r>
        <w:rPr>
          <w:rFonts w:hint="eastAsia"/>
        </w:rPr>
        <w:t>或者</w:t>
      </w:r>
    </w:p>
    <w:p w14:paraId="48A5D74C" w14:textId="015BA171" w:rsidR="00C46B83" w:rsidRDefault="00C46B83" w:rsidP="0088247E">
      <w:pPr>
        <w:pStyle w:val="afc"/>
        <w:ind w:leftChars="626" w:left="1252"/>
      </w:pPr>
      <w:r>
        <w:rPr>
          <w:rFonts w:hint="eastAsia"/>
        </w:rPr>
        <w:t>$</w:t>
      </w:r>
      <w:proofErr w:type="spellStart"/>
      <w:r>
        <w:rPr>
          <w:rFonts w:hint="eastAsia"/>
        </w:rPr>
        <w:t>sqlplus</w:t>
      </w:r>
      <w:proofErr w:type="spellEnd"/>
      <w:r>
        <w:rPr>
          <w:rFonts w:hint="eastAsia"/>
        </w:rPr>
        <w:t xml:space="preserve"> -prelim / as </w:t>
      </w:r>
      <w:proofErr w:type="spellStart"/>
      <w:r>
        <w:rPr>
          <w:rFonts w:hint="eastAsia"/>
        </w:rPr>
        <w:t>sysdba</w:t>
      </w:r>
      <w:proofErr w:type="spellEnd"/>
      <w:r w:rsidR="00AF3968">
        <w:t xml:space="preserve">         &lt;&lt;&lt;&lt;&lt; </w:t>
      </w:r>
      <w:r>
        <w:rPr>
          <w:rFonts w:hint="eastAsia"/>
        </w:rPr>
        <w:t>当数据库已经很慢或者</w:t>
      </w:r>
      <w:r>
        <w:rPr>
          <w:rFonts w:hint="eastAsia"/>
        </w:rPr>
        <w:t>hang</w:t>
      </w:r>
      <w:r>
        <w:rPr>
          <w:rFonts w:hint="eastAsia"/>
        </w:rPr>
        <w:t>到无法连接</w:t>
      </w:r>
    </w:p>
    <w:p w14:paraId="1D41512F" w14:textId="1041D259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</w:t>
      </w:r>
      <w:proofErr w:type="spellStart"/>
      <w:r w:rsidR="00C46B83">
        <w:t>setmypid</w:t>
      </w:r>
      <w:proofErr w:type="spellEnd"/>
    </w:p>
    <w:p w14:paraId="6DD431FE" w14:textId="5AB79D7B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</w:t>
      </w:r>
      <w:proofErr w:type="spellStart"/>
      <w:r w:rsidR="00C46B83">
        <w:t>unlimit</w:t>
      </w:r>
      <w:proofErr w:type="spellEnd"/>
      <w:r w:rsidR="00C46B83">
        <w:t xml:space="preserve">; </w:t>
      </w:r>
    </w:p>
    <w:p w14:paraId="008EC6C7" w14:textId="0A158741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dump </w:t>
      </w:r>
      <w:proofErr w:type="spellStart"/>
      <w:r w:rsidR="00C46B83">
        <w:t>systemstate</w:t>
      </w:r>
      <w:proofErr w:type="spellEnd"/>
      <w:r w:rsidR="00C46B83">
        <w:t xml:space="preserve"> 266;</w:t>
      </w:r>
    </w:p>
    <w:p w14:paraId="006C6A2F" w14:textId="77777777" w:rsidR="00C46B83" w:rsidRDefault="00C46B83" w:rsidP="0088247E">
      <w:pPr>
        <w:pStyle w:val="afc"/>
        <w:ind w:leftChars="626" w:left="1252"/>
      </w:pPr>
      <w:r>
        <w:rPr>
          <w:rFonts w:hint="eastAsia"/>
        </w:rPr>
        <w:t>等</w:t>
      </w:r>
      <w:r>
        <w:rPr>
          <w:rFonts w:hint="eastAsia"/>
        </w:rPr>
        <w:t>1~2</w:t>
      </w:r>
      <w:r>
        <w:rPr>
          <w:rFonts w:hint="eastAsia"/>
        </w:rPr>
        <w:t>分钟后再次执行下面的</w:t>
      </w:r>
      <w:proofErr w:type="spellStart"/>
      <w:r>
        <w:rPr>
          <w:rFonts w:hint="eastAsia"/>
        </w:rPr>
        <w:t>sql</w:t>
      </w:r>
      <w:proofErr w:type="spellEnd"/>
    </w:p>
    <w:p w14:paraId="5A322ECB" w14:textId="519D585C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dump </w:t>
      </w:r>
      <w:proofErr w:type="spellStart"/>
      <w:r w:rsidR="00C46B83">
        <w:t>systemstate</w:t>
      </w:r>
      <w:proofErr w:type="spellEnd"/>
      <w:r w:rsidR="00C46B83">
        <w:t xml:space="preserve"> 266;</w:t>
      </w:r>
    </w:p>
    <w:p w14:paraId="5239FD0B" w14:textId="77777777" w:rsidR="00C46B83" w:rsidRDefault="00C46B83" w:rsidP="0088247E">
      <w:pPr>
        <w:pStyle w:val="afc"/>
        <w:ind w:leftChars="626" w:left="1252"/>
      </w:pPr>
      <w:r>
        <w:rPr>
          <w:rFonts w:hint="eastAsia"/>
        </w:rPr>
        <w:t>等</w:t>
      </w:r>
      <w:r>
        <w:rPr>
          <w:rFonts w:hint="eastAsia"/>
        </w:rPr>
        <w:t>1~2</w:t>
      </w:r>
      <w:r>
        <w:rPr>
          <w:rFonts w:hint="eastAsia"/>
        </w:rPr>
        <w:t>分钟</w:t>
      </w:r>
    </w:p>
    <w:p w14:paraId="15AD71AE" w14:textId="5060D507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dump </w:t>
      </w:r>
      <w:proofErr w:type="spellStart"/>
      <w:r w:rsidR="00C46B83">
        <w:t>systemstate</w:t>
      </w:r>
      <w:proofErr w:type="spellEnd"/>
      <w:r w:rsidR="00C46B83">
        <w:t xml:space="preserve"> 266;</w:t>
      </w:r>
    </w:p>
    <w:p w14:paraId="39EEDC27" w14:textId="0201DE62" w:rsidR="00C46B83" w:rsidRDefault="00827528" w:rsidP="0088247E">
      <w:pPr>
        <w:pStyle w:val="afc"/>
        <w:ind w:leftChars="626" w:left="1252"/>
      </w:pPr>
      <w:r w:rsidRPr="00827528">
        <w:rPr>
          <w:rFonts w:hint="eastAsia"/>
          <w:b/>
        </w:rPr>
        <w:t>SQL&gt;</w:t>
      </w:r>
      <w:r w:rsidR="00152449">
        <w:t xml:space="preserve"> </w:t>
      </w:r>
      <w:proofErr w:type="spellStart"/>
      <w:r w:rsidR="00C46B83">
        <w:rPr>
          <w:rFonts w:hint="eastAsia"/>
        </w:rPr>
        <w:t>oradebug</w:t>
      </w:r>
      <w:proofErr w:type="spellEnd"/>
      <w:r w:rsidR="00C46B83">
        <w:rPr>
          <w:rFonts w:hint="eastAsia"/>
        </w:rPr>
        <w:t xml:space="preserve"> </w:t>
      </w:r>
      <w:proofErr w:type="spellStart"/>
      <w:r w:rsidR="00C46B83">
        <w:rPr>
          <w:rFonts w:hint="eastAsia"/>
        </w:rPr>
        <w:t>tracefile_name</w:t>
      </w:r>
      <w:proofErr w:type="spellEnd"/>
      <w:r w:rsidR="00C46B83">
        <w:rPr>
          <w:rFonts w:hint="eastAsia"/>
        </w:rPr>
        <w:t>;</w:t>
      </w:r>
      <w:r w:rsidR="00AF3968">
        <w:t xml:space="preserve">         &lt;&lt;&lt;&lt;&lt; </w:t>
      </w:r>
      <w:r w:rsidR="00C46B83">
        <w:rPr>
          <w:rFonts w:hint="eastAsia"/>
        </w:rPr>
        <w:t>这是生成的文件名</w:t>
      </w:r>
    </w:p>
    <w:p w14:paraId="15B3C6E4" w14:textId="07FA7825" w:rsidR="00A640E6" w:rsidRDefault="00C46B83" w:rsidP="0088247E">
      <w:pPr>
        <w:pStyle w:val="4"/>
      </w:pPr>
      <w:proofErr w:type="spellStart"/>
      <w:r>
        <w:rPr>
          <w:rFonts w:hint="eastAsia"/>
        </w:rPr>
        <w:t>RAC</w:t>
      </w:r>
      <w:r>
        <w:rPr>
          <w:rFonts w:hint="eastAsia"/>
        </w:rPr>
        <w:t>环境</w:t>
      </w:r>
      <w:proofErr w:type="spellEnd"/>
    </w:p>
    <w:p w14:paraId="1B80AA00" w14:textId="7E2600B7" w:rsidR="00C46B83" w:rsidRDefault="00A133E6" w:rsidP="00A640E6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收集</w:t>
      </w:r>
      <w:proofErr w:type="spellStart"/>
      <w:r w:rsidR="00A640E6">
        <w:rPr>
          <w:rFonts w:hint="eastAsia"/>
          <w:lang w:eastAsia="zh-CN"/>
        </w:rPr>
        <w:t>RAC</w:t>
      </w:r>
      <w:r w:rsidR="00A640E6">
        <w:rPr>
          <w:rFonts w:hint="eastAsia"/>
          <w:lang w:eastAsia="zh-CN"/>
        </w:rPr>
        <w:t>环境下</w:t>
      </w:r>
      <w:r w:rsidR="00C46B83">
        <w:rPr>
          <w:rFonts w:hint="eastAsia"/>
          <w:lang w:eastAsia="zh-CN"/>
        </w:rPr>
        <w:t>想所有实例的</w:t>
      </w:r>
      <w:r w:rsidR="00C46B83">
        <w:rPr>
          <w:rFonts w:hint="eastAsia"/>
          <w:lang w:eastAsia="zh-CN"/>
        </w:rPr>
        <w:t>systemstate</w:t>
      </w:r>
      <w:proofErr w:type="spellEnd"/>
      <w:r w:rsidR="00C46B83">
        <w:rPr>
          <w:rFonts w:hint="eastAsia"/>
          <w:lang w:eastAsia="zh-CN"/>
        </w:rPr>
        <w:t xml:space="preserve"> </w:t>
      </w:r>
      <w:proofErr w:type="spellStart"/>
      <w:r w:rsidR="00C46B83">
        <w:rPr>
          <w:rFonts w:hint="eastAsia"/>
          <w:lang w:eastAsia="zh-CN"/>
        </w:rPr>
        <w:t>dump</w:t>
      </w:r>
      <w:r w:rsidR="00C46B83">
        <w:rPr>
          <w:rFonts w:hint="eastAsia"/>
          <w:lang w:eastAsia="zh-CN"/>
        </w:rPr>
        <w:t>时</w:t>
      </w:r>
      <w:proofErr w:type="spellEnd"/>
    </w:p>
    <w:p w14:paraId="32066FB5" w14:textId="7AE52A4A" w:rsidR="00C46B83" w:rsidRDefault="00C46B83" w:rsidP="0088247E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对于</w:t>
      </w:r>
      <w:proofErr w:type="spellStart"/>
      <w:r>
        <w:rPr>
          <w:rFonts w:hint="eastAsia"/>
          <w:lang w:eastAsia="zh-CN"/>
        </w:rPr>
        <w:t>RAC</w:t>
      </w:r>
      <w:r>
        <w:rPr>
          <w:rFonts w:hint="eastAsia"/>
          <w:lang w:eastAsia="zh-CN"/>
        </w:rPr>
        <w:t>数据库，需要各个实例在同一时间的</w:t>
      </w:r>
      <w:r>
        <w:rPr>
          <w:rFonts w:hint="eastAsia"/>
          <w:lang w:eastAsia="zh-CN"/>
        </w:rPr>
        <w:t>systemstate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dump</w:t>
      </w:r>
      <w:r w:rsidR="00A640E6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那么</w:t>
      </w:r>
      <w:r w:rsidR="00AF3968">
        <w:rPr>
          <w:rFonts w:hint="eastAsia"/>
          <w:lang w:eastAsia="zh-CN"/>
        </w:rPr>
        <w:t>只需</w:t>
      </w:r>
      <w:r>
        <w:rPr>
          <w:rFonts w:hint="eastAsia"/>
          <w:lang w:eastAsia="zh-CN"/>
        </w:rPr>
        <w:t>登录到任意一个实例</w:t>
      </w:r>
      <w:proofErr w:type="spellEnd"/>
      <w:r>
        <w:rPr>
          <w:rFonts w:hint="eastAsia"/>
          <w:lang w:eastAsia="zh-CN"/>
        </w:rPr>
        <w:t>（无需在所有实例执行）：</w:t>
      </w:r>
    </w:p>
    <w:p w14:paraId="3BF844F3" w14:textId="77777777" w:rsidR="00C46B83" w:rsidRDefault="00C46B83" w:rsidP="0088247E">
      <w:pPr>
        <w:pStyle w:val="afc"/>
        <w:ind w:leftChars="626" w:left="1252"/>
      </w:pPr>
      <w:r>
        <w:t>$</w:t>
      </w: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</w:p>
    <w:p w14:paraId="3E7A0215" w14:textId="77777777" w:rsidR="00C46B83" w:rsidRDefault="00C46B83" w:rsidP="0088247E">
      <w:pPr>
        <w:pStyle w:val="afc"/>
        <w:ind w:leftChars="626" w:left="1252"/>
      </w:pPr>
      <w:r>
        <w:rPr>
          <w:rFonts w:hint="eastAsia"/>
        </w:rPr>
        <w:t>或者</w:t>
      </w:r>
    </w:p>
    <w:p w14:paraId="69AEB75E" w14:textId="61A7FBCA" w:rsidR="00C46B83" w:rsidRDefault="00C46B83" w:rsidP="0088247E">
      <w:pPr>
        <w:pStyle w:val="afc"/>
        <w:ind w:leftChars="626" w:left="1252"/>
      </w:pPr>
      <w:r>
        <w:rPr>
          <w:rFonts w:hint="eastAsia"/>
        </w:rPr>
        <w:t>$</w:t>
      </w:r>
      <w:proofErr w:type="spellStart"/>
      <w:r>
        <w:rPr>
          <w:rFonts w:hint="eastAsia"/>
        </w:rPr>
        <w:t>sqlplus</w:t>
      </w:r>
      <w:proofErr w:type="spellEnd"/>
      <w:r>
        <w:rPr>
          <w:rFonts w:hint="eastAsia"/>
        </w:rPr>
        <w:t xml:space="preserve"> -prelim / as </w:t>
      </w:r>
      <w:proofErr w:type="spellStart"/>
      <w:r>
        <w:rPr>
          <w:rFonts w:hint="eastAsia"/>
        </w:rPr>
        <w:t>sysdba</w:t>
      </w:r>
      <w:proofErr w:type="spellEnd"/>
      <w:r w:rsidR="00AF3968">
        <w:t xml:space="preserve">        </w:t>
      </w:r>
      <w:r w:rsidR="001F4C29">
        <w:t xml:space="preserve">     </w:t>
      </w:r>
      <w:r w:rsidR="00AF3968">
        <w:t xml:space="preserve"> &lt;&lt;&lt;&lt;&lt; </w:t>
      </w:r>
      <w:r>
        <w:rPr>
          <w:rFonts w:hint="eastAsia"/>
        </w:rPr>
        <w:t>当数据库已经很慢或者</w:t>
      </w:r>
      <w:r>
        <w:rPr>
          <w:rFonts w:hint="eastAsia"/>
        </w:rPr>
        <w:t>hang</w:t>
      </w:r>
      <w:r>
        <w:rPr>
          <w:rFonts w:hint="eastAsia"/>
        </w:rPr>
        <w:t>到无法连接</w:t>
      </w:r>
    </w:p>
    <w:p w14:paraId="6EBD85E2" w14:textId="1B3A5422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</w:t>
      </w:r>
      <w:proofErr w:type="spellStart"/>
      <w:r w:rsidR="00C46B83">
        <w:t>setmypid</w:t>
      </w:r>
      <w:proofErr w:type="spellEnd"/>
    </w:p>
    <w:p w14:paraId="77C62F27" w14:textId="3210E421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</w:t>
      </w:r>
      <w:proofErr w:type="spellStart"/>
      <w:r w:rsidR="00C46B83">
        <w:t>unlimit</w:t>
      </w:r>
      <w:proofErr w:type="spellEnd"/>
    </w:p>
    <w:p w14:paraId="090BD558" w14:textId="74BBE375" w:rsidR="00C46B83" w:rsidRDefault="00827528" w:rsidP="0088247E">
      <w:pPr>
        <w:pStyle w:val="afc"/>
        <w:ind w:leftChars="626" w:left="1252"/>
      </w:pPr>
      <w:r w:rsidRPr="00827528">
        <w:rPr>
          <w:rFonts w:hint="eastAsia"/>
          <w:b/>
        </w:rPr>
        <w:t>SQL&gt;</w:t>
      </w:r>
      <w:r w:rsidR="00152449">
        <w:t xml:space="preserve"> </w:t>
      </w:r>
      <w:proofErr w:type="spellStart"/>
      <w:r w:rsidR="00C46B83">
        <w:rPr>
          <w:rFonts w:hint="eastAsia"/>
        </w:rPr>
        <w:t>oradebug</w:t>
      </w:r>
      <w:proofErr w:type="spellEnd"/>
      <w:r w:rsidR="00C46B83">
        <w:rPr>
          <w:rFonts w:hint="eastAsia"/>
        </w:rPr>
        <w:t xml:space="preserve"> -g all dump </w:t>
      </w:r>
      <w:proofErr w:type="spellStart"/>
      <w:r w:rsidR="00C46B83">
        <w:rPr>
          <w:rFonts w:hint="eastAsia"/>
        </w:rPr>
        <w:t>systemstate</w:t>
      </w:r>
      <w:proofErr w:type="spellEnd"/>
      <w:r w:rsidR="00C46B83">
        <w:rPr>
          <w:rFonts w:hint="eastAsia"/>
        </w:rPr>
        <w:t xml:space="preserve"> 266</w:t>
      </w:r>
      <w:r w:rsidR="00AF3968">
        <w:t xml:space="preserve">  &lt;&lt;&lt;&lt;&lt; </w:t>
      </w:r>
      <w:r w:rsidR="00C46B83">
        <w:rPr>
          <w:rFonts w:hint="eastAsia"/>
        </w:rPr>
        <w:t xml:space="preserve">-g all </w:t>
      </w:r>
      <w:r w:rsidR="00C46B83">
        <w:rPr>
          <w:rFonts w:hint="eastAsia"/>
        </w:rPr>
        <w:t>表示针对所有实例生成</w:t>
      </w:r>
      <w:r w:rsidR="00C46B83">
        <w:rPr>
          <w:rFonts w:hint="eastAsia"/>
        </w:rPr>
        <w:t>dump</w:t>
      </w:r>
    </w:p>
    <w:p w14:paraId="26045348" w14:textId="77777777" w:rsidR="00C46B83" w:rsidRDefault="00C46B83" w:rsidP="0088247E">
      <w:pPr>
        <w:pStyle w:val="afc"/>
        <w:ind w:leftChars="626" w:left="1252"/>
      </w:pPr>
      <w:r>
        <w:rPr>
          <w:rFonts w:hint="eastAsia"/>
        </w:rPr>
        <w:t>等</w:t>
      </w:r>
      <w:r>
        <w:rPr>
          <w:rFonts w:hint="eastAsia"/>
        </w:rPr>
        <w:t>1~2</w:t>
      </w:r>
      <w:r>
        <w:rPr>
          <w:rFonts w:hint="eastAsia"/>
        </w:rPr>
        <w:t>分钟</w:t>
      </w:r>
    </w:p>
    <w:p w14:paraId="0EFBC17C" w14:textId="36BCC966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-g all dump </w:t>
      </w:r>
      <w:proofErr w:type="spellStart"/>
      <w:r w:rsidR="00C46B83">
        <w:t>systemstate</w:t>
      </w:r>
      <w:proofErr w:type="spellEnd"/>
      <w:r w:rsidR="00C46B83">
        <w:t xml:space="preserve"> 266</w:t>
      </w:r>
    </w:p>
    <w:p w14:paraId="6B3A5ABB" w14:textId="77777777" w:rsidR="00C46B83" w:rsidRDefault="00C46B83" w:rsidP="0088247E">
      <w:pPr>
        <w:pStyle w:val="afc"/>
        <w:ind w:leftChars="626" w:left="1252"/>
      </w:pPr>
      <w:r>
        <w:rPr>
          <w:rFonts w:hint="eastAsia"/>
        </w:rPr>
        <w:t>等</w:t>
      </w:r>
      <w:r>
        <w:rPr>
          <w:rFonts w:hint="eastAsia"/>
        </w:rPr>
        <w:t>1~2</w:t>
      </w:r>
      <w:r>
        <w:rPr>
          <w:rFonts w:hint="eastAsia"/>
        </w:rPr>
        <w:t>分钟</w:t>
      </w:r>
    </w:p>
    <w:p w14:paraId="38B7A9FA" w14:textId="710A0545" w:rsidR="00C46B83" w:rsidRDefault="00827528" w:rsidP="0088247E">
      <w:pPr>
        <w:pStyle w:val="afc"/>
        <w:ind w:leftChars="626" w:left="1252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-g all dump </w:t>
      </w:r>
      <w:proofErr w:type="spellStart"/>
      <w:r w:rsidR="00C46B83">
        <w:t>systemstate</w:t>
      </w:r>
      <w:proofErr w:type="spellEnd"/>
      <w:r w:rsidR="00C46B83">
        <w:t xml:space="preserve"> 266</w:t>
      </w:r>
    </w:p>
    <w:p w14:paraId="5E54E627" w14:textId="77777777" w:rsidR="001F4C29" w:rsidRDefault="001F4C29" w:rsidP="0088247E">
      <w:pPr>
        <w:pStyle w:val="afc"/>
        <w:ind w:leftChars="626" w:left="1252"/>
      </w:pPr>
    </w:p>
    <w:p w14:paraId="4BEEDAFD" w14:textId="2553E9B0" w:rsidR="001F4C29" w:rsidRDefault="00C46B83" w:rsidP="0088247E">
      <w:pPr>
        <w:pStyle w:val="afc"/>
        <w:ind w:leftChars="626" w:left="1252"/>
      </w:pPr>
      <w:r>
        <w:rPr>
          <w:rFonts w:hint="eastAsia"/>
        </w:rPr>
        <w:t>上面的命令执行后会在每个实例都生成</w:t>
      </w:r>
      <w:proofErr w:type="spellStart"/>
      <w:r>
        <w:rPr>
          <w:rFonts w:hint="eastAsia"/>
        </w:rPr>
        <w:t>systemstate</w:t>
      </w:r>
      <w:proofErr w:type="spellEnd"/>
      <w:r>
        <w:rPr>
          <w:rFonts w:hint="eastAsia"/>
        </w:rPr>
        <w:t xml:space="preserve"> dump</w:t>
      </w:r>
      <w:r w:rsidR="001F4C29">
        <w:rPr>
          <w:rFonts w:hint="eastAsia"/>
        </w:rPr>
        <w:t>。</w:t>
      </w:r>
    </w:p>
    <w:p w14:paraId="3164E5C9" w14:textId="1329F6D4" w:rsidR="0088247E" w:rsidRDefault="00C46B83" w:rsidP="0088247E">
      <w:pPr>
        <w:pStyle w:val="afc"/>
        <w:ind w:leftChars="626" w:left="1252"/>
      </w:pPr>
      <w:r>
        <w:rPr>
          <w:rFonts w:hint="eastAsia"/>
        </w:rPr>
        <w:t>生成的信息放到了每个实例的</w:t>
      </w:r>
      <w:proofErr w:type="spellStart"/>
      <w:r>
        <w:rPr>
          <w:rFonts w:hint="eastAsia"/>
        </w:rPr>
        <w:t>backgroud_dump_dest</w:t>
      </w:r>
      <w:proofErr w:type="spellEnd"/>
      <w:r>
        <w:rPr>
          <w:rFonts w:hint="eastAsia"/>
        </w:rPr>
        <w:t>下的</w:t>
      </w:r>
      <w:proofErr w:type="spellStart"/>
      <w:r>
        <w:rPr>
          <w:rFonts w:hint="eastAsia"/>
        </w:rPr>
        <w:t>diag</w:t>
      </w:r>
      <w:proofErr w:type="spellEnd"/>
      <w:r>
        <w:rPr>
          <w:rFonts w:hint="eastAsia"/>
        </w:rPr>
        <w:t xml:space="preserve"> trace</w:t>
      </w:r>
      <w:r>
        <w:rPr>
          <w:rFonts w:hint="eastAsia"/>
        </w:rPr>
        <w:t>文件中。</w:t>
      </w:r>
    </w:p>
    <w:p w14:paraId="7900A0FA" w14:textId="231097B5" w:rsidR="00C46B83" w:rsidRDefault="00C46B83" w:rsidP="0088247E">
      <w:pPr>
        <w:pStyle w:val="afc"/>
        <w:ind w:leftChars="626" w:left="1252"/>
      </w:pPr>
      <w:r>
        <w:rPr>
          <w:rFonts w:hint="eastAsia"/>
        </w:rPr>
        <w:t>这些命令执行三次是为了比较进程的变化情况，查看是真的</w:t>
      </w:r>
      <w:r>
        <w:rPr>
          <w:rFonts w:hint="eastAsia"/>
        </w:rPr>
        <w:t>hang</w:t>
      </w:r>
      <w:r>
        <w:rPr>
          <w:rFonts w:hint="eastAsia"/>
        </w:rPr>
        <w:t>了，还是很慢。</w:t>
      </w:r>
    </w:p>
    <w:p w14:paraId="0BDF0788" w14:textId="77777777" w:rsidR="006005ED" w:rsidRDefault="006005ED" w:rsidP="0088247E">
      <w:pPr>
        <w:pStyle w:val="a0"/>
        <w:ind w:leftChars="555" w:left="1110" w:firstLine="1"/>
        <w:rPr>
          <w:lang w:eastAsia="zh-CN"/>
        </w:rPr>
      </w:pPr>
    </w:p>
    <w:p w14:paraId="282C89C3" w14:textId="2C11AF09" w:rsidR="00C46B83" w:rsidRPr="006005ED" w:rsidRDefault="00C46B83" w:rsidP="0088247E">
      <w:pPr>
        <w:pStyle w:val="a0"/>
        <w:ind w:leftChars="555" w:left="1110" w:firstLine="1"/>
        <w:rPr>
          <w:b/>
          <w:bCs/>
          <w:lang w:eastAsia="zh-CN"/>
        </w:rPr>
      </w:pPr>
      <w:proofErr w:type="spellStart"/>
      <w:r w:rsidRPr="006005ED">
        <w:rPr>
          <w:rFonts w:hint="eastAsia"/>
          <w:b/>
          <w:bCs/>
          <w:lang w:eastAsia="zh-CN"/>
        </w:rPr>
        <w:t>systemstate</w:t>
      </w:r>
      <w:proofErr w:type="spellEnd"/>
      <w:r w:rsidRPr="006005ED">
        <w:rPr>
          <w:rFonts w:hint="eastAsia"/>
          <w:b/>
          <w:bCs/>
          <w:lang w:eastAsia="zh-CN"/>
        </w:rPr>
        <w:t xml:space="preserve"> </w:t>
      </w:r>
      <w:proofErr w:type="spellStart"/>
      <w:r w:rsidRPr="006005ED">
        <w:rPr>
          <w:rFonts w:hint="eastAsia"/>
          <w:b/>
          <w:bCs/>
          <w:lang w:eastAsia="zh-CN"/>
        </w:rPr>
        <w:t>dump</w:t>
      </w:r>
      <w:r w:rsidRPr="006005ED">
        <w:rPr>
          <w:rFonts w:hint="eastAsia"/>
          <w:b/>
          <w:bCs/>
          <w:lang w:eastAsia="zh-CN"/>
        </w:rPr>
        <w:t>级别</w:t>
      </w:r>
      <w:r w:rsidR="006005ED">
        <w:rPr>
          <w:rFonts w:hint="eastAsia"/>
          <w:b/>
          <w:bCs/>
          <w:lang w:eastAsia="zh-CN"/>
        </w:rPr>
        <w:t>说明</w:t>
      </w:r>
      <w:proofErr w:type="spellEnd"/>
      <w:r w:rsidR="006005ED">
        <w:rPr>
          <w:rFonts w:hint="eastAsia"/>
          <w:b/>
          <w:bCs/>
          <w:lang w:eastAsia="zh-CN"/>
        </w:rPr>
        <w:t>：</w:t>
      </w:r>
    </w:p>
    <w:p w14:paraId="4FADC9E4" w14:textId="602D5AAF" w:rsidR="00C46B83" w:rsidRDefault="00C46B83" w:rsidP="006662A7">
      <w:pPr>
        <w:pStyle w:val="a0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>2:    dump (</w:t>
      </w:r>
      <w:proofErr w:type="spellStart"/>
      <w:r>
        <w:rPr>
          <w:rFonts w:hint="eastAsia"/>
          <w:lang w:eastAsia="zh-CN"/>
        </w:rPr>
        <w:t>不包括</w:t>
      </w:r>
      <w:proofErr w:type="spellEnd"/>
      <w:r>
        <w:rPr>
          <w:rFonts w:hint="eastAsia"/>
          <w:lang w:eastAsia="zh-CN"/>
        </w:rPr>
        <w:t>lock element)</w:t>
      </w:r>
    </w:p>
    <w:p w14:paraId="592717AD" w14:textId="77777777" w:rsidR="00C46B83" w:rsidRDefault="00C46B83" w:rsidP="006662A7">
      <w:pPr>
        <w:pStyle w:val="a0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10:   dump</w:t>
      </w:r>
    </w:p>
    <w:p w14:paraId="4BC43E9C" w14:textId="77777777" w:rsidR="00C46B83" w:rsidRDefault="00C46B83" w:rsidP="006662A7">
      <w:pPr>
        <w:pStyle w:val="a0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11:   dump + global cache of RAC</w:t>
      </w:r>
    </w:p>
    <w:p w14:paraId="42A2BCB1" w14:textId="46FCC3EA" w:rsidR="00C46B83" w:rsidRDefault="00C46B83" w:rsidP="006662A7">
      <w:pPr>
        <w:pStyle w:val="a0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 xml:space="preserve">256: </w:t>
      </w:r>
      <w:r w:rsidR="002C459D"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short stack </w:t>
      </w:r>
      <w:r>
        <w:rPr>
          <w:rFonts w:hint="eastAsia"/>
          <w:lang w:eastAsia="zh-CN"/>
        </w:rPr>
        <w:t>（函数堆栈）</w:t>
      </w:r>
    </w:p>
    <w:p w14:paraId="782D99DB" w14:textId="7FF299E7" w:rsidR="00C46B83" w:rsidRDefault="00C46B83" w:rsidP="006662A7">
      <w:pPr>
        <w:pStyle w:val="a0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 xml:space="preserve">258: </w:t>
      </w:r>
      <w:r w:rsidR="002C459D">
        <w:rPr>
          <w:lang w:eastAsia="zh-CN"/>
        </w:rPr>
        <w:t xml:space="preserve"> </w:t>
      </w:r>
      <w:r>
        <w:rPr>
          <w:rFonts w:hint="eastAsia"/>
          <w:lang w:eastAsia="zh-CN"/>
        </w:rPr>
        <w:t>256+2   --&gt;</w:t>
      </w:r>
      <w:r w:rsidR="00762270">
        <w:rPr>
          <w:lang w:eastAsia="zh-CN"/>
        </w:rPr>
        <w:t xml:space="preserve"> </w:t>
      </w:r>
      <w:r>
        <w:rPr>
          <w:rFonts w:hint="eastAsia"/>
          <w:lang w:eastAsia="zh-CN"/>
        </w:rPr>
        <w:t>short stack +dump(</w:t>
      </w:r>
      <w:proofErr w:type="spellStart"/>
      <w:r>
        <w:rPr>
          <w:rFonts w:hint="eastAsia"/>
          <w:lang w:eastAsia="zh-CN"/>
        </w:rPr>
        <w:t>不包括</w:t>
      </w:r>
      <w:proofErr w:type="spellEnd"/>
      <w:r>
        <w:rPr>
          <w:rFonts w:hint="eastAsia"/>
          <w:lang w:eastAsia="zh-CN"/>
        </w:rPr>
        <w:t>lock element)</w:t>
      </w:r>
    </w:p>
    <w:p w14:paraId="0874524F" w14:textId="19073F09" w:rsidR="00C46B83" w:rsidRDefault="00C46B83" w:rsidP="006662A7">
      <w:pPr>
        <w:pStyle w:val="a0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 xml:space="preserve">266: </w:t>
      </w:r>
      <w:r w:rsidR="002C459D">
        <w:rPr>
          <w:lang w:eastAsia="zh-CN"/>
        </w:rPr>
        <w:t xml:space="preserve"> </w:t>
      </w:r>
      <w:r>
        <w:rPr>
          <w:lang w:eastAsia="zh-CN"/>
        </w:rPr>
        <w:t xml:space="preserve">256+10 </w:t>
      </w:r>
      <w:r w:rsidR="00762270">
        <w:rPr>
          <w:lang w:eastAsia="zh-CN"/>
        </w:rPr>
        <w:t xml:space="preserve"> </w:t>
      </w:r>
      <w:r>
        <w:rPr>
          <w:lang w:eastAsia="zh-CN"/>
        </w:rPr>
        <w:t>--&gt;</w:t>
      </w:r>
      <w:r w:rsidR="00762270">
        <w:rPr>
          <w:lang w:eastAsia="zh-CN"/>
        </w:rPr>
        <w:t xml:space="preserve"> </w:t>
      </w:r>
      <w:r>
        <w:rPr>
          <w:lang w:eastAsia="zh-CN"/>
        </w:rPr>
        <w:t>short stack+ dump</w:t>
      </w:r>
    </w:p>
    <w:p w14:paraId="71865BF7" w14:textId="460A0985" w:rsidR="00C46B83" w:rsidRDefault="00C46B83" w:rsidP="006662A7">
      <w:pPr>
        <w:pStyle w:val="a0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 xml:space="preserve">267: </w:t>
      </w:r>
      <w:r w:rsidR="002C459D">
        <w:rPr>
          <w:lang w:eastAsia="zh-CN"/>
        </w:rPr>
        <w:t xml:space="preserve"> </w:t>
      </w:r>
      <w:r>
        <w:rPr>
          <w:lang w:eastAsia="zh-CN"/>
        </w:rPr>
        <w:t xml:space="preserve">256+11 </w:t>
      </w:r>
      <w:r w:rsidR="00762270">
        <w:rPr>
          <w:lang w:eastAsia="zh-CN"/>
        </w:rPr>
        <w:t xml:space="preserve"> </w:t>
      </w:r>
      <w:r>
        <w:rPr>
          <w:lang w:eastAsia="zh-CN"/>
        </w:rPr>
        <w:t>--&gt;</w:t>
      </w:r>
      <w:r w:rsidR="00762270">
        <w:rPr>
          <w:lang w:eastAsia="zh-CN"/>
        </w:rPr>
        <w:t xml:space="preserve"> </w:t>
      </w:r>
      <w:r>
        <w:rPr>
          <w:lang w:eastAsia="zh-CN"/>
        </w:rPr>
        <w:t>short stack+ dump + global cache of RAC</w:t>
      </w:r>
    </w:p>
    <w:p w14:paraId="4A830692" w14:textId="77777777" w:rsidR="00C46B83" w:rsidRDefault="00C46B83" w:rsidP="0088247E">
      <w:pPr>
        <w:pStyle w:val="a0"/>
        <w:ind w:left="2020"/>
        <w:rPr>
          <w:lang w:eastAsia="zh-CN"/>
        </w:rPr>
      </w:pPr>
      <w:r>
        <w:rPr>
          <w:rFonts w:hint="eastAsia"/>
          <w:lang w:eastAsia="zh-CN"/>
        </w:rPr>
        <w:t>level 11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267</w:t>
      </w:r>
      <w:r>
        <w:rPr>
          <w:rFonts w:hint="eastAsia"/>
          <w:lang w:eastAsia="zh-CN"/>
        </w:rPr>
        <w:t>会</w:t>
      </w:r>
      <w:r>
        <w:rPr>
          <w:rFonts w:hint="eastAsia"/>
          <w:lang w:eastAsia="zh-CN"/>
        </w:rPr>
        <w:t xml:space="preserve"> dump global cache, </w:t>
      </w:r>
      <w:r>
        <w:rPr>
          <w:rFonts w:hint="eastAsia"/>
          <w:lang w:eastAsia="zh-CN"/>
        </w:rPr>
        <w:t>会生成较大的</w:t>
      </w:r>
      <w:r>
        <w:rPr>
          <w:rFonts w:hint="eastAsia"/>
          <w:lang w:eastAsia="zh-CN"/>
        </w:rPr>
        <w:t xml:space="preserve">trace </w:t>
      </w:r>
      <w:r>
        <w:rPr>
          <w:rFonts w:hint="eastAsia"/>
          <w:lang w:eastAsia="zh-CN"/>
        </w:rPr>
        <w:t>文件，一般情况下不推荐。</w:t>
      </w:r>
    </w:p>
    <w:p w14:paraId="31EA235F" w14:textId="4A7AA12A" w:rsidR="0088247E" w:rsidRPr="00EF5AF2" w:rsidRDefault="0088247E" w:rsidP="0088247E">
      <w:pPr>
        <w:pStyle w:val="a0"/>
        <w:ind w:leftChars="355" w:left="710" w:firstLine="1"/>
        <w:rPr>
          <w:color w:val="FF0000"/>
          <w:lang w:eastAsia="zh-CN"/>
        </w:rPr>
      </w:pPr>
      <w:r w:rsidRPr="00EF5AF2">
        <w:rPr>
          <w:rFonts w:hint="eastAsia"/>
          <w:color w:val="FF0000"/>
          <w:lang w:eastAsia="zh-CN"/>
        </w:rPr>
        <w:lastRenderedPageBreak/>
        <w:t>【注意】</w:t>
      </w:r>
    </w:p>
    <w:p w14:paraId="706EA7EE" w14:textId="77777777" w:rsidR="002C459D" w:rsidRDefault="00EF5AF2" w:rsidP="00EF5AF2">
      <w:pPr>
        <w:pStyle w:val="a0"/>
        <w:ind w:leftChars="555" w:left="1110" w:firstLine="1"/>
        <w:rPr>
          <w:color w:val="FF0000"/>
          <w:lang w:eastAsia="zh-CN"/>
        </w:rPr>
      </w:pPr>
      <w:r w:rsidRPr="00EF5AF2">
        <w:rPr>
          <w:rFonts w:hint="eastAsia"/>
          <w:color w:val="FF0000"/>
          <w:lang w:eastAsia="zh-CN"/>
        </w:rPr>
        <w:t>一般情况下，如果进程不是太多，推荐用</w:t>
      </w:r>
      <w:r w:rsidRPr="00EF5AF2">
        <w:rPr>
          <w:rFonts w:hint="eastAsia"/>
          <w:color w:val="FF0000"/>
          <w:lang w:eastAsia="zh-CN"/>
        </w:rPr>
        <w:t>266</w:t>
      </w:r>
      <w:r w:rsidRPr="00EF5AF2">
        <w:rPr>
          <w:rFonts w:hint="eastAsia"/>
          <w:color w:val="FF0000"/>
          <w:lang w:eastAsia="zh-CN"/>
        </w:rPr>
        <w:t>，因为这样可以</w:t>
      </w:r>
      <w:proofErr w:type="spellStart"/>
      <w:r w:rsidRPr="00EF5AF2">
        <w:rPr>
          <w:rFonts w:hint="eastAsia"/>
          <w:color w:val="FF0000"/>
          <w:lang w:eastAsia="zh-CN"/>
        </w:rPr>
        <w:t>dump</w:t>
      </w:r>
      <w:r w:rsidRPr="00EF5AF2">
        <w:rPr>
          <w:rFonts w:hint="eastAsia"/>
          <w:color w:val="FF0000"/>
          <w:lang w:eastAsia="zh-CN"/>
        </w:rPr>
        <w:t>出来进程的函数堆栈，可以用来分析进程在执行什么操作</w:t>
      </w:r>
      <w:proofErr w:type="spellEnd"/>
      <w:r w:rsidRPr="00EF5AF2">
        <w:rPr>
          <w:rFonts w:hint="eastAsia"/>
          <w:color w:val="FF0000"/>
          <w:lang w:eastAsia="zh-CN"/>
        </w:rPr>
        <w:t>。</w:t>
      </w:r>
    </w:p>
    <w:p w14:paraId="6C4F68C1" w14:textId="3D729944" w:rsidR="002C459D" w:rsidRDefault="00EF5AF2" w:rsidP="00EF5AF2">
      <w:pPr>
        <w:pStyle w:val="a0"/>
        <w:ind w:leftChars="555" w:left="1110" w:firstLine="1"/>
        <w:rPr>
          <w:color w:val="FF0000"/>
          <w:lang w:eastAsia="zh-CN"/>
        </w:rPr>
      </w:pPr>
      <w:r w:rsidRPr="00EF5AF2">
        <w:rPr>
          <w:rFonts w:hint="eastAsia"/>
          <w:color w:val="FF0000"/>
          <w:lang w:eastAsia="zh-CN"/>
        </w:rPr>
        <w:t>但是生成</w:t>
      </w:r>
      <w:r w:rsidRPr="00EF5AF2">
        <w:rPr>
          <w:rFonts w:hint="eastAsia"/>
          <w:color w:val="FF0000"/>
          <w:lang w:eastAsia="zh-CN"/>
        </w:rPr>
        <w:t xml:space="preserve">short </w:t>
      </w:r>
      <w:proofErr w:type="spellStart"/>
      <w:r w:rsidRPr="00EF5AF2">
        <w:rPr>
          <w:rFonts w:hint="eastAsia"/>
          <w:color w:val="FF0000"/>
          <w:lang w:eastAsia="zh-CN"/>
        </w:rPr>
        <w:t>stack</w:t>
      </w:r>
      <w:r w:rsidRPr="00EF5AF2">
        <w:rPr>
          <w:rFonts w:hint="eastAsia"/>
          <w:color w:val="FF0000"/>
          <w:lang w:eastAsia="zh-CN"/>
        </w:rPr>
        <w:t>比较耗时，如果进程非常多，比如</w:t>
      </w:r>
      <w:proofErr w:type="spellEnd"/>
      <w:r w:rsidRPr="00EF5AF2">
        <w:rPr>
          <w:rFonts w:hint="eastAsia"/>
          <w:color w:val="FF0000"/>
          <w:lang w:eastAsia="zh-CN"/>
        </w:rPr>
        <w:t>2000</w:t>
      </w:r>
      <w:r w:rsidRPr="00EF5AF2">
        <w:rPr>
          <w:rFonts w:hint="eastAsia"/>
          <w:color w:val="FF0000"/>
          <w:lang w:eastAsia="zh-CN"/>
        </w:rPr>
        <w:t>个进程，那么可能耗时</w:t>
      </w:r>
      <w:r w:rsidRPr="00EF5AF2">
        <w:rPr>
          <w:rFonts w:hint="eastAsia"/>
          <w:color w:val="FF0000"/>
          <w:lang w:eastAsia="zh-CN"/>
        </w:rPr>
        <w:t>30</w:t>
      </w:r>
      <w:r w:rsidRPr="00EF5AF2">
        <w:rPr>
          <w:rFonts w:hint="eastAsia"/>
          <w:color w:val="FF0000"/>
          <w:lang w:eastAsia="zh-CN"/>
        </w:rPr>
        <w:t>分钟以上。</w:t>
      </w:r>
    </w:p>
    <w:p w14:paraId="529B7BD3" w14:textId="6A557AA8" w:rsidR="0088247E" w:rsidRPr="00EF5AF2" w:rsidRDefault="00EF5AF2" w:rsidP="00EF5AF2">
      <w:pPr>
        <w:pStyle w:val="a0"/>
        <w:ind w:leftChars="555" w:left="1110" w:firstLine="1"/>
        <w:rPr>
          <w:color w:val="FF0000"/>
          <w:lang w:eastAsia="zh-CN"/>
        </w:rPr>
      </w:pPr>
      <w:r w:rsidRPr="00EF5AF2">
        <w:rPr>
          <w:rFonts w:hint="eastAsia"/>
          <w:color w:val="FF0000"/>
          <w:lang w:eastAsia="zh-CN"/>
        </w:rPr>
        <w:t>这种情况下，可以生成</w:t>
      </w:r>
      <w:r w:rsidRPr="00EF5AF2">
        <w:rPr>
          <w:rFonts w:hint="eastAsia"/>
          <w:color w:val="FF0000"/>
          <w:lang w:eastAsia="zh-CN"/>
        </w:rPr>
        <w:t xml:space="preserve">level 10 </w:t>
      </w:r>
      <w:r w:rsidRPr="00EF5AF2">
        <w:rPr>
          <w:rFonts w:hint="eastAsia"/>
          <w:color w:val="FF0000"/>
          <w:lang w:eastAsia="zh-CN"/>
        </w:rPr>
        <w:t>或者</w:t>
      </w:r>
      <w:r w:rsidRPr="00EF5AF2">
        <w:rPr>
          <w:rFonts w:hint="eastAsia"/>
          <w:color w:val="FF0000"/>
          <w:lang w:eastAsia="zh-CN"/>
        </w:rPr>
        <w:t xml:space="preserve"> level 258</w:t>
      </w:r>
      <w:r w:rsidRPr="00EF5AF2">
        <w:rPr>
          <w:rFonts w:hint="eastAsia"/>
          <w:color w:val="FF0000"/>
          <w:lang w:eastAsia="zh-CN"/>
        </w:rPr>
        <w:t>，</w:t>
      </w:r>
      <w:r w:rsidRPr="00EF5AF2">
        <w:rPr>
          <w:rFonts w:hint="eastAsia"/>
          <w:color w:val="FF0000"/>
          <w:lang w:eastAsia="zh-CN"/>
        </w:rPr>
        <w:t xml:space="preserve"> level 258 </w:t>
      </w:r>
      <w:r w:rsidRPr="00EF5AF2">
        <w:rPr>
          <w:rFonts w:hint="eastAsia"/>
          <w:color w:val="FF0000"/>
          <w:lang w:eastAsia="zh-CN"/>
        </w:rPr>
        <w:t>比</w:t>
      </w:r>
      <w:r w:rsidRPr="00EF5AF2">
        <w:rPr>
          <w:rFonts w:hint="eastAsia"/>
          <w:color w:val="FF0000"/>
          <w:lang w:eastAsia="zh-CN"/>
        </w:rPr>
        <w:t xml:space="preserve"> level 10</w:t>
      </w:r>
      <w:r w:rsidRPr="00EF5AF2">
        <w:rPr>
          <w:rFonts w:hint="eastAsia"/>
          <w:color w:val="FF0000"/>
          <w:lang w:eastAsia="zh-CN"/>
        </w:rPr>
        <w:t>会多收集</w:t>
      </w:r>
      <w:r w:rsidRPr="00EF5AF2">
        <w:rPr>
          <w:rFonts w:hint="eastAsia"/>
          <w:color w:val="FF0000"/>
          <w:lang w:eastAsia="zh-CN"/>
        </w:rPr>
        <w:t xml:space="preserve">short </w:t>
      </w:r>
      <w:proofErr w:type="spellStart"/>
      <w:r w:rsidRPr="00EF5AF2">
        <w:rPr>
          <w:rFonts w:hint="eastAsia"/>
          <w:color w:val="FF0000"/>
          <w:lang w:eastAsia="zh-CN"/>
        </w:rPr>
        <w:t>short</w:t>
      </w:r>
      <w:proofErr w:type="spellEnd"/>
      <w:r w:rsidRPr="00EF5AF2">
        <w:rPr>
          <w:rFonts w:hint="eastAsia"/>
          <w:color w:val="FF0000"/>
          <w:lang w:eastAsia="zh-CN"/>
        </w:rPr>
        <w:t xml:space="preserve"> stack, </w:t>
      </w:r>
      <w:r w:rsidRPr="00EF5AF2">
        <w:rPr>
          <w:rFonts w:hint="eastAsia"/>
          <w:color w:val="FF0000"/>
          <w:lang w:eastAsia="zh-CN"/>
        </w:rPr>
        <w:t>但比</w:t>
      </w:r>
      <w:r w:rsidRPr="00EF5AF2">
        <w:rPr>
          <w:rFonts w:hint="eastAsia"/>
          <w:color w:val="FF0000"/>
          <w:lang w:eastAsia="zh-CN"/>
        </w:rPr>
        <w:t>level 10</w:t>
      </w:r>
      <w:r w:rsidRPr="00EF5AF2">
        <w:rPr>
          <w:rFonts w:hint="eastAsia"/>
          <w:color w:val="FF0000"/>
          <w:lang w:eastAsia="zh-CN"/>
        </w:rPr>
        <w:t>少收集一些</w:t>
      </w:r>
      <w:r w:rsidRPr="00EF5AF2">
        <w:rPr>
          <w:rFonts w:hint="eastAsia"/>
          <w:color w:val="FF0000"/>
          <w:lang w:eastAsia="zh-CN"/>
        </w:rPr>
        <w:t>lock element data</w:t>
      </w:r>
      <w:r w:rsidRPr="00EF5AF2">
        <w:rPr>
          <w:rFonts w:hint="eastAsia"/>
          <w:color w:val="FF0000"/>
          <w:lang w:eastAsia="zh-CN"/>
        </w:rPr>
        <w:t>。</w:t>
      </w:r>
    </w:p>
    <w:p w14:paraId="4625EC22" w14:textId="77777777" w:rsidR="00C423C0" w:rsidRDefault="00C423C0" w:rsidP="00A4708F">
      <w:pPr>
        <w:pStyle w:val="a0"/>
        <w:ind w:leftChars="355" w:left="710" w:firstLine="1"/>
        <w:rPr>
          <w:lang w:eastAsia="zh-CN"/>
        </w:rPr>
      </w:pPr>
    </w:p>
    <w:p w14:paraId="53AD5D4F" w14:textId="3985DCCD" w:rsidR="00C46B83" w:rsidRDefault="00C46B83" w:rsidP="00C423C0">
      <w:pPr>
        <w:pStyle w:val="20"/>
      </w:pPr>
      <w:bookmarkStart w:id="97" w:name="_Toc99826087"/>
      <w:bookmarkStart w:id="98" w:name="_Toc99977194"/>
      <w:r>
        <w:t>HANG ANALYZE</w:t>
      </w:r>
      <w:bookmarkEnd w:id="97"/>
      <w:bookmarkEnd w:id="98"/>
    </w:p>
    <w:p w14:paraId="5F746595" w14:textId="3FC8AFF5" w:rsidR="00E36F9E" w:rsidRDefault="00E36F9E" w:rsidP="00E36F9E">
      <w:pPr>
        <w:pStyle w:val="30"/>
      </w:pPr>
      <w:bookmarkStart w:id="99" w:name="_Toc99826088"/>
      <w:bookmarkStart w:id="100" w:name="_Toc99977195"/>
      <w:proofErr w:type="spellStart"/>
      <w:r>
        <w:rPr>
          <w:rFonts w:hint="eastAsia"/>
        </w:rPr>
        <w:t>简介</w:t>
      </w:r>
      <w:bookmarkEnd w:id="99"/>
      <w:bookmarkEnd w:id="100"/>
      <w:proofErr w:type="spellEnd"/>
    </w:p>
    <w:p w14:paraId="61F63152" w14:textId="3CCEFC18" w:rsidR="00E36F9E" w:rsidRPr="00E36F9E" w:rsidRDefault="00E36F9E" w:rsidP="00E36F9E">
      <w:pPr>
        <w:pStyle w:val="30"/>
      </w:pPr>
      <w:bookmarkStart w:id="101" w:name="_Toc99826089"/>
      <w:bookmarkStart w:id="102" w:name="_Toc99977196"/>
      <w:proofErr w:type="spellStart"/>
      <w:r>
        <w:rPr>
          <w:rFonts w:hint="eastAsia"/>
        </w:rPr>
        <w:t>使用方式</w:t>
      </w:r>
      <w:bookmarkEnd w:id="101"/>
      <w:bookmarkEnd w:id="102"/>
      <w:proofErr w:type="spellEnd"/>
    </w:p>
    <w:p w14:paraId="3CE17498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通常除了</w:t>
      </w:r>
      <w:proofErr w:type="spellStart"/>
      <w:r>
        <w:rPr>
          <w:rFonts w:hint="eastAsia"/>
          <w:lang w:eastAsia="zh-CN"/>
        </w:rPr>
        <w:t>systemstate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dump</w:t>
      </w:r>
      <w:r>
        <w:rPr>
          <w:rFonts w:hint="eastAsia"/>
          <w:lang w:eastAsia="zh-CN"/>
        </w:rPr>
        <w:t>，最好同时生成</w:t>
      </w:r>
      <w:proofErr w:type="spellEnd"/>
      <w:r>
        <w:rPr>
          <w:rFonts w:hint="eastAsia"/>
          <w:lang w:eastAsia="zh-CN"/>
        </w:rPr>
        <w:t xml:space="preserve">hang </w:t>
      </w:r>
      <w:proofErr w:type="spellStart"/>
      <w:r>
        <w:rPr>
          <w:rFonts w:hint="eastAsia"/>
          <w:lang w:eastAsia="zh-CN"/>
        </w:rPr>
        <w:t>analyze</w:t>
      </w:r>
      <w:r>
        <w:rPr>
          <w:rFonts w:hint="eastAsia"/>
          <w:lang w:eastAsia="zh-CN"/>
        </w:rPr>
        <w:t>来直观地了解数据库进程间的等待关系，展现出一条阻塞链条</w:t>
      </w:r>
      <w:proofErr w:type="spellEnd"/>
      <w:r>
        <w:rPr>
          <w:rFonts w:hint="eastAsia"/>
          <w:lang w:eastAsia="zh-CN"/>
        </w:rPr>
        <w:t>。</w:t>
      </w:r>
    </w:p>
    <w:p w14:paraId="3042BD57" w14:textId="7777777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收集方法：</w:t>
      </w:r>
    </w:p>
    <w:p w14:paraId="0B668F72" w14:textId="225F3520" w:rsidR="00C46B83" w:rsidRPr="0088247E" w:rsidRDefault="00C46B83" w:rsidP="00E36F9E">
      <w:pPr>
        <w:pStyle w:val="afc"/>
      </w:pPr>
      <w:r>
        <w:t>$</w:t>
      </w: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</w:p>
    <w:p w14:paraId="7899BDE9" w14:textId="77777777" w:rsidR="00C46B83" w:rsidRDefault="00C46B83" w:rsidP="00E36F9E">
      <w:pPr>
        <w:pStyle w:val="afc"/>
      </w:pPr>
      <w:r>
        <w:rPr>
          <w:rFonts w:hint="eastAsia"/>
        </w:rPr>
        <w:t>或者</w:t>
      </w:r>
    </w:p>
    <w:p w14:paraId="3D178802" w14:textId="77777777" w:rsidR="00C46B83" w:rsidRDefault="00C46B83" w:rsidP="00E36F9E">
      <w:pPr>
        <w:pStyle w:val="afc"/>
      </w:pPr>
      <w:r>
        <w:rPr>
          <w:rFonts w:hint="eastAsia"/>
        </w:rPr>
        <w:t>$</w:t>
      </w:r>
      <w:proofErr w:type="spellStart"/>
      <w:r>
        <w:rPr>
          <w:rFonts w:hint="eastAsia"/>
        </w:rPr>
        <w:t>sqlplus</w:t>
      </w:r>
      <w:proofErr w:type="spellEnd"/>
      <w:r>
        <w:rPr>
          <w:rFonts w:hint="eastAsia"/>
        </w:rPr>
        <w:t xml:space="preserve"> -prelim / as </w:t>
      </w:r>
      <w:proofErr w:type="spellStart"/>
      <w:r>
        <w:rPr>
          <w:rFonts w:hint="eastAsia"/>
        </w:rPr>
        <w:t>sysdba</w:t>
      </w:r>
      <w:proofErr w:type="spellEnd"/>
      <w:r>
        <w:rPr>
          <w:rFonts w:hint="eastAsia"/>
        </w:rPr>
        <w:t xml:space="preserve"> &lt;==</w:t>
      </w:r>
      <w:r>
        <w:rPr>
          <w:rFonts w:hint="eastAsia"/>
        </w:rPr>
        <w:t>当数据库已经很慢或者</w:t>
      </w:r>
      <w:r>
        <w:rPr>
          <w:rFonts w:hint="eastAsia"/>
        </w:rPr>
        <w:t>hang</w:t>
      </w:r>
      <w:r>
        <w:rPr>
          <w:rFonts w:hint="eastAsia"/>
        </w:rPr>
        <w:t>到无法连接</w:t>
      </w:r>
    </w:p>
    <w:p w14:paraId="4AC99203" w14:textId="47C6365F" w:rsidR="00C46B83" w:rsidRDefault="00827528" w:rsidP="00E36F9E">
      <w:pPr>
        <w:pStyle w:val="afc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</w:t>
      </w:r>
      <w:proofErr w:type="spellStart"/>
      <w:r w:rsidR="00C46B83">
        <w:t>setmypid</w:t>
      </w:r>
      <w:proofErr w:type="spellEnd"/>
    </w:p>
    <w:p w14:paraId="31F35C66" w14:textId="7520C1F1" w:rsidR="00C46B83" w:rsidRDefault="00827528" w:rsidP="00E36F9E">
      <w:pPr>
        <w:pStyle w:val="afc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</w:t>
      </w:r>
      <w:proofErr w:type="spellStart"/>
      <w:r w:rsidR="00C46B83">
        <w:t>unlimit</w:t>
      </w:r>
      <w:proofErr w:type="spellEnd"/>
      <w:r w:rsidR="00C46B83">
        <w:t>;</w:t>
      </w:r>
    </w:p>
    <w:p w14:paraId="602C90B1" w14:textId="66C0DB1B" w:rsidR="00C46B83" w:rsidRDefault="00827528" w:rsidP="00E36F9E">
      <w:pPr>
        <w:pStyle w:val="afc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dump </w:t>
      </w:r>
      <w:proofErr w:type="spellStart"/>
      <w:r w:rsidR="00C46B83">
        <w:t>hanganalyze</w:t>
      </w:r>
      <w:proofErr w:type="spellEnd"/>
      <w:r w:rsidR="00C46B83">
        <w:t xml:space="preserve"> 3</w:t>
      </w:r>
    </w:p>
    <w:p w14:paraId="28B7B5C3" w14:textId="77777777" w:rsidR="00C46B83" w:rsidRDefault="00C46B83" w:rsidP="00E36F9E">
      <w:pPr>
        <w:pStyle w:val="afc"/>
      </w:pPr>
      <w:r>
        <w:rPr>
          <w:rFonts w:hint="eastAsia"/>
        </w:rPr>
        <w:t>等</w:t>
      </w:r>
      <w:r>
        <w:rPr>
          <w:rFonts w:hint="eastAsia"/>
        </w:rPr>
        <w:t>1~2</w:t>
      </w:r>
      <w:r>
        <w:rPr>
          <w:rFonts w:hint="eastAsia"/>
        </w:rPr>
        <w:t>分钟</w:t>
      </w:r>
    </w:p>
    <w:p w14:paraId="2AC4BD0D" w14:textId="6BFC3571" w:rsidR="00C46B83" w:rsidRDefault="00827528" w:rsidP="00E36F9E">
      <w:pPr>
        <w:pStyle w:val="afc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dump </w:t>
      </w:r>
      <w:proofErr w:type="spellStart"/>
      <w:r w:rsidR="00C46B83">
        <w:t>hanganalyze</w:t>
      </w:r>
      <w:proofErr w:type="spellEnd"/>
      <w:r w:rsidR="00C46B83">
        <w:t xml:space="preserve"> 3</w:t>
      </w:r>
    </w:p>
    <w:p w14:paraId="589572F0" w14:textId="77777777" w:rsidR="00C46B83" w:rsidRDefault="00C46B83" w:rsidP="00E36F9E">
      <w:pPr>
        <w:pStyle w:val="afc"/>
      </w:pPr>
      <w:r>
        <w:rPr>
          <w:rFonts w:hint="eastAsia"/>
        </w:rPr>
        <w:t>等</w:t>
      </w:r>
      <w:r>
        <w:rPr>
          <w:rFonts w:hint="eastAsia"/>
        </w:rPr>
        <w:t>1~2</w:t>
      </w:r>
      <w:r>
        <w:rPr>
          <w:rFonts w:hint="eastAsia"/>
        </w:rPr>
        <w:t>分钟</w:t>
      </w:r>
    </w:p>
    <w:p w14:paraId="78674B82" w14:textId="6A0D8805" w:rsidR="00C46B83" w:rsidRDefault="00827528" w:rsidP="00E36F9E">
      <w:pPr>
        <w:pStyle w:val="afc"/>
      </w:pPr>
      <w:r w:rsidRPr="00827528">
        <w:rPr>
          <w:b/>
        </w:rPr>
        <w:t>SQL&gt;</w:t>
      </w:r>
      <w:r w:rsidR="00152449">
        <w:t xml:space="preserve"> </w:t>
      </w:r>
      <w:proofErr w:type="spellStart"/>
      <w:r w:rsidR="00C46B83">
        <w:t>oradebug</w:t>
      </w:r>
      <w:proofErr w:type="spellEnd"/>
      <w:r w:rsidR="00C46B83">
        <w:t xml:space="preserve"> dump </w:t>
      </w:r>
      <w:proofErr w:type="spellStart"/>
      <w:r w:rsidR="00C46B83">
        <w:t>hanganalyze</w:t>
      </w:r>
      <w:proofErr w:type="spellEnd"/>
      <w:r w:rsidR="00C46B83">
        <w:t xml:space="preserve"> 3</w:t>
      </w:r>
    </w:p>
    <w:p w14:paraId="2DC8B0C4" w14:textId="32944500" w:rsidR="00C46B83" w:rsidRDefault="00827528" w:rsidP="00E36F9E">
      <w:pPr>
        <w:pStyle w:val="afc"/>
      </w:pPr>
      <w:r w:rsidRPr="00827528">
        <w:rPr>
          <w:rFonts w:hint="eastAsia"/>
          <w:b/>
        </w:rPr>
        <w:t>SQL&gt;</w:t>
      </w:r>
      <w:r w:rsidR="00152449">
        <w:t xml:space="preserve"> </w:t>
      </w:r>
      <w:proofErr w:type="spellStart"/>
      <w:r w:rsidR="00C46B83">
        <w:rPr>
          <w:rFonts w:hint="eastAsia"/>
        </w:rPr>
        <w:t>oradebug</w:t>
      </w:r>
      <w:proofErr w:type="spellEnd"/>
      <w:r w:rsidR="00C46B83">
        <w:rPr>
          <w:rFonts w:hint="eastAsia"/>
        </w:rPr>
        <w:t xml:space="preserve"> </w:t>
      </w:r>
      <w:proofErr w:type="spellStart"/>
      <w:r w:rsidR="00C46B83">
        <w:rPr>
          <w:rFonts w:hint="eastAsia"/>
        </w:rPr>
        <w:t>tracefile_name</w:t>
      </w:r>
      <w:proofErr w:type="spellEnd"/>
      <w:r w:rsidR="00C46B83">
        <w:rPr>
          <w:rFonts w:hint="eastAsia"/>
        </w:rPr>
        <w:t>;==&gt;</w:t>
      </w:r>
      <w:r w:rsidR="00C46B83">
        <w:rPr>
          <w:rFonts w:hint="eastAsia"/>
        </w:rPr>
        <w:t>这是生成的文件名</w:t>
      </w:r>
    </w:p>
    <w:p w14:paraId="07321078" w14:textId="77777777" w:rsidR="00C46B83" w:rsidRDefault="00C46B83" w:rsidP="00E36F9E">
      <w:pPr>
        <w:pStyle w:val="afc"/>
      </w:pPr>
      <w:r>
        <w:rPr>
          <w:rFonts w:hint="eastAsia"/>
        </w:rPr>
        <w:t>如果将</w:t>
      </w:r>
      <w:r>
        <w:rPr>
          <w:rFonts w:hint="eastAsia"/>
        </w:rPr>
        <w:t>RAC</w:t>
      </w:r>
      <w:r>
        <w:rPr>
          <w:rFonts w:hint="eastAsia"/>
        </w:rPr>
        <w:t>集群中的所有实例均收集，则使用</w:t>
      </w:r>
      <w:proofErr w:type="spellStart"/>
      <w:r>
        <w:rPr>
          <w:rFonts w:hint="eastAsia"/>
        </w:rPr>
        <w:t>oradebug</w:t>
      </w:r>
      <w:proofErr w:type="spellEnd"/>
      <w:r>
        <w:rPr>
          <w:rFonts w:hint="eastAsia"/>
        </w:rPr>
        <w:t xml:space="preserve"> -g all </w:t>
      </w:r>
      <w:proofErr w:type="spellStart"/>
      <w:r>
        <w:rPr>
          <w:rFonts w:hint="eastAsia"/>
        </w:rPr>
        <w:t>hanganalyze</w:t>
      </w:r>
      <w:proofErr w:type="spellEnd"/>
      <w:r>
        <w:rPr>
          <w:rFonts w:hint="eastAsia"/>
        </w:rPr>
        <w:t xml:space="preserve"> 3</w:t>
      </w:r>
      <w:r>
        <w:rPr>
          <w:rFonts w:hint="eastAsia"/>
        </w:rPr>
        <w:t>命令。</w:t>
      </w:r>
    </w:p>
    <w:p w14:paraId="5C0A0A6A" w14:textId="77777777" w:rsidR="00E36F9E" w:rsidRDefault="00E36F9E" w:rsidP="00A4708F">
      <w:pPr>
        <w:pStyle w:val="a0"/>
        <w:ind w:leftChars="355" w:left="710" w:firstLine="1"/>
        <w:rPr>
          <w:lang w:eastAsia="zh-CN"/>
        </w:rPr>
      </w:pPr>
    </w:p>
    <w:p w14:paraId="26AE8717" w14:textId="0E274890" w:rsidR="00C46B83" w:rsidRDefault="00C46B83" w:rsidP="00E36F9E">
      <w:pPr>
        <w:pStyle w:val="20"/>
      </w:pPr>
      <w:bookmarkStart w:id="103" w:name="_Toc99826090"/>
      <w:bookmarkStart w:id="104" w:name="_Toc99977197"/>
      <w:r>
        <w:rPr>
          <w:rFonts w:hint="eastAsia"/>
        </w:rPr>
        <w:t>ERROR STACK</w:t>
      </w:r>
      <w:bookmarkEnd w:id="103"/>
      <w:bookmarkEnd w:id="104"/>
    </w:p>
    <w:p w14:paraId="141776C2" w14:textId="73BE6C89" w:rsidR="00E36F9E" w:rsidRPr="00E36F9E" w:rsidRDefault="00E36F9E" w:rsidP="00E36F9E">
      <w:pPr>
        <w:pStyle w:val="30"/>
      </w:pPr>
      <w:bookmarkStart w:id="105" w:name="_Toc99826091"/>
      <w:bookmarkStart w:id="106" w:name="_Toc99977198"/>
      <w:proofErr w:type="spellStart"/>
      <w:r>
        <w:rPr>
          <w:rFonts w:hint="eastAsia"/>
        </w:rPr>
        <w:t>简介</w:t>
      </w:r>
      <w:bookmarkEnd w:id="105"/>
      <w:bookmarkEnd w:id="106"/>
      <w:proofErr w:type="spellEnd"/>
    </w:p>
    <w:p w14:paraId="42C61034" w14:textId="77777777" w:rsidR="00E36F9E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在</w:t>
      </w:r>
      <w:proofErr w:type="spellStart"/>
      <w:r>
        <w:rPr>
          <w:rFonts w:hint="eastAsia"/>
          <w:lang w:eastAsia="zh-CN"/>
        </w:rPr>
        <w:t>Oracle</w:t>
      </w:r>
      <w:r>
        <w:rPr>
          <w:rFonts w:hint="eastAsia"/>
          <w:lang w:eastAsia="zh-CN"/>
        </w:rPr>
        <w:t>数据库运行过程中，我们经常会遇到这样或那样的错误，但是错误的提示并不具体，加大了我们在诊断问题时的难度</w:t>
      </w:r>
      <w:proofErr w:type="spellEnd"/>
      <w:r>
        <w:rPr>
          <w:rFonts w:hint="eastAsia"/>
          <w:lang w:eastAsia="zh-CN"/>
        </w:rPr>
        <w:t>。</w:t>
      </w:r>
    </w:p>
    <w:p w14:paraId="6FC0FB3F" w14:textId="5973991F" w:rsidR="00E36F9E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ErrorStack</w:t>
      </w:r>
      <w:r>
        <w:rPr>
          <w:rFonts w:hint="eastAsia"/>
          <w:lang w:eastAsia="zh-CN"/>
        </w:rPr>
        <w:t>是</w:t>
      </w:r>
      <w:proofErr w:type="spellEnd"/>
      <w:r>
        <w:rPr>
          <w:rFonts w:hint="eastAsia"/>
          <w:lang w:eastAsia="zh-CN"/>
        </w:rPr>
        <w:t>Oracle</w:t>
      </w:r>
      <w:r>
        <w:rPr>
          <w:rFonts w:hint="eastAsia"/>
          <w:lang w:eastAsia="zh-CN"/>
        </w:rPr>
        <w:t>提供的一种对于错误堆栈进行跟踪的方法，通过设置跟踪可以将一些指定错误的后台信息详细的转储出来，写入跟踪文件，帮助我们诊断问题。</w:t>
      </w:r>
    </w:p>
    <w:p w14:paraId="10813960" w14:textId="436881D8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当我们设置</w:t>
      </w:r>
      <w:r>
        <w:rPr>
          <w:rFonts w:hint="eastAsia"/>
          <w:lang w:eastAsia="zh-CN"/>
        </w:rPr>
        <w:t xml:space="preserve">error </w:t>
      </w:r>
      <w:proofErr w:type="spellStart"/>
      <w:r>
        <w:rPr>
          <w:rFonts w:hint="eastAsia"/>
          <w:lang w:eastAsia="zh-CN"/>
        </w:rPr>
        <w:t>stack</w:t>
      </w:r>
      <w:r>
        <w:rPr>
          <w:rFonts w:hint="eastAsia"/>
          <w:lang w:eastAsia="zh-CN"/>
        </w:rPr>
        <w:t>后，</w:t>
      </w:r>
      <w:r w:rsidR="00E36F9E">
        <w:rPr>
          <w:rFonts w:hint="eastAsia"/>
          <w:lang w:eastAsia="zh-CN"/>
        </w:rPr>
        <w:t>再次复现</w:t>
      </w:r>
      <w:r>
        <w:rPr>
          <w:rFonts w:hint="eastAsia"/>
          <w:lang w:eastAsia="zh-CN"/>
        </w:rPr>
        <w:t>ora</w:t>
      </w:r>
      <w:r>
        <w:rPr>
          <w:rFonts w:hint="eastAsia"/>
          <w:lang w:eastAsia="zh-CN"/>
        </w:rPr>
        <w:t>报错发生，会将报错以及相应的</w:t>
      </w:r>
      <w:r>
        <w:rPr>
          <w:rFonts w:hint="eastAsia"/>
          <w:lang w:eastAsia="zh-CN"/>
        </w:rPr>
        <w:t>trace</w:t>
      </w:r>
      <w:r>
        <w:rPr>
          <w:rFonts w:hint="eastAsia"/>
          <w:lang w:eastAsia="zh-CN"/>
        </w:rPr>
        <w:t>文件位置记录到</w:t>
      </w:r>
      <w:r>
        <w:rPr>
          <w:rFonts w:hint="eastAsia"/>
          <w:lang w:eastAsia="zh-CN"/>
        </w:rPr>
        <w:t>alert</w:t>
      </w:r>
      <w:r>
        <w:rPr>
          <w:rFonts w:hint="eastAsia"/>
          <w:lang w:eastAsia="zh-CN"/>
        </w:rPr>
        <w:t>日志中</w:t>
      </w:r>
      <w:proofErr w:type="spellEnd"/>
      <w:r>
        <w:rPr>
          <w:rFonts w:hint="eastAsia"/>
          <w:lang w:eastAsia="zh-CN"/>
        </w:rPr>
        <w:t>。</w:t>
      </w:r>
    </w:p>
    <w:p w14:paraId="1B4A04FA" w14:textId="77777777" w:rsidR="00E36F9E" w:rsidRDefault="00E36F9E" w:rsidP="00A4708F">
      <w:pPr>
        <w:pStyle w:val="a0"/>
        <w:ind w:leftChars="355" w:left="710" w:firstLine="1"/>
        <w:rPr>
          <w:lang w:eastAsia="zh-CN"/>
        </w:rPr>
      </w:pPr>
    </w:p>
    <w:p w14:paraId="21E7CA48" w14:textId="015EE85B" w:rsidR="00E36F9E" w:rsidRDefault="00E36F9E" w:rsidP="00E36F9E">
      <w:pPr>
        <w:pStyle w:val="30"/>
      </w:pPr>
      <w:bookmarkStart w:id="107" w:name="_Toc99826092"/>
      <w:bookmarkStart w:id="108" w:name="_Toc99977199"/>
      <w:proofErr w:type="spellStart"/>
      <w:r>
        <w:rPr>
          <w:rFonts w:hint="eastAsia"/>
        </w:rPr>
        <w:lastRenderedPageBreak/>
        <w:t>使用方式</w:t>
      </w:r>
      <w:bookmarkEnd w:id="107"/>
      <w:bookmarkEnd w:id="108"/>
      <w:proofErr w:type="spellEnd"/>
    </w:p>
    <w:p w14:paraId="5F974CA5" w14:textId="72F557BC" w:rsidR="00C46B83" w:rsidRDefault="00C46B83" w:rsidP="006662A7">
      <w:pPr>
        <w:pStyle w:val="4"/>
        <w:numPr>
          <w:ilvl w:val="0"/>
          <w:numId w:val="34"/>
        </w:numPr>
      </w:pPr>
      <w:r>
        <w:rPr>
          <w:rFonts w:hint="eastAsia"/>
        </w:rPr>
        <w:t>实例级别</w:t>
      </w:r>
      <w:r w:rsidR="00E36F9E">
        <w:rPr>
          <w:rFonts w:hint="eastAsia"/>
        </w:rPr>
        <w:t>：</w:t>
      </w:r>
    </w:p>
    <w:p w14:paraId="59689445" w14:textId="185BA20D" w:rsidR="00E41873" w:rsidRDefault="00E41873" w:rsidP="00E41873">
      <w:pPr>
        <w:pStyle w:val="afc"/>
        <w:ind w:leftChars="626" w:left="1252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开启命令</w:t>
      </w:r>
    </w:p>
    <w:p w14:paraId="4933BBE3" w14:textId="7F82D66A" w:rsidR="00E36F9E" w:rsidRDefault="00E36F9E" w:rsidP="00E41873">
      <w:pPr>
        <w:pStyle w:val="afc"/>
        <w:ind w:leftChars="626" w:left="1252"/>
      </w:pPr>
      <w:r>
        <w:rPr>
          <w:rFonts w:hint="eastAsia"/>
        </w:rPr>
        <w:t>以对</w:t>
      </w:r>
      <w:proofErr w:type="spellStart"/>
      <w:r>
        <w:rPr>
          <w:rFonts w:hint="eastAsia"/>
        </w:rPr>
        <w:t>ora</w:t>
      </w:r>
      <w:proofErr w:type="spellEnd"/>
      <w:r>
        <w:rPr>
          <w:rFonts w:hint="eastAsia"/>
        </w:rPr>
        <w:t xml:space="preserve"> 984</w:t>
      </w:r>
      <w:r>
        <w:rPr>
          <w:rFonts w:hint="eastAsia"/>
        </w:rPr>
        <w:t>错误设定</w:t>
      </w:r>
      <w:r>
        <w:rPr>
          <w:rFonts w:hint="eastAsia"/>
        </w:rPr>
        <w:t>error stack</w:t>
      </w:r>
      <w:r>
        <w:rPr>
          <w:rFonts w:hint="eastAsia"/>
        </w:rPr>
        <w:t>为例：</w:t>
      </w:r>
    </w:p>
    <w:p w14:paraId="4A644EE0" w14:textId="7CD109A6" w:rsidR="00C46B83" w:rsidRDefault="00827528" w:rsidP="00E41873">
      <w:pPr>
        <w:pStyle w:val="afc"/>
        <w:ind w:leftChars="626" w:left="1252"/>
      </w:pPr>
      <w:r w:rsidRPr="00827528">
        <w:rPr>
          <w:b/>
        </w:rPr>
        <w:t>SQL&gt;</w:t>
      </w:r>
      <w:r w:rsidR="0037400D">
        <w:t xml:space="preserve"> alter</w:t>
      </w:r>
      <w:r w:rsidR="00C46B83">
        <w:t xml:space="preserve"> system set event='984 </w:t>
      </w:r>
      <w:proofErr w:type="spellStart"/>
      <w:r w:rsidR="00C46B83">
        <w:t>trace</w:t>
      </w:r>
      <w:proofErr w:type="spellEnd"/>
      <w:r w:rsidR="00C46B83">
        <w:t xml:space="preserve"> name </w:t>
      </w:r>
      <w:proofErr w:type="spellStart"/>
      <w:r w:rsidR="00C46B83">
        <w:t>errorstack</w:t>
      </w:r>
      <w:proofErr w:type="spellEnd"/>
      <w:r w:rsidR="00C46B83">
        <w:t xml:space="preserve"> </w:t>
      </w:r>
      <w:proofErr w:type="spellStart"/>
      <w:r w:rsidR="00C46B83">
        <w:t>forever,level</w:t>
      </w:r>
      <w:proofErr w:type="spellEnd"/>
      <w:r w:rsidR="00C46B83">
        <w:t xml:space="preserve"> 3' scope=</w:t>
      </w:r>
      <w:proofErr w:type="spellStart"/>
      <w:r w:rsidR="00C46B83">
        <w:t>spfile</w:t>
      </w:r>
      <w:proofErr w:type="spellEnd"/>
      <w:r w:rsidR="00C46B83">
        <w:t>;</w:t>
      </w:r>
    </w:p>
    <w:p w14:paraId="4023FB5F" w14:textId="3F6F504A" w:rsidR="00E41873" w:rsidRDefault="00E41873" w:rsidP="00E41873">
      <w:pPr>
        <w:pStyle w:val="afc"/>
        <w:ind w:leftChars="626" w:left="1252"/>
      </w:pPr>
    </w:p>
    <w:p w14:paraId="2C680C7D" w14:textId="7F5D6492" w:rsidR="00E41873" w:rsidRDefault="00E41873" w:rsidP="00E41873">
      <w:pPr>
        <w:pStyle w:val="afc"/>
        <w:ind w:leftChars="626" w:left="1252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关闭命令</w:t>
      </w:r>
    </w:p>
    <w:p w14:paraId="3CE830BF" w14:textId="20C84AE8" w:rsidR="00E41873" w:rsidRPr="00E41873" w:rsidRDefault="00827528" w:rsidP="00E41873">
      <w:pPr>
        <w:pStyle w:val="afc"/>
        <w:ind w:leftChars="626" w:left="1252"/>
        <w:rPr>
          <w:lang w:val="x-none"/>
        </w:rPr>
      </w:pPr>
      <w:r w:rsidRPr="00827528">
        <w:rPr>
          <w:b/>
          <w:lang w:val="x-none"/>
        </w:rPr>
        <w:t>SQL&gt;</w:t>
      </w:r>
      <w:r w:rsidR="0037400D">
        <w:rPr>
          <w:lang w:val="x-none"/>
        </w:rPr>
        <w:t xml:space="preserve"> alter</w:t>
      </w:r>
      <w:r w:rsidR="00E41873" w:rsidRPr="00E41873">
        <w:rPr>
          <w:lang w:val="x-none"/>
        </w:rPr>
        <w:t xml:space="preserve"> system set event='984 </w:t>
      </w:r>
      <w:proofErr w:type="spellStart"/>
      <w:r w:rsidR="00E41873" w:rsidRPr="00E41873">
        <w:rPr>
          <w:lang w:val="x-none"/>
        </w:rPr>
        <w:t>trace</w:t>
      </w:r>
      <w:proofErr w:type="spellEnd"/>
      <w:r w:rsidR="00E41873" w:rsidRPr="00E41873">
        <w:rPr>
          <w:lang w:val="x-none"/>
        </w:rPr>
        <w:t xml:space="preserve"> name </w:t>
      </w:r>
      <w:proofErr w:type="spellStart"/>
      <w:r w:rsidR="00E41873" w:rsidRPr="00E41873">
        <w:rPr>
          <w:lang w:val="x-none"/>
        </w:rPr>
        <w:t>errorstack</w:t>
      </w:r>
      <w:proofErr w:type="spellEnd"/>
      <w:r w:rsidR="00E41873" w:rsidRPr="00E41873">
        <w:rPr>
          <w:lang w:val="x-none"/>
        </w:rPr>
        <w:t xml:space="preserve"> off' scope=</w:t>
      </w:r>
      <w:proofErr w:type="spellStart"/>
      <w:r w:rsidR="00E41873" w:rsidRPr="00E41873">
        <w:rPr>
          <w:lang w:val="x-none"/>
        </w:rPr>
        <w:t>spfile</w:t>
      </w:r>
      <w:proofErr w:type="spellEnd"/>
      <w:r w:rsidR="00E41873" w:rsidRPr="00E41873">
        <w:rPr>
          <w:lang w:val="x-none"/>
        </w:rPr>
        <w:t>;</w:t>
      </w:r>
    </w:p>
    <w:p w14:paraId="67173999" w14:textId="4ED730D9" w:rsidR="00E36F9E" w:rsidRPr="00E36F9E" w:rsidRDefault="00E36F9E" w:rsidP="00E41873">
      <w:pPr>
        <w:pStyle w:val="a0"/>
        <w:ind w:leftChars="555" w:left="1110" w:firstLine="1"/>
        <w:rPr>
          <w:color w:val="FF0000"/>
          <w:lang w:eastAsia="zh-CN"/>
        </w:rPr>
      </w:pPr>
      <w:r w:rsidRPr="00E36F9E">
        <w:rPr>
          <w:rFonts w:hint="eastAsia"/>
          <w:color w:val="FF0000"/>
          <w:lang w:eastAsia="zh-CN"/>
        </w:rPr>
        <w:t>【注意】</w:t>
      </w:r>
    </w:p>
    <w:p w14:paraId="63DB94F8" w14:textId="748451A7" w:rsidR="00E36F9E" w:rsidRPr="00E41873" w:rsidRDefault="00E36F9E" w:rsidP="006662A7">
      <w:pPr>
        <w:pStyle w:val="a0"/>
        <w:numPr>
          <w:ilvl w:val="0"/>
          <w:numId w:val="33"/>
        </w:numPr>
        <w:ind w:leftChars="655" w:left="1730"/>
        <w:rPr>
          <w:color w:val="FF0000"/>
          <w:lang w:eastAsia="zh-CN"/>
        </w:rPr>
      </w:pPr>
      <w:r w:rsidRPr="00E36F9E">
        <w:rPr>
          <w:rFonts w:hint="eastAsia"/>
          <w:color w:val="FF0000"/>
          <w:lang w:eastAsia="zh-CN"/>
        </w:rPr>
        <w:t>如果</w:t>
      </w:r>
      <w:proofErr w:type="spellStart"/>
      <w:r w:rsidRPr="00E36F9E">
        <w:rPr>
          <w:rFonts w:hint="eastAsia"/>
          <w:color w:val="FF0000"/>
          <w:lang w:eastAsia="zh-CN"/>
        </w:rPr>
        <w:t>event</w:t>
      </w:r>
      <w:r w:rsidRPr="00E36F9E">
        <w:rPr>
          <w:rFonts w:hint="eastAsia"/>
          <w:color w:val="FF0000"/>
          <w:lang w:eastAsia="zh-CN"/>
        </w:rPr>
        <w:t>还有其他事件，则需要一起设置。大多数时候</w:t>
      </w:r>
      <w:proofErr w:type="spellEnd"/>
      <w:r w:rsidRPr="00E36F9E">
        <w:rPr>
          <w:rFonts w:hint="eastAsia"/>
          <w:color w:val="FF0000"/>
          <w:lang w:eastAsia="zh-CN"/>
        </w:rPr>
        <w:t xml:space="preserve">error </w:t>
      </w:r>
      <w:proofErr w:type="spellStart"/>
      <w:r w:rsidRPr="00E36F9E">
        <w:rPr>
          <w:rFonts w:hint="eastAsia"/>
          <w:color w:val="FF0000"/>
          <w:lang w:eastAsia="zh-CN"/>
        </w:rPr>
        <w:t>stack</w:t>
      </w:r>
      <w:r w:rsidRPr="00E36F9E">
        <w:rPr>
          <w:rFonts w:hint="eastAsia"/>
          <w:color w:val="FF0000"/>
          <w:lang w:eastAsia="zh-CN"/>
        </w:rPr>
        <w:t>在会话级别设置的情况居多</w:t>
      </w:r>
      <w:proofErr w:type="spellEnd"/>
      <w:r w:rsidRPr="00E36F9E">
        <w:rPr>
          <w:rFonts w:hint="eastAsia"/>
          <w:color w:val="FF0000"/>
          <w:lang w:eastAsia="zh-CN"/>
        </w:rPr>
        <w:t>。</w:t>
      </w:r>
    </w:p>
    <w:p w14:paraId="4E6FF1D5" w14:textId="77777777" w:rsidR="00E36F9E" w:rsidRDefault="00E36F9E" w:rsidP="00A4708F">
      <w:pPr>
        <w:pStyle w:val="a0"/>
        <w:ind w:leftChars="355" w:left="710" w:firstLine="1"/>
        <w:rPr>
          <w:lang w:eastAsia="zh-CN"/>
        </w:rPr>
      </w:pPr>
    </w:p>
    <w:p w14:paraId="08226189" w14:textId="4565A27C" w:rsidR="00C46B83" w:rsidRDefault="00C46B83" w:rsidP="00E41873">
      <w:pPr>
        <w:pStyle w:val="4"/>
      </w:pPr>
      <w:r>
        <w:rPr>
          <w:rFonts w:hint="eastAsia"/>
        </w:rPr>
        <w:t>会话级别</w:t>
      </w:r>
      <w:r>
        <w:rPr>
          <w:rFonts w:hint="eastAsia"/>
        </w:rPr>
        <w:t xml:space="preserve">: </w:t>
      </w:r>
    </w:p>
    <w:p w14:paraId="76C2153F" w14:textId="77777777" w:rsidR="00522F47" w:rsidRDefault="00522F47" w:rsidP="00E41873">
      <w:pPr>
        <w:pStyle w:val="afc"/>
        <w:ind w:leftChars="626" w:left="1252"/>
      </w:pPr>
      <w:r>
        <w:t xml:space="preserve">-- </w:t>
      </w:r>
      <w:r>
        <w:rPr>
          <w:rFonts w:hint="eastAsia"/>
        </w:rPr>
        <w:t>开启命令</w:t>
      </w:r>
    </w:p>
    <w:p w14:paraId="2A046EA8" w14:textId="5E377C9F" w:rsidR="00C46B83" w:rsidRDefault="00827528" w:rsidP="00E41873">
      <w:pPr>
        <w:pStyle w:val="afc"/>
        <w:ind w:leftChars="626" w:left="1252"/>
      </w:pPr>
      <w:r w:rsidRPr="00827528">
        <w:rPr>
          <w:b/>
        </w:rPr>
        <w:t>SQL&gt;</w:t>
      </w:r>
      <w:r w:rsidR="0037400D">
        <w:t xml:space="preserve"> alter</w:t>
      </w:r>
      <w:r w:rsidR="00C46B83">
        <w:t xml:space="preserve"> session set events='984 </w:t>
      </w:r>
      <w:proofErr w:type="spellStart"/>
      <w:r w:rsidR="00C46B83">
        <w:t>trace</w:t>
      </w:r>
      <w:proofErr w:type="spellEnd"/>
      <w:r w:rsidR="00C46B83">
        <w:t xml:space="preserve"> name </w:t>
      </w:r>
      <w:proofErr w:type="spellStart"/>
      <w:r w:rsidR="00C46B83">
        <w:t>errorstack</w:t>
      </w:r>
      <w:proofErr w:type="spellEnd"/>
      <w:r w:rsidR="00C46B83">
        <w:t xml:space="preserve"> </w:t>
      </w:r>
      <w:proofErr w:type="spellStart"/>
      <w:r w:rsidR="00C46B83">
        <w:t>forever,level</w:t>
      </w:r>
      <w:proofErr w:type="spellEnd"/>
      <w:r w:rsidR="00C46B83">
        <w:t xml:space="preserve"> 3';</w:t>
      </w:r>
    </w:p>
    <w:p w14:paraId="761819C2" w14:textId="15A11686" w:rsidR="00522F47" w:rsidRDefault="00522F47" w:rsidP="00E41873">
      <w:pPr>
        <w:pStyle w:val="afc"/>
        <w:ind w:leftChars="626" w:left="1252"/>
      </w:pPr>
    </w:p>
    <w:p w14:paraId="5C2077C6" w14:textId="71BCDC2F" w:rsidR="00522F47" w:rsidRDefault="00522F47" w:rsidP="00522F47">
      <w:pPr>
        <w:pStyle w:val="afc"/>
        <w:ind w:leftChars="626" w:left="1252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关闭命令</w:t>
      </w:r>
    </w:p>
    <w:p w14:paraId="0FF9B2E1" w14:textId="615D2B48" w:rsidR="00C46B83" w:rsidRDefault="00827528" w:rsidP="00522F47">
      <w:pPr>
        <w:pStyle w:val="afc"/>
        <w:ind w:leftChars="626" w:left="1252"/>
      </w:pPr>
      <w:r w:rsidRPr="00827528">
        <w:rPr>
          <w:b/>
        </w:rPr>
        <w:t>SQL&gt;</w:t>
      </w:r>
      <w:r w:rsidR="0037400D">
        <w:t xml:space="preserve"> alter</w:t>
      </w:r>
      <w:r w:rsidR="00C46B83">
        <w:t xml:space="preserve"> session set events='984 </w:t>
      </w:r>
      <w:proofErr w:type="spellStart"/>
      <w:r w:rsidR="00C46B83">
        <w:t>trace</w:t>
      </w:r>
      <w:proofErr w:type="spellEnd"/>
      <w:r w:rsidR="00C46B83">
        <w:t xml:space="preserve"> name </w:t>
      </w:r>
      <w:proofErr w:type="spellStart"/>
      <w:r w:rsidR="00C46B83">
        <w:t>errorstack</w:t>
      </w:r>
      <w:proofErr w:type="spellEnd"/>
      <w:r w:rsidR="00C46B83">
        <w:t xml:space="preserve"> off';</w:t>
      </w:r>
    </w:p>
    <w:p w14:paraId="1E322CE4" w14:textId="77777777" w:rsidR="00652757" w:rsidRDefault="00652757" w:rsidP="00A4708F">
      <w:pPr>
        <w:pStyle w:val="a0"/>
        <w:ind w:leftChars="355" w:left="710" w:firstLine="1"/>
        <w:rPr>
          <w:lang w:eastAsia="zh-CN"/>
        </w:rPr>
      </w:pPr>
    </w:p>
    <w:p w14:paraId="795023E6" w14:textId="6B83110E" w:rsidR="00C46B83" w:rsidRDefault="00C46B83" w:rsidP="00F6365E">
      <w:pPr>
        <w:pStyle w:val="a0"/>
        <w:ind w:leftChars="555" w:left="11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ErrorStack</w:t>
      </w:r>
      <w:r>
        <w:rPr>
          <w:rFonts w:hint="eastAsia"/>
          <w:lang w:eastAsia="zh-CN"/>
        </w:rPr>
        <w:t>主要有</w:t>
      </w:r>
      <w:proofErr w:type="spellEnd"/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个跟踪级别，如下</w:t>
      </w:r>
    </w:p>
    <w:p w14:paraId="127E174F" w14:textId="77777777" w:rsidR="00C46B83" w:rsidRDefault="00C46B83" w:rsidP="006662A7">
      <w:pPr>
        <w:pStyle w:val="a0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 xml:space="preserve">0 </w:t>
      </w:r>
      <w:r>
        <w:rPr>
          <w:rFonts w:hint="eastAsia"/>
          <w:lang w:eastAsia="zh-CN"/>
        </w:rPr>
        <w:t>仅转储错误堆栈</w:t>
      </w:r>
    </w:p>
    <w:p w14:paraId="0A50E2C8" w14:textId="77777777" w:rsidR="00C46B83" w:rsidRDefault="00C46B83" w:rsidP="006662A7">
      <w:pPr>
        <w:pStyle w:val="a0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 xml:space="preserve">1 </w:t>
      </w:r>
      <w:r>
        <w:rPr>
          <w:rFonts w:hint="eastAsia"/>
          <w:lang w:eastAsia="zh-CN"/>
        </w:rPr>
        <w:t>转储错误堆栈和函数调用堆栈</w:t>
      </w:r>
    </w:p>
    <w:p w14:paraId="5C18C528" w14:textId="77777777" w:rsidR="00C46B83" w:rsidRDefault="00C46B83" w:rsidP="006662A7">
      <w:pPr>
        <w:pStyle w:val="a0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 xml:space="preserve">2 Level 1 + </w:t>
      </w:r>
      <w:proofErr w:type="spellStart"/>
      <w:r>
        <w:rPr>
          <w:lang w:eastAsia="zh-CN"/>
        </w:rPr>
        <w:t>ProcessState</w:t>
      </w:r>
      <w:proofErr w:type="spellEnd"/>
    </w:p>
    <w:p w14:paraId="3D5079B5" w14:textId="77777777" w:rsidR="00C46B83" w:rsidRDefault="00C46B83" w:rsidP="006662A7">
      <w:pPr>
        <w:pStyle w:val="a0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 xml:space="preserve">3 Level 2 + Context area </w:t>
      </w:r>
      <w:r>
        <w:rPr>
          <w:rFonts w:hint="eastAsia"/>
          <w:lang w:eastAsia="zh-CN"/>
        </w:rPr>
        <w:t>（常用）</w:t>
      </w:r>
    </w:p>
    <w:p w14:paraId="2E2EB21A" w14:textId="77777777" w:rsidR="00F6365E" w:rsidRDefault="00F6365E" w:rsidP="00A4708F">
      <w:pPr>
        <w:pStyle w:val="a0"/>
        <w:ind w:leftChars="355" w:left="710" w:firstLine="1"/>
        <w:rPr>
          <w:lang w:eastAsia="zh-CN"/>
        </w:rPr>
      </w:pPr>
    </w:p>
    <w:p w14:paraId="5359D6FD" w14:textId="0789B1CF" w:rsidR="00C46B83" w:rsidRDefault="00C46B83" w:rsidP="00F6365E">
      <w:pPr>
        <w:pStyle w:val="20"/>
      </w:pPr>
      <w:bookmarkStart w:id="109" w:name="_Toc99826093"/>
      <w:bookmarkStart w:id="110" w:name="_Toc99977200"/>
      <w:r>
        <w:rPr>
          <w:rFonts w:hint="eastAsia"/>
        </w:rPr>
        <w:t>AWRDUMP</w:t>
      </w:r>
      <w:bookmarkEnd w:id="109"/>
      <w:bookmarkEnd w:id="110"/>
    </w:p>
    <w:p w14:paraId="185578B4" w14:textId="03304DBC" w:rsidR="00F6365E" w:rsidRDefault="00F6365E" w:rsidP="00F6365E">
      <w:pPr>
        <w:pStyle w:val="30"/>
      </w:pPr>
      <w:bookmarkStart w:id="111" w:name="_Toc99826094"/>
      <w:bookmarkStart w:id="112" w:name="_Toc99977201"/>
      <w:proofErr w:type="spellStart"/>
      <w:r>
        <w:rPr>
          <w:rFonts w:hint="eastAsia"/>
        </w:rPr>
        <w:t>简介</w:t>
      </w:r>
      <w:bookmarkEnd w:id="111"/>
      <w:bookmarkEnd w:id="112"/>
      <w:proofErr w:type="spellEnd"/>
    </w:p>
    <w:p w14:paraId="2E6D84E0" w14:textId="77777777" w:rsidR="00F6365E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当想备份</w:t>
      </w:r>
      <w:proofErr w:type="spellStart"/>
      <w:r>
        <w:rPr>
          <w:rFonts w:hint="eastAsia"/>
          <w:lang w:eastAsia="zh-CN"/>
        </w:rPr>
        <w:t>awr</w:t>
      </w:r>
      <w:r>
        <w:rPr>
          <w:rFonts w:hint="eastAsia"/>
          <w:lang w:eastAsia="zh-CN"/>
        </w:rPr>
        <w:t>数据或者将</w:t>
      </w:r>
      <w:r>
        <w:rPr>
          <w:rFonts w:hint="eastAsia"/>
          <w:lang w:eastAsia="zh-CN"/>
        </w:rPr>
        <w:t>awr</w:t>
      </w:r>
      <w:r>
        <w:rPr>
          <w:rFonts w:hint="eastAsia"/>
          <w:lang w:eastAsia="zh-CN"/>
        </w:rPr>
        <w:t>裸数据提供给专家分析时，可以做</w:t>
      </w:r>
      <w:r>
        <w:rPr>
          <w:rFonts w:hint="eastAsia"/>
          <w:lang w:eastAsia="zh-CN"/>
        </w:rPr>
        <w:t>awrdump</w:t>
      </w:r>
      <w:proofErr w:type="spellEnd"/>
    </w:p>
    <w:p w14:paraId="28EE5689" w14:textId="5A7A8156" w:rsidR="00F6365E" w:rsidRDefault="00F6365E" w:rsidP="00A4708F">
      <w:pPr>
        <w:pStyle w:val="a0"/>
        <w:ind w:leftChars="355" w:left="710" w:firstLine="1"/>
        <w:rPr>
          <w:lang w:eastAsia="zh-CN"/>
        </w:rPr>
      </w:pPr>
    </w:p>
    <w:p w14:paraId="28C0A998" w14:textId="58E0F7AA" w:rsidR="00F6365E" w:rsidRDefault="00F6365E" w:rsidP="00F6365E">
      <w:pPr>
        <w:pStyle w:val="30"/>
      </w:pPr>
      <w:bookmarkStart w:id="113" w:name="_Toc99826095"/>
      <w:bookmarkStart w:id="114" w:name="_Toc99977202"/>
      <w:proofErr w:type="spellStart"/>
      <w:r>
        <w:rPr>
          <w:rFonts w:hint="eastAsia"/>
        </w:rPr>
        <w:t>使用方式</w:t>
      </w:r>
      <w:bookmarkEnd w:id="113"/>
      <w:bookmarkEnd w:id="114"/>
      <w:proofErr w:type="spellEnd"/>
    </w:p>
    <w:p w14:paraId="775ACEA8" w14:textId="77777777" w:rsidR="00C46B83" w:rsidRDefault="00C46B83" w:rsidP="006662A7">
      <w:pPr>
        <w:pStyle w:val="4"/>
        <w:numPr>
          <w:ilvl w:val="0"/>
          <w:numId w:val="36"/>
        </w:numPr>
      </w:pPr>
      <w:r>
        <w:rPr>
          <w:rFonts w:hint="eastAsia"/>
        </w:rPr>
        <w:t>先查询数据导出目录</w:t>
      </w:r>
    </w:p>
    <w:p w14:paraId="71B6F4B2" w14:textId="48BDD5D2" w:rsidR="00C46B83" w:rsidRDefault="00827528" w:rsidP="00F6365E">
      <w:pPr>
        <w:pStyle w:val="afc"/>
        <w:ind w:leftChars="626" w:left="1252"/>
      </w:pPr>
      <w:r w:rsidRPr="00827528">
        <w:rPr>
          <w:b/>
        </w:rPr>
        <w:t>SQL&gt;</w:t>
      </w:r>
      <w:r w:rsidR="0037400D">
        <w:t xml:space="preserve"> select </w:t>
      </w:r>
      <w:r w:rsidR="00C46B83">
        <w:t xml:space="preserve">* from </w:t>
      </w:r>
      <w:proofErr w:type="spellStart"/>
      <w:r w:rsidR="00C46B83">
        <w:t>dba_directories</w:t>
      </w:r>
      <w:proofErr w:type="spellEnd"/>
      <w:r w:rsidR="00C46B83">
        <w:t>;</w:t>
      </w:r>
    </w:p>
    <w:p w14:paraId="48F92D22" w14:textId="798097C8" w:rsidR="00F6365E" w:rsidRDefault="00F6365E" w:rsidP="00F6365E">
      <w:pPr>
        <w:pStyle w:val="4"/>
      </w:pPr>
      <w:r>
        <w:rPr>
          <w:rFonts w:hint="eastAsia"/>
        </w:rPr>
        <w:t>提取</w:t>
      </w:r>
      <w:proofErr w:type="spellStart"/>
      <w:r>
        <w:rPr>
          <w:rFonts w:hint="eastAsia"/>
        </w:rPr>
        <w:t>AWR</w:t>
      </w:r>
      <w:r>
        <w:rPr>
          <w:rFonts w:hint="eastAsia"/>
        </w:rPr>
        <w:t>裸数据</w:t>
      </w:r>
      <w:proofErr w:type="spellEnd"/>
    </w:p>
    <w:p w14:paraId="12D63FA3" w14:textId="3CD88855" w:rsidR="00C46B83" w:rsidRPr="00A11667" w:rsidRDefault="00827528" w:rsidP="00F6365E">
      <w:pPr>
        <w:pStyle w:val="afc"/>
        <w:ind w:leftChars="626" w:left="1252"/>
      </w:pPr>
      <w:r w:rsidRPr="00827528">
        <w:rPr>
          <w:b/>
        </w:rPr>
        <w:lastRenderedPageBreak/>
        <w:t>SQL&gt;</w:t>
      </w:r>
      <w:r w:rsidR="00F6365E">
        <w:t xml:space="preserve"> </w:t>
      </w:r>
      <w:r w:rsidR="00C46B83" w:rsidRPr="00A11667">
        <w:t>start $ORACLE_HOME/</w:t>
      </w:r>
      <w:proofErr w:type="spellStart"/>
      <w:r w:rsidR="00C46B83" w:rsidRPr="00A11667">
        <w:t>rdbms</w:t>
      </w:r>
      <w:proofErr w:type="spellEnd"/>
      <w:r w:rsidR="00C46B83" w:rsidRPr="00A11667">
        <w:t>/admin/</w:t>
      </w:r>
      <w:proofErr w:type="spellStart"/>
      <w:r w:rsidR="00C46B83" w:rsidRPr="00A11667">
        <w:t>awrextr.sql</w:t>
      </w:r>
      <w:proofErr w:type="spellEnd"/>
    </w:p>
    <w:p w14:paraId="40540424" w14:textId="77777777" w:rsidR="00C46B83" w:rsidRDefault="00C46B83" w:rsidP="00F6365E">
      <w:pPr>
        <w:pStyle w:val="4"/>
      </w:pPr>
      <w:r>
        <w:rPr>
          <w:rFonts w:hint="eastAsia"/>
        </w:rPr>
        <w:t>选择</w:t>
      </w:r>
      <w:proofErr w:type="spellStart"/>
      <w:r>
        <w:rPr>
          <w:rFonts w:hint="eastAsia"/>
        </w:rPr>
        <w:t>db</w:t>
      </w:r>
      <w:proofErr w:type="spellEnd"/>
    </w:p>
    <w:p w14:paraId="722FAE32" w14:textId="6A83B5A2" w:rsidR="00C46B83" w:rsidRDefault="00C46B83" w:rsidP="00F6365E">
      <w:pPr>
        <w:pStyle w:val="4"/>
      </w:pPr>
      <w:r>
        <w:rPr>
          <w:rFonts w:hint="eastAsia"/>
        </w:rPr>
        <w:t>选择天数</w:t>
      </w:r>
      <w:r>
        <w:rPr>
          <w:rFonts w:hint="eastAsia"/>
        </w:rPr>
        <w:t>(</w:t>
      </w:r>
      <w:proofErr w:type="spellStart"/>
      <w:r>
        <w:rPr>
          <w:rFonts w:hint="eastAsia"/>
        </w:rPr>
        <w:t>建议最近</w:t>
      </w:r>
      <w:proofErr w:type="spellEnd"/>
      <w:r>
        <w:rPr>
          <w:rFonts w:hint="eastAsia"/>
        </w:rPr>
        <w:t>7</w:t>
      </w:r>
      <w:r>
        <w:rPr>
          <w:rFonts w:hint="eastAsia"/>
        </w:rPr>
        <w:t>天</w:t>
      </w:r>
      <w:r>
        <w:rPr>
          <w:rFonts w:hint="eastAsia"/>
        </w:rPr>
        <w:t>)</w:t>
      </w:r>
    </w:p>
    <w:p w14:paraId="2A3A9B31" w14:textId="77777777" w:rsidR="00C46B83" w:rsidRDefault="00C46B83" w:rsidP="00F6365E">
      <w:pPr>
        <w:pStyle w:val="afc"/>
        <w:ind w:leftChars="626" w:left="1252"/>
      </w:pPr>
      <w:r>
        <w:t xml:space="preserve">Enter value for </w:t>
      </w:r>
      <w:proofErr w:type="spellStart"/>
      <w:r>
        <w:t>num_days</w:t>
      </w:r>
      <w:proofErr w:type="spellEnd"/>
      <w:r>
        <w:t xml:space="preserve">: </w:t>
      </w:r>
      <w:r w:rsidRPr="00F6365E">
        <w:rPr>
          <w:color w:val="FF0000"/>
        </w:rPr>
        <w:t xml:space="preserve">7  </w:t>
      </w:r>
    </w:p>
    <w:p w14:paraId="2560775A" w14:textId="77777777" w:rsidR="00C46B83" w:rsidRDefault="00C46B83" w:rsidP="00F6365E">
      <w:pPr>
        <w:pStyle w:val="4"/>
      </w:pPr>
      <w:r>
        <w:rPr>
          <w:rFonts w:hint="eastAsia"/>
        </w:rPr>
        <w:t>选择开始时间和结束时间</w:t>
      </w:r>
    </w:p>
    <w:p w14:paraId="00CF754A" w14:textId="77777777" w:rsidR="00C46B83" w:rsidRDefault="00C46B83" w:rsidP="00F6365E">
      <w:pPr>
        <w:pStyle w:val="afc"/>
        <w:ind w:leftChars="626" w:left="1252"/>
      </w:pPr>
      <w:r>
        <w:t xml:space="preserve">Enter value for </w:t>
      </w:r>
      <w:proofErr w:type="spellStart"/>
      <w:r>
        <w:t>begin_snap</w:t>
      </w:r>
      <w:proofErr w:type="spellEnd"/>
      <w:r>
        <w:t xml:space="preserve">: </w:t>
      </w:r>
      <w:r w:rsidRPr="00F6365E">
        <w:rPr>
          <w:color w:val="FF0000"/>
        </w:rPr>
        <w:t>30</w:t>
      </w:r>
    </w:p>
    <w:p w14:paraId="31D35733" w14:textId="77777777" w:rsidR="00C46B83" w:rsidRDefault="00C46B83" w:rsidP="00F6365E">
      <w:pPr>
        <w:pStyle w:val="afc"/>
        <w:ind w:leftChars="626" w:left="1252"/>
      </w:pPr>
      <w:r>
        <w:t xml:space="preserve">Enter value for </w:t>
      </w:r>
      <w:proofErr w:type="spellStart"/>
      <w:r>
        <w:t>end_snap</w:t>
      </w:r>
      <w:proofErr w:type="spellEnd"/>
      <w:r>
        <w:t xml:space="preserve">: </w:t>
      </w:r>
      <w:r w:rsidRPr="00F6365E">
        <w:rPr>
          <w:color w:val="FF0000"/>
        </w:rPr>
        <w:t>40</w:t>
      </w:r>
    </w:p>
    <w:p w14:paraId="13C505AA" w14:textId="77777777" w:rsidR="00C46B83" w:rsidRDefault="00C46B83" w:rsidP="00F6365E">
      <w:pPr>
        <w:pStyle w:val="4"/>
      </w:pPr>
      <w:r>
        <w:rPr>
          <w:rFonts w:hint="eastAsia"/>
        </w:rPr>
        <w:t>选择数据泵导出目录</w:t>
      </w:r>
    </w:p>
    <w:p w14:paraId="08770A57" w14:textId="77777777" w:rsidR="00C46B83" w:rsidRDefault="00C46B83" w:rsidP="00F6365E">
      <w:pPr>
        <w:pStyle w:val="afc"/>
        <w:ind w:leftChars="626" w:left="1252"/>
      </w:pPr>
      <w:r>
        <w:t xml:space="preserve">Enter value for </w:t>
      </w:r>
      <w:proofErr w:type="spellStart"/>
      <w:r>
        <w:t>directory_name</w:t>
      </w:r>
      <w:proofErr w:type="spellEnd"/>
      <w:r>
        <w:t xml:space="preserve">: </w:t>
      </w:r>
      <w:r w:rsidRPr="00F6365E">
        <w:rPr>
          <w:color w:val="FF0000"/>
        </w:rPr>
        <w:t>DATA_PUMP_DIR</w:t>
      </w:r>
    </w:p>
    <w:p w14:paraId="59D45095" w14:textId="77777777" w:rsidR="00C46B83" w:rsidRDefault="00C46B83" w:rsidP="00F6365E">
      <w:pPr>
        <w:pStyle w:val="4"/>
      </w:pPr>
      <w:r>
        <w:rPr>
          <w:rFonts w:hint="eastAsia"/>
        </w:rPr>
        <w:t>写</w:t>
      </w:r>
      <w:r>
        <w:rPr>
          <w:rFonts w:hint="eastAsia"/>
        </w:rPr>
        <w:t>filename</w:t>
      </w:r>
    </w:p>
    <w:p w14:paraId="6150B651" w14:textId="77777777" w:rsidR="00A947A1" w:rsidRDefault="00C46B83" w:rsidP="00F6365E">
      <w:pPr>
        <w:pStyle w:val="afc"/>
        <w:ind w:leftChars="626" w:left="1252"/>
        <w:rPr>
          <w:color w:val="FF0000"/>
        </w:rPr>
      </w:pPr>
      <w:r>
        <w:t xml:space="preserve">Enter value for </w:t>
      </w:r>
      <w:proofErr w:type="spellStart"/>
      <w:r>
        <w:t>file_name</w:t>
      </w:r>
      <w:proofErr w:type="spellEnd"/>
      <w:r>
        <w:t xml:space="preserve">: </w:t>
      </w:r>
      <w:r w:rsidRPr="00F6365E">
        <w:rPr>
          <w:color w:val="FF0000"/>
        </w:rPr>
        <w:t>awrdata_30_40</w:t>
      </w:r>
    </w:p>
    <w:p w14:paraId="2737AB8F" w14:textId="3FBD6ECE" w:rsidR="00C46B83" w:rsidRDefault="00C46B83" w:rsidP="00F6365E">
      <w:pPr>
        <w:pStyle w:val="afc"/>
        <w:ind w:leftChars="626" w:left="1252"/>
      </w:pPr>
      <w:r>
        <w:rPr>
          <w:rFonts w:hint="eastAsia"/>
        </w:rPr>
        <w:t>即可输出</w:t>
      </w:r>
      <w:proofErr w:type="spellStart"/>
      <w:r>
        <w:rPr>
          <w:rFonts w:hint="eastAsia"/>
        </w:rPr>
        <w:t>dmp</w:t>
      </w:r>
      <w:proofErr w:type="spellEnd"/>
      <w:r>
        <w:rPr>
          <w:rFonts w:hint="eastAsia"/>
        </w:rPr>
        <w:t>文件</w:t>
      </w:r>
    </w:p>
    <w:p w14:paraId="73449C8D" w14:textId="2A36C1BD" w:rsidR="00A947A1" w:rsidRDefault="00A947A1" w:rsidP="00A4708F">
      <w:pPr>
        <w:pStyle w:val="a0"/>
        <w:ind w:leftChars="355" w:left="710" w:firstLine="1"/>
        <w:rPr>
          <w:lang w:eastAsia="zh-CN"/>
        </w:rPr>
      </w:pPr>
    </w:p>
    <w:p w14:paraId="440C6D72" w14:textId="25A57E2B" w:rsidR="00A947A1" w:rsidRPr="00A947A1" w:rsidRDefault="00A947A1" w:rsidP="00A947A1">
      <w:pPr>
        <w:pStyle w:val="a0"/>
        <w:ind w:leftChars="355" w:left="710" w:firstLine="1"/>
        <w:rPr>
          <w:b/>
          <w:bCs/>
          <w:lang w:eastAsia="zh-CN"/>
        </w:rPr>
      </w:pPr>
      <w:r w:rsidRPr="00A947A1">
        <w:rPr>
          <w:rFonts w:hint="eastAsia"/>
          <w:b/>
          <w:bCs/>
          <w:lang w:eastAsia="zh-CN"/>
        </w:rPr>
        <w:t>【实际案例】</w:t>
      </w:r>
    </w:p>
    <w:p w14:paraId="1DBD4FB6" w14:textId="4B9C3E3C" w:rsidR="00C46B83" w:rsidRDefault="00C46B83" w:rsidP="00A947A1">
      <w:pPr>
        <w:pStyle w:val="afc"/>
        <w:ind w:leftChars="626" w:left="1252"/>
      </w:pPr>
      <w:r>
        <w:rPr>
          <w:rFonts w:hint="eastAsia"/>
        </w:rPr>
        <w:t>例如，以</w:t>
      </w:r>
      <w:r>
        <w:rPr>
          <w:rFonts w:hint="eastAsia"/>
        </w:rPr>
        <w:t>19c</w:t>
      </w:r>
      <w:r>
        <w:rPr>
          <w:rFonts w:hint="eastAsia"/>
        </w:rPr>
        <w:t>中</w:t>
      </w:r>
      <w:proofErr w:type="spellStart"/>
      <w:r>
        <w:rPr>
          <w:rFonts w:hint="eastAsia"/>
        </w:rPr>
        <w:t>pdb</w:t>
      </w:r>
      <w:proofErr w:type="spellEnd"/>
      <w:r>
        <w:rPr>
          <w:rFonts w:hint="eastAsia"/>
        </w:rPr>
        <w:t>模式下，收集</w:t>
      </w:r>
      <w:proofErr w:type="spellStart"/>
      <w:r>
        <w:rPr>
          <w:rFonts w:hint="eastAsia"/>
        </w:rPr>
        <w:t>pdb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awrdump</w:t>
      </w:r>
      <w:proofErr w:type="spellEnd"/>
      <w:r>
        <w:rPr>
          <w:rFonts w:hint="eastAsia"/>
        </w:rPr>
        <w:t>为例，收集步骤同</w:t>
      </w:r>
      <w:proofErr w:type="spellStart"/>
      <w:r>
        <w:rPr>
          <w:rFonts w:hint="eastAsia"/>
        </w:rPr>
        <w:t>nocdb</w:t>
      </w:r>
      <w:proofErr w:type="spellEnd"/>
      <w:r>
        <w:rPr>
          <w:rFonts w:hint="eastAsia"/>
        </w:rPr>
        <w:t>模式。</w:t>
      </w:r>
    </w:p>
    <w:p w14:paraId="02A7CCE4" w14:textId="77777777" w:rsidR="00C46B83" w:rsidRDefault="00C46B83" w:rsidP="00A947A1">
      <w:pPr>
        <w:pStyle w:val="afc"/>
        <w:ind w:leftChars="626" w:left="1252"/>
      </w:pPr>
      <w:r>
        <w:t xml:space="preserve">14:58:14 SYS@pdb19c&gt; show </w:t>
      </w:r>
      <w:proofErr w:type="spellStart"/>
      <w:r>
        <w:t>pdbs</w:t>
      </w:r>
      <w:proofErr w:type="spellEnd"/>
    </w:p>
    <w:p w14:paraId="7A6BFD26" w14:textId="77777777" w:rsidR="00C46B83" w:rsidRDefault="00C46B83" w:rsidP="00A947A1">
      <w:pPr>
        <w:pStyle w:val="afc"/>
        <w:ind w:leftChars="626" w:left="1252"/>
      </w:pPr>
    </w:p>
    <w:p w14:paraId="1BDB8F19" w14:textId="77777777" w:rsidR="00C46B83" w:rsidRDefault="00C46B83" w:rsidP="00A947A1">
      <w:pPr>
        <w:pStyle w:val="afc"/>
        <w:ind w:leftChars="626" w:left="1252"/>
      </w:pPr>
      <w:r>
        <w:t xml:space="preserve">         2 PDB$SEED                       READ ONLY  NO</w:t>
      </w:r>
    </w:p>
    <w:p w14:paraId="510D790A" w14:textId="77777777" w:rsidR="00C46B83" w:rsidRDefault="00C46B83" w:rsidP="00A947A1">
      <w:pPr>
        <w:pStyle w:val="afc"/>
        <w:ind w:leftChars="626" w:left="1252"/>
      </w:pPr>
      <w:r>
        <w:t xml:space="preserve">         3 PDB01                          READ WRITE NO</w:t>
      </w:r>
    </w:p>
    <w:p w14:paraId="0CE94F00" w14:textId="77777777" w:rsidR="00C46B83" w:rsidRDefault="00C46B83" w:rsidP="00A947A1">
      <w:pPr>
        <w:pStyle w:val="afc"/>
        <w:ind w:leftChars="626" w:left="1252"/>
      </w:pPr>
      <w:r>
        <w:t>15:07:36 SYS@pdb19c&gt; alter session set container=PDB01;</w:t>
      </w:r>
    </w:p>
    <w:p w14:paraId="6D8868B9" w14:textId="77777777" w:rsidR="00C46B83" w:rsidRDefault="00C46B83" w:rsidP="00A947A1">
      <w:pPr>
        <w:pStyle w:val="afc"/>
        <w:ind w:leftChars="626" w:left="1252"/>
      </w:pPr>
      <w:r>
        <w:t>Elapsed: 00:00:00.17</w:t>
      </w:r>
    </w:p>
    <w:p w14:paraId="2526641D" w14:textId="77777777" w:rsidR="00C46B83" w:rsidRDefault="00C46B83" w:rsidP="00A947A1">
      <w:pPr>
        <w:pStyle w:val="afc"/>
        <w:ind w:leftChars="626" w:left="1252"/>
      </w:pPr>
      <w:r>
        <w:t xml:space="preserve">15:07:49 SYS@pdb19c&gt; set timing off                            </w:t>
      </w:r>
    </w:p>
    <w:p w14:paraId="4CDB7D62" w14:textId="77777777" w:rsidR="00C46B83" w:rsidRDefault="00C46B83" w:rsidP="00A947A1">
      <w:pPr>
        <w:pStyle w:val="afc"/>
        <w:ind w:leftChars="626" w:left="1252"/>
      </w:pPr>
      <w:r>
        <w:t>15:08:04 SYS@pdb19c&gt; start $ORACLE_HOME/</w:t>
      </w:r>
      <w:proofErr w:type="spellStart"/>
      <w:r>
        <w:t>rdbms</w:t>
      </w:r>
      <w:proofErr w:type="spellEnd"/>
      <w:r>
        <w:t>/admin/</w:t>
      </w:r>
      <w:proofErr w:type="spellStart"/>
      <w:r>
        <w:t>awrextr.sql</w:t>
      </w:r>
      <w:proofErr w:type="spellEnd"/>
    </w:p>
    <w:p w14:paraId="1B65F212" w14:textId="77777777" w:rsidR="00C46B83" w:rsidRDefault="00C46B83" w:rsidP="00A947A1">
      <w:pPr>
        <w:pStyle w:val="afc"/>
        <w:ind w:leftChars="626" w:left="1252"/>
      </w:pPr>
      <w:r>
        <w:t>~~~~~~~~~~~~~</w:t>
      </w:r>
    </w:p>
    <w:p w14:paraId="31044B5F" w14:textId="77777777" w:rsidR="00C46B83" w:rsidRDefault="00C46B83" w:rsidP="00A947A1">
      <w:pPr>
        <w:pStyle w:val="afc"/>
        <w:ind w:leftChars="626" w:left="1252"/>
      </w:pPr>
      <w:r>
        <w:t>AWR EXTRACT</w:t>
      </w:r>
    </w:p>
    <w:p w14:paraId="0CCC4326" w14:textId="77777777" w:rsidR="00C46B83" w:rsidRDefault="00C46B83" w:rsidP="00A947A1">
      <w:pPr>
        <w:pStyle w:val="afc"/>
        <w:ind w:leftChars="626" w:left="1252"/>
      </w:pPr>
      <w:r>
        <w:t>~~~~~~~~~~~~~</w:t>
      </w:r>
    </w:p>
    <w:p w14:paraId="1338AECC" w14:textId="77777777" w:rsidR="00C46B83" w:rsidRDefault="00C46B83" w:rsidP="00A947A1">
      <w:pPr>
        <w:pStyle w:val="afc"/>
        <w:ind w:leftChars="626" w:left="1252"/>
      </w:pPr>
      <w:r>
        <w:t>~~~~~~~~~~~~~~~~~~~~~~~~~~~~~~~~~~~~~~~~~~~~~~~~~~~~~~~~~~~~~~~~~~~~</w:t>
      </w:r>
    </w:p>
    <w:p w14:paraId="00967F1C" w14:textId="77777777" w:rsidR="00C46B83" w:rsidRDefault="00C46B83" w:rsidP="00A947A1">
      <w:pPr>
        <w:pStyle w:val="afc"/>
        <w:ind w:leftChars="626" w:left="1252"/>
      </w:pPr>
      <w:r>
        <w:t>~  This script will extract the AWR data for a range of snapshots  ~</w:t>
      </w:r>
    </w:p>
    <w:p w14:paraId="28971516" w14:textId="77777777" w:rsidR="00C46B83" w:rsidRDefault="00C46B83" w:rsidP="00A947A1">
      <w:pPr>
        <w:pStyle w:val="afc"/>
        <w:ind w:leftChars="626" w:left="1252"/>
      </w:pPr>
      <w:r>
        <w:t>~  into a dump file.  The script will prompt users for the         ~</w:t>
      </w:r>
    </w:p>
    <w:p w14:paraId="4710C482" w14:textId="77777777" w:rsidR="00C46B83" w:rsidRDefault="00C46B83" w:rsidP="00A947A1">
      <w:pPr>
        <w:pStyle w:val="afc"/>
        <w:ind w:leftChars="626" w:left="1252"/>
      </w:pPr>
      <w:r>
        <w:t>~  following information:                                          ~</w:t>
      </w:r>
    </w:p>
    <w:p w14:paraId="694F9A8F" w14:textId="77777777" w:rsidR="00C46B83" w:rsidRDefault="00C46B83" w:rsidP="00A947A1">
      <w:pPr>
        <w:pStyle w:val="afc"/>
        <w:ind w:leftChars="626" w:left="1252"/>
      </w:pPr>
      <w:r>
        <w:t>~     (1) database id                                              ~</w:t>
      </w:r>
    </w:p>
    <w:p w14:paraId="2DE954B0" w14:textId="77777777" w:rsidR="00C46B83" w:rsidRDefault="00C46B83" w:rsidP="00A947A1">
      <w:pPr>
        <w:pStyle w:val="afc"/>
        <w:ind w:leftChars="626" w:left="1252"/>
      </w:pPr>
      <w:r>
        <w:t>~     (2) snapshot range to extract                                ~</w:t>
      </w:r>
    </w:p>
    <w:p w14:paraId="6B62BDA0" w14:textId="77777777" w:rsidR="00C46B83" w:rsidRDefault="00C46B83" w:rsidP="00A947A1">
      <w:pPr>
        <w:pStyle w:val="afc"/>
        <w:ind w:leftChars="626" w:left="1252"/>
      </w:pPr>
      <w:r>
        <w:t>~     (3) name of directory object                                 ~</w:t>
      </w:r>
    </w:p>
    <w:p w14:paraId="46118D39" w14:textId="77777777" w:rsidR="00C46B83" w:rsidRDefault="00C46B83" w:rsidP="00A947A1">
      <w:pPr>
        <w:pStyle w:val="afc"/>
        <w:ind w:leftChars="626" w:left="1252"/>
      </w:pPr>
      <w:r>
        <w:t>~     (4) name of dump file                                        ~</w:t>
      </w:r>
    </w:p>
    <w:p w14:paraId="2A63A557" w14:textId="77777777" w:rsidR="00C46B83" w:rsidRDefault="00C46B83" w:rsidP="00A947A1">
      <w:pPr>
        <w:pStyle w:val="afc"/>
        <w:ind w:leftChars="626" w:left="1252"/>
      </w:pPr>
      <w:r>
        <w:t>~~~~~~~~~~~~~~~~~~~~~~~~~~~~~~~~~~~~~~~~~~~~~~~~~~~~~~~~~~~~~~~~~~~~</w:t>
      </w:r>
    </w:p>
    <w:p w14:paraId="4BCAC815" w14:textId="77777777" w:rsidR="00C46B83" w:rsidRDefault="00C46B83" w:rsidP="00A947A1">
      <w:pPr>
        <w:pStyle w:val="afc"/>
        <w:ind w:leftChars="626" w:left="1252"/>
      </w:pPr>
      <w:r>
        <w:t>Databases in this Workload Repository schema</w:t>
      </w:r>
    </w:p>
    <w:p w14:paraId="3D6AA06D" w14:textId="77777777" w:rsidR="00C46B83" w:rsidRDefault="00C46B83" w:rsidP="00A947A1">
      <w:pPr>
        <w:pStyle w:val="afc"/>
        <w:ind w:leftChars="626" w:left="1252"/>
      </w:pPr>
      <w:r>
        <w:t>~~~~~~~~~~~~~~~~~~~~~~~~~~~~~~~~~~~~~~~~~~~~</w:t>
      </w:r>
    </w:p>
    <w:p w14:paraId="3E99446C" w14:textId="77777777" w:rsidR="00C46B83" w:rsidRDefault="00C46B83" w:rsidP="00A947A1">
      <w:pPr>
        <w:pStyle w:val="afc"/>
        <w:ind w:leftChars="626" w:left="1252"/>
      </w:pPr>
      <w:r>
        <w:t xml:space="preserve">   DB Id     DB Name      Host</w:t>
      </w:r>
    </w:p>
    <w:p w14:paraId="18E2C05F" w14:textId="77777777" w:rsidR="00C46B83" w:rsidRDefault="00C46B83" w:rsidP="00A947A1">
      <w:pPr>
        <w:pStyle w:val="afc"/>
        <w:ind w:leftChars="626" w:left="1252"/>
      </w:pPr>
      <w:r>
        <w:t>------------ ------------ ------------</w:t>
      </w:r>
    </w:p>
    <w:p w14:paraId="4DFACDE2" w14:textId="77777777" w:rsidR="00C46B83" w:rsidRDefault="00C46B83" w:rsidP="00A947A1">
      <w:pPr>
        <w:pStyle w:val="afc"/>
        <w:ind w:leftChars="626" w:left="1252"/>
      </w:pPr>
      <w:r>
        <w:t xml:space="preserve">  4144881536 PDB19C       kvm00010.jjq</w:t>
      </w:r>
    </w:p>
    <w:p w14:paraId="29B93AFC" w14:textId="77777777" w:rsidR="00C46B83" w:rsidRDefault="00C46B83" w:rsidP="00A947A1">
      <w:pPr>
        <w:pStyle w:val="afc"/>
        <w:ind w:leftChars="626" w:left="1252"/>
      </w:pPr>
      <w:r>
        <w:t xml:space="preserve">                          ing.com</w:t>
      </w:r>
    </w:p>
    <w:p w14:paraId="42188DE5" w14:textId="77777777" w:rsidR="00C46B83" w:rsidRDefault="00C46B83" w:rsidP="00A947A1">
      <w:pPr>
        <w:pStyle w:val="afc"/>
        <w:ind w:leftChars="626" w:left="1252"/>
      </w:pPr>
      <w:r>
        <w:t>The default database id is the local one: '4144881536'.  To use this</w:t>
      </w:r>
    </w:p>
    <w:p w14:paraId="43085472" w14:textId="77777777" w:rsidR="00C46B83" w:rsidRDefault="00C46B83" w:rsidP="00A947A1">
      <w:pPr>
        <w:pStyle w:val="afc"/>
        <w:ind w:leftChars="626" w:left="1252"/>
      </w:pPr>
      <w:r>
        <w:t>database id, press &lt;return&gt; to continue, otherwise enter an alternative.</w:t>
      </w:r>
    </w:p>
    <w:p w14:paraId="319C737B" w14:textId="77777777" w:rsidR="00C46B83" w:rsidRDefault="00C46B83" w:rsidP="00A947A1">
      <w:pPr>
        <w:pStyle w:val="afc"/>
        <w:ind w:leftChars="626" w:left="1252"/>
      </w:pPr>
      <w:r>
        <w:t xml:space="preserve">Enter value for </w:t>
      </w:r>
      <w:proofErr w:type="spellStart"/>
      <w:r>
        <w:t>dbid</w:t>
      </w:r>
      <w:proofErr w:type="spellEnd"/>
      <w:r>
        <w:t xml:space="preserve">: </w:t>
      </w:r>
    </w:p>
    <w:p w14:paraId="5A06F5E5" w14:textId="77777777" w:rsidR="00C46B83" w:rsidRDefault="00C46B83" w:rsidP="00A947A1">
      <w:pPr>
        <w:pStyle w:val="afc"/>
        <w:ind w:leftChars="626" w:left="1252"/>
      </w:pPr>
      <w:r>
        <w:t>Using 4144881536 for Database ID</w:t>
      </w:r>
    </w:p>
    <w:p w14:paraId="58144594" w14:textId="77777777" w:rsidR="00C46B83" w:rsidRDefault="00C46B83" w:rsidP="00A947A1">
      <w:pPr>
        <w:pStyle w:val="afc"/>
        <w:ind w:leftChars="626" w:left="1252"/>
      </w:pPr>
      <w:r>
        <w:t>Specify the number of days of snapshots to choose from</w:t>
      </w:r>
    </w:p>
    <w:p w14:paraId="1CBE347B" w14:textId="77777777" w:rsidR="00C46B83" w:rsidRDefault="00C46B83" w:rsidP="00A947A1">
      <w:pPr>
        <w:pStyle w:val="afc"/>
        <w:ind w:leftChars="626" w:left="1252"/>
      </w:pPr>
      <w:r>
        <w:t>~~~~~~~~~~~~~~~~~~~~~~~~~~~~~~~~~~~~~~~~~~~~~~~~~~~~~~</w:t>
      </w:r>
    </w:p>
    <w:p w14:paraId="47F013DF" w14:textId="77777777" w:rsidR="00C46B83" w:rsidRDefault="00C46B83" w:rsidP="00A947A1">
      <w:pPr>
        <w:pStyle w:val="afc"/>
        <w:ind w:leftChars="626" w:left="1252"/>
      </w:pPr>
      <w:r>
        <w:t>Entering the number of days (n) will result in the most recent</w:t>
      </w:r>
    </w:p>
    <w:p w14:paraId="60372CE6" w14:textId="77777777" w:rsidR="00C46B83" w:rsidRDefault="00C46B83" w:rsidP="00A947A1">
      <w:pPr>
        <w:pStyle w:val="afc"/>
        <w:ind w:leftChars="626" w:left="1252"/>
      </w:pPr>
      <w:r>
        <w:t>(n) days of snapshots being listed.  Pressing &lt;return&gt; without</w:t>
      </w:r>
    </w:p>
    <w:p w14:paraId="3FC25A0F" w14:textId="77777777" w:rsidR="00C46B83" w:rsidRDefault="00C46B83" w:rsidP="00A947A1">
      <w:pPr>
        <w:pStyle w:val="afc"/>
        <w:ind w:leftChars="626" w:left="1252"/>
      </w:pPr>
      <w:r>
        <w:t>specifying a number lists all completed snapshots.</w:t>
      </w:r>
    </w:p>
    <w:p w14:paraId="1E05B782" w14:textId="77777777" w:rsidR="00C46B83" w:rsidRDefault="00C46B83" w:rsidP="00A947A1">
      <w:pPr>
        <w:pStyle w:val="afc"/>
        <w:ind w:leftChars="626" w:left="1252"/>
      </w:pPr>
      <w:r>
        <w:t xml:space="preserve">Enter value for </w:t>
      </w:r>
      <w:proofErr w:type="spellStart"/>
      <w:r>
        <w:t>num_days</w:t>
      </w:r>
      <w:proofErr w:type="spellEnd"/>
      <w:r>
        <w:t>: 2</w:t>
      </w:r>
    </w:p>
    <w:p w14:paraId="5C5DC9B2" w14:textId="77777777" w:rsidR="00C46B83" w:rsidRDefault="00C46B83" w:rsidP="00A947A1">
      <w:pPr>
        <w:pStyle w:val="afc"/>
        <w:ind w:leftChars="626" w:left="1252"/>
      </w:pPr>
      <w:r>
        <w:t>Listing the last 2 days of Completed Snapshots</w:t>
      </w:r>
    </w:p>
    <w:p w14:paraId="150F98D8" w14:textId="77777777" w:rsidR="00C46B83" w:rsidRDefault="00C46B83" w:rsidP="00A947A1">
      <w:pPr>
        <w:pStyle w:val="afc"/>
        <w:ind w:leftChars="626" w:left="1252"/>
      </w:pPr>
      <w:r>
        <w:lastRenderedPageBreak/>
        <w:t>DB Name        Snap Id    Snap Started</w:t>
      </w:r>
    </w:p>
    <w:p w14:paraId="12674E85" w14:textId="77777777" w:rsidR="00C46B83" w:rsidRDefault="00C46B83" w:rsidP="00A947A1">
      <w:pPr>
        <w:pStyle w:val="afc"/>
        <w:ind w:leftChars="626" w:left="1252"/>
      </w:pPr>
      <w:r>
        <w:t>------------ --------- ------------------</w:t>
      </w:r>
    </w:p>
    <w:p w14:paraId="203BF2B3" w14:textId="77777777" w:rsidR="00C46B83" w:rsidRDefault="00C46B83" w:rsidP="00A947A1">
      <w:pPr>
        <w:pStyle w:val="afc"/>
        <w:ind w:leftChars="626" w:left="1252"/>
      </w:pPr>
      <w:r>
        <w:t>PDB19C               1 19 Nov 2021 14:13</w:t>
      </w:r>
    </w:p>
    <w:p w14:paraId="36DA8137" w14:textId="77777777" w:rsidR="00C46B83" w:rsidRDefault="00C46B83" w:rsidP="00A947A1">
      <w:pPr>
        <w:pStyle w:val="afc"/>
        <w:ind w:leftChars="626" w:left="1252"/>
      </w:pPr>
      <w:r>
        <w:t xml:space="preserve">                     2 19 Nov 2021 14:18</w:t>
      </w:r>
    </w:p>
    <w:p w14:paraId="779BD9B1" w14:textId="77777777" w:rsidR="00C46B83" w:rsidRDefault="00C46B83" w:rsidP="00A947A1">
      <w:pPr>
        <w:pStyle w:val="afc"/>
        <w:ind w:leftChars="626" w:left="1252"/>
      </w:pPr>
      <w:r>
        <w:t xml:space="preserve">                     3 19 Nov 2021 14:36</w:t>
      </w:r>
    </w:p>
    <w:p w14:paraId="30FB5CC7" w14:textId="77777777" w:rsidR="00C46B83" w:rsidRDefault="00C46B83" w:rsidP="00A947A1">
      <w:pPr>
        <w:pStyle w:val="afc"/>
        <w:ind w:leftChars="626" w:left="1252"/>
      </w:pPr>
      <w:r>
        <w:t xml:space="preserve">                     4 19 Nov 2021 14:38</w:t>
      </w:r>
    </w:p>
    <w:p w14:paraId="36231356" w14:textId="77777777" w:rsidR="00C46B83" w:rsidRDefault="00C46B83" w:rsidP="00A947A1">
      <w:pPr>
        <w:pStyle w:val="afc"/>
        <w:ind w:leftChars="626" w:left="1252"/>
      </w:pPr>
      <w:r>
        <w:t>Specify the Begin and End Snapshot Ids</w:t>
      </w:r>
    </w:p>
    <w:p w14:paraId="7AA9AA4C" w14:textId="77777777" w:rsidR="00C46B83" w:rsidRDefault="00C46B83" w:rsidP="00A947A1">
      <w:pPr>
        <w:pStyle w:val="afc"/>
        <w:ind w:leftChars="626" w:left="1252"/>
      </w:pPr>
      <w:r>
        <w:t>~~~~~~~~~~~~~~~~~~~~~~~~~~~~~~~~~~~~~~</w:t>
      </w:r>
    </w:p>
    <w:p w14:paraId="59F72091" w14:textId="77777777" w:rsidR="00C46B83" w:rsidRDefault="00C46B83" w:rsidP="00A947A1">
      <w:pPr>
        <w:pStyle w:val="afc"/>
        <w:ind w:leftChars="626" w:left="1252"/>
      </w:pPr>
      <w:r>
        <w:t xml:space="preserve">Enter value for </w:t>
      </w:r>
      <w:proofErr w:type="spellStart"/>
      <w:r>
        <w:t>begin_snap</w:t>
      </w:r>
      <w:proofErr w:type="spellEnd"/>
      <w:r>
        <w:t>: 1</w:t>
      </w:r>
    </w:p>
    <w:p w14:paraId="78A9375C" w14:textId="77777777" w:rsidR="00C46B83" w:rsidRDefault="00C46B83" w:rsidP="00A947A1">
      <w:pPr>
        <w:pStyle w:val="afc"/>
        <w:ind w:leftChars="626" w:left="1252"/>
      </w:pPr>
      <w:r>
        <w:t>Begin Snapshot Id specified: 1</w:t>
      </w:r>
    </w:p>
    <w:p w14:paraId="0EBDB8B7" w14:textId="77777777" w:rsidR="00C46B83" w:rsidRDefault="00C46B83" w:rsidP="00A947A1">
      <w:pPr>
        <w:pStyle w:val="afc"/>
        <w:ind w:leftChars="626" w:left="1252"/>
      </w:pPr>
      <w:r>
        <w:t xml:space="preserve">Enter value for </w:t>
      </w:r>
      <w:proofErr w:type="spellStart"/>
      <w:r>
        <w:t>end_snap</w:t>
      </w:r>
      <w:proofErr w:type="spellEnd"/>
      <w:r>
        <w:t>: 4</w:t>
      </w:r>
    </w:p>
    <w:p w14:paraId="1F63F45D" w14:textId="77777777" w:rsidR="00C46B83" w:rsidRDefault="00C46B83" w:rsidP="00A947A1">
      <w:pPr>
        <w:pStyle w:val="afc"/>
        <w:ind w:leftChars="626" w:left="1252"/>
      </w:pPr>
      <w:r>
        <w:t>End   Snapshot Id specified: 4</w:t>
      </w:r>
    </w:p>
    <w:p w14:paraId="58A249E2" w14:textId="77777777" w:rsidR="00C46B83" w:rsidRDefault="00C46B83" w:rsidP="00A947A1">
      <w:pPr>
        <w:pStyle w:val="afc"/>
        <w:ind w:leftChars="626" w:left="1252"/>
      </w:pPr>
      <w:r>
        <w:t>Specify the Directory Name</w:t>
      </w:r>
    </w:p>
    <w:p w14:paraId="64F9427C" w14:textId="77777777" w:rsidR="00C46B83" w:rsidRDefault="00C46B83" w:rsidP="00A947A1">
      <w:pPr>
        <w:pStyle w:val="afc"/>
        <w:ind w:leftChars="626" w:left="1252"/>
      </w:pPr>
      <w:r>
        <w:t>~~~~~~~~~~~~~~~~~~~~~~~~~~</w:t>
      </w:r>
    </w:p>
    <w:p w14:paraId="497871A7" w14:textId="77777777" w:rsidR="00C46B83" w:rsidRDefault="00C46B83" w:rsidP="00A947A1">
      <w:pPr>
        <w:pStyle w:val="afc"/>
        <w:ind w:leftChars="626" w:left="1252"/>
      </w:pPr>
      <w:r>
        <w:t>Directory Name                 Directory Path</w:t>
      </w:r>
    </w:p>
    <w:p w14:paraId="2CACEF02" w14:textId="77777777" w:rsidR="00C46B83" w:rsidRDefault="00C46B83" w:rsidP="00A947A1">
      <w:pPr>
        <w:pStyle w:val="afc"/>
        <w:ind w:leftChars="626" w:left="1252"/>
      </w:pPr>
      <w:r>
        <w:t>------------------------------ -------------------------------------------------</w:t>
      </w:r>
    </w:p>
    <w:p w14:paraId="0159E351" w14:textId="77777777" w:rsidR="00C46B83" w:rsidRDefault="00C46B83" w:rsidP="00A947A1">
      <w:pPr>
        <w:pStyle w:val="afc"/>
        <w:ind w:leftChars="626" w:left="1252"/>
      </w:pPr>
      <w:r>
        <w:t>BLOBDIR                        /</w:t>
      </w:r>
      <w:proofErr w:type="spellStart"/>
      <w:r>
        <w:t>tmp</w:t>
      </w:r>
      <w:proofErr w:type="spellEnd"/>
    </w:p>
    <w:p w14:paraId="707247C1" w14:textId="77777777" w:rsidR="00C46B83" w:rsidRDefault="00C46B83" w:rsidP="00A947A1">
      <w:pPr>
        <w:pStyle w:val="afc"/>
        <w:ind w:leftChars="626" w:left="1252"/>
      </w:pPr>
      <w:r>
        <w:t>DATA_PUMP_DIR                  /u01/app/oracle/admin/pdb19c/</w:t>
      </w:r>
      <w:proofErr w:type="spellStart"/>
      <w:r>
        <w:t>dpdump</w:t>
      </w:r>
      <w:proofErr w:type="spellEnd"/>
      <w:r>
        <w:t>/C076A38EBC927</w:t>
      </w:r>
    </w:p>
    <w:p w14:paraId="6B37B332" w14:textId="77777777" w:rsidR="00C46B83" w:rsidRDefault="00C46B83" w:rsidP="00A947A1">
      <w:pPr>
        <w:pStyle w:val="afc"/>
        <w:ind w:leftChars="626" w:left="1252"/>
      </w:pPr>
      <w:r>
        <w:t xml:space="preserve">                               68DE053AA03A8C0710B</w:t>
      </w:r>
    </w:p>
    <w:p w14:paraId="52E262C0" w14:textId="77777777" w:rsidR="00C46B83" w:rsidRDefault="00C46B83" w:rsidP="00A947A1">
      <w:pPr>
        <w:pStyle w:val="afc"/>
        <w:ind w:leftChars="626" w:left="1252"/>
      </w:pPr>
      <w:r>
        <w:t>JAVA$JOX$CUJS$DIRECTORY$       /u01/app/oracle/product/19.3.0/db_1/</w:t>
      </w:r>
      <w:proofErr w:type="spellStart"/>
      <w:r>
        <w:t>javavm</w:t>
      </w:r>
      <w:proofErr w:type="spellEnd"/>
      <w:r>
        <w:t>/admin/</w:t>
      </w:r>
    </w:p>
    <w:p w14:paraId="51F334A5" w14:textId="77777777" w:rsidR="00C46B83" w:rsidRDefault="00C46B83" w:rsidP="00A947A1">
      <w:pPr>
        <w:pStyle w:val="afc"/>
        <w:ind w:leftChars="626" w:left="1252"/>
      </w:pPr>
      <w:r>
        <w:t>OPATCH_INST_DIR                /u01/app/oracle/product/19.3.0/db_1/</w:t>
      </w:r>
      <w:proofErr w:type="spellStart"/>
      <w:r>
        <w:t>OPatch</w:t>
      </w:r>
      <w:proofErr w:type="spellEnd"/>
    </w:p>
    <w:p w14:paraId="7A37700F" w14:textId="77777777" w:rsidR="00C46B83" w:rsidRDefault="00C46B83" w:rsidP="00A947A1">
      <w:pPr>
        <w:pStyle w:val="afc"/>
        <w:ind w:leftChars="626" w:left="1252"/>
      </w:pPr>
      <w:r>
        <w:t>OPATCH_LOG_DIR                 /u01/app/oracle/product/19.3.0/db_1/</w:t>
      </w:r>
      <w:proofErr w:type="spellStart"/>
      <w:r>
        <w:t>rdbms</w:t>
      </w:r>
      <w:proofErr w:type="spellEnd"/>
      <w:r>
        <w:t>/log</w:t>
      </w:r>
    </w:p>
    <w:p w14:paraId="3BD2F2A6" w14:textId="77777777" w:rsidR="00C46B83" w:rsidRDefault="00C46B83" w:rsidP="00A947A1">
      <w:pPr>
        <w:pStyle w:val="afc"/>
        <w:ind w:leftChars="626" w:left="1252"/>
      </w:pPr>
      <w:r>
        <w:t>OPATCH_SCRIPT_DIR              /u01/app/oracle/product/19.3.0/db_1/</w:t>
      </w:r>
      <w:proofErr w:type="spellStart"/>
      <w:r>
        <w:t>QOpatch</w:t>
      </w:r>
      <w:proofErr w:type="spellEnd"/>
    </w:p>
    <w:p w14:paraId="26B3A63E" w14:textId="77777777" w:rsidR="00C46B83" w:rsidRDefault="00C46B83" w:rsidP="00A947A1">
      <w:pPr>
        <w:pStyle w:val="afc"/>
        <w:ind w:leftChars="626" w:left="1252"/>
      </w:pPr>
      <w:r>
        <w:t>ORACLE_BASE                    /u01/app/oracle</w:t>
      </w:r>
    </w:p>
    <w:p w14:paraId="54FD6D7E" w14:textId="77777777" w:rsidR="00C46B83" w:rsidRDefault="00C46B83" w:rsidP="00A947A1">
      <w:pPr>
        <w:pStyle w:val="afc"/>
        <w:ind w:leftChars="626" w:left="1252"/>
      </w:pPr>
      <w:r>
        <w:t>ORACLE_HOME                    /u01/app/oracle/product/19.3.0/db_1</w:t>
      </w:r>
    </w:p>
    <w:p w14:paraId="195E53DE" w14:textId="77777777" w:rsidR="00C46B83" w:rsidRDefault="00C46B83" w:rsidP="00A947A1">
      <w:pPr>
        <w:pStyle w:val="afc"/>
        <w:ind w:leftChars="626" w:left="1252"/>
      </w:pPr>
      <w:r>
        <w:t>ORACLE_OCM_CONFIG_DIR          /u01/app/oracle/product/19.3.0/db_1/</w:t>
      </w:r>
      <w:proofErr w:type="spellStart"/>
      <w:r>
        <w:t>ccr</w:t>
      </w:r>
      <w:proofErr w:type="spellEnd"/>
      <w:r>
        <w:t>/state</w:t>
      </w:r>
    </w:p>
    <w:p w14:paraId="52C41E00" w14:textId="77777777" w:rsidR="00C46B83" w:rsidRDefault="00C46B83" w:rsidP="00A947A1">
      <w:pPr>
        <w:pStyle w:val="afc"/>
        <w:ind w:leftChars="626" w:left="1252"/>
      </w:pPr>
      <w:r>
        <w:t>ORACLE_OCM_CONFIG_DIR2         /u01/app/oracle/product/19.3.0/db_1/</w:t>
      </w:r>
      <w:proofErr w:type="spellStart"/>
      <w:r>
        <w:t>ccr</w:t>
      </w:r>
      <w:proofErr w:type="spellEnd"/>
      <w:r>
        <w:t>/state</w:t>
      </w:r>
    </w:p>
    <w:p w14:paraId="48BFC23D" w14:textId="77777777" w:rsidR="00C46B83" w:rsidRDefault="00C46B83" w:rsidP="00A947A1">
      <w:pPr>
        <w:pStyle w:val="afc"/>
        <w:ind w:leftChars="626" w:left="1252"/>
      </w:pPr>
      <w:r>
        <w:t>SDO_DIR_ADMIN                  /u01/app/oracle/product/19.3.0/db_1/md/admin</w:t>
      </w:r>
    </w:p>
    <w:p w14:paraId="7F8B68A3" w14:textId="77777777" w:rsidR="00C46B83" w:rsidRDefault="00C46B83" w:rsidP="00A947A1">
      <w:pPr>
        <w:pStyle w:val="afc"/>
        <w:ind w:leftChars="626" w:left="1252"/>
      </w:pPr>
      <w:r>
        <w:t>SDO_DIR_WORK                   /u01/app/oracle/product/19.3.0/db_1/work</w:t>
      </w:r>
    </w:p>
    <w:p w14:paraId="223A2430" w14:textId="77777777" w:rsidR="00C46B83" w:rsidRDefault="00C46B83" w:rsidP="00A947A1">
      <w:pPr>
        <w:pStyle w:val="afc"/>
        <w:ind w:leftChars="626" w:left="1252"/>
      </w:pPr>
      <w:r>
        <w:t>XMLDIR                         /u01/app/oracle/product/19.3.0/db_1/</w:t>
      </w:r>
      <w:proofErr w:type="spellStart"/>
      <w:r>
        <w:t>rdbms</w:t>
      </w:r>
      <w:proofErr w:type="spellEnd"/>
      <w:r>
        <w:t>/xml</w:t>
      </w:r>
    </w:p>
    <w:p w14:paraId="2B8AF95D" w14:textId="77777777" w:rsidR="00C46B83" w:rsidRDefault="00C46B83" w:rsidP="00A947A1">
      <w:pPr>
        <w:pStyle w:val="afc"/>
        <w:ind w:leftChars="626" w:left="1252"/>
      </w:pPr>
      <w:r>
        <w:t>XSDDIR                         /u01/app/oracle/product/19.3.0/db_1/</w:t>
      </w:r>
      <w:proofErr w:type="spellStart"/>
      <w:r>
        <w:t>rdbms</w:t>
      </w:r>
      <w:proofErr w:type="spellEnd"/>
      <w:r>
        <w:t>/xml/schema</w:t>
      </w:r>
    </w:p>
    <w:p w14:paraId="0D8D39E8" w14:textId="77777777" w:rsidR="00C46B83" w:rsidRDefault="00C46B83" w:rsidP="00A947A1">
      <w:pPr>
        <w:pStyle w:val="afc"/>
        <w:ind w:leftChars="626" w:left="1252"/>
      </w:pPr>
      <w:r>
        <w:t>Choose a Directory Name from the above list (case-sensitive).</w:t>
      </w:r>
    </w:p>
    <w:p w14:paraId="7DF339F1" w14:textId="77777777" w:rsidR="00C46B83" w:rsidRDefault="00C46B83" w:rsidP="00A947A1">
      <w:pPr>
        <w:pStyle w:val="afc"/>
        <w:ind w:leftChars="626" w:left="1252"/>
      </w:pPr>
      <w:r>
        <w:t xml:space="preserve">Enter value for </w:t>
      </w:r>
      <w:proofErr w:type="spellStart"/>
      <w:r>
        <w:t>directory_name</w:t>
      </w:r>
      <w:proofErr w:type="spellEnd"/>
      <w:r>
        <w:t>: OPATCH_LOG_DIR</w:t>
      </w:r>
    </w:p>
    <w:p w14:paraId="7702C962" w14:textId="77777777" w:rsidR="00C46B83" w:rsidRDefault="00C46B83" w:rsidP="00A947A1">
      <w:pPr>
        <w:pStyle w:val="afc"/>
        <w:ind w:leftChars="626" w:left="1252"/>
      </w:pPr>
      <w:r>
        <w:t>Using the dump directory: OPATCH_LOG_DIR</w:t>
      </w:r>
    </w:p>
    <w:p w14:paraId="40F4B81A" w14:textId="77777777" w:rsidR="00C46B83" w:rsidRDefault="00C46B83" w:rsidP="00A947A1">
      <w:pPr>
        <w:pStyle w:val="afc"/>
        <w:ind w:leftChars="626" w:left="1252"/>
      </w:pPr>
      <w:r>
        <w:t>Specify the Name of the Extract Dump File</w:t>
      </w:r>
    </w:p>
    <w:p w14:paraId="07478EE5" w14:textId="77777777" w:rsidR="00C46B83" w:rsidRDefault="00C46B83" w:rsidP="00A947A1">
      <w:pPr>
        <w:pStyle w:val="afc"/>
        <w:ind w:leftChars="626" w:left="1252"/>
      </w:pPr>
      <w:r>
        <w:t>~~~~~~~~~~~~~~~~~~~~~~~~~~~~~~~~~~~~~~~~~</w:t>
      </w:r>
    </w:p>
    <w:p w14:paraId="5F41ABAD" w14:textId="77777777" w:rsidR="00C46B83" w:rsidRDefault="00C46B83" w:rsidP="00A947A1">
      <w:pPr>
        <w:pStyle w:val="afc"/>
        <w:ind w:leftChars="626" w:left="1252"/>
      </w:pPr>
      <w:r>
        <w:t>The prefix for the default dump file name is awrdat_1_4.</w:t>
      </w:r>
    </w:p>
    <w:p w14:paraId="7563E66F" w14:textId="77777777" w:rsidR="00C46B83" w:rsidRDefault="00C46B83" w:rsidP="00A947A1">
      <w:pPr>
        <w:pStyle w:val="afc"/>
        <w:ind w:leftChars="626" w:left="1252"/>
      </w:pPr>
      <w:r>
        <w:t>To use this name, press &lt;return&gt; to continue, otherwise enter</w:t>
      </w:r>
    </w:p>
    <w:p w14:paraId="148C2152" w14:textId="77777777" w:rsidR="00C46B83" w:rsidRDefault="00C46B83" w:rsidP="00A947A1">
      <w:pPr>
        <w:pStyle w:val="afc"/>
        <w:ind w:leftChars="626" w:left="1252"/>
      </w:pPr>
      <w:r>
        <w:t>an alternative.</w:t>
      </w:r>
    </w:p>
    <w:p w14:paraId="5EE6F6F7" w14:textId="77777777" w:rsidR="00C46B83" w:rsidRDefault="00C46B83" w:rsidP="00A947A1">
      <w:pPr>
        <w:pStyle w:val="afc"/>
        <w:ind w:leftChars="626" w:left="1252"/>
      </w:pPr>
      <w:r>
        <w:t xml:space="preserve">Enter value for </w:t>
      </w:r>
      <w:proofErr w:type="spellStart"/>
      <w:r>
        <w:t>file_name</w:t>
      </w:r>
      <w:proofErr w:type="spellEnd"/>
      <w:r>
        <w:t xml:space="preserve">: </w:t>
      </w:r>
    </w:p>
    <w:p w14:paraId="5D9D5A10" w14:textId="77777777" w:rsidR="00C46B83" w:rsidRDefault="00C46B83" w:rsidP="00A947A1">
      <w:pPr>
        <w:pStyle w:val="afc"/>
        <w:ind w:leftChars="626" w:left="1252"/>
      </w:pPr>
      <w:r>
        <w:t>Using the dump file prefix: awrdat_1_4</w:t>
      </w:r>
    </w:p>
    <w:p w14:paraId="78950D12" w14:textId="77777777" w:rsidR="00C46B83" w:rsidRDefault="00C46B83" w:rsidP="00A947A1">
      <w:pPr>
        <w:pStyle w:val="afc"/>
        <w:ind w:leftChars="626" w:left="1252"/>
      </w:pPr>
      <w:r>
        <w:t>|</w:t>
      </w:r>
    </w:p>
    <w:p w14:paraId="09237603" w14:textId="77777777" w:rsidR="00C46B83" w:rsidRDefault="00C46B83" w:rsidP="00A947A1">
      <w:pPr>
        <w:pStyle w:val="afc"/>
        <w:ind w:leftChars="626" w:left="1252"/>
      </w:pPr>
      <w:r>
        <w:t>| ~~~~~~~~~~~~~~~~~~~~~~~~~~~~~~~~~~~~~~~~~~~~~</w:t>
      </w:r>
    </w:p>
    <w:p w14:paraId="3072F7FB" w14:textId="77777777" w:rsidR="00C46B83" w:rsidRDefault="00C46B83" w:rsidP="00A947A1">
      <w:pPr>
        <w:pStyle w:val="afc"/>
        <w:ind w:leftChars="626" w:left="1252"/>
      </w:pPr>
      <w:r>
        <w:t>|  The AWR extract dump file will be located</w:t>
      </w:r>
    </w:p>
    <w:p w14:paraId="45A01613" w14:textId="77777777" w:rsidR="00C46B83" w:rsidRDefault="00C46B83" w:rsidP="00A947A1">
      <w:pPr>
        <w:pStyle w:val="afc"/>
        <w:ind w:leftChars="626" w:left="1252"/>
      </w:pPr>
      <w:r>
        <w:t>|  in the following directory/file:</w:t>
      </w:r>
    </w:p>
    <w:p w14:paraId="297BB217" w14:textId="77777777" w:rsidR="00C46B83" w:rsidRDefault="00C46B83" w:rsidP="00A947A1">
      <w:pPr>
        <w:pStyle w:val="afc"/>
        <w:ind w:leftChars="626" w:left="1252"/>
      </w:pPr>
      <w:r>
        <w:t>|   /u01/app/oracle/product/19.3.0/db_1/</w:t>
      </w:r>
      <w:proofErr w:type="spellStart"/>
      <w:r>
        <w:t>rdbms</w:t>
      </w:r>
      <w:proofErr w:type="spellEnd"/>
      <w:r>
        <w:t>/log</w:t>
      </w:r>
    </w:p>
    <w:p w14:paraId="096BF85F" w14:textId="77777777" w:rsidR="00C46B83" w:rsidRDefault="00C46B83" w:rsidP="00A947A1">
      <w:pPr>
        <w:pStyle w:val="afc"/>
        <w:ind w:leftChars="626" w:left="1252"/>
      </w:pPr>
      <w:r>
        <w:t>|   awrdat_1_4.dmp</w:t>
      </w:r>
    </w:p>
    <w:p w14:paraId="0E240A17" w14:textId="77777777" w:rsidR="00C46B83" w:rsidRDefault="00C46B83" w:rsidP="00A947A1">
      <w:pPr>
        <w:pStyle w:val="afc"/>
        <w:ind w:leftChars="626" w:left="1252"/>
      </w:pPr>
      <w:r>
        <w:t>| ~~~~~~~~~~~~~~~~~~~~~~~~~~~~~~~~~~~~~~~~~~~~~</w:t>
      </w:r>
    </w:p>
    <w:p w14:paraId="17A3C2F7" w14:textId="77777777" w:rsidR="00C46B83" w:rsidRDefault="00C46B83" w:rsidP="00A947A1">
      <w:pPr>
        <w:pStyle w:val="afc"/>
        <w:ind w:leftChars="626" w:left="1252"/>
      </w:pPr>
      <w:r>
        <w:t>|  *** AWR Extract Started ...</w:t>
      </w:r>
    </w:p>
    <w:p w14:paraId="007B3076" w14:textId="77777777" w:rsidR="00C46B83" w:rsidRDefault="00C46B83" w:rsidP="00A947A1">
      <w:pPr>
        <w:pStyle w:val="afc"/>
        <w:ind w:leftChars="626" w:left="1252"/>
      </w:pPr>
      <w:r>
        <w:t>|  This operation will take a few moments. The</w:t>
      </w:r>
    </w:p>
    <w:p w14:paraId="10FED139" w14:textId="77777777" w:rsidR="00C46B83" w:rsidRDefault="00C46B83" w:rsidP="00A947A1">
      <w:pPr>
        <w:pStyle w:val="afc"/>
        <w:ind w:leftChars="626" w:left="1252"/>
      </w:pPr>
      <w:r>
        <w:t>|  progress of the AWR extract operation can be</w:t>
      </w:r>
    </w:p>
    <w:p w14:paraId="1AAD2D96" w14:textId="77777777" w:rsidR="00C46B83" w:rsidRDefault="00C46B83" w:rsidP="00A947A1">
      <w:pPr>
        <w:pStyle w:val="afc"/>
        <w:ind w:leftChars="626" w:left="1252"/>
      </w:pPr>
      <w:r>
        <w:t>|  monitored in the following directory/file:</w:t>
      </w:r>
    </w:p>
    <w:p w14:paraId="00BA831D" w14:textId="77777777" w:rsidR="00C46B83" w:rsidRDefault="00C46B83" w:rsidP="00A947A1">
      <w:pPr>
        <w:pStyle w:val="afc"/>
        <w:ind w:leftChars="626" w:left="1252"/>
      </w:pPr>
      <w:r>
        <w:t>|   /u01/app/oracle/product/19.3.0/db_1/</w:t>
      </w:r>
      <w:proofErr w:type="spellStart"/>
      <w:r>
        <w:t>rdbms</w:t>
      </w:r>
      <w:proofErr w:type="spellEnd"/>
      <w:r>
        <w:t>/log</w:t>
      </w:r>
    </w:p>
    <w:p w14:paraId="0E44A06E" w14:textId="77777777" w:rsidR="00C46B83" w:rsidRDefault="00C46B83" w:rsidP="00A947A1">
      <w:pPr>
        <w:pStyle w:val="afc"/>
        <w:ind w:leftChars="626" w:left="1252"/>
      </w:pPr>
      <w:r>
        <w:t>|   awrdat_1_4.log</w:t>
      </w:r>
    </w:p>
    <w:p w14:paraId="79CB5039" w14:textId="77777777" w:rsidR="00C46B83" w:rsidRDefault="00C46B83" w:rsidP="00A947A1">
      <w:pPr>
        <w:pStyle w:val="afc"/>
        <w:ind w:leftChars="626" w:left="1252"/>
      </w:pPr>
      <w:r>
        <w:t>End of AWR Extract</w:t>
      </w:r>
    </w:p>
    <w:p w14:paraId="6ECFF8B9" w14:textId="77777777" w:rsidR="00A947A1" w:rsidRDefault="00A947A1" w:rsidP="00A4708F">
      <w:pPr>
        <w:pStyle w:val="a0"/>
        <w:ind w:leftChars="355" w:left="710" w:firstLine="1"/>
        <w:rPr>
          <w:lang w:eastAsia="zh-CN"/>
        </w:rPr>
      </w:pPr>
    </w:p>
    <w:p w14:paraId="07D18782" w14:textId="7CCBA0B5" w:rsidR="00C46B83" w:rsidRDefault="00C46B83" w:rsidP="00A947A1">
      <w:pPr>
        <w:pStyle w:val="20"/>
      </w:pPr>
      <w:bookmarkStart w:id="115" w:name="_Toc99826096"/>
      <w:bookmarkStart w:id="116" w:name="_Toc99977203"/>
      <w:r>
        <w:rPr>
          <w:rFonts w:hint="eastAsia"/>
        </w:rPr>
        <w:lastRenderedPageBreak/>
        <w:t>ASH</w:t>
      </w:r>
      <w:bookmarkEnd w:id="115"/>
      <w:bookmarkEnd w:id="116"/>
    </w:p>
    <w:p w14:paraId="299A77F1" w14:textId="77777777" w:rsidR="00A947A1" w:rsidRDefault="00A947A1" w:rsidP="00A947A1">
      <w:pPr>
        <w:pStyle w:val="30"/>
      </w:pPr>
      <w:bookmarkStart w:id="117" w:name="_Toc99826097"/>
      <w:bookmarkStart w:id="118" w:name="_Toc99977204"/>
      <w:proofErr w:type="spellStart"/>
      <w:r>
        <w:rPr>
          <w:rFonts w:hint="eastAsia"/>
        </w:rPr>
        <w:t>简介</w:t>
      </w:r>
      <w:bookmarkEnd w:id="117"/>
      <w:bookmarkEnd w:id="118"/>
      <w:proofErr w:type="spellEnd"/>
    </w:p>
    <w:p w14:paraId="0C482FD1" w14:textId="3252B299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对于数据库整理慢的时候，我们可以通过</w:t>
      </w:r>
      <w:proofErr w:type="spellStart"/>
      <w:r>
        <w:rPr>
          <w:rFonts w:hint="eastAsia"/>
          <w:lang w:eastAsia="zh-CN"/>
        </w:rPr>
        <w:t>AWR</w:t>
      </w:r>
      <w:r>
        <w:rPr>
          <w:rFonts w:hint="eastAsia"/>
          <w:lang w:eastAsia="zh-CN"/>
        </w:rPr>
        <w:t>来定位，非整体问题，比如特定的业务感知慢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AWR</w:t>
      </w:r>
      <w:r>
        <w:rPr>
          <w:rFonts w:hint="eastAsia"/>
          <w:lang w:eastAsia="zh-CN"/>
        </w:rPr>
        <w:t>很难体现出细节，或者即使体现出也只是统计方面的证据，而非细节的直接证据，比如</w:t>
      </w:r>
      <w:proofErr w:type="spellEnd"/>
      <w:r>
        <w:rPr>
          <w:rFonts w:hint="eastAsia"/>
          <w:lang w:eastAsia="zh-CN"/>
        </w:rPr>
        <w:t xml:space="preserve">log file </w:t>
      </w:r>
      <w:proofErr w:type="spellStart"/>
      <w:r>
        <w:rPr>
          <w:rFonts w:hint="eastAsia"/>
          <w:lang w:eastAsia="zh-CN"/>
        </w:rPr>
        <w:t>sync</w:t>
      </w:r>
      <w:r>
        <w:rPr>
          <w:rFonts w:hint="eastAsia"/>
          <w:lang w:eastAsia="zh-CN"/>
        </w:rPr>
        <w:t>是不是由于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太慢导致</w:t>
      </w:r>
      <w:proofErr w:type="spellEnd"/>
      <w:r>
        <w:rPr>
          <w:rFonts w:hint="eastAsia"/>
          <w:lang w:eastAsia="zh-CN"/>
        </w:rPr>
        <w:t xml:space="preserve"> --&gt; </w:t>
      </w:r>
      <w:r>
        <w:rPr>
          <w:rFonts w:hint="eastAsia"/>
          <w:lang w:eastAsia="zh-CN"/>
        </w:rPr>
        <w:t>通常看</w:t>
      </w:r>
      <w:r>
        <w:rPr>
          <w:rFonts w:hint="eastAsia"/>
          <w:lang w:eastAsia="zh-CN"/>
        </w:rPr>
        <w:t>log file parallel write</w:t>
      </w:r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AWR</w:t>
      </w:r>
      <w:r>
        <w:rPr>
          <w:rFonts w:hint="eastAsia"/>
          <w:lang w:eastAsia="zh-CN"/>
        </w:rPr>
        <w:t>是一段时间的平均值，瞬时超时类型的问题</w:t>
      </w:r>
      <w:proofErr w:type="spellEnd"/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 xml:space="preserve">log file parallel </w:t>
      </w:r>
      <w:proofErr w:type="spellStart"/>
      <w:r>
        <w:rPr>
          <w:rFonts w:hint="eastAsia"/>
          <w:lang w:eastAsia="zh-CN"/>
        </w:rPr>
        <w:t>write</w:t>
      </w:r>
      <w:r>
        <w:rPr>
          <w:rFonts w:hint="eastAsia"/>
          <w:lang w:eastAsia="zh-CN"/>
        </w:rPr>
        <w:t>可能被平均化，即使</w:t>
      </w:r>
      <w:proofErr w:type="spellEnd"/>
      <w:r>
        <w:rPr>
          <w:rFonts w:hint="eastAsia"/>
          <w:lang w:eastAsia="zh-CN"/>
        </w:rPr>
        <w:t>11g</w:t>
      </w:r>
      <w:r>
        <w:rPr>
          <w:rFonts w:hint="eastAsia"/>
          <w:lang w:eastAsia="zh-CN"/>
        </w:rPr>
        <w:t>有等待事件的直方图信息也只能推测</w:t>
      </w:r>
      <w:proofErr w:type="spellStart"/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有过高延迟分布，但无法和具体的瞬时超时对应上。这种情况下，我们就需要</w:t>
      </w:r>
      <w:r>
        <w:rPr>
          <w:rFonts w:hint="eastAsia"/>
          <w:lang w:eastAsia="zh-CN"/>
        </w:rPr>
        <w:t>ASH</w:t>
      </w:r>
      <w:r>
        <w:rPr>
          <w:rFonts w:hint="eastAsia"/>
          <w:lang w:eastAsia="zh-CN"/>
        </w:rPr>
        <w:t>分析细节信息</w:t>
      </w:r>
      <w:proofErr w:type="spellEnd"/>
      <w:r>
        <w:rPr>
          <w:rFonts w:hint="eastAsia"/>
          <w:lang w:eastAsia="zh-CN"/>
        </w:rPr>
        <w:t>。</w:t>
      </w:r>
    </w:p>
    <w:p w14:paraId="5BEA8502" w14:textId="77777777" w:rsidR="00A947A1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对于</w:t>
      </w:r>
      <w:proofErr w:type="spellStart"/>
      <w:r>
        <w:rPr>
          <w:rFonts w:hint="eastAsia"/>
          <w:lang w:eastAsia="zh-CN"/>
        </w:rPr>
        <w:t>ASH</w:t>
      </w:r>
      <w:r>
        <w:rPr>
          <w:rFonts w:hint="eastAsia"/>
          <w:lang w:eastAsia="zh-CN"/>
        </w:rPr>
        <w:t>，大家都不陌生，在诊断性能问题上，非常的有帮助，可以查看在问题时间段的等待事件，以及其等待时间和涉及的</w:t>
      </w:r>
      <w:r>
        <w:rPr>
          <w:rFonts w:hint="eastAsia"/>
          <w:lang w:eastAsia="zh-CN"/>
        </w:rPr>
        <w:t>sql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的执行时间等</w:t>
      </w:r>
      <w:proofErr w:type="spellEnd"/>
      <w:r>
        <w:rPr>
          <w:rFonts w:hint="eastAsia"/>
          <w:lang w:eastAsia="zh-CN"/>
        </w:rPr>
        <w:t>。</w:t>
      </w:r>
    </w:p>
    <w:p w14:paraId="6D9E7ECF" w14:textId="77777777" w:rsidR="00A947A1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对于</w:t>
      </w:r>
      <w:proofErr w:type="spellStart"/>
      <w:r>
        <w:rPr>
          <w:rFonts w:hint="eastAsia"/>
          <w:lang w:eastAsia="zh-CN"/>
        </w:rPr>
        <w:t>ash</w:t>
      </w:r>
      <w:r>
        <w:rPr>
          <w:rFonts w:hint="eastAsia"/>
          <w:lang w:eastAsia="zh-CN"/>
        </w:rPr>
        <w:t>的使用，如果是</w:t>
      </w:r>
      <w:r>
        <w:rPr>
          <w:rFonts w:hint="eastAsia"/>
          <w:lang w:eastAsia="zh-CN"/>
        </w:rPr>
        <w:t>adg</w:t>
      </w:r>
      <w:r>
        <w:rPr>
          <w:rFonts w:hint="eastAsia"/>
          <w:lang w:eastAsia="zh-CN"/>
        </w:rPr>
        <w:t>的主库，或者非</w:t>
      </w:r>
      <w:r>
        <w:rPr>
          <w:rFonts w:hint="eastAsia"/>
          <w:lang w:eastAsia="zh-CN"/>
        </w:rPr>
        <w:t>adg</w:t>
      </w:r>
      <w:r>
        <w:rPr>
          <w:rFonts w:hint="eastAsia"/>
          <w:lang w:eastAsia="zh-CN"/>
        </w:rPr>
        <w:t>的普通库，我们可以使用</w:t>
      </w:r>
      <w:r>
        <w:rPr>
          <w:rFonts w:hint="eastAsia"/>
          <w:lang w:eastAsia="zh-CN"/>
        </w:rPr>
        <w:t>dba_hist_active_sess_history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gv$active_session_history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v$active_session_history</w:t>
      </w:r>
      <w:proofErr w:type="spellEnd"/>
      <w:r>
        <w:rPr>
          <w:rFonts w:hint="eastAsia"/>
          <w:lang w:eastAsia="zh-CN"/>
        </w:rPr>
        <w:t>。</w:t>
      </w:r>
    </w:p>
    <w:p w14:paraId="619437A9" w14:textId="1834D1FE" w:rsidR="00A947A1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如果是</w:t>
      </w:r>
      <w:proofErr w:type="spellStart"/>
      <w:r>
        <w:rPr>
          <w:rFonts w:hint="eastAsia"/>
          <w:lang w:eastAsia="zh-CN"/>
        </w:rPr>
        <w:t>adg</w:t>
      </w:r>
      <w:r>
        <w:rPr>
          <w:rFonts w:hint="eastAsia"/>
          <w:lang w:eastAsia="zh-CN"/>
        </w:rPr>
        <w:t>备库，只能使用</w:t>
      </w:r>
      <w:r>
        <w:rPr>
          <w:rFonts w:hint="eastAsia"/>
          <w:lang w:eastAsia="zh-CN"/>
        </w:rPr>
        <w:t>gv$active_session_history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v$active_session_history</w:t>
      </w:r>
      <w:r>
        <w:rPr>
          <w:rFonts w:hint="eastAsia"/>
          <w:lang w:eastAsia="zh-CN"/>
        </w:rPr>
        <w:t>，因为备库的</w:t>
      </w:r>
      <w:r>
        <w:rPr>
          <w:rFonts w:hint="eastAsia"/>
          <w:lang w:eastAsia="zh-CN"/>
        </w:rPr>
        <w:t>dba</w:t>
      </w:r>
      <w:r>
        <w:rPr>
          <w:rFonts w:hint="eastAsia"/>
          <w:lang w:eastAsia="zh-CN"/>
        </w:rPr>
        <w:t>数据字典是主库的信息，并非备库</w:t>
      </w:r>
      <w:proofErr w:type="spellEnd"/>
      <w:r>
        <w:rPr>
          <w:rFonts w:hint="eastAsia"/>
          <w:lang w:eastAsia="zh-CN"/>
        </w:rPr>
        <w:t>。</w:t>
      </w:r>
    </w:p>
    <w:p w14:paraId="3D68C654" w14:textId="77777777" w:rsidR="00A947A1" w:rsidRDefault="00A947A1" w:rsidP="00A4708F">
      <w:pPr>
        <w:pStyle w:val="a0"/>
        <w:ind w:leftChars="355" w:left="710" w:firstLine="1"/>
        <w:rPr>
          <w:lang w:eastAsia="zh-CN"/>
        </w:rPr>
      </w:pPr>
    </w:p>
    <w:p w14:paraId="39736B3D" w14:textId="04D3423B" w:rsidR="00A947A1" w:rsidRDefault="00A947A1" w:rsidP="00A947A1">
      <w:pPr>
        <w:pStyle w:val="30"/>
      </w:pPr>
      <w:bookmarkStart w:id="119" w:name="_Toc99826098"/>
      <w:bookmarkStart w:id="120" w:name="_Toc99977205"/>
      <w:proofErr w:type="spellStart"/>
      <w:r>
        <w:rPr>
          <w:rFonts w:hint="eastAsia"/>
        </w:rPr>
        <w:t>使用方法</w:t>
      </w:r>
      <w:bookmarkEnd w:id="119"/>
      <w:bookmarkEnd w:id="120"/>
      <w:proofErr w:type="spellEnd"/>
    </w:p>
    <w:p w14:paraId="485F1122" w14:textId="5A0088FD" w:rsidR="00C46B83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ASH</w:t>
      </w:r>
      <w:r>
        <w:rPr>
          <w:rFonts w:hint="eastAsia"/>
          <w:lang w:eastAsia="zh-CN"/>
        </w:rPr>
        <w:t>的使用，可以执行</w:t>
      </w:r>
      <w:r>
        <w:rPr>
          <w:rFonts w:hint="eastAsia"/>
          <w:lang w:eastAsia="zh-CN"/>
        </w:rPr>
        <w:t>ashrpt.sql</w:t>
      </w:r>
      <w:r>
        <w:rPr>
          <w:rFonts w:hint="eastAsia"/>
          <w:lang w:eastAsia="zh-CN"/>
        </w:rPr>
        <w:t>脚本来收集</w:t>
      </w:r>
      <w:r>
        <w:rPr>
          <w:rFonts w:hint="eastAsia"/>
          <w:lang w:eastAsia="zh-CN"/>
        </w:rPr>
        <w:t>text</w:t>
      </w:r>
      <w:r>
        <w:rPr>
          <w:rFonts w:hint="eastAsia"/>
          <w:lang w:eastAsia="zh-CN"/>
        </w:rPr>
        <w:t>或者</w:t>
      </w:r>
      <w:r>
        <w:rPr>
          <w:rFonts w:hint="eastAsia"/>
          <w:lang w:eastAsia="zh-CN"/>
        </w:rPr>
        <w:t>html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ash</w:t>
      </w:r>
      <w:r>
        <w:rPr>
          <w:rFonts w:hint="eastAsia"/>
          <w:lang w:eastAsia="zh-CN"/>
        </w:rPr>
        <w:t>报告，也可以直接查询</w:t>
      </w:r>
      <w:r>
        <w:rPr>
          <w:rFonts w:hint="eastAsia"/>
          <w:lang w:eastAsia="zh-CN"/>
        </w:rPr>
        <w:t>ash</w:t>
      </w:r>
      <w:r>
        <w:rPr>
          <w:rFonts w:hint="eastAsia"/>
          <w:lang w:eastAsia="zh-CN"/>
        </w:rPr>
        <w:t>相关的试图</w:t>
      </w:r>
      <w:proofErr w:type="spellEnd"/>
      <w:r>
        <w:rPr>
          <w:rFonts w:hint="eastAsia"/>
          <w:lang w:eastAsia="zh-CN"/>
        </w:rPr>
        <w:t>。</w:t>
      </w:r>
    </w:p>
    <w:p w14:paraId="4EDF0597" w14:textId="77777777" w:rsidR="00A947A1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gv$active_session_history</w:t>
      </w:r>
      <w:r>
        <w:rPr>
          <w:rFonts w:hint="eastAsia"/>
          <w:lang w:eastAsia="zh-CN"/>
        </w:rPr>
        <w:t>会每秒钟将数据库所有节点的</w:t>
      </w:r>
      <w:proofErr w:type="spellEnd"/>
      <w:r>
        <w:rPr>
          <w:rFonts w:hint="eastAsia"/>
          <w:lang w:eastAsia="zh-CN"/>
        </w:rPr>
        <w:t xml:space="preserve">Active </w:t>
      </w:r>
      <w:proofErr w:type="spellStart"/>
      <w:r>
        <w:rPr>
          <w:rFonts w:hint="eastAsia"/>
          <w:lang w:eastAsia="zh-CN"/>
        </w:rPr>
        <w:t>Session</w:t>
      </w:r>
      <w:r>
        <w:rPr>
          <w:rFonts w:hint="eastAsia"/>
          <w:lang w:eastAsia="zh-CN"/>
        </w:rPr>
        <w:t>采样一次</w:t>
      </w:r>
      <w:proofErr w:type="spellEnd"/>
    </w:p>
    <w:p w14:paraId="022125A3" w14:textId="3768E9D3" w:rsidR="00C46B83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dba_hist_active_sess_history</w:t>
      </w:r>
      <w:r>
        <w:rPr>
          <w:rFonts w:hint="eastAsia"/>
          <w:lang w:eastAsia="zh-CN"/>
        </w:rPr>
        <w:t>则会将</w:t>
      </w:r>
      <w:r>
        <w:rPr>
          <w:rFonts w:hint="eastAsia"/>
          <w:lang w:eastAsia="zh-CN"/>
        </w:rPr>
        <w:t>gv$active_session_history</w:t>
      </w:r>
      <w:r>
        <w:rPr>
          <w:rFonts w:hint="eastAsia"/>
          <w:lang w:eastAsia="zh-CN"/>
        </w:rPr>
        <w:t>里的数据每</w:t>
      </w:r>
      <w:proofErr w:type="spellEnd"/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秒采样一次并持久化保存。</w:t>
      </w:r>
    </w:p>
    <w:p w14:paraId="4CADA15A" w14:textId="0F992B17" w:rsidR="00C46B83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基于这个特征，我们可以通过分析</w:t>
      </w:r>
      <w:proofErr w:type="spellStart"/>
      <w:r>
        <w:rPr>
          <w:rFonts w:hint="eastAsia"/>
          <w:lang w:eastAsia="zh-CN"/>
        </w:rPr>
        <w:t>dba_hist_active_sess_history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Session</w:t>
      </w:r>
      <w:r>
        <w:rPr>
          <w:rFonts w:hint="eastAsia"/>
          <w:lang w:eastAsia="zh-CN"/>
        </w:rPr>
        <w:t>采样情况，来定位问题发生的准确时间范围，并且可以观察每个采样点的</w:t>
      </w:r>
      <w:proofErr w:type="spellEnd"/>
      <w:r>
        <w:rPr>
          <w:rFonts w:hint="eastAsia"/>
          <w:lang w:eastAsia="zh-CN"/>
        </w:rPr>
        <w:t xml:space="preserve">top </w:t>
      </w:r>
      <w:proofErr w:type="spellStart"/>
      <w:r>
        <w:rPr>
          <w:rFonts w:hint="eastAsia"/>
          <w:lang w:eastAsia="zh-CN"/>
        </w:rPr>
        <w:t>event</w:t>
      </w:r>
      <w:r>
        <w:rPr>
          <w:rFonts w:hint="eastAsia"/>
          <w:lang w:eastAsia="zh-CN"/>
        </w:rPr>
        <w:t>和</w:t>
      </w:r>
      <w:proofErr w:type="spellEnd"/>
      <w:r>
        <w:rPr>
          <w:rFonts w:hint="eastAsia"/>
          <w:lang w:eastAsia="zh-CN"/>
        </w:rPr>
        <w:t>top holder</w:t>
      </w:r>
      <w:r>
        <w:rPr>
          <w:rFonts w:hint="eastAsia"/>
          <w:lang w:eastAsia="zh-CN"/>
        </w:rPr>
        <w:t>。</w:t>
      </w:r>
    </w:p>
    <w:p w14:paraId="3F926527" w14:textId="77777777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 w:rsidRPr="00A11667">
        <w:rPr>
          <w:rFonts w:hint="eastAsia"/>
          <w:lang w:eastAsia="zh-CN"/>
        </w:rPr>
        <w:t>搜集</w:t>
      </w:r>
      <w:r w:rsidRPr="00A11667">
        <w:rPr>
          <w:rFonts w:hint="eastAsia"/>
          <w:lang w:eastAsia="zh-CN"/>
        </w:rPr>
        <w:t xml:space="preserve">ASH </w:t>
      </w:r>
      <w:r w:rsidRPr="00A11667">
        <w:rPr>
          <w:rFonts w:hint="eastAsia"/>
          <w:lang w:eastAsia="zh-CN"/>
        </w:rPr>
        <w:t>信息数据</w:t>
      </w:r>
    </w:p>
    <w:p w14:paraId="6E3F670E" w14:textId="5A7326E5" w:rsidR="00A11667" w:rsidRPr="00A11667" w:rsidRDefault="00827528" w:rsidP="00A11667">
      <w:pPr>
        <w:pStyle w:val="afc"/>
      </w:pPr>
      <w:r w:rsidRPr="00827528">
        <w:rPr>
          <w:b/>
        </w:rPr>
        <w:t>SQL&gt;</w:t>
      </w:r>
      <w:r w:rsidR="00152449">
        <w:t xml:space="preserve"> @</w:t>
      </w:r>
      <w:r w:rsidR="00A11667" w:rsidRPr="00A11667">
        <w:t>?/rdbms/admin/ashrpt.sql</w:t>
      </w:r>
    </w:p>
    <w:p w14:paraId="1161656C" w14:textId="77777777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 w:rsidRPr="00A11667">
        <w:rPr>
          <w:rFonts w:hint="eastAsia"/>
          <w:lang w:eastAsia="zh-CN"/>
        </w:rPr>
        <w:t>当如果需要收集的实例已经宕机，可以通过下面方法在另一个活着的实例收集宕机实例的</w:t>
      </w:r>
      <w:proofErr w:type="spellStart"/>
      <w:r w:rsidRPr="00A11667">
        <w:rPr>
          <w:rFonts w:hint="eastAsia"/>
          <w:lang w:eastAsia="zh-CN"/>
        </w:rPr>
        <w:t>AWR</w:t>
      </w:r>
      <w:r w:rsidRPr="00A11667">
        <w:rPr>
          <w:rFonts w:hint="eastAsia"/>
          <w:lang w:eastAsia="zh-CN"/>
        </w:rPr>
        <w:t>和</w:t>
      </w:r>
      <w:r w:rsidRPr="00A11667">
        <w:rPr>
          <w:rFonts w:hint="eastAsia"/>
          <w:lang w:eastAsia="zh-CN"/>
        </w:rPr>
        <w:t>ASH</w:t>
      </w:r>
      <w:r w:rsidRPr="00A11667">
        <w:rPr>
          <w:rFonts w:hint="eastAsia"/>
          <w:lang w:eastAsia="zh-CN"/>
        </w:rPr>
        <w:t>报告</w:t>
      </w:r>
      <w:proofErr w:type="spellEnd"/>
      <w:r w:rsidRPr="00A11667">
        <w:rPr>
          <w:rFonts w:hint="eastAsia"/>
          <w:lang w:eastAsia="zh-CN"/>
        </w:rPr>
        <w:t>：</w:t>
      </w:r>
    </w:p>
    <w:p w14:paraId="0216CBBB" w14:textId="5CECBADF" w:rsidR="00A11667" w:rsidRPr="00A11667" w:rsidRDefault="00827528" w:rsidP="00A11667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r w:rsidR="00A11667" w:rsidRPr="00A11667">
        <w:t xml:space="preserve">output FROM TABLE(   DBMS_WORKLOAD_REPOSITORY.ASH_REPORT_HTML( </w:t>
      </w:r>
      <w:r w:rsidR="00A3637B" w:rsidRPr="00A3637B">
        <w:rPr>
          <w:color w:val="FF0000"/>
        </w:rPr>
        <w:t>&lt;</w:t>
      </w:r>
      <w:proofErr w:type="spellStart"/>
      <w:r w:rsidR="00805C66" w:rsidRPr="00A3637B">
        <w:rPr>
          <w:color w:val="FF0000"/>
        </w:rPr>
        <w:t>dbid</w:t>
      </w:r>
      <w:proofErr w:type="spellEnd"/>
      <w:r w:rsidR="00A3637B" w:rsidRPr="00A3637B">
        <w:rPr>
          <w:color w:val="FF0000"/>
        </w:rPr>
        <w:t>&gt;</w:t>
      </w:r>
      <w:r w:rsidR="00A11667" w:rsidRPr="00A11667">
        <w:t xml:space="preserve">, </w:t>
      </w:r>
      <w:r w:rsidR="00A3637B" w:rsidRPr="00A3637B">
        <w:rPr>
          <w:color w:val="FF0000"/>
        </w:rPr>
        <w:t>&lt;</w:t>
      </w:r>
      <w:proofErr w:type="spellStart"/>
      <w:r w:rsidR="00805C66" w:rsidRPr="00A3637B">
        <w:rPr>
          <w:color w:val="FF0000"/>
        </w:rPr>
        <w:t>inst_id</w:t>
      </w:r>
      <w:proofErr w:type="spellEnd"/>
      <w:r w:rsidR="00A3637B" w:rsidRPr="00A3637B">
        <w:rPr>
          <w:color w:val="FF0000"/>
        </w:rPr>
        <w:t>&gt;</w:t>
      </w:r>
      <w:r w:rsidR="00A11667" w:rsidRPr="00A11667">
        <w:t xml:space="preserve">, </w:t>
      </w:r>
      <w:proofErr w:type="spellStart"/>
      <w:r w:rsidR="00A11667" w:rsidRPr="00A11667">
        <w:t>to_date</w:t>
      </w:r>
      <w:proofErr w:type="spellEnd"/>
      <w:r w:rsidR="00A11667" w:rsidRPr="00A11667">
        <w:t>('</w:t>
      </w:r>
      <w:r w:rsidR="00A3637B" w:rsidRPr="00A3637B">
        <w:rPr>
          <w:color w:val="FF0000"/>
        </w:rPr>
        <w:t>&lt;</w:t>
      </w:r>
      <w:proofErr w:type="spellStart"/>
      <w:r w:rsidR="00805C66" w:rsidRPr="00A3637B">
        <w:rPr>
          <w:rFonts w:hint="eastAsia"/>
          <w:color w:val="FF0000"/>
        </w:rPr>
        <w:t>star</w:t>
      </w:r>
      <w:r w:rsidR="00805C66" w:rsidRPr="00A3637B">
        <w:rPr>
          <w:color w:val="FF0000"/>
        </w:rPr>
        <w:t>ttime</w:t>
      </w:r>
      <w:proofErr w:type="spellEnd"/>
      <w:r w:rsidR="00A3637B" w:rsidRPr="00A3637B">
        <w:rPr>
          <w:color w:val="FF0000"/>
        </w:rPr>
        <w:t>&gt;</w:t>
      </w:r>
      <w:r w:rsidR="00A11667" w:rsidRPr="00A11667">
        <w:rPr>
          <w:rFonts w:hint="eastAsia"/>
        </w:rPr>
        <w:t>'</w:t>
      </w:r>
      <w:r w:rsidR="00A11667" w:rsidRPr="00A11667">
        <w:t>,'</w:t>
      </w:r>
      <w:proofErr w:type="spellStart"/>
      <w:r w:rsidR="00A11667" w:rsidRPr="00A11667">
        <w:t>yyyy</w:t>
      </w:r>
      <w:proofErr w:type="spellEnd"/>
      <w:r w:rsidR="00A11667" w:rsidRPr="00A11667">
        <w:t xml:space="preserve">-mm-dd hh24:mi:ss'), </w:t>
      </w:r>
      <w:proofErr w:type="spellStart"/>
      <w:r w:rsidR="00A11667" w:rsidRPr="00A11667">
        <w:t>to_date</w:t>
      </w:r>
      <w:proofErr w:type="spellEnd"/>
      <w:r w:rsidR="00A11667" w:rsidRPr="00A11667">
        <w:t>('</w:t>
      </w:r>
      <w:r w:rsidR="00A3637B" w:rsidRPr="00A3637B">
        <w:rPr>
          <w:color w:val="FF0000"/>
        </w:rPr>
        <w:t>&lt;</w:t>
      </w:r>
      <w:proofErr w:type="spellStart"/>
      <w:r w:rsidR="00805C66" w:rsidRPr="00A3637B">
        <w:rPr>
          <w:color w:val="FF0000"/>
        </w:rPr>
        <w:t>endtime</w:t>
      </w:r>
      <w:proofErr w:type="spellEnd"/>
      <w:r w:rsidR="00A3637B" w:rsidRPr="00A3637B">
        <w:rPr>
          <w:color w:val="FF0000"/>
        </w:rPr>
        <w:t>&gt;</w:t>
      </w:r>
      <w:r w:rsidR="00A11667" w:rsidRPr="00A11667">
        <w:t>','</w:t>
      </w:r>
      <w:proofErr w:type="spellStart"/>
      <w:r w:rsidR="00A11667" w:rsidRPr="00A11667">
        <w:t>yyyy</w:t>
      </w:r>
      <w:proofErr w:type="spellEnd"/>
      <w:r w:rsidR="00A11667" w:rsidRPr="00A11667">
        <w:t>-mm-dd hh24:mi:ss') )) ;</w:t>
      </w:r>
    </w:p>
    <w:p w14:paraId="5D16DD6E" w14:textId="530F0F46" w:rsidR="00E00A29" w:rsidRDefault="00E00A29" w:rsidP="00E00A29">
      <w:pPr>
        <w:pStyle w:val="a0"/>
        <w:ind w:leftChars="355" w:left="710" w:firstLine="1"/>
        <w:rPr>
          <w:color w:val="FF0000"/>
          <w:lang w:eastAsia="zh-CN"/>
        </w:rPr>
      </w:pPr>
      <w:r w:rsidRPr="007B5DFC">
        <w:rPr>
          <w:rFonts w:hint="eastAsia"/>
          <w:color w:val="FF0000"/>
          <w:lang w:eastAsia="zh-CN"/>
        </w:rPr>
        <w:t>【注意】</w:t>
      </w:r>
    </w:p>
    <w:p w14:paraId="03C9CF25" w14:textId="48504947" w:rsidR="004942CF" w:rsidRPr="007B5DFC" w:rsidRDefault="004942CF" w:rsidP="004942CF">
      <w:pPr>
        <w:pStyle w:val="a0"/>
        <w:ind w:leftChars="455" w:left="910" w:firstLine="1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参数需要客户化</w:t>
      </w:r>
    </w:p>
    <w:p w14:paraId="51399D00" w14:textId="4C3952EB" w:rsidR="00E00A29" w:rsidRDefault="00FD0BE5" w:rsidP="006662A7">
      <w:pPr>
        <w:pStyle w:val="a0"/>
        <w:numPr>
          <w:ilvl w:val="0"/>
          <w:numId w:val="42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&lt;</w:t>
      </w:r>
      <w:proofErr w:type="spellStart"/>
      <w:r>
        <w:rPr>
          <w:rFonts w:hint="eastAsia"/>
          <w:color w:val="FF0000"/>
          <w:lang w:eastAsia="zh-CN"/>
        </w:rPr>
        <w:t>db</w:t>
      </w:r>
      <w:r>
        <w:rPr>
          <w:color w:val="FF0000"/>
          <w:lang w:eastAsia="zh-CN"/>
        </w:rPr>
        <w:t>id</w:t>
      </w:r>
      <w:proofErr w:type="spellEnd"/>
      <w:r>
        <w:rPr>
          <w:color w:val="FF0000"/>
          <w:lang w:eastAsia="zh-CN"/>
        </w:rPr>
        <w:t>&gt;</w:t>
      </w:r>
      <w:proofErr w:type="spellStart"/>
      <w:r w:rsidR="004942CF">
        <w:rPr>
          <w:rFonts w:hint="eastAsia"/>
          <w:color w:val="FF0000"/>
          <w:lang w:eastAsia="zh-CN"/>
        </w:rPr>
        <w:t>需要替换</w:t>
      </w:r>
      <w:r w:rsidR="00E00A29">
        <w:rPr>
          <w:rFonts w:hint="eastAsia"/>
          <w:color w:val="FF0000"/>
          <w:lang w:eastAsia="zh-CN"/>
        </w:rPr>
        <w:t>为要提取的数据库</w:t>
      </w:r>
      <w:r w:rsidR="00E00A29">
        <w:rPr>
          <w:rFonts w:hint="eastAsia"/>
          <w:color w:val="FF0000"/>
          <w:lang w:eastAsia="zh-CN"/>
        </w:rPr>
        <w:t>dbid</w:t>
      </w:r>
      <w:r>
        <w:rPr>
          <w:rFonts w:hint="eastAsia"/>
          <w:color w:val="FF0000"/>
          <w:lang w:eastAsia="zh-CN"/>
        </w:rPr>
        <w:t>，可以从</w:t>
      </w:r>
      <w:r>
        <w:rPr>
          <w:rFonts w:hint="eastAsia"/>
          <w:color w:val="FF0000"/>
          <w:lang w:eastAsia="zh-CN"/>
        </w:rPr>
        <w:t>v$</w:t>
      </w:r>
      <w:r>
        <w:rPr>
          <w:color w:val="FF0000"/>
          <w:lang w:eastAsia="zh-CN"/>
        </w:rPr>
        <w:t>database</w:t>
      </w:r>
      <w:r>
        <w:rPr>
          <w:rFonts w:hint="eastAsia"/>
          <w:color w:val="FF0000"/>
          <w:lang w:eastAsia="zh-CN"/>
        </w:rPr>
        <w:t>获取当前数据库的</w:t>
      </w:r>
      <w:r>
        <w:rPr>
          <w:rFonts w:hint="eastAsia"/>
          <w:color w:val="FF0000"/>
          <w:lang w:eastAsia="zh-CN"/>
        </w:rPr>
        <w:t>dbid</w:t>
      </w:r>
      <w:proofErr w:type="spellEnd"/>
    </w:p>
    <w:p w14:paraId="444D9863" w14:textId="09FF2D72" w:rsidR="00E00A29" w:rsidRDefault="00FD0BE5" w:rsidP="006662A7">
      <w:pPr>
        <w:pStyle w:val="a0"/>
        <w:numPr>
          <w:ilvl w:val="0"/>
          <w:numId w:val="42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&lt;</w:t>
      </w:r>
      <w:proofErr w:type="spellStart"/>
      <w:r>
        <w:rPr>
          <w:rFonts w:hint="eastAsia"/>
          <w:color w:val="FF0000"/>
          <w:lang w:eastAsia="zh-CN"/>
        </w:rPr>
        <w:t>inst</w:t>
      </w:r>
      <w:r>
        <w:rPr>
          <w:color w:val="FF0000"/>
          <w:lang w:eastAsia="zh-CN"/>
        </w:rPr>
        <w:t>_id</w:t>
      </w:r>
      <w:proofErr w:type="spellEnd"/>
      <w:r>
        <w:rPr>
          <w:color w:val="FF0000"/>
          <w:lang w:eastAsia="zh-CN"/>
        </w:rPr>
        <w:t>&gt;</w:t>
      </w:r>
      <w:proofErr w:type="spellStart"/>
      <w:r w:rsidR="004942CF">
        <w:rPr>
          <w:rFonts w:hint="eastAsia"/>
          <w:color w:val="FF0000"/>
          <w:lang w:eastAsia="zh-CN"/>
        </w:rPr>
        <w:t>需要替换</w:t>
      </w:r>
      <w:r w:rsidR="00805C66">
        <w:rPr>
          <w:rFonts w:hint="eastAsia"/>
          <w:color w:val="FF0000"/>
          <w:lang w:eastAsia="zh-CN"/>
        </w:rPr>
        <w:t>为要生成</w:t>
      </w:r>
      <w:r w:rsidR="00805C66">
        <w:rPr>
          <w:rFonts w:hint="eastAsia"/>
          <w:color w:val="FF0000"/>
          <w:lang w:eastAsia="zh-CN"/>
        </w:rPr>
        <w:t>AWR</w:t>
      </w:r>
      <w:r w:rsidR="00805C66">
        <w:rPr>
          <w:rFonts w:hint="eastAsia"/>
          <w:color w:val="FF0000"/>
          <w:lang w:eastAsia="zh-CN"/>
        </w:rPr>
        <w:t>报告的</w:t>
      </w:r>
      <w:r>
        <w:rPr>
          <w:rFonts w:hint="eastAsia"/>
          <w:color w:val="FF0000"/>
          <w:lang w:eastAsia="zh-CN"/>
        </w:rPr>
        <w:t>实例号</w:t>
      </w:r>
      <w:proofErr w:type="spellEnd"/>
    </w:p>
    <w:p w14:paraId="166D7D06" w14:textId="4C8391E9" w:rsidR="00805C66" w:rsidRDefault="00FD0BE5" w:rsidP="006662A7">
      <w:pPr>
        <w:pStyle w:val="a0"/>
        <w:numPr>
          <w:ilvl w:val="0"/>
          <w:numId w:val="42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&lt;</w:t>
      </w:r>
      <w:proofErr w:type="spellStart"/>
      <w:r>
        <w:rPr>
          <w:color w:val="FF0000"/>
          <w:lang w:eastAsia="zh-CN"/>
        </w:rPr>
        <w:t>starttime</w:t>
      </w:r>
      <w:proofErr w:type="spellEnd"/>
      <w:r>
        <w:rPr>
          <w:color w:val="FF0000"/>
          <w:lang w:eastAsia="zh-CN"/>
        </w:rPr>
        <w:t>&gt;</w:t>
      </w:r>
      <w:proofErr w:type="spellStart"/>
      <w:r w:rsidR="004942CF">
        <w:rPr>
          <w:rFonts w:hint="eastAsia"/>
          <w:color w:val="FF0000"/>
          <w:lang w:eastAsia="zh-CN"/>
        </w:rPr>
        <w:t>需要替换为开始时间</w:t>
      </w:r>
      <w:proofErr w:type="spellEnd"/>
    </w:p>
    <w:p w14:paraId="3C13C9F2" w14:textId="71935C30" w:rsidR="00C46B83" w:rsidRPr="00861EB1" w:rsidRDefault="004942CF" w:rsidP="006662A7">
      <w:pPr>
        <w:pStyle w:val="a0"/>
        <w:numPr>
          <w:ilvl w:val="0"/>
          <w:numId w:val="42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lastRenderedPageBreak/>
        <w:t>&lt;</w:t>
      </w:r>
      <w:proofErr w:type="spellStart"/>
      <w:r>
        <w:rPr>
          <w:rFonts w:hint="eastAsia"/>
          <w:color w:val="FF0000"/>
          <w:lang w:eastAsia="zh-CN"/>
        </w:rPr>
        <w:t>endtime</w:t>
      </w:r>
      <w:proofErr w:type="spellEnd"/>
      <w:r>
        <w:rPr>
          <w:rFonts w:hint="eastAsia"/>
          <w:color w:val="FF0000"/>
          <w:lang w:eastAsia="zh-CN"/>
        </w:rPr>
        <w:t>&gt;</w:t>
      </w:r>
      <w:proofErr w:type="spellStart"/>
      <w:r>
        <w:rPr>
          <w:rFonts w:hint="eastAsia"/>
          <w:color w:val="FF0000"/>
          <w:lang w:eastAsia="zh-CN"/>
        </w:rPr>
        <w:t>需要替换为结束时间</w:t>
      </w:r>
      <w:proofErr w:type="spellEnd"/>
    </w:p>
    <w:p w14:paraId="728B0B77" w14:textId="77777777" w:rsidR="00A11667" w:rsidRDefault="00A11667" w:rsidP="00A4708F">
      <w:pPr>
        <w:pStyle w:val="a0"/>
        <w:ind w:leftChars="355" w:left="710" w:firstLine="1"/>
        <w:rPr>
          <w:lang w:eastAsia="zh-CN"/>
        </w:rPr>
      </w:pPr>
    </w:p>
    <w:p w14:paraId="7D62C8FD" w14:textId="4A65E91E" w:rsidR="00293B73" w:rsidRDefault="00293B73" w:rsidP="00293B73">
      <w:pPr>
        <w:pStyle w:val="20"/>
      </w:pPr>
      <w:bookmarkStart w:id="121" w:name="_Toc99826099"/>
      <w:bookmarkStart w:id="122" w:name="_Toc99977206"/>
      <w:r>
        <w:rPr>
          <w:rFonts w:hint="eastAsia"/>
        </w:rPr>
        <w:t>AWR</w:t>
      </w:r>
      <w:bookmarkEnd w:id="121"/>
      <w:bookmarkEnd w:id="122"/>
    </w:p>
    <w:p w14:paraId="42ACF2CC" w14:textId="1F8DFCB6" w:rsidR="00293B73" w:rsidRDefault="00293B73" w:rsidP="00293B73">
      <w:pPr>
        <w:pStyle w:val="30"/>
      </w:pPr>
      <w:bookmarkStart w:id="123" w:name="_Toc99826100"/>
      <w:bookmarkStart w:id="124" w:name="_Toc99977207"/>
      <w:proofErr w:type="spellStart"/>
      <w:r>
        <w:rPr>
          <w:rFonts w:hint="eastAsia"/>
        </w:rPr>
        <w:t>简介</w:t>
      </w:r>
      <w:bookmarkEnd w:id="123"/>
      <w:bookmarkEnd w:id="124"/>
      <w:proofErr w:type="spellEnd"/>
    </w:p>
    <w:p w14:paraId="7A2A967B" w14:textId="13AC6FF8" w:rsidR="00293B73" w:rsidRPr="00293B73" w:rsidRDefault="00293B73" w:rsidP="00293B73">
      <w:pPr>
        <w:pStyle w:val="a0"/>
        <w:ind w:leftChars="355" w:left="710" w:firstLine="1"/>
        <w:rPr>
          <w:lang w:eastAsia="zh-CN"/>
        </w:rPr>
      </w:pPr>
      <w:r w:rsidRPr="00293B73">
        <w:rPr>
          <w:rFonts w:hint="eastAsia"/>
          <w:lang w:eastAsia="zh-CN"/>
        </w:rPr>
        <w:t>对于</w:t>
      </w:r>
      <w:proofErr w:type="spellStart"/>
      <w:r w:rsidRPr="00293B73">
        <w:rPr>
          <w:rFonts w:hint="eastAsia"/>
          <w:lang w:eastAsia="zh-CN"/>
        </w:rPr>
        <w:t>AWR</w:t>
      </w:r>
      <w:r w:rsidRPr="00293B73">
        <w:rPr>
          <w:rFonts w:hint="eastAsia"/>
          <w:lang w:eastAsia="zh-CN"/>
        </w:rPr>
        <w:t>报告</w:t>
      </w:r>
      <w:r>
        <w:rPr>
          <w:rFonts w:hint="eastAsia"/>
          <w:lang w:eastAsia="zh-CN"/>
        </w:rPr>
        <w:t>，</w:t>
      </w:r>
      <w:r w:rsidRPr="00293B73">
        <w:rPr>
          <w:rFonts w:hint="eastAsia"/>
          <w:lang w:eastAsia="zh-CN"/>
        </w:rPr>
        <w:t>需要收集有性能问题的节点的报告，如果是</w:t>
      </w:r>
      <w:r w:rsidRPr="00293B73">
        <w:rPr>
          <w:rFonts w:hint="eastAsia"/>
          <w:lang w:eastAsia="zh-CN"/>
        </w:rPr>
        <w:t>RAC</w:t>
      </w:r>
      <w:r>
        <w:rPr>
          <w:rFonts w:hint="eastAsia"/>
          <w:lang w:eastAsia="zh-CN"/>
        </w:rPr>
        <w:t>，</w:t>
      </w:r>
      <w:r w:rsidRPr="00293B73">
        <w:rPr>
          <w:rFonts w:hint="eastAsia"/>
          <w:lang w:eastAsia="zh-CN"/>
        </w:rPr>
        <w:t>还是要远程节点的</w:t>
      </w:r>
      <w:proofErr w:type="spellEnd"/>
      <w:r w:rsidRPr="00293B73">
        <w:rPr>
          <w:rFonts w:hint="eastAsia"/>
          <w:lang w:eastAsia="zh-CN"/>
        </w:rPr>
        <w:t xml:space="preserve">AWR </w:t>
      </w:r>
      <w:r w:rsidRPr="00293B73">
        <w:rPr>
          <w:rFonts w:hint="eastAsia"/>
          <w:lang w:eastAsia="zh-CN"/>
        </w:rPr>
        <w:t>报告</w:t>
      </w:r>
    </w:p>
    <w:p w14:paraId="28C0CFC6" w14:textId="77777777" w:rsidR="00293B73" w:rsidRDefault="00293B73" w:rsidP="00293B73">
      <w:pPr>
        <w:pStyle w:val="a0"/>
        <w:ind w:leftChars="355" w:left="710" w:firstLine="1"/>
        <w:rPr>
          <w:lang w:eastAsia="zh-CN"/>
        </w:rPr>
      </w:pPr>
      <w:r w:rsidRPr="00293B73">
        <w:rPr>
          <w:rFonts w:hint="eastAsia"/>
          <w:lang w:eastAsia="zh-CN"/>
        </w:rPr>
        <w:t>对于性能问题比较频繁的问题，间隔的时间可以为半小时和</w:t>
      </w:r>
      <w:r w:rsidRPr="00293B73">
        <w:rPr>
          <w:rFonts w:hint="eastAsia"/>
          <w:lang w:eastAsia="zh-CN"/>
        </w:rPr>
        <w:t>1</w:t>
      </w:r>
      <w:r w:rsidRPr="00293B73">
        <w:rPr>
          <w:rFonts w:hint="eastAsia"/>
          <w:lang w:eastAsia="zh-CN"/>
        </w:rPr>
        <w:t>小时</w:t>
      </w:r>
      <w:r>
        <w:rPr>
          <w:rFonts w:hint="eastAsia"/>
          <w:lang w:eastAsia="zh-CN"/>
        </w:rPr>
        <w:t>。</w:t>
      </w:r>
    </w:p>
    <w:p w14:paraId="4EDBF5A7" w14:textId="6065497B" w:rsidR="00293B73" w:rsidRPr="00293B73" w:rsidRDefault="00293B73" w:rsidP="00293B73">
      <w:pPr>
        <w:pStyle w:val="a0"/>
        <w:ind w:leftChars="355" w:left="710" w:firstLine="1"/>
        <w:rPr>
          <w:lang w:eastAsia="zh-CN"/>
        </w:rPr>
      </w:pPr>
      <w:r w:rsidRPr="00293B73">
        <w:rPr>
          <w:rFonts w:hint="eastAsia"/>
          <w:lang w:eastAsia="zh-CN"/>
        </w:rPr>
        <w:t>对于时间发生较短的问题，还可以手工进行性能采集</w:t>
      </w:r>
      <w:r w:rsidRPr="00293B73">
        <w:rPr>
          <w:rFonts w:hint="eastAsia"/>
          <w:lang w:eastAsia="zh-CN"/>
        </w:rPr>
        <w:t>.</w:t>
      </w:r>
    </w:p>
    <w:p w14:paraId="2524A85D" w14:textId="3A114380" w:rsidR="00293B73" w:rsidRPr="00293B73" w:rsidRDefault="00293B73" w:rsidP="00A4708F">
      <w:pPr>
        <w:pStyle w:val="a0"/>
        <w:ind w:leftChars="355" w:left="710" w:firstLine="1"/>
        <w:rPr>
          <w:lang w:eastAsia="zh-CN"/>
        </w:rPr>
      </w:pPr>
    </w:p>
    <w:p w14:paraId="435765DC" w14:textId="7BCADF43" w:rsidR="00293B73" w:rsidRDefault="00A11667" w:rsidP="00A11667">
      <w:pPr>
        <w:pStyle w:val="30"/>
      </w:pPr>
      <w:bookmarkStart w:id="125" w:name="_Toc99826101"/>
      <w:bookmarkStart w:id="126" w:name="_Toc99977208"/>
      <w:proofErr w:type="spellStart"/>
      <w:r>
        <w:rPr>
          <w:rFonts w:hint="eastAsia"/>
        </w:rPr>
        <w:t>使用方法</w:t>
      </w:r>
      <w:bookmarkEnd w:id="125"/>
      <w:bookmarkEnd w:id="126"/>
      <w:proofErr w:type="spellEnd"/>
    </w:p>
    <w:p w14:paraId="5E6AA33B" w14:textId="2DC3F74C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一般情况下，</w:t>
      </w:r>
      <w:r w:rsidRPr="00A11667">
        <w:rPr>
          <w:rFonts w:hint="eastAsia"/>
          <w:lang w:eastAsia="zh-CN"/>
        </w:rPr>
        <w:t>需要采集性能好和性能差时间段比较的报告</w:t>
      </w:r>
      <w:r>
        <w:rPr>
          <w:rFonts w:hint="eastAsia"/>
          <w:lang w:eastAsia="zh-CN"/>
        </w:rPr>
        <w:t>。</w:t>
      </w:r>
    </w:p>
    <w:p w14:paraId="25048372" w14:textId="33967A73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 w:rsidRPr="00A11667">
        <w:rPr>
          <w:rFonts w:hint="eastAsia"/>
          <w:lang w:eastAsia="zh-CN"/>
        </w:rPr>
        <w:t>相关脚本</w:t>
      </w:r>
      <w:r>
        <w:rPr>
          <w:rFonts w:hint="eastAsia"/>
          <w:lang w:eastAsia="zh-CN"/>
        </w:rPr>
        <w:t>使用方法如下</w:t>
      </w:r>
      <w:r w:rsidRPr="00A11667">
        <w:rPr>
          <w:rFonts w:hint="eastAsia"/>
          <w:lang w:eastAsia="zh-CN"/>
        </w:rPr>
        <w:t>:</w:t>
      </w:r>
    </w:p>
    <w:p w14:paraId="06BE13CB" w14:textId="4634A99E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 w:rsidRPr="00A11667">
        <w:rPr>
          <w:rFonts w:hint="eastAsia"/>
          <w:lang w:eastAsia="zh-CN"/>
        </w:rPr>
        <w:t>手工采集的脚本为</w:t>
      </w:r>
      <w:r w:rsidRPr="00A11667">
        <w:rPr>
          <w:rFonts w:hint="eastAsia"/>
          <w:lang w:eastAsia="zh-CN"/>
        </w:rPr>
        <w:t>:</w:t>
      </w:r>
    </w:p>
    <w:p w14:paraId="2AC61F97" w14:textId="6D5BF2AE" w:rsidR="00A11667" w:rsidRPr="00A11667" w:rsidRDefault="00A11667" w:rsidP="00A11667">
      <w:pPr>
        <w:pStyle w:val="afc"/>
      </w:pPr>
      <w:r w:rsidRPr="00A11667">
        <w:t>EXECUTE DBMS_WORKLOAD_REPOSITORY.CREATE_SNAPSHOT();</w:t>
      </w:r>
    </w:p>
    <w:p w14:paraId="34538176" w14:textId="7B79E6B5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 w:rsidRPr="00A11667">
        <w:rPr>
          <w:rFonts w:hint="eastAsia"/>
          <w:lang w:eastAsia="zh-CN"/>
        </w:rPr>
        <w:t xml:space="preserve">AWR </w:t>
      </w:r>
      <w:r w:rsidRPr="00A11667">
        <w:rPr>
          <w:rFonts w:hint="eastAsia"/>
          <w:lang w:eastAsia="zh-CN"/>
        </w:rPr>
        <w:t>信息的脚本为</w:t>
      </w:r>
      <w:r w:rsidRPr="00A11667">
        <w:rPr>
          <w:rFonts w:hint="eastAsia"/>
          <w:lang w:eastAsia="zh-CN"/>
        </w:rPr>
        <w:t>:</w:t>
      </w:r>
    </w:p>
    <w:p w14:paraId="7670B71D" w14:textId="5AA036BA" w:rsidR="00A11667" w:rsidRPr="00A11667" w:rsidRDefault="00827528" w:rsidP="00A11667">
      <w:pPr>
        <w:pStyle w:val="afc"/>
      </w:pPr>
      <w:r w:rsidRPr="00827528">
        <w:rPr>
          <w:b/>
        </w:rPr>
        <w:t>SQL&gt;</w:t>
      </w:r>
      <w:r w:rsidR="00152449">
        <w:t xml:space="preserve"> @</w:t>
      </w:r>
      <w:r w:rsidR="00A11667" w:rsidRPr="00A11667">
        <w:t>$ORACLE_HOME/rdbms/admin/awrinfo.sql</w:t>
      </w:r>
    </w:p>
    <w:p w14:paraId="432396B2" w14:textId="3C54E9DA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 w:rsidRPr="00A11667">
        <w:rPr>
          <w:rFonts w:hint="eastAsia"/>
          <w:lang w:eastAsia="zh-CN"/>
        </w:rPr>
        <w:t xml:space="preserve">AWR </w:t>
      </w:r>
      <w:r w:rsidRPr="00A11667">
        <w:rPr>
          <w:rFonts w:hint="eastAsia"/>
          <w:lang w:eastAsia="zh-CN"/>
        </w:rPr>
        <w:t>信息的配置信息为：</w:t>
      </w:r>
    </w:p>
    <w:p w14:paraId="7A1F1C74" w14:textId="4130CFD0" w:rsidR="00A11667" w:rsidRPr="00A11667" w:rsidRDefault="00827528" w:rsidP="00A11667">
      <w:pPr>
        <w:pStyle w:val="afc"/>
      </w:pPr>
      <w:r w:rsidRPr="00827528">
        <w:rPr>
          <w:b/>
        </w:rPr>
        <w:t>SQL&gt;</w:t>
      </w:r>
      <w:r w:rsidR="00152449">
        <w:t xml:space="preserve"> @</w:t>
      </w:r>
      <w:r w:rsidR="00A11667" w:rsidRPr="00A11667">
        <w:t>$ORACLE_HOME/rdbms/admin/awrrpt.sql</w:t>
      </w:r>
    </w:p>
    <w:p w14:paraId="43F1F947" w14:textId="42175EDC" w:rsidR="00A11667" w:rsidRPr="00A11667" w:rsidRDefault="00A11667" w:rsidP="00A11667">
      <w:pPr>
        <w:pStyle w:val="a0"/>
        <w:ind w:leftChars="355" w:left="710" w:firstLine="1"/>
        <w:rPr>
          <w:lang w:eastAsia="zh-CN"/>
        </w:rPr>
      </w:pPr>
      <w:r w:rsidRPr="00A11667">
        <w:rPr>
          <w:rFonts w:hint="eastAsia"/>
          <w:lang w:eastAsia="zh-CN"/>
        </w:rPr>
        <w:t>当如果需要收集的实例已经宕机，可以通过下面方法在另一个活着的实例收集宕机实例的</w:t>
      </w:r>
      <w:proofErr w:type="spellStart"/>
      <w:r w:rsidRPr="00A11667">
        <w:rPr>
          <w:rFonts w:hint="eastAsia"/>
          <w:lang w:eastAsia="zh-CN"/>
        </w:rPr>
        <w:t>AWR</w:t>
      </w:r>
      <w:r w:rsidRPr="00A11667">
        <w:rPr>
          <w:rFonts w:hint="eastAsia"/>
          <w:lang w:eastAsia="zh-CN"/>
        </w:rPr>
        <w:t>报告</w:t>
      </w:r>
      <w:proofErr w:type="spellEnd"/>
      <w:r w:rsidRPr="00A11667">
        <w:rPr>
          <w:rFonts w:hint="eastAsia"/>
          <w:lang w:eastAsia="zh-CN"/>
        </w:rPr>
        <w:t>：</w:t>
      </w:r>
    </w:p>
    <w:p w14:paraId="34F4F960" w14:textId="29099B1B" w:rsidR="00A11667" w:rsidRPr="00A11667" w:rsidRDefault="00827528" w:rsidP="00A37D69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r w:rsidR="00A11667" w:rsidRPr="00A11667">
        <w:t xml:space="preserve">output FROM TABLE(DBMS_WORKLOAD_REPOSITORY.AWR_REPORT_HTML( </w:t>
      </w:r>
      <w:r w:rsidR="004002E5">
        <w:rPr>
          <w:rFonts w:hint="eastAsia"/>
          <w:color w:val="FF0000"/>
        </w:rPr>
        <w:t>&lt;</w:t>
      </w:r>
      <w:proofErr w:type="spellStart"/>
      <w:r w:rsidR="004002E5">
        <w:rPr>
          <w:rFonts w:hint="eastAsia"/>
          <w:color w:val="FF0000"/>
        </w:rPr>
        <w:t>db</w:t>
      </w:r>
      <w:r w:rsidR="004002E5">
        <w:rPr>
          <w:color w:val="FF0000"/>
        </w:rPr>
        <w:t>id</w:t>
      </w:r>
      <w:proofErr w:type="spellEnd"/>
      <w:r w:rsidR="004002E5">
        <w:rPr>
          <w:color w:val="FF0000"/>
        </w:rPr>
        <w:t>&gt;</w:t>
      </w:r>
      <w:r w:rsidR="00A11667" w:rsidRPr="00A11667">
        <w:t>,</w:t>
      </w:r>
      <w:r w:rsidR="004002E5">
        <w:t xml:space="preserve"> </w:t>
      </w:r>
      <w:r w:rsidR="00A11667" w:rsidRPr="00A11667">
        <w:t xml:space="preserve"> </w:t>
      </w:r>
      <w:r w:rsidR="004002E5">
        <w:rPr>
          <w:rFonts w:hint="eastAsia"/>
          <w:color w:val="FF0000"/>
        </w:rPr>
        <w:t>&lt;</w:t>
      </w:r>
      <w:proofErr w:type="spellStart"/>
      <w:r w:rsidR="004002E5">
        <w:rPr>
          <w:rFonts w:hint="eastAsia"/>
          <w:color w:val="FF0000"/>
        </w:rPr>
        <w:t>inst</w:t>
      </w:r>
      <w:r w:rsidR="004002E5">
        <w:rPr>
          <w:color w:val="FF0000"/>
        </w:rPr>
        <w:t>_id</w:t>
      </w:r>
      <w:proofErr w:type="spellEnd"/>
      <w:r w:rsidR="004002E5">
        <w:rPr>
          <w:color w:val="FF0000"/>
        </w:rPr>
        <w:t>&gt;</w:t>
      </w:r>
      <w:r w:rsidR="00A11667" w:rsidRPr="00A11667">
        <w:t xml:space="preserve">, </w:t>
      </w:r>
      <w:r w:rsidR="004002E5">
        <w:rPr>
          <w:rFonts w:hint="eastAsia"/>
          <w:color w:val="FF0000"/>
        </w:rPr>
        <w:t>&lt;</w:t>
      </w:r>
      <w:proofErr w:type="spellStart"/>
      <w:r w:rsidR="004002E5" w:rsidRPr="004002E5">
        <w:rPr>
          <w:color w:val="FF0000"/>
        </w:rPr>
        <w:t>startsnapid</w:t>
      </w:r>
      <w:proofErr w:type="spellEnd"/>
      <w:r w:rsidR="004002E5">
        <w:rPr>
          <w:color w:val="FF0000"/>
        </w:rPr>
        <w:t>&gt;</w:t>
      </w:r>
      <w:r w:rsidR="00A11667" w:rsidRPr="00A11667">
        <w:t xml:space="preserve">, </w:t>
      </w:r>
      <w:r w:rsidR="004002E5">
        <w:rPr>
          <w:rFonts w:hint="eastAsia"/>
          <w:color w:val="FF0000"/>
        </w:rPr>
        <w:t>&lt;</w:t>
      </w:r>
      <w:proofErr w:type="spellStart"/>
      <w:r w:rsidR="004002E5" w:rsidRPr="004002E5">
        <w:rPr>
          <w:color w:val="FF0000"/>
        </w:rPr>
        <w:t>endsnapid</w:t>
      </w:r>
      <w:proofErr w:type="spellEnd"/>
      <w:r w:rsidR="004002E5">
        <w:rPr>
          <w:rFonts w:hint="eastAsia"/>
          <w:color w:val="FF0000"/>
        </w:rPr>
        <w:t>&gt;</w:t>
      </w:r>
      <w:r w:rsidR="00A11667" w:rsidRPr="00A11667">
        <w:t>) ) ;</w:t>
      </w:r>
    </w:p>
    <w:p w14:paraId="007D25D8" w14:textId="77777777" w:rsidR="00A37D69" w:rsidRDefault="00A37D69" w:rsidP="00A37D69">
      <w:pPr>
        <w:pStyle w:val="a0"/>
        <w:ind w:leftChars="355" w:left="710" w:firstLine="1"/>
        <w:rPr>
          <w:color w:val="FF0000"/>
          <w:lang w:eastAsia="zh-CN"/>
        </w:rPr>
      </w:pPr>
      <w:r w:rsidRPr="007B5DFC">
        <w:rPr>
          <w:rFonts w:hint="eastAsia"/>
          <w:color w:val="FF0000"/>
          <w:lang w:eastAsia="zh-CN"/>
        </w:rPr>
        <w:t>【注意】</w:t>
      </w:r>
    </w:p>
    <w:p w14:paraId="5C217D66" w14:textId="77777777" w:rsidR="00A37D69" w:rsidRPr="007B5DFC" w:rsidRDefault="00A37D69" w:rsidP="00A37D69">
      <w:pPr>
        <w:pStyle w:val="a0"/>
        <w:ind w:leftChars="455" w:left="910" w:firstLine="1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参数需要客户化</w:t>
      </w:r>
    </w:p>
    <w:p w14:paraId="0BD49929" w14:textId="77777777" w:rsidR="00A37D69" w:rsidRDefault="00A37D69" w:rsidP="006662A7">
      <w:pPr>
        <w:pStyle w:val="a0"/>
        <w:numPr>
          <w:ilvl w:val="0"/>
          <w:numId w:val="43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&lt;</w:t>
      </w:r>
      <w:proofErr w:type="spellStart"/>
      <w:r>
        <w:rPr>
          <w:rFonts w:hint="eastAsia"/>
          <w:color w:val="FF0000"/>
          <w:lang w:eastAsia="zh-CN"/>
        </w:rPr>
        <w:t>db</w:t>
      </w:r>
      <w:r>
        <w:rPr>
          <w:color w:val="FF0000"/>
          <w:lang w:eastAsia="zh-CN"/>
        </w:rPr>
        <w:t>id</w:t>
      </w:r>
      <w:proofErr w:type="spellEnd"/>
      <w:r>
        <w:rPr>
          <w:color w:val="FF0000"/>
          <w:lang w:eastAsia="zh-CN"/>
        </w:rPr>
        <w:t>&gt;</w:t>
      </w:r>
      <w:proofErr w:type="spellStart"/>
      <w:r>
        <w:rPr>
          <w:rFonts w:hint="eastAsia"/>
          <w:color w:val="FF0000"/>
          <w:lang w:eastAsia="zh-CN"/>
        </w:rPr>
        <w:t>需要替换为要提取的数据库</w:t>
      </w:r>
      <w:r>
        <w:rPr>
          <w:rFonts w:hint="eastAsia"/>
          <w:color w:val="FF0000"/>
          <w:lang w:eastAsia="zh-CN"/>
        </w:rPr>
        <w:t>dbid</w:t>
      </w:r>
      <w:r>
        <w:rPr>
          <w:rFonts w:hint="eastAsia"/>
          <w:color w:val="FF0000"/>
          <w:lang w:eastAsia="zh-CN"/>
        </w:rPr>
        <w:t>，可以从</w:t>
      </w:r>
      <w:r>
        <w:rPr>
          <w:rFonts w:hint="eastAsia"/>
          <w:color w:val="FF0000"/>
          <w:lang w:eastAsia="zh-CN"/>
        </w:rPr>
        <w:t>v$</w:t>
      </w:r>
      <w:r>
        <w:rPr>
          <w:color w:val="FF0000"/>
          <w:lang w:eastAsia="zh-CN"/>
        </w:rPr>
        <w:t>database</w:t>
      </w:r>
      <w:r>
        <w:rPr>
          <w:rFonts w:hint="eastAsia"/>
          <w:color w:val="FF0000"/>
          <w:lang w:eastAsia="zh-CN"/>
        </w:rPr>
        <w:t>获取当前数据库的</w:t>
      </w:r>
      <w:r>
        <w:rPr>
          <w:rFonts w:hint="eastAsia"/>
          <w:color w:val="FF0000"/>
          <w:lang w:eastAsia="zh-CN"/>
        </w:rPr>
        <w:t>dbid</w:t>
      </w:r>
      <w:proofErr w:type="spellEnd"/>
    </w:p>
    <w:p w14:paraId="7604766F" w14:textId="77777777" w:rsidR="00A37D69" w:rsidRDefault="00A37D69" w:rsidP="006662A7">
      <w:pPr>
        <w:pStyle w:val="a0"/>
        <w:numPr>
          <w:ilvl w:val="0"/>
          <w:numId w:val="43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&lt;</w:t>
      </w:r>
      <w:proofErr w:type="spellStart"/>
      <w:r>
        <w:rPr>
          <w:rFonts w:hint="eastAsia"/>
          <w:color w:val="FF0000"/>
          <w:lang w:eastAsia="zh-CN"/>
        </w:rPr>
        <w:t>inst</w:t>
      </w:r>
      <w:r>
        <w:rPr>
          <w:color w:val="FF0000"/>
          <w:lang w:eastAsia="zh-CN"/>
        </w:rPr>
        <w:t>_id</w:t>
      </w:r>
      <w:proofErr w:type="spellEnd"/>
      <w:r>
        <w:rPr>
          <w:color w:val="FF0000"/>
          <w:lang w:eastAsia="zh-CN"/>
        </w:rPr>
        <w:t>&gt;</w:t>
      </w:r>
      <w:proofErr w:type="spellStart"/>
      <w:r>
        <w:rPr>
          <w:rFonts w:hint="eastAsia"/>
          <w:color w:val="FF0000"/>
          <w:lang w:eastAsia="zh-CN"/>
        </w:rPr>
        <w:t>需要替换为要生成</w:t>
      </w:r>
      <w:r>
        <w:rPr>
          <w:rFonts w:hint="eastAsia"/>
          <w:color w:val="FF0000"/>
          <w:lang w:eastAsia="zh-CN"/>
        </w:rPr>
        <w:t>AWR</w:t>
      </w:r>
      <w:r>
        <w:rPr>
          <w:rFonts w:hint="eastAsia"/>
          <w:color w:val="FF0000"/>
          <w:lang w:eastAsia="zh-CN"/>
        </w:rPr>
        <w:t>报告的实例号</w:t>
      </w:r>
      <w:proofErr w:type="spellEnd"/>
    </w:p>
    <w:p w14:paraId="2440778A" w14:textId="5C76547D" w:rsidR="00A37D69" w:rsidRDefault="00A37D69" w:rsidP="006662A7">
      <w:pPr>
        <w:pStyle w:val="a0"/>
        <w:numPr>
          <w:ilvl w:val="0"/>
          <w:numId w:val="43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&lt;</w:t>
      </w:r>
      <w:proofErr w:type="spellStart"/>
      <w:r w:rsidR="004002E5" w:rsidRPr="004002E5">
        <w:rPr>
          <w:color w:val="FF0000"/>
          <w:lang w:val="en-US" w:eastAsia="zh-CN"/>
        </w:rPr>
        <w:t>startsnapid</w:t>
      </w:r>
      <w:proofErr w:type="spellEnd"/>
      <w:r>
        <w:rPr>
          <w:color w:val="FF0000"/>
          <w:lang w:eastAsia="zh-CN"/>
        </w:rPr>
        <w:t>&gt;</w:t>
      </w:r>
      <w:proofErr w:type="spellStart"/>
      <w:r>
        <w:rPr>
          <w:rFonts w:hint="eastAsia"/>
          <w:color w:val="FF0000"/>
          <w:lang w:eastAsia="zh-CN"/>
        </w:rPr>
        <w:t>需要替换为开始</w:t>
      </w:r>
      <w:r w:rsidR="00B43A59">
        <w:rPr>
          <w:rFonts w:hint="eastAsia"/>
          <w:color w:val="FF0000"/>
          <w:lang w:eastAsia="zh-CN"/>
        </w:rPr>
        <w:t>快照号</w:t>
      </w:r>
      <w:proofErr w:type="spellEnd"/>
    </w:p>
    <w:p w14:paraId="58369C4F" w14:textId="6E66E4F1" w:rsidR="00A37D69" w:rsidRPr="00861EB1" w:rsidRDefault="00A37D69" w:rsidP="006662A7">
      <w:pPr>
        <w:pStyle w:val="a0"/>
        <w:numPr>
          <w:ilvl w:val="0"/>
          <w:numId w:val="43"/>
        </w:numPr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&lt;</w:t>
      </w:r>
      <w:proofErr w:type="spellStart"/>
      <w:r w:rsidR="004002E5" w:rsidRPr="004002E5">
        <w:rPr>
          <w:color w:val="FF0000"/>
          <w:lang w:val="en-US" w:eastAsia="zh-CN"/>
        </w:rPr>
        <w:t>endsnapid</w:t>
      </w:r>
      <w:proofErr w:type="spellEnd"/>
      <w:r>
        <w:rPr>
          <w:rFonts w:hint="eastAsia"/>
          <w:color w:val="FF0000"/>
          <w:lang w:eastAsia="zh-CN"/>
        </w:rPr>
        <w:t>&gt;</w:t>
      </w:r>
      <w:proofErr w:type="spellStart"/>
      <w:r>
        <w:rPr>
          <w:rFonts w:hint="eastAsia"/>
          <w:color w:val="FF0000"/>
          <w:lang w:eastAsia="zh-CN"/>
        </w:rPr>
        <w:t>需要替换为结束</w:t>
      </w:r>
      <w:r w:rsidR="00B43A59">
        <w:rPr>
          <w:rFonts w:hint="eastAsia"/>
          <w:color w:val="FF0000"/>
          <w:lang w:eastAsia="zh-CN"/>
        </w:rPr>
        <w:t>快照号</w:t>
      </w:r>
      <w:proofErr w:type="spellEnd"/>
    </w:p>
    <w:p w14:paraId="3986E48D" w14:textId="77777777" w:rsidR="00A11667" w:rsidRPr="00293B73" w:rsidRDefault="00A11667" w:rsidP="00A4708F">
      <w:pPr>
        <w:pStyle w:val="a0"/>
        <w:ind w:leftChars="355" w:left="710" w:firstLine="1"/>
        <w:rPr>
          <w:lang w:eastAsia="zh-CN"/>
        </w:rPr>
      </w:pPr>
    </w:p>
    <w:p w14:paraId="5E3727FF" w14:textId="76925CCB" w:rsidR="00C46B83" w:rsidRDefault="002065F8" w:rsidP="00387569">
      <w:pPr>
        <w:pStyle w:val="20"/>
      </w:pPr>
      <w:bookmarkStart w:id="127" w:name="_Toc99826102"/>
      <w:bookmarkStart w:id="128" w:name="_Toc99977209"/>
      <w:r>
        <w:rPr>
          <w:rFonts w:hint="eastAsia"/>
          <w:lang w:eastAsia="zh-CN"/>
        </w:rPr>
        <w:lastRenderedPageBreak/>
        <w:t>AHF</w:t>
      </w:r>
      <w:r w:rsidR="00387569"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TFA</w:t>
      </w:r>
      <w:r w:rsidR="00387569">
        <w:rPr>
          <w:rFonts w:hint="eastAsia"/>
          <w:lang w:eastAsia="zh-CN"/>
        </w:rPr>
        <w:t>）</w:t>
      </w:r>
      <w:bookmarkEnd w:id="127"/>
      <w:bookmarkEnd w:id="128"/>
    </w:p>
    <w:p w14:paraId="71BA29E6" w14:textId="3DCD98FC" w:rsidR="00387569" w:rsidRPr="00387569" w:rsidRDefault="00387569" w:rsidP="00387569">
      <w:pPr>
        <w:pStyle w:val="30"/>
      </w:pPr>
      <w:bookmarkStart w:id="129" w:name="_Toc99826103"/>
      <w:bookmarkStart w:id="130" w:name="_Toc99977210"/>
      <w:proofErr w:type="spellStart"/>
      <w:r>
        <w:rPr>
          <w:rFonts w:hint="eastAsia"/>
        </w:rPr>
        <w:t>简介</w:t>
      </w:r>
      <w:bookmarkEnd w:id="129"/>
      <w:bookmarkEnd w:id="130"/>
      <w:proofErr w:type="spellEnd"/>
    </w:p>
    <w:p w14:paraId="7E715043" w14:textId="77777777" w:rsidR="00387569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Oracle</w:t>
      </w:r>
      <w:r>
        <w:rPr>
          <w:rFonts w:hint="eastAsia"/>
          <w:lang w:eastAsia="zh-CN"/>
        </w:rPr>
        <w:t>公司为了解决用户反馈在故障诊断的过程中，需要使用各种命令，收集各种各样的繁琐的日志，费时费力，于是</w:t>
      </w:r>
      <w:r>
        <w:rPr>
          <w:rFonts w:hint="eastAsia"/>
          <w:lang w:eastAsia="zh-CN"/>
        </w:rPr>
        <w:t>Oracle</w:t>
      </w:r>
      <w:r>
        <w:rPr>
          <w:rFonts w:hint="eastAsia"/>
          <w:lang w:eastAsia="zh-CN"/>
        </w:rPr>
        <w:t>在</w:t>
      </w:r>
      <w:proofErr w:type="spellEnd"/>
      <w:r>
        <w:rPr>
          <w:rFonts w:hint="eastAsia"/>
          <w:lang w:eastAsia="zh-CN"/>
        </w:rPr>
        <w:t>11.2</w:t>
      </w:r>
      <w:r>
        <w:rPr>
          <w:rFonts w:hint="eastAsia"/>
          <w:lang w:eastAsia="zh-CN"/>
        </w:rPr>
        <w:t>的版本之后，推出了</w:t>
      </w:r>
      <w:r>
        <w:rPr>
          <w:rFonts w:hint="eastAsia"/>
          <w:lang w:eastAsia="zh-CN"/>
        </w:rPr>
        <w:t>Trace File Analyzer Collector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）。</w:t>
      </w:r>
    </w:p>
    <w:p w14:paraId="77F02F03" w14:textId="54488DB6" w:rsidR="00387569" w:rsidRDefault="00C46B83" w:rsidP="00A4708F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April 2020</w:t>
      </w:r>
      <w:r>
        <w:rPr>
          <w:rFonts w:hint="eastAsia"/>
          <w:lang w:eastAsia="zh-CN"/>
        </w:rPr>
        <w:t>以后升级为</w:t>
      </w:r>
      <w:r>
        <w:rPr>
          <w:rFonts w:hint="eastAsia"/>
          <w:lang w:eastAsia="zh-CN"/>
        </w:rPr>
        <w:t xml:space="preserve"> AHF (Oracle Autonomous Health Framework )</w:t>
      </w:r>
      <w:r w:rsidR="00387569"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包括了</w:t>
      </w:r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Orachk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Exachk</w:t>
      </w:r>
      <w:r>
        <w:rPr>
          <w:rFonts w:hint="eastAsia"/>
          <w:lang w:eastAsia="zh-CN"/>
        </w:rPr>
        <w:t>，它可以用非常简单的命令协助用户收集</w:t>
      </w:r>
      <w:r>
        <w:rPr>
          <w:rFonts w:hint="eastAsia"/>
          <w:lang w:eastAsia="zh-CN"/>
        </w:rPr>
        <w:t>RAC</w:t>
      </w:r>
      <w:r>
        <w:rPr>
          <w:rFonts w:hint="eastAsia"/>
          <w:lang w:eastAsia="zh-CN"/>
        </w:rPr>
        <w:t>里的日志，以便进一步进行诊断</w:t>
      </w:r>
      <w:proofErr w:type="spellEnd"/>
      <w:r>
        <w:rPr>
          <w:rFonts w:hint="eastAsia"/>
          <w:lang w:eastAsia="zh-CN"/>
        </w:rPr>
        <w:t>；</w:t>
      </w:r>
    </w:p>
    <w:p w14:paraId="05064EBC" w14:textId="2BB91F3D" w:rsidR="00C46B83" w:rsidRDefault="00C46B83" w:rsidP="00A4708F">
      <w:pPr>
        <w:pStyle w:val="a0"/>
        <w:ind w:leftChars="355" w:left="7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是类似</w:t>
      </w:r>
      <w:r>
        <w:rPr>
          <w:rFonts w:hint="eastAsia"/>
          <w:lang w:eastAsia="zh-CN"/>
        </w:rPr>
        <w:t>diagcollection</w:t>
      </w:r>
      <w:r>
        <w:rPr>
          <w:rFonts w:hint="eastAsia"/>
          <w:lang w:eastAsia="zh-CN"/>
        </w:rPr>
        <w:t>的一个</w:t>
      </w:r>
      <w:proofErr w:type="spellEnd"/>
      <w:r>
        <w:rPr>
          <w:rFonts w:hint="eastAsia"/>
          <w:lang w:eastAsia="zh-CN"/>
        </w:rPr>
        <w:t xml:space="preserve">oracle </w:t>
      </w:r>
      <w:r>
        <w:rPr>
          <w:rFonts w:hint="eastAsia"/>
          <w:lang w:eastAsia="zh-CN"/>
        </w:rPr>
        <w:t>集群日志收集器，而且</w:t>
      </w:r>
      <w:proofErr w:type="spellStart"/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比</w:t>
      </w:r>
      <w:r>
        <w:rPr>
          <w:rFonts w:hint="eastAsia"/>
          <w:lang w:eastAsia="zh-CN"/>
        </w:rPr>
        <w:t>diagcollection</w:t>
      </w:r>
      <w:r>
        <w:rPr>
          <w:rFonts w:hint="eastAsia"/>
          <w:lang w:eastAsia="zh-CN"/>
        </w:rPr>
        <w:t>集中和自动化的诊断信息收集能力更强大</w:t>
      </w:r>
      <w:proofErr w:type="spellEnd"/>
      <w:r>
        <w:rPr>
          <w:rFonts w:hint="eastAsia"/>
          <w:lang w:eastAsia="zh-CN"/>
        </w:rPr>
        <w:t>。</w:t>
      </w:r>
    </w:p>
    <w:p w14:paraId="58589F90" w14:textId="7E15EB85" w:rsidR="00C46B83" w:rsidRDefault="00C46B83" w:rsidP="00A4708F">
      <w:pPr>
        <w:pStyle w:val="a0"/>
        <w:ind w:leftChars="355" w:left="710" w:firstLine="1"/>
        <w:rPr>
          <w:lang w:eastAsia="zh-CN"/>
        </w:rPr>
      </w:pPr>
    </w:p>
    <w:p w14:paraId="29F9505E" w14:textId="4E87D0FB" w:rsidR="001B2D7E" w:rsidRDefault="001B2D7E" w:rsidP="001B2D7E">
      <w:pPr>
        <w:pStyle w:val="30"/>
      </w:pPr>
      <w:bookmarkStart w:id="131" w:name="_Toc99977211"/>
      <w:proofErr w:type="spellStart"/>
      <w:r>
        <w:rPr>
          <w:rFonts w:hint="eastAsia"/>
        </w:rPr>
        <w:t>安装部署</w:t>
      </w:r>
      <w:proofErr w:type="spellEnd"/>
      <w:r w:rsidR="00614A38">
        <w:rPr>
          <w:rFonts w:hint="eastAsia"/>
          <w:lang w:eastAsia="zh-CN"/>
        </w:rPr>
        <w:t>（更新方案）</w:t>
      </w:r>
      <w:bookmarkEnd w:id="131"/>
    </w:p>
    <w:p w14:paraId="1E4D5F31" w14:textId="3AC14D0C" w:rsidR="00E3691C" w:rsidRDefault="00E3691C" w:rsidP="00E3691C">
      <w:pPr>
        <w:pStyle w:val="4"/>
        <w:numPr>
          <w:ilvl w:val="0"/>
          <w:numId w:val="46"/>
        </w:numPr>
      </w:pPr>
      <w:proofErr w:type="spellStart"/>
      <w:r>
        <w:rPr>
          <w:rFonts w:hint="eastAsia"/>
        </w:rPr>
        <w:t>RAC</w:t>
      </w:r>
      <w:r>
        <w:rPr>
          <w:rFonts w:hint="eastAsia"/>
        </w:rPr>
        <w:t>更新方案</w:t>
      </w:r>
      <w:proofErr w:type="spellEnd"/>
    </w:p>
    <w:p w14:paraId="1949970C" w14:textId="1A71A32F" w:rsidR="00E3691C" w:rsidRPr="00E3691C" w:rsidRDefault="00E3691C" w:rsidP="00DE1DDA">
      <w:pPr>
        <w:pStyle w:val="5"/>
        <w:ind w:left="1530"/>
      </w:pPr>
      <w:r w:rsidRPr="00E3691C">
        <w:rPr>
          <w:rFonts w:hint="eastAsia"/>
        </w:rPr>
        <w:t>下载最新版本</w:t>
      </w:r>
      <w:r w:rsidRPr="00E3691C">
        <w:rPr>
          <w:rFonts w:hint="eastAsia"/>
        </w:rPr>
        <w:t>AHF</w:t>
      </w:r>
    </w:p>
    <w:p w14:paraId="37345C56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MOS</w:t>
      </w:r>
      <w:r>
        <w:rPr>
          <w:rFonts w:hint="eastAsia"/>
          <w:lang w:eastAsia="zh-CN"/>
        </w:rPr>
        <w:t>搜索文档</w:t>
      </w:r>
      <w:proofErr w:type="spellEnd"/>
      <w:r>
        <w:rPr>
          <w:rFonts w:hint="eastAsia"/>
          <w:lang w:eastAsia="zh-CN"/>
        </w:rPr>
        <w:t>：《</w:t>
      </w:r>
      <w:r>
        <w:rPr>
          <w:rFonts w:hint="eastAsia"/>
          <w:lang w:eastAsia="zh-CN"/>
        </w:rPr>
        <w:t xml:space="preserve">Autonomous Health Framework (AHF) - Including TFA and </w:t>
      </w:r>
      <w:proofErr w:type="spellStart"/>
      <w:r>
        <w:rPr>
          <w:rFonts w:hint="eastAsia"/>
          <w:lang w:eastAsia="zh-CN"/>
        </w:rPr>
        <w:t>ORAchk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EXAchk</w:t>
      </w:r>
      <w:proofErr w:type="spellEnd"/>
      <w:r>
        <w:rPr>
          <w:rFonts w:hint="eastAsia"/>
          <w:lang w:eastAsia="zh-CN"/>
        </w:rPr>
        <w:t xml:space="preserve"> (Doc ID 2550798.1)</w:t>
      </w:r>
      <w:r>
        <w:rPr>
          <w:rFonts w:hint="eastAsia"/>
          <w:lang w:eastAsia="zh-CN"/>
        </w:rPr>
        <w:t>》</w:t>
      </w:r>
    </w:p>
    <w:p w14:paraId="6EC712D3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选择</w:t>
      </w:r>
      <w:r>
        <w:rPr>
          <w:rFonts w:hint="eastAsia"/>
          <w:lang w:eastAsia="zh-CN"/>
        </w:rPr>
        <w:t xml:space="preserve"> Download </w:t>
      </w:r>
      <w:r>
        <w:rPr>
          <w:rFonts w:hint="eastAsia"/>
          <w:lang w:eastAsia="zh-CN"/>
        </w:rPr>
        <w:t>下载最新版</w:t>
      </w:r>
      <w:proofErr w:type="spellStart"/>
      <w:r>
        <w:rPr>
          <w:rFonts w:hint="eastAsia"/>
          <w:lang w:eastAsia="zh-CN"/>
        </w:rPr>
        <w:t>AHF</w:t>
      </w:r>
      <w:r>
        <w:rPr>
          <w:rFonts w:hint="eastAsia"/>
          <w:lang w:eastAsia="zh-CN"/>
        </w:rPr>
        <w:t>的对应操作系统版本</w:t>
      </w:r>
      <w:proofErr w:type="spellEnd"/>
    </w:p>
    <w:p w14:paraId="662A22B5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798275E8" w14:textId="59E68964" w:rsidR="00E3691C" w:rsidRPr="00AA1E04" w:rsidRDefault="00E3691C" w:rsidP="00763611">
      <w:pPr>
        <w:pStyle w:val="5"/>
        <w:ind w:left="1530"/>
      </w:pPr>
      <w:r w:rsidRPr="00AA1E04">
        <w:rPr>
          <w:rFonts w:hint="eastAsia"/>
        </w:rPr>
        <w:t>上传并解压</w:t>
      </w:r>
      <w:proofErr w:type="spellStart"/>
      <w:r w:rsidRPr="00AA1E04">
        <w:rPr>
          <w:rFonts w:hint="eastAsia"/>
        </w:rPr>
        <w:t>AHF</w:t>
      </w:r>
      <w:r w:rsidRPr="00AA1E04">
        <w:rPr>
          <w:rFonts w:hint="eastAsia"/>
        </w:rPr>
        <w:t>安装包</w:t>
      </w:r>
      <w:proofErr w:type="spellEnd"/>
      <w:r w:rsidRPr="00AA1E04">
        <w:rPr>
          <w:rFonts w:hint="eastAsia"/>
        </w:rPr>
        <w:t>（节点</w:t>
      </w:r>
      <w:r w:rsidRPr="00AA1E04">
        <w:rPr>
          <w:rFonts w:hint="eastAsia"/>
        </w:rPr>
        <w:t>1</w:t>
      </w:r>
      <w:r w:rsidRPr="00AA1E04">
        <w:rPr>
          <w:rFonts w:hint="eastAsia"/>
        </w:rPr>
        <w:t>运行）</w:t>
      </w:r>
    </w:p>
    <w:p w14:paraId="1CF244A9" w14:textId="77777777" w:rsidR="00E3691C" w:rsidRDefault="00E3691C" w:rsidP="00812102">
      <w:pPr>
        <w:pStyle w:val="afc"/>
        <w:ind w:leftChars="626" w:left="1252"/>
      </w:pPr>
      <w:r>
        <w:t>[root@xtts19c01 ~]# cd /</w:t>
      </w:r>
      <w:proofErr w:type="spellStart"/>
      <w:r>
        <w:t>tmp</w:t>
      </w:r>
      <w:proofErr w:type="spellEnd"/>
    </w:p>
    <w:p w14:paraId="1540D925" w14:textId="77777777" w:rsidR="00E3691C" w:rsidRDefault="00E3691C" w:rsidP="00812102">
      <w:pPr>
        <w:pStyle w:val="afc"/>
        <w:ind w:leftChars="626" w:left="1252"/>
      </w:pPr>
      <w:r>
        <w:t xml:space="preserve">[root@xtts19c01 </w:t>
      </w:r>
      <w:proofErr w:type="spellStart"/>
      <w:r>
        <w:t>tmp</w:t>
      </w:r>
      <w:proofErr w:type="spellEnd"/>
      <w:r>
        <w:t>]#  ls -</w:t>
      </w:r>
      <w:proofErr w:type="spellStart"/>
      <w:r>
        <w:t>lrt</w:t>
      </w:r>
      <w:proofErr w:type="spellEnd"/>
      <w:r>
        <w:t xml:space="preserve"> AHF*</w:t>
      </w:r>
    </w:p>
    <w:p w14:paraId="73D71A6F" w14:textId="77777777" w:rsidR="00E3691C" w:rsidRDefault="00E3691C" w:rsidP="00812102">
      <w:pPr>
        <w:pStyle w:val="afc"/>
        <w:ind w:leftChars="626" w:left="1252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411836201 Jan  6 15:31 AHF-LINUX_v21.4.0.zip</w:t>
      </w:r>
    </w:p>
    <w:p w14:paraId="1E1E04CB" w14:textId="77777777" w:rsidR="00E3691C" w:rsidRDefault="00E3691C" w:rsidP="00812102">
      <w:pPr>
        <w:pStyle w:val="afc"/>
        <w:ind w:leftChars="626" w:left="1252"/>
      </w:pPr>
      <w:r>
        <w:t xml:space="preserve">[root@xtts19c01 </w:t>
      </w:r>
      <w:proofErr w:type="spellStart"/>
      <w:r>
        <w:t>tmp</w:t>
      </w:r>
      <w:proofErr w:type="spellEnd"/>
      <w:r>
        <w:t>]# unzip AHF-LINUX_v21.4.0.zip -d ./AHF</w:t>
      </w:r>
    </w:p>
    <w:p w14:paraId="00AAABF4" w14:textId="77777777" w:rsidR="00E3691C" w:rsidRDefault="00E3691C" w:rsidP="00812102">
      <w:pPr>
        <w:pStyle w:val="afc"/>
        <w:ind w:leftChars="626" w:left="1252"/>
      </w:pPr>
      <w:r>
        <w:t>Archive:  AHF-LINUX_v21.4.0.zip</w:t>
      </w:r>
    </w:p>
    <w:p w14:paraId="2E9358B4" w14:textId="77777777" w:rsidR="00E3691C" w:rsidRDefault="00E3691C" w:rsidP="00812102">
      <w:pPr>
        <w:pStyle w:val="afc"/>
        <w:ind w:leftChars="626" w:left="1252"/>
      </w:pPr>
      <w:r>
        <w:t xml:space="preserve">  inflating: ./AHF/README.txt        </w:t>
      </w:r>
    </w:p>
    <w:p w14:paraId="65BEB98C" w14:textId="77777777" w:rsidR="00E3691C" w:rsidRDefault="00E3691C" w:rsidP="00812102">
      <w:pPr>
        <w:pStyle w:val="afc"/>
        <w:ind w:leftChars="626" w:left="1252"/>
      </w:pPr>
      <w:r>
        <w:t xml:space="preserve">  inflating: ./AHF/</w:t>
      </w:r>
      <w:proofErr w:type="spellStart"/>
      <w:r>
        <w:t>ahf_setup</w:t>
      </w:r>
      <w:proofErr w:type="spellEnd"/>
      <w:r>
        <w:t xml:space="preserve">         </w:t>
      </w:r>
    </w:p>
    <w:p w14:paraId="60E11220" w14:textId="77777777" w:rsidR="00E3691C" w:rsidRDefault="00E3691C" w:rsidP="00812102">
      <w:pPr>
        <w:pStyle w:val="afc"/>
        <w:ind w:leftChars="626" w:left="1252"/>
      </w:pPr>
      <w:r>
        <w:t xml:space="preserve"> extracting: ./AHF/ahf_setup.dat     </w:t>
      </w:r>
    </w:p>
    <w:p w14:paraId="35814B1D" w14:textId="77777777" w:rsidR="00E3691C" w:rsidRDefault="00E3691C" w:rsidP="00812102">
      <w:pPr>
        <w:pStyle w:val="afc"/>
        <w:ind w:leftChars="626" w:left="1252"/>
      </w:pPr>
      <w:r>
        <w:t xml:space="preserve">  inflating: ./AHF/oracle-tfa.pub </w:t>
      </w:r>
    </w:p>
    <w:p w14:paraId="3C2B6A2E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68954DF6" w14:textId="708E477E" w:rsidR="00E3691C" w:rsidRPr="00AA1E04" w:rsidRDefault="00E3691C" w:rsidP="00763611">
      <w:pPr>
        <w:pStyle w:val="5"/>
        <w:ind w:left="1530"/>
      </w:pPr>
      <w:r w:rsidRPr="00AA1E04">
        <w:rPr>
          <w:rFonts w:hint="eastAsia"/>
        </w:rPr>
        <w:t>手动停止</w:t>
      </w:r>
      <w:proofErr w:type="spellStart"/>
      <w:r w:rsidRPr="00AA1E04">
        <w:rPr>
          <w:rFonts w:hint="eastAsia"/>
        </w:rPr>
        <w:t>tfa</w:t>
      </w:r>
      <w:proofErr w:type="spellEnd"/>
      <w:r w:rsidRPr="00AA1E04">
        <w:rPr>
          <w:rFonts w:hint="eastAsia"/>
        </w:rPr>
        <w:t>（节点</w:t>
      </w:r>
      <w:r w:rsidRPr="00AA1E04">
        <w:rPr>
          <w:rFonts w:hint="eastAsia"/>
        </w:rPr>
        <w:t>1</w:t>
      </w:r>
      <w:r w:rsidRPr="00AA1E04">
        <w:rPr>
          <w:rFonts w:hint="eastAsia"/>
        </w:rPr>
        <w:t>运行）</w:t>
      </w:r>
    </w:p>
    <w:p w14:paraId="42DCBBBF" w14:textId="77777777" w:rsidR="00E3691C" w:rsidRDefault="00E3691C" w:rsidP="00812102">
      <w:pPr>
        <w:pStyle w:val="afc"/>
        <w:ind w:leftChars="626" w:left="1252"/>
      </w:pPr>
      <w:r>
        <w:t xml:space="preserve">[root@xtts19c01 </w:t>
      </w:r>
      <w:proofErr w:type="spellStart"/>
      <w:r>
        <w:t>tmp</w:t>
      </w:r>
      <w:proofErr w:type="spellEnd"/>
      <w:r>
        <w:t xml:space="preserve">]#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</w:p>
    <w:p w14:paraId="291B5F03" w14:textId="77777777" w:rsidR="00E3691C" w:rsidRDefault="00E3691C" w:rsidP="00812102">
      <w:pPr>
        <w:pStyle w:val="afc"/>
        <w:ind w:leftChars="626" w:left="1252"/>
      </w:pPr>
      <w:r>
        <w:t>root       1959      1  0 Jan05 ?        00:00:03 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run &gt;/dev/null 2&gt;&amp;1 &lt;/dev/null</w:t>
      </w:r>
    </w:p>
    <w:p w14:paraId="1A18BAA7" w14:textId="77777777" w:rsidR="00E3691C" w:rsidRDefault="00E3691C" w:rsidP="00812102">
      <w:pPr>
        <w:pStyle w:val="afc"/>
        <w:ind w:leftChars="626" w:left="1252"/>
      </w:pPr>
      <w:r>
        <w:t>root       3354      1  0 Jan05 ?        00:04:35 /u01/app/19.3.0/grid/</w:t>
      </w:r>
      <w:proofErr w:type="spellStart"/>
      <w:r>
        <w:t>jdk</w:t>
      </w:r>
      <w:proofErr w:type="spellEnd"/>
      <w:r>
        <w:t>/</w:t>
      </w:r>
      <w:proofErr w:type="spellStart"/>
      <w:r>
        <w:t>jre</w:t>
      </w:r>
      <w:proofErr w:type="spellEnd"/>
      <w:r>
        <w:t>/bin/java -server -Xms64m -Xmx128m -</w:t>
      </w:r>
      <w:proofErr w:type="spellStart"/>
      <w:r>
        <w:t>Djava.awt.headless</w:t>
      </w:r>
      <w:proofErr w:type="spellEnd"/>
      <w:r>
        <w:t>=true -</w:t>
      </w:r>
      <w:proofErr w:type="spellStart"/>
      <w:r>
        <w:t>Ddisable.checkForUpdate</w:t>
      </w:r>
      <w:proofErr w:type="spellEnd"/>
      <w:r>
        <w:t xml:space="preserve">=true </w:t>
      </w:r>
      <w:proofErr w:type="spellStart"/>
      <w:r>
        <w:t>oracle.rat.tfa.TFAMain</w:t>
      </w:r>
      <w:proofErr w:type="spellEnd"/>
      <w:r>
        <w:t xml:space="preserve"> /u01/app/19.3.0/grid/</w:t>
      </w:r>
      <w:proofErr w:type="spellStart"/>
      <w:r>
        <w:t>tfa</w:t>
      </w:r>
      <w:proofErr w:type="spellEnd"/>
      <w:r>
        <w:t>/xtts19c01/</w:t>
      </w:r>
      <w:proofErr w:type="spellStart"/>
      <w:r>
        <w:t>tfa_home</w:t>
      </w:r>
      <w:proofErr w:type="spellEnd"/>
    </w:p>
    <w:p w14:paraId="41BD53DD" w14:textId="77777777" w:rsidR="00E3691C" w:rsidRDefault="00E3691C" w:rsidP="00812102">
      <w:pPr>
        <w:pStyle w:val="afc"/>
        <w:ind w:leftChars="626" w:left="1252"/>
      </w:pPr>
      <w:r>
        <w:t>grid      19236      1  0 Jan05 ?        00:03:34 /bin/</w:t>
      </w:r>
      <w:proofErr w:type="spellStart"/>
      <w:r>
        <w:t>sh</w:t>
      </w:r>
      <w:proofErr w:type="spellEnd"/>
      <w:r>
        <w:t xml:space="preserve"> ./OSWatcher.sh 15 240 NONE /u01/app/grid/tfa/repository/suptools/xtts19c01/oswbb/grid/archive</w:t>
      </w:r>
    </w:p>
    <w:p w14:paraId="17470BCC" w14:textId="77777777" w:rsidR="00E3691C" w:rsidRDefault="00E3691C" w:rsidP="00812102">
      <w:pPr>
        <w:pStyle w:val="afc"/>
        <w:ind w:leftChars="626" w:left="1252"/>
      </w:pPr>
      <w:r>
        <w:t>grid      19645  19236  0 Jan05 ?        00:00:03 /bin/</w:t>
      </w:r>
      <w:proofErr w:type="spellStart"/>
      <w:r>
        <w:t>sh</w:t>
      </w:r>
      <w:proofErr w:type="spellEnd"/>
      <w:r>
        <w:t xml:space="preserve"> ./OSWatcherFM.sh 240 /u01/app/grid/tfa/repository/suptools/xtts19c01/oswbb/grid/archive</w:t>
      </w:r>
    </w:p>
    <w:p w14:paraId="1B9C41AA" w14:textId="77777777" w:rsidR="00E3691C" w:rsidRDefault="00E3691C" w:rsidP="00812102">
      <w:pPr>
        <w:pStyle w:val="afc"/>
        <w:ind w:leftChars="626" w:left="1252"/>
      </w:pPr>
      <w:r>
        <w:t xml:space="preserve">root      72329  56094  0 16:23 pts/3    00:00:00 grep --color=auto </w:t>
      </w:r>
      <w:proofErr w:type="spellStart"/>
      <w:r>
        <w:t>tfa</w:t>
      </w:r>
      <w:proofErr w:type="spellEnd"/>
    </w:p>
    <w:p w14:paraId="548FE535" w14:textId="77777777" w:rsidR="00E3691C" w:rsidRDefault="00E3691C" w:rsidP="00812102">
      <w:pPr>
        <w:pStyle w:val="afc"/>
        <w:ind w:leftChars="626" w:left="1252"/>
      </w:pPr>
    </w:p>
    <w:p w14:paraId="2F5902EA" w14:textId="77777777" w:rsidR="00E3691C" w:rsidRDefault="00E3691C" w:rsidP="00812102">
      <w:pPr>
        <w:pStyle w:val="afc"/>
        <w:ind w:leftChars="626" w:left="1252"/>
      </w:pPr>
      <w:r>
        <w:t xml:space="preserve">[root@xtts19c01 </w:t>
      </w:r>
      <w:proofErr w:type="spellStart"/>
      <w:r>
        <w:t>tmp</w:t>
      </w:r>
      <w:proofErr w:type="spellEnd"/>
      <w:r>
        <w:t>]# 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stop</w:t>
      </w:r>
    </w:p>
    <w:p w14:paraId="04D18AA0" w14:textId="77777777" w:rsidR="00E3691C" w:rsidRDefault="00E3691C" w:rsidP="00812102">
      <w:pPr>
        <w:pStyle w:val="afc"/>
        <w:ind w:leftChars="626" w:left="1252"/>
      </w:pPr>
      <w:r>
        <w:lastRenderedPageBreak/>
        <w:t xml:space="preserve">Stopping TFA from </w:t>
      </w:r>
      <w:proofErr w:type="spellStart"/>
      <w:r>
        <w:t>init</w:t>
      </w:r>
      <w:proofErr w:type="spellEnd"/>
      <w:r>
        <w:t xml:space="preserve"> for shutdown/reboot</w:t>
      </w:r>
    </w:p>
    <w:p w14:paraId="75BFD7C4" w14:textId="77777777" w:rsidR="00E3691C" w:rsidRDefault="00E3691C" w:rsidP="00812102">
      <w:pPr>
        <w:pStyle w:val="afc"/>
        <w:ind w:leftChars="626" w:left="1252"/>
      </w:pPr>
      <w:r>
        <w:t>WARNING - TFA Software is older than 180 days. Please consider upgrading TFA to the latest version.</w:t>
      </w:r>
    </w:p>
    <w:p w14:paraId="5BC56A85" w14:textId="77777777" w:rsidR="00E3691C" w:rsidRDefault="00E3691C" w:rsidP="00812102">
      <w:pPr>
        <w:pStyle w:val="afc"/>
        <w:ind w:leftChars="626" w:left="1252"/>
      </w:pPr>
      <w:r>
        <w:t>TFA-00002 Oracle Trace File Analyzer (TFA) is not running</w:t>
      </w:r>
    </w:p>
    <w:p w14:paraId="3F9454F2" w14:textId="77777777" w:rsidR="00E3691C" w:rsidRDefault="00E3691C" w:rsidP="00812102">
      <w:pPr>
        <w:pStyle w:val="afc"/>
        <w:ind w:leftChars="626" w:left="1252"/>
      </w:pPr>
      <w:r>
        <w:t xml:space="preserve">Stopped </w:t>
      </w:r>
      <w:proofErr w:type="spellStart"/>
      <w:r>
        <w:t>OSWatcher</w:t>
      </w:r>
      <w:proofErr w:type="spellEnd"/>
    </w:p>
    <w:p w14:paraId="388B9F95" w14:textId="77777777" w:rsidR="00E3691C" w:rsidRDefault="00E3691C" w:rsidP="00812102">
      <w:pPr>
        <w:pStyle w:val="afc"/>
        <w:ind w:leftChars="626" w:left="1252"/>
      </w:pPr>
      <w:r>
        <w:t>Nothing to do !</w:t>
      </w:r>
    </w:p>
    <w:p w14:paraId="5F75DE89" w14:textId="77777777" w:rsidR="00E3691C" w:rsidRDefault="00E3691C" w:rsidP="00812102">
      <w:pPr>
        <w:pStyle w:val="afc"/>
        <w:ind w:leftChars="626" w:left="1252"/>
      </w:pPr>
      <w:r>
        <w:t>TFA-00104 Cannot establish connection with TFA Server. Please check TFA Certificates</w:t>
      </w:r>
    </w:p>
    <w:p w14:paraId="47E70B94" w14:textId="77777777" w:rsidR="00E3691C" w:rsidRDefault="00E3691C" w:rsidP="00812102">
      <w:pPr>
        <w:pStyle w:val="afc"/>
        <w:ind w:leftChars="626" w:left="1252"/>
      </w:pPr>
      <w:r>
        <w:t xml:space="preserve">. . . </w:t>
      </w:r>
    </w:p>
    <w:p w14:paraId="05B4167E" w14:textId="77777777" w:rsidR="00E3691C" w:rsidRDefault="00E3691C" w:rsidP="00812102">
      <w:pPr>
        <w:pStyle w:val="afc"/>
        <w:ind w:leftChars="626" w:left="1252"/>
      </w:pPr>
      <w:r>
        <w:t>Successfully stopped TFA..</w:t>
      </w:r>
    </w:p>
    <w:p w14:paraId="68CF9E90" w14:textId="77777777" w:rsidR="00E3691C" w:rsidRDefault="00E3691C" w:rsidP="00812102">
      <w:pPr>
        <w:pStyle w:val="afc"/>
        <w:ind w:leftChars="626" w:left="1252"/>
      </w:pPr>
    </w:p>
    <w:p w14:paraId="0002DC66" w14:textId="77777777" w:rsidR="00E3691C" w:rsidRDefault="00E3691C" w:rsidP="00812102">
      <w:pPr>
        <w:pStyle w:val="afc"/>
        <w:ind w:leftChars="626" w:left="1252"/>
      </w:pPr>
      <w:r>
        <w:t xml:space="preserve">[root@xtts19c01 </w:t>
      </w:r>
      <w:proofErr w:type="spellStart"/>
      <w:r>
        <w:t>tmp</w:t>
      </w:r>
      <w:proofErr w:type="spellEnd"/>
      <w:r>
        <w:t xml:space="preserve">]#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</w:p>
    <w:p w14:paraId="08CDDF9E" w14:textId="77777777" w:rsidR="00E3691C" w:rsidRDefault="00E3691C" w:rsidP="00812102">
      <w:pPr>
        <w:pStyle w:val="afc"/>
        <w:ind w:leftChars="626" w:left="1252"/>
      </w:pPr>
      <w:r>
        <w:t xml:space="preserve">root      74750  56094  0 16:26 pts/3    00:00:00 grep --color=auto </w:t>
      </w:r>
      <w:proofErr w:type="spellStart"/>
      <w:r>
        <w:t>tfa</w:t>
      </w:r>
      <w:proofErr w:type="spellEnd"/>
    </w:p>
    <w:p w14:paraId="5D086A78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26E95C80" w14:textId="6B8009FB" w:rsidR="00E3691C" w:rsidRPr="00AA1E04" w:rsidRDefault="00E3691C" w:rsidP="00763611">
      <w:pPr>
        <w:pStyle w:val="5"/>
        <w:ind w:left="1530"/>
      </w:pPr>
      <w:proofErr w:type="spellStart"/>
      <w:r w:rsidRPr="00AA1E04">
        <w:rPr>
          <w:rFonts w:hint="eastAsia"/>
        </w:rPr>
        <w:t>AHF</w:t>
      </w:r>
      <w:r w:rsidRPr="00AA1E04">
        <w:rPr>
          <w:rFonts w:hint="eastAsia"/>
        </w:rPr>
        <w:t>安装</w:t>
      </w:r>
      <w:proofErr w:type="spellEnd"/>
      <w:r w:rsidRPr="00AA1E04">
        <w:rPr>
          <w:rFonts w:hint="eastAsia"/>
        </w:rPr>
        <w:t>（节点</w:t>
      </w:r>
      <w:r w:rsidRPr="00AA1E04">
        <w:rPr>
          <w:rFonts w:hint="eastAsia"/>
        </w:rPr>
        <w:t>1</w:t>
      </w:r>
      <w:r w:rsidRPr="00AA1E04">
        <w:rPr>
          <w:rFonts w:hint="eastAsia"/>
        </w:rPr>
        <w:t>运行）</w:t>
      </w:r>
    </w:p>
    <w:p w14:paraId="618E723D" w14:textId="77777777" w:rsidR="00E3691C" w:rsidRDefault="00E3691C" w:rsidP="00812102">
      <w:pPr>
        <w:pStyle w:val="afc"/>
        <w:ind w:leftChars="626" w:left="1252"/>
      </w:pPr>
      <w:r>
        <w:t xml:space="preserve">[root@xtts19c01 </w:t>
      </w:r>
      <w:proofErr w:type="spellStart"/>
      <w:r>
        <w:t>tmp</w:t>
      </w:r>
      <w:proofErr w:type="spellEnd"/>
      <w:r>
        <w:t>]# cd AHF</w:t>
      </w:r>
    </w:p>
    <w:p w14:paraId="30C182E6" w14:textId="77777777" w:rsidR="00E3691C" w:rsidRDefault="00E3691C" w:rsidP="00812102">
      <w:pPr>
        <w:pStyle w:val="afc"/>
        <w:ind w:leftChars="626" w:left="1252"/>
      </w:pPr>
      <w:r>
        <w:t>[root@xtts19c01 AHF]# ./</w:t>
      </w:r>
      <w:proofErr w:type="spellStart"/>
      <w:r>
        <w:t>ahf_setup</w:t>
      </w:r>
      <w:proofErr w:type="spellEnd"/>
      <w:r>
        <w:t xml:space="preserve"> </w:t>
      </w:r>
    </w:p>
    <w:p w14:paraId="0AC78B3F" w14:textId="77777777" w:rsidR="00E3691C" w:rsidRDefault="00E3691C" w:rsidP="00812102">
      <w:pPr>
        <w:pStyle w:val="afc"/>
        <w:ind w:leftChars="626" w:left="1252"/>
      </w:pPr>
      <w:r>
        <w:t>AHF Installer for Platform Linux Architecture x86_64</w:t>
      </w:r>
    </w:p>
    <w:p w14:paraId="2435B3A0" w14:textId="77777777" w:rsidR="00E3691C" w:rsidRDefault="00E3691C" w:rsidP="00812102">
      <w:pPr>
        <w:pStyle w:val="afc"/>
        <w:ind w:leftChars="626" w:left="1252"/>
      </w:pPr>
      <w:r>
        <w:t>AHF Installation Log : /</w:t>
      </w:r>
      <w:proofErr w:type="spellStart"/>
      <w:r>
        <w:t>tmp</w:t>
      </w:r>
      <w:proofErr w:type="spellEnd"/>
      <w:r>
        <w:t>/ahf_install_214000_75640_2022_01_06-16_35_00.log</w:t>
      </w:r>
    </w:p>
    <w:p w14:paraId="3B38BC65" w14:textId="77777777" w:rsidR="00E3691C" w:rsidRDefault="00E3691C" w:rsidP="00812102">
      <w:pPr>
        <w:pStyle w:val="afc"/>
        <w:ind w:leftChars="626" w:left="1252"/>
      </w:pPr>
      <w:r>
        <w:t>Starting Autonomous Health Framework (AHF) Installation</w:t>
      </w:r>
    </w:p>
    <w:p w14:paraId="0AA03C2C" w14:textId="77777777" w:rsidR="00E3691C" w:rsidRDefault="00E3691C" w:rsidP="00812102">
      <w:pPr>
        <w:pStyle w:val="afc"/>
        <w:ind w:leftChars="626" w:left="1252"/>
      </w:pPr>
      <w:r>
        <w:t>AHF Version: 21.4.0 Build Date: 202112200745</w:t>
      </w:r>
    </w:p>
    <w:p w14:paraId="4031106B" w14:textId="77777777" w:rsidR="00E3691C" w:rsidRDefault="00E3691C" w:rsidP="00812102">
      <w:pPr>
        <w:pStyle w:val="afc"/>
        <w:ind w:leftChars="626" w:left="1252"/>
      </w:pPr>
      <w:r>
        <w:t>TFA is already installed at : /u01/app/19.3.0/grid/</w:t>
      </w:r>
      <w:proofErr w:type="spellStart"/>
      <w:r>
        <w:t>tfa</w:t>
      </w:r>
      <w:proofErr w:type="spellEnd"/>
      <w:r>
        <w:t>/xtts19c01/</w:t>
      </w:r>
      <w:proofErr w:type="spellStart"/>
      <w:r>
        <w:t>tfa_home</w:t>
      </w:r>
      <w:proofErr w:type="spellEnd"/>
    </w:p>
    <w:p w14:paraId="354FA7B2" w14:textId="77777777" w:rsidR="00E3691C" w:rsidRDefault="00E3691C" w:rsidP="00812102">
      <w:pPr>
        <w:pStyle w:val="afc"/>
        <w:ind w:leftChars="626" w:left="1252"/>
      </w:pPr>
      <w:r>
        <w:t>Installed TFA Version : 183300 Build ID : 20190315044534</w:t>
      </w:r>
    </w:p>
    <w:p w14:paraId="4BE134CD" w14:textId="77777777" w:rsidR="00E3691C" w:rsidRDefault="00E3691C" w:rsidP="00812102">
      <w:pPr>
        <w:pStyle w:val="afc"/>
        <w:ind w:leftChars="626" w:left="1252"/>
      </w:pPr>
      <w:r>
        <w:t>Default AHF Location : /opt/</w:t>
      </w:r>
      <w:proofErr w:type="spellStart"/>
      <w:r>
        <w:t>oracle.ahf</w:t>
      </w:r>
      <w:proofErr w:type="spellEnd"/>
    </w:p>
    <w:p w14:paraId="19B36DD9" w14:textId="77777777" w:rsidR="00E3691C" w:rsidRDefault="00E3691C" w:rsidP="00812102">
      <w:pPr>
        <w:pStyle w:val="afc"/>
        <w:ind w:leftChars="626" w:left="1252"/>
      </w:pPr>
      <w:r>
        <w:rPr>
          <w:rFonts w:hint="eastAsia"/>
        </w:rPr>
        <w:t>Do you want to install AHF at [/opt/</w:t>
      </w:r>
      <w:proofErr w:type="spellStart"/>
      <w:r>
        <w:rPr>
          <w:rFonts w:hint="eastAsia"/>
        </w:rPr>
        <w:t>oracle.ahf</w:t>
      </w:r>
      <w:proofErr w:type="spellEnd"/>
      <w:r>
        <w:rPr>
          <w:rFonts w:hint="eastAsia"/>
        </w:rPr>
        <w:t xml:space="preserve">] ? [Y]|N : Y   &lt;&lt;&lt;&lt;&lt;&lt; </w:t>
      </w:r>
      <w:r>
        <w:rPr>
          <w:rFonts w:hint="eastAsia"/>
        </w:rPr>
        <w:t>输入</w:t>
      </w:r>
      <w:r>
        <w:rPr>
          <w:rFonts w:hint="eastAsia"/>
        </w:rPr>
        <w:t xml:space="preserve"> Y</w:t>
      </w:r>
    </w:p>
    <w:p w14:paraId="1389DB5A" w14:textId="77777777" w:rsidR="00E3691C" w:rsidRDefault="00E3691C" w:rsidP="00812102">
      <w:pPr>
        <w:pStyle w:val="afc"/>
        <w:ind w:leftChars="626" w:left="1252"/>
      </w:pPr>
      <w:r>
        <w:t>AHF Location : /opt/</w:t>
      </w:r>
      <w:proofErr w:type="spellStart"/>
      <w:r>
        <w:t>oracle.ahf</w:t>
      </w:r>
      <w:proofErr w:type="spellEnd"/>
    </w:p>
    <w:p w14:paraId="2AB0C40B" w14:textId="77777777" w:rsidR="00E3691C" w:rsidRDefault="00E3691C" w:rsidP="00812102">
      <w:pPr>
        <w:pStyle w:val="afc"/>
        <w:ind w:leftChars="626" w:left="1252"/>
      </w:pPr>
      <w:r>
        <w:t>AHF Data Directory stores diagnostic collections and metadata.</w:t>
      </w:r>
    </w:p>
    <w:p w14:paraId="5A5DA440" w14:textId="77777777" w:rsidR="00E3691C" w:rsidRDefault="00E3691C" w:rsidP="00812102">
      <w:pPr>
        <w:pStyle w:val="afc"/>
        <w:ind w:leftChars="626" w:left="1252"/>
      </w:pPr>
      <w:r>
        <w:t>AHF Data Directory requires at least 5GB (Recommended 10GB) of free space.</w:t>
      </w:r>
    </w:p>
    <w:p w14:paraId="55730550" w14:textId="77777777" w:rsidR="00E3691C" w:rsidRDefault="00E3691C" w:rsidP="00812102">
      <w:pPr>
        <w:pStyle w:val="afc"/>
        <w:ind w:leftChars="626" w:left="1252"/>
      </w:pPr>
      <w:r>
        <w:t xml:space="preserve">Choose Data Directory from below options : </w:t>
      </w:r>
    </w:p>
    <w:p w14:paraId="389FB4A4" w14:textId="77777777" w:rsidR="00E3691C" w:rsidRDefault="00E3691C" w:rsidP="00812102">
      <w:pPr>
        <w:pStyle w:val="afc"/>
        <w:ind w:leftChars="626" w:left="1252"/>
      </w:pPr>
      <w:r>
        <w:t>1. /u01/app/grid [Free Space : 13705 MB]</w:t>
      </w:r>
    </w:p>
    <w:p w14:paraId="61E1C49A" w14:textId="77777777" w:rsidR="00E3691C" w:rsidRDefault="00E3691C" w:rsidP="00812102">
      <w:pPr>
        <w:pStyle w:val="afc"/>
        <w:ind w:leftChars="626" w:left="1252"/>
      </w:pPr>
      <w:r>
        <w:t>2. Enter a different Location</w:t>
      </w:r>
    </w:p>
    <w:p w14:paraId="2D403DA9" w14:textId="77777777" w:rsidR="00E3691C" w:rsidRDefault="00E3691C" w:rsidP="00812102">
      <w:pPr>
        <w:pStyle w:val="afc"/>
        <w:ind w:leftChars="626" w:left="1252"/>
      </w:pPr>
      <w:r>
        <w:rPr>
          <w:rFonts w:hint="eastAsia"/>
        </w:rPr>
        <w:t xml:space="preserve">Choose Option [1 - 2] : 1 </w:t>
      </w:r>
      <w:r w:rsidRPr="00AA1E04">
        <w:rPr>
          <w:rFonts w:hint="eastAsia"/>
          <w:color w:val="FF0000"/>
        </w:rPr>
        <w:t xml:space="preserve">  &lt;&lt;&lt;&lt;&lt;&lt; </w:t>
      </w:r>
      <w:r w:rsidRPr="00AA1E04">
        <w:rPr>
          <w:rFonts w:hint="eastAsia"/>
          <w:color w:val="FF0000"/>
        </w:rPr>
        <w:t>输入</w:t>
      </w:r>
      <w:r w:rsidRPr="00AA1E04">
        <w:rPr>
          <w:rFonts w:hint="eastAsia"/>
          <w:color w:val="FF0000"/>
        </w:rPr>
        <w:t xml:space="preserve"> 1</w:t>
      </w:r>
    </w:p>
    <w:p w14:paraId="148A3D96" w14:textId="77777777" w:rsidR="00E3691C" w:rsidRDefault="00E3691C" w:rsidP="00812102">
      <w:pPr>
        <w:pStyle w:val="afc"/>
        <w:ind w:leftChars="626" w:left="1252"/>
      </w:pPr>
      <w:r>
        <w:t>AHF Data Directory : /u01/app/grid/</w:t>
      </w:r>
      <w:proofErr w:type="spellStart"/>
      <w:r>
        <w:t>oracle.ahf</w:t>
      </w:r>
      <w:proofErr w:type="spellEnd"/>
      <w:r>
        <w:t>/data</w:t>
      </w:r>
    </w:p>
    <w:p w14:paraId="16695805" w14:textId="77777777" w:rsidR="00E3691C" w:rsidRDefault="00E3691C" w:rsidP="00812102">
      <w:pPr>
        <w:pStyle w:val="afc"/>
        <w:ind w:leftChars="626" w:left="1252"/>
      </w:pPr>
      <w:r>
        <w:t>Shutting down TFA : /u01/app/19.3.0/grid/</w:t>
      </w:r>
      <w:proofErr w:type="spellStart"/>
      <w:r>
        <w:t>tfa</w:t>
      </w:r>
      <w:proofErr w:type="spellEnd"/>
      <w:r>
        <w:t>/xtts19c01/</w:t>
      </w:r>
      <w:proofErr w:type="spellStart"/>
      <w:r>
        <w:t>tfa_home</w:t>
      </w:r>
      <w:proofErr w:type="spellEnd"/>
    </w:p>
    <w:p w14:paraId="626277F4" w14:textId="77777777" w:rsidR="00E3691C" w:rsidRDefault="00E3691C" w:rsidP="00812102">
      <w:pPr>
        <w:pStyle w:val="afc"/>
        <w:ind w:leftChars="626" w:left="1252"/>
      </w:pPr>
      <w:r>
        <w:t>Copying TFA Data Files from /u01/app/19.3.0/grid/</w:t>
      </w:r>
      <w:proofErr w:type="spellStart"/>
      <w:r>
        <w:t>tfa</w:t>
      </w:r>
      <w:proofErr w:type="spellEnd"/>
      <w:r>
        <w:t>/xtts19c01/</w:t>
      </w:r>
      <w:proofErr w:type="spellStart"/>
      <w:r>
        <w:t>tfa_home</w:t>
      </w:r>
      <w:proofErr w:type="spellEnd"/>
    </w:p>
    <w:p w14:paraId="76A0B80F" w14:textId="77777777" w:rsidR="00E3691C" w:rsidRDefault="00E3691C" w:rsidP="00812102">
      <w:pPr>
        <w:pStyle w:val="afc"/>
        <w:ind w:leftChars="626" w:left="1252"/>
      </w:pPr>
      <w:r>
        <w:t>Uninstalling TFA : /u01/app/19.3.0/grid/</w:t>
      </w:r>
      <w:proofErr w:type="spellStart"/>
      <w:r>
        <w:t>tfa</w:t>
      </w:r>
      <w:proofErr w:type="spellEnd"/>
      <w:r>
        <w:t>/xtts19c01/</w:t>
      </w:r>
      <w:proofErr w:type="spellStart"/>
      <w:r>
        <w:t>tfa_home</w:t>
      </w:r>
      <w:proofErr w:type="spellEnd"/>
    </w:p>
    <w:p w14:paraId="0EC21149" w14:textId="77777777" w:rsidR="00E3691C" w:rsidRDefault="00E3691C" w:rsidP="00812102">
      <w:pPr>
        <w:pStyle w:val="afc"/>
        <w:ind w:leftChars="626" w:left="1252"/>
      </w:pPr>
      <w:r>
        <w:rPr>
          <w:rFonts w:hint="eastAsia"/>
        </w:rPr>
        <w:t>Do you want to add AHF Notification Email IDs ? [Y]|N : N</w:t>
      </w:r>
      <w:r w:rsidRPr="00AA1E04">
        <w:rPr>
          <w:rFonts w:hint="eastAsia"/>
          <w:color w:val="FF0000"/>
        </w:rPr>
        <w:t xml:space="preserve">   &lt;&lt;&lt;&lt;&lt;&lt; </w:t>
      </w:r>
      <w:r w:rsidRPr="00AA1E04">
        <w:rPr>
          <w:rFonts w:hint="eastAsia"/>
          <w:color w:val="FF0000"/>
        </w:rPr>
        <w:t>输入</w:t>
      </w:r>
      <w:r w:rsidRPr="00AA1E04">
        <w:rPr>
          <w:rFonts w:hint="eastAsia"/>
          <w:color w:val="FF0000"/>
        </w:rPr>
        <w:t xml:space="preserve"> N</w:t>
      </w:r>
    </w:p>
    <w:p w14:paraId="461DDE7B" w14:textId="77777777" w:rsidR="00E3691C" w:rsidRDefault="00E3691C" w:rsidP="00812102">
      <w:pPr>
        <w:pStyle w:val="afc"/>
        <w:ind w:leftChars="626" w:left="1252"/>
      </w:pPr>
      <w:r>
        <w:t>AHF will also be installed/upgraded on these Cluster Nodes :</w:t>
      </w:r>
    </w:p>
    <w:p w14:paraId="02ED0109" w14:textId="77777777" w:rsidR="00E3691C" w:rsidRDefault="00E3691C" w:rsidP="00812102">
      <w:pPr>
        <w:pStyle w:val="afc"/>
        <w:ind w:leftChars="626" w:left="1252"/>
      </w:pPr>
      <w:r>
        <w:t>1. xtts19c02</w:t>
      </w:r>
    </w:p>
    <w:p w14:paraId="594D5C68" w14:textId="77777777" w:rsidR="00E3691C" w:rsidRDefault="00E3691C" w:rsidP="00812102">
      <w:pPr>
        <w:pStyle w:val="afc"/>
        <w:ind w:leftChars="626" w:left="1252"/>
      </w:pPr>
      <w:r>
        <w:t>The AHF Location and AHF Data Directory must exist on the above nodes</w:t>
      </w:r>
    </w:p>
    <w:p w14:paraId="07DEED16" w14:textId="77777777" w:rsidR="00E3691C" w:rsidRDefault="00E3691C" w:rsidP="00812102">
      <w:pPr>
        <w:pStyle w:val="afc"/>
        <w:ind w:leftChars="626" w:left="1252"/>
      </w:pPr>
      <w:r>
        <w:t>AHF Location : /opt/</w:t>
      </w:r>
      <w:proofErr w:type="spellStart"/>
      <w:r>
        <w:t>oracle.ahf</w:t>
      </w:r>
      <w:proofErr w:type="spellEnd"/>
    </w:p>
    <w:p w14:paraId="0E3A0D4F" w14:textId="77777777" w:rsidR="00E3691C" w:rsidRDefault="00E3691C" w:rsidP="00812102">
      <w:pPr>
        <w:pStyle w:val="afc"/>
        <w:ind w:leftChars="626" w:left="1252"/>
      </w:pPr>
      <w:r>
        <w:t>AHF Data Directory : /u01/app/grid/</w:t>
      </w:r>
      <w:proofErr w:type="spellStart"/>
      <w:r>
        <w:t>oracle.ahf</w:t>
      </w:r>
      <w:proofErr w:type="spellEnd"/>
      <w:r>
        <w:t>/data</w:t>
      </w:r>
    </w:p>
    <w:p w14:paraId="641D3889" w14:textId="77777777" w:rsidR="00E3691C" w:rsidRDefault="00E3691C" w:rsidP="00812102">
      <w:pPr>
        <w:pStyle w:val="afc"/>
        <w:ind w:leftChars="626" w:left="1252"/>
      </w:pPr>
      <w:r>
        <w:rPr>
          <w:rFonts w:hint="eastAsia"/>
        </w:rPr>
        <w:t>Do you want to install/upgrade AHF on Cluster Nodes ? [Y]|N : N</w:t>
      </w:r>
      <w:r w:rsidRPr="00AA1E04">
        <w:rPr>
          <w:rFonts w:hint="eastAsia"/>
          <w:color w:val="FF0000"/>
        </w:rPr>
        <w:t xml:space="preserve">   &lt;&lt;&lt;&lt;&lt;&lt; </w:t>
      </w:r>
      <w:r w:rsidRPr="00AA1E04">
        <w:rPr>
          <w:rFonts w:hint="eastAsia"/>
          <w:color w:val="FF0000"/>
        </w:rPr>
        <w:t>输入</w:t>
      </w:r>
      <w:r w:rsidRPr="00AA1E04">
        <w:rPr>
          <w:rFonts w:hint="eastAsia"/>
          <w:color w:val="FF0000"/>
        </w:rPr>
        <w:t xml:space="preserve"> N</w:t>
      </w:r>
    </w:p>
    <w:p w14:paraId="500EB962" w14:textId="77777777" w:rsidR="00E3691C" w:rsidRDefault="00E3691C" w:rsidP="00812102">
      <w:pPr>
        <w:pStyle w:val="afc"/>
        <w:ind w:leftChars="626" w:left="1252"/>
      </w:pPr>
      <w:r>
        <w:t>Not performing install/upgrade on Cluster Nodes</w:t>
      </w:r>
    </w:p>
    <w:p w14:paraId="5FEAC7BB" w14:textId="77777777" w:rsidR="00E3691C" w:rsidRDefault="00E3691C" w:rsidP="00812102">
      <w:pPr>
        <w:pStyle w:val="afc"/>
        <w:ind w:leftChars="626" w:left="1252"/>
      </w:pPr>
      <w:r>
        <w:t>Extracting AHF to /opt/</w:t>
      </w:r>
      <w:proofErr w:type="spellStart"/>
      <w:r>
        <w:t>oracle.ahf</w:t>
      </w:r>
      <w:proofErr w:type="spellEnd"/>
    </w:p>
    <w:p w14:paraId="4CFD36B0" w14:textId="77777777" w:rsidR="00E3691C" w:rsidRDefault="00E3691C" w:rsidP="00812102">
      <w:pPr>
        <w:pStyle w:val="afc"/>
        <w:ind w:leftChars="626" w:left="1252"/>
      </w:pPr>
      <w:r>
        <w:t>Configuring TFA Services</w:t>
      </w:r>
    </w:p>
    <w:p w14:paraId="2927CB0A" w14:textId="77777777" w:rsidR="00E3691C" w:rsidRDefault="00E3691C" w:rsidP="00812102">
      <w:pPr>
        <w:pStyle w:val="afc"/>
        <w:ind w:leftChars="626" w:left="1252"/>
      </w:pPr>
      <w:r>
        <w:t>Copying TFA Data Files to AHF</w:t>
      </w:r>
    </w:p>
    <w:p w14:paraId="76A514F2" w14:textId="77777777" w:rsidR="00E3691C" w:rsidRDefault="00E3691C" w:rsidP="00812102">
      <w:pPr>
        <w:pStyle w:val="afc"/>
        <w:ind w:leftChars="626" w:left="1252"/>
      </w:pPr>
      <w:r>
        <w:t>Discovering Nodes and Oracle Resources</w:t>
      </w:r>
    </w:p>
    <w:p w14:paraId="362191B5" w14:textId="77777777" w:rsidR="00E3691C" w:rsidRDefault="00E3691C" w:rsidP="00812102">
      <w:pPr>
        <w:pStyle w:val="afc"/>
        <w:ind w:leftChars="626" w:left="1252"/>
      </w:pPr>
      <w:r>
        <w:t>Starting TFA Services</w:t>
      </w:r>
    </w:p>
    <w:p w14:paraId="40DFA817" w14:textId="77777777" w:rsidR="00E3691C" w:rsidRDefault="00E3691C" w:rsidP="00812102">
      <w:pPr>
        <w:pStyle w:val="afc"/>
        <w:ind w:leftChars="626" w:left="1252"/>
      </w:pPr>
      <w:r>
        <w:t xml:space="preserve">Created </w:t>
      </w:r>
      <w:proofErr w:type="spellStart"/>
      <w:r>
        <w:t>symlink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/oracle-</w:t>
      </w:r>
      <w:proofErr w:type="spellStart"/>
      <w:r>
        <w:t>tfa.service</w:t>
      </w:r>
      <w:proofErr w:type="spellEnd"/>
      <w:r>
        <w:t xml:space="preserve"> to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/system/oracle-</w:t>
      </w:r>
      <w:proofErr w:type="spellStart"/>
      <w:r>
        <w:t>tfa.service</w:t>
      </w:r>
      <w:proofErr w:type="spellEnd"/>
      <w:r>
        <w:t>.</w:t>
      </w:r>
    </w:p>
    <w:p w14:paraId="5F40644D" w14:textId="77777777" w:rsidR="00E3691C" w:rsidRDefault="00E3691C" w:rsidP="00812102">
      <w:pPr>
        <w:pStyle w:val="afc"/>
        <w:ind w:leftChars="626" w:left="1252"/>
      </w:pPr>
      <w:r>
        <w:t xml:space="preserve">Created </w:t>
      </w:r>
      <w:proofErr w:type="spellStart"/>
      <w:r>
        <w:t>symlink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graphical.target.wants</w:t>
      </w:r>
      <w:proofErr w:type="spellEnd"/>
      <w:r>
        <w:t>/oracle-</w:t>
      </w:r>
      <w:proofErr w:type="spellStart"/>
      <w:r>
        <w:t>tfa.service</w:t>
      </w:r>
      <w:proofErr w:type="spellEnd"/>
      <w:r>
        <w:t xml:space="preserve"> to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/system/oracle-</w:t>
      </w:r>
      <w:proofErr w:type="spellStart"/>
      <w:r>
        <w:t>tfa.service</w:t>
      </w:r>
      <w:proofErr w:type="spellEnd"/>
      <w:r>
        <w:t>.</w:t>
      </w:r>
    </w:p>
    <w:p w14:paraId="4454D808" w14:textId="77777777" w:rsidR="00E3691C" w:rsidRDefault="00E3691C" w:rsidP="00812102">
      <w:pPr>
        <w:pStyle w:val="afc"/>
        <w:ind w:leftChars="626" w:left="1252"/>
      </w:pPr>
      <w:r>
        <w:t>.------------------------------------------------------------------------------.</w:t>
      </w:r>
    </w:p>
    <w:p w14:paraId="05F080A1" w14:textId="77777777" w:rsidR="00E3691C" w:rsidRDefault="00E3691C" w:rsidP="00812102">
      <w:pPr>
        <w:pStyle w:val="afc"/>
        <w:ind w:leftChars="626" w:left="1252"/>
      </w:pPr>
      <w:r>
        <w:t>| Host      | Status of TFA | PID   | Port | Version    | Build ID             |</w:t>
      </w:r>
    </w:p>
    <w:p w14:paraId="76834C2B" w14:textId="77777777" w:rsidR="00E3691C" w:rsidRDefault="00E3691C" w:rsidP="00812102">
      <w:pPr>
        <w:pStyle w:val="afc"/>
        <w:ind w:leftChars="626" w:left="1252"/>
      </w:pPr>
      <w:r>
        <w:t>+-----------+---------------+-------+------+------------+----------------------+</w:t>
      </w:r>
    </w:p>
    <w:p w14:paraId="260E09DB" w14:textId="77777777" w:rsidR="00E3691C" w:rsidRDefault="00E3691C" w:rsidP="00812102">
      <w:pPr>
        <w:pStyle w:val="afc"/>
        <w:ind w:leftChars="626" w:left="1252"/>
      </w:pPr>
      <w:r>
        <w:lastRenderedPageBreak/>
        <w:t>| xtts19c01 | RUNNING       | 81383 | 5000 | 21.4.0.0.0 | 21400020211220074549 |</w:t>
      </w:r>
    </w:p>
    <w:p w14:paraId="039CD055" w14:textId="77777777" w:rsidR="00E3691C" w:rsidRDefault="00E3691C" w:rsidP="00812102">
      <w:pPr>
        <w:pStyle w:val="afc"/>
        <w:ind w:leftChars="626" w:left="1252"/>
      </w:pPr>
      <w:r>
        <w:t>| xtts19c02 | RUNNING       |  3342 | 5000 | 18.3.3.0.0 | 18330020190315044534 |</w:t>
      </w:r>
    </w:p>
    <w:p w14:paraId="31F10214" w14:textId="77777777" w:rsidR="00E3691C" w:rsidRDefault="00E3691C" w:rsidP="00812102">
      <w:pPr>
        <w:pStyle w:val="afc"/>
        <w:ind w:leftChars="626" w:left="1252"/>
      </w:pPr>
      <w:r>
        <w:t>'-----------+---------------+-------+------+------------+----------------------'</w:t>
      </w:r>
    </w:p>
    <w:p w14:paraId="05E991C3" w14:textId="77777777" w:rsidR="00E3691C" w:rsidRDefault="00E3691C" w:rsidP="00812102">
      <w:pPr>
        <w:pStyle w:val="afc"/>
        <w:ind w:leftChars="626" w:left="1252"/>
      </w:pPr>
      <w:r>
        <w:t>Running TFA Inventory...</w:t>
      </w:r>
    </w:p>
    <w:p w14:paraId="6C8986CE" w14:textId="77777777" w:rsidR="00E3691C" w:rsidRDefault="00E3691C" w:rsidP="00812102">
      <w:pPr>
        <w:pStyle w:val="afc"/>
        <w:ind w:leftChars="626" w:left="1252"/>
      </w:pPr>
      <w:r>
        <w:t>Adding default users to TFA Access list...</w:t>
      </w:r>
    </w:p>
    <w:p w14:paraId="73058A0A" w14:textId="77777777" w:rsidR="00E3691C" w:rsidRDefault="00E3691C" w:rsidP="00812102">
      <w:pPr>
        <w:pStyle w:val="afc"/>
        <w:ind w:leftChars="626" w:left="1252"/>
      </w:pPr>
      <w:r>
        <w:t>.----------------------------------------------------------------.</w:t>
      </w:r>
    </w:p>
    <w:p w14:paraId="368D8F8E" w14:textId="77777777" w:rsidR="00E3691C" w:rsidRDefault="00E3691C" w:rsidP="00812102">
      <w:pPr>
        <w:pStyle w:val="afc"/>
        <w:ind w:leftChars="626" w:left="1252"/>
      </w:pPr>
      <w:r>
        <w:t>|                  Summary of AHF Configuration                  |</w:t>
      </w:r>
    </w:p>
    <w:p w14:paraId="6FC9000B" w14:textId="77777777" w:rsidR="00E3691C" w:rsidRDefault="00E3691C" w:rsidP="00812102">
      <w:pPr>
        <w:pStyle w:val="afc"/>
        <w:ind w:leftChars="626" w:left="1252"/>
      </w:pPr>
      <w:r>
        <w:t>+-----------------+----------------------------------------------+</w:t>
      </w:r>
    </w:p>
    <w:p w14:paraId="0D138E73" w14:textId="77777777" w:rsidR="00E3691C" w:rsidRDefault="00E3691C" w:rsidP="00812102">
      <w:pPr>
        <w:pStyle w:val="afc"/>
        <w:ind w:leftChars="626" w:left="1252"/>
      </w:pPr>
      <w:r>
        <w:t>| Parameter       | Value                                        |</w:t>
      </w:r>
    </w:p>
    <w:p w14:paraId="424C8D58" w14:textId="77777777" w:rsidR="00E3691C" w:rsidRDefault="00E3691C" w:rsidP="00812102">
      <w:pPr>
        <w:pStyle w:val="afc"/>
        <w:ind w:leftChars="626" w:left="1252"/>
      </w:pPr>
      <w:r>
        <w:t>+-----------------+----------------------------------------------+</w:t>
      </w:r>
    </w:p>
    <w:p w14:paraId="0DD75252" w14:textId="77777777" w:rsidR="00E3691C" w:rsidRDefault="00E3691C" w:rsidP="00812102">
      <w:pPr>
        <w:pStyle w:val="afc"/>
        <w:ind w:leftChars="626" w:left="1252"/>
      </w:pPr>
      <w:r>
        <w:t>| AHF Location    | /opt/</w:t>
      </w:r>
      <w:proofErr w:type="spellStart"/>
      <w:r>
        <w:t>oracle.ahf</w:t>
      </w:r>
      <w:proofErr w:type="spellEnd"/>
      <w:r>
        <w:t xml:space="preserve">                              |</w:t>
      </w:r>
    </w:p>
    <w:p w14:paraId="187DD61A" w14:textId="77777777" w:rsidR="00E3691C" w:rsidRDefault="00E3691C" w:rsidP="00812102">
      <w:pPr>
        <w:pStyle w:val="afc"/>
        <w:ind w:leftChars="626" w:left="1252"/>
      </w:pPr>
      <w:r>
        <w:t>| TFA Location    | 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  <w:r>
        <w:t xml:space="preserve">                          |</w:t>
      </w:r>
    </w:p>
    <w:p w14:paraId="2E8B73C5" w14:textId="77777777" w:rsidR="00E3691C" w:rsidRDefault="00E3691C" w:rsidP="00812102">
      <w:pPr>
        <w:pStyle w:val="afc"/>
        <w:ind w:leftChars="626" w:left="1252"/>
      </w:pPr>
      <w:r>
        <w:t xml:space="preserve">| </w:t>
      </w:r>
      <w:proofErr w:type="spellStart"/>
      <w:r>
        <w:t>Orachk</w:t>
      </w:r>
      <w:proofErr w:type="spellEnd"/>
      <w:r>
        <w:t xml:space="preserve"> Location | /opt/</w:t>
      </w:r>
      <w:proofErr w:type="spellStart"/>
      <w:r>
        <w:t>oracle.ahf</w:t>
      </w:r>
      <w:proofErr w:type="spellEnd"/>
      <w:r>
        <w:t>/</w:t>
      </w:r>
      <w:proofErr w:type="spellStart"/>
      <w:r>
        <w:t>orachk</w:t>
      </w:r>
      <w:proofErr w:type="spellEnd"/>
      <w:r>
        <w:t xml:space="preserve">                       |</w:t>
      </w:r>
    </w:p>
    <w:p w14:paraId="36E51B9E" w14:textId="77777777" w:rsidR="00E3691C" w:rsidRDefault="00E3691C" w:rsidP="00812102">
      <w:pPr>
        <w:pStyle w:val="afc"/>
        <w:ind w:leftChars="626" w:left="1252"/>
      </w:pPr>
      <w:r>
        <w:t>| Data Directory  | /u01/app/grid/</w:t>
      </w:r>
      <w:proofErr w:type="spellStart"/>
      <w:r>
        <w:t>oracle.ahf</w:t>
      </w:r>
      <w:proofErr w:type="spellEnd"/>
      <w:r>
        <w:t>/data                |</w:t>
      </w:r>
    </w:p>
    <w:p w14:paraId="0E614814" w14:textId="77777777" w:rsidR="00E3691C" w:rsidRDefault="00E3691C" w:rsidP="00812102">
      <w:pPr>
        <w:pStyle w:val="afc"/>
        <w:ind w:leftChars="626" w:left="1252"/>
      </w:pPr>
      <w:r>
        <w:t>| Repository      | /u01/app/grid/</w:t>
      </w:r>
      <w:proofErr w:type="spellStart"/>
      <w:r>
        <w:t>oracle.ahf</w:t>
      </w:r>
      <w:proofErr w:type="spellEnd"/>
      <w:r>
        <w:t>/data/repository     |</w:t>
      </w:r>
    </w:p>
    <w:p w14:paraId="4516EC46" w14:textId="77777777" w:rsidR="00E3691C" w:rsidRDefault="00E3691C" w:rsidP="00812102">
      <w:pPr>
        <w:pStyle w:val="afc"/>
        <w:ind w:leftChars="626" w:left="1252"/>
      </w:pPr>
      <w:r>
        <w:t xml:space="preserve">| </w:t>
      </w:r>
      <w:proofErr w:type="spellStart"/>
      <w:r>
        <w:t>Diag</w:t>
      </w:r>
      <w:proofErr w:type="spellEnd"/>
      <w:r>
        <w:t xml:space="preserve"> Directory  | /u01/app/grid/</w:t>
      </w:r>
      <w:proofErr w:type="spellStart"/>
      <w:r>
        <w:t>oracle.ahf</w:t>
      </w:r>
      <w:proofErr w:type="spellEnd"/>
      <w:r>
        <w:t>/data/xtts19c01/</w:t>
      </w:r>
      <w:proofErr w:type="spellStart"/>
      <w:r>
        <w:t>diag</w:t>
      </w:r>
      <w:proofErr w:type="spellEnd"/>
      <w:r>
        <w:t xml:space="preserve"> |</w:t>
      </w:r>
    </w:p>
    <w:p w14:paraId="1B731E70" w14:textId="77777777" w:rsidR="00E3691C" w:rsidRDefault="00E3691C" w:rsidP="00812102">
      <w:pPr>
        <w:pStyle w:val="afc"/>
        <w:ind w:leftChars="626" w:left="1252"/>
      </w:pPr>
      <w:r>
        <w:t>'-----------------+----------------------------------------------'</w:t>
      </w:r>
    </w:p>
    <w:p w14:paraId="2A635C78" w14:textId="77777777" w:rsidR="00E3691C" w:rsidRDefault="00E3691C" w:rsidP="00812102">
      <w:pPr>
        <w:pStyle w:val="afc"/>
        <w:ind w:leftChars="626" w:left="1252"/>
      </w:pPr>
      <w:r>
        <w:t xml:space="preserve">Starting </w:t>
      </w:r>
      <w:proofErr w:type="spellStart"/>
      <w:r>
        <w:t>orachk</w:t>
      </w:r>
      <w:proofErr w:type="spellEnd"/>
      <w:r>
        <w:t xml:space="preserve"> scheduler from AHF ...</w:t>
      </w:r>
    </w:p>
    <w:p w14:paraId="40DF40C2" w14:textId="77777777" w:rsidR="00E3691C" w:rsidRDefault="00E3691C" w:rsidP="00812102">
      <w:pPr>
        <w:pStyle w:val="afc"/>
        <w:ind w:leftChars="626" w:left="1252"/>
      </w:pPr>
      <w:r>
        <w:t>AHF binaries are available in /opt/</w:t>
      </w:r>
      <w:proofErr w:type="spellStart"/>
      <w:r>
        <w:t>oracle.ahf</w:t>
      </w:r>
      <w:proofErr w:type="spellEnd"/>
      <w:r>
        <w:t>/bin</w:t>
      </w:r>
    </w:p>
    <w:p w14:paraId="4FC43229" w14:textId="77777777" w:rsidR="00E3691C" w:rsidRDefault="00E3691C" w:rsidP="00812102">
      <w:pPr>
        <w:pStyle w:val="afc"/>
        <w:ind w:leftChars="626" w:left="1252"/>
      </w:pPr>
      <w:r>
        <w:t>AHF is successfully installed</w:t>
      </w:r>
    </w:p>
    <w:p w14:paraId="34C52703" w14:textId="77777777" w:rsidR="00E3691C" w:rsidRDefault="00E3691C" w:rsidP="00812102">
      <w:pPr>
        <w:pStyle w:val="afc"/>
        <w:ind w:leftChars="626" w:left="1252"/>
      </w:pPr>
      <w:r>
        <w:rPr>
          <w:rFonts w:hint="eastAsia"/>
        </w:rPr>
        <w:t xml:space="preserve">Do you want AHF to store your My Oracle Support Credentials for Automatic Upload ? Y|[N] : N </w:t>
      </w:r>
      <w:r w:rsidRPr="00812102">
        <w:rPr>
          <w:rFonts w:hint="eastAsia"/>
          <w:color w:val="FF0000"/>
        </w:rPr>
        <w:t xml:space="preserve">  &lt;&lt;&lt;&lt;&lt;&lt; </w:t>
      </w:r>
      <w:r w:rsidRPr="00812102">
        <w:rPr>
          <w:rFonts w:hint="eastAsia"/>
          <w:color w:val="FF0000"/>
        </w:rPr>
        <w:t>输入</w:t>
      </w:r>
      <w:r w:rsidRPr="00812102">
        <w:rPr>
          <w:rFonts w:hint="eastAsia"/>
          <w:color w:val="FF0000"/>
        </w:rPr>
        <w:t xml:space="preserve"> N</w:t>
      </w:r>
    </w:p>
    <w:p w14:paraId="0A7668F2" w14:textId="77777777" w:rsidR="00E3691C" w:rsidRDefault="00E3691C" w:rsidP="00812102">
      <w:pPr>
        <w:pStyle w:val="afc"/>
        <w:ind w:leftChars="626" w:left="1252"/>
      </w:pPr>
      <w:r>
        <w:t>Moving /</w:t>
      </w:r>
      <w:proofErr w:type="spellStart"/>
      <w:r>
        <w:t>tmp</w:t>
      </w:r>
      <w:proofErr w:type="spellEnd"/>
      <w:r>
        <w:t>/ahf_install_214000_75640_2022_01_06-16_35_00.log to /u01/app/grid/</w:t>
      </w:r>
      <w:proofErr w:type="spellStart"/>
      <w:r>
        <w:t>oracle.ahf</w:t>
      </w:r>
      <w:proofErr w:type="spellEnd"/>
      <w:r>
        <w:t>/data/xtts19c01/</w:t>
      </w:r>
      <w:proofErr w:type="spellStart"/>
      <w:r>
        <w:t>diag</w:t>
      </w:r>
      <w:proofErr w:type="spellEnd"/>
      <w:r>
        <w:t>/</w:t>
      </w:r>
      <w:proofErr w:type="spellStart"/>
      <w:r>
        <w:t>ahf</w:t>
      </w:r>
      <w:proofErr w:type="spellEnd"/>
      <w:r>
        <w:t>/</w:t>
      </w:r>
    </w:p>
    <w:p w14:paraId="7BA4D0FF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7CF2B29B" w14:textId="054A46CE" w:rsidR="00E3691C" w:rsidRPr="00AA1E04" w:rsidRDefault="00E3691C" w:rsidP="00763611">
      <w:pPr>
        <w:pStyle w:val="5"/>
        <w:ind w:left="1530"/>
      </w:pPr>
      <w:proofErr w:type="spellStart"/>
      <w:r w:rsidRPr="00AA1E04">
        <w:rPr>
          <w:rFonts w:hint="eastAsia"/>
        </w:rPr>
        <w:t>AHF</w:t>
      </w:r>
      <w:r w:rsidRPr="00AA1E04">
        <w:rPr>
          <w:rFonts w:hint="eastAsia"/>
        </w:rPr>
        <w:t>工具安装检查</w:t>
      </w:r>
      <w:proofErr w:type="spellEnd"/>
      <w:r w:rsidRPr="00AA1E04">
        <w:rPr>
          <w:rFonts w:hint="eastAsia"/>
        </w:rPr>
        <w:t>（节点</w:t>
      </w:r>
      <w:r w:rsidRPr="00AA1E04">
        <w:rPr>
          <w:rFonts w:hint="eastAsia"/>
        </w:rPr>
        <w:t>1</w:t>
      </w:r>
      <w:r w:rsidRPr="00AA1E04">
        <w:rPr>
          <w:rFonts w:hint="eastAsia"/>
        </w:rPr>
        <w:t>运行）</w:t>
      </w:r>
    </w:p>
    <w:p w14:paraId="05BADAC6" w14:textId="77777777" w:rsidR="00E3691C" w:rsidRDefault="00E3691C" w:rsidP="00685383">
      <w:pPr>
        <w:pStyle w:val="afc"/>
        <w:ind w:leftChars="626" w:left="1252"/>
      </w:pPr>
      <w:r>
        <w:t xml:space="preserve">[root@xtts19c01 AHF]#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</w:p>
    <w:p w14:paraId="6C679826" w14:textId="77777777" w:rsidR="00E3691C" w:rsidRDefault="00E3691C" w:rsidP="00685383">
      <w:pPr>
        <w:pStyle w:val="afc"/>
        <w:ind w:leftChars="626" w:left="1252"/>
      </w:pPr>
      <w:r>
        <w:t>root      81143      1  0 16:37 ?        00:00:00 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run &gt;/dev/null 2&gt;&amp;1 &lt;/dev/null</w:t>
      </w:r>
    </w:p>
    <w:p w14:paraId="5D44C8D0" w14:textId="77777777" w:rsidR="00E3691C" w:rsidRDefault="00E3691C" w:rsidP="00685383">
      <w:pPr>
        <w:pStyle w:val="afc"/>
        <w:ind w:leftChars="626" w:left="1252"/>
      </w:pPr>
      <w:r>
        <w:t>root      81383      1 16 16:37 ?        00:01:30 /opt/</w:t>
      </w:r>
      <w:proofErr w:type="spellStart"/>
      <w:r>
        <w:t>oracle.ahf</w:t>
      </w:r>
      <w:proofErr w:type="spellEnd"/>
      <w:r>
        <w:t>/</w:t>
      </w:r>
      <w:proofErr w:type="spellStart"/>
      <w:r>
        <w:t>jre</w:t>
      </w:r>
      <w:proofErr w:type="spellEnd"/>
      <w:r>
        <w:t>/bin/java -server -Xms64m -Xmx128m -</w:t>
      </w:r>
      <w:proofErr w:type="spellStart"/>
      <w:r>
        <w:t>Djava.awt.headless</w:t>
      </w:r>
      <w:proofErr w:type="spellEnd"/>
      <w:r>
        <w:t>=true -</w:t>
      </w:r>
      <w:proofErr w:type="spellStart"/>
      <w:r>
        <w:t>Ddisable.checkForUpdate</w:t>
      </w:r>
      <w:proofErr w:type="spellEnd"/>
      <w:r>
        <w:t xml:space="preserve">=true -XX:HeapDumpPath=/u01/app/grid/oracle.ahf/data/xtts19c01/diag/tfa </w:t>
      </w:r>
      <w:proofErr w:type="spellStart"/>
      <w:r>
        <w:t>oracle.rat.tfa.TFAMain</w:t>
      </w:r>
      <w:proofErr w:type="spellEnd"/>
      <w:r>
        <w:t xml:space="preserve"> 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</w:p>
    <w:p w14:paraId="32D8B9B1" w14:textId="77777777" w:rsidR="00E3691C" w:rsidRDefault="00E3691C" w:rsidP="00685383">
      <w:pPr>
        <w:pStyle w:val="afc"/>
        <w:ind w:leftChars="626" w:left="1252"/>
      </w:pPr>
      <w:r>
        <w:t>root      81521  81383  1 16:37 ?        00:00:08 /opt/</w:t>
      </w:r>
      <w:proofErr w:type="spellStart"/>
      <w:r>
        <w:t>oracle.ahf</w:t>
      </w:r>
      <w:proofErr w:type="spellEnd"/>
      <w:r>
        <w:t>/</w:t>
      </w:r>
      <w:proofErr w:type="spellStart"/>
      <w:r>
        <w:t>jre</w:t>
      </w:r>
      <w:proofErr w:type="spellEnd"/>
      <w:r>
        <w:t>/bin/java -server -Xms64m -Xmx128m -XX:HeapDumpPath=/u01/app/grid/oracle.ahf/data/xtts19c01/diag/tfa -</w:t>
      </w:r>
      <w:proofErr w:type="spellStart"/>
      <w:r>
        <w:t>DtfaHome</w:t>
      </w:r>
      <w:proofErr w:type="spellEnd"/>
      <w:r>
        <w:t>=/opt/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  <w:r>
        <w:t xml:space="preserve"> -</w:t>
      </w:r>
      <w:proofErr w:type="spellStart"/>
      <w:r>
        <w:t>DcrsHome</w:t>
      </w:r>
      <w:proofErr w:type="spellEnd"/>
      <w:r>
        <w:t xml:space="preserve">=/u01/app/19.3.0/grid </w:t>
      </w:r>
      <w:proofErr w:type="spellStart"/>
      <w:r>
        <w:t>oracle.tfa.managedprocs.TfaManagedProcess</w:t>
      </w:r>
      <w:proofErr w:type="spellEnd"/>
      <w:r>
        <w:t xml:space="preserve"> </w:t>
      </w:r>
      <w:proofErr w:type="spellStart"/>
      <w:r>
        <w:t>ClusterEventsMonitor</w:t>
      </w:r>
      <w:proofErr w:type="spellEnd"/>
      <w:r>
        <w:t xml:space="preserve"> 9644</w:t>
      </w:r>
    </w:p>
    <w:p w14:paraId="3F5884E1" w14:textId="77777777" w:rsidR="00E3691C" w:rsidRDefault="00E3691C" w:rsidP="00685383">
      <w:pPr>
        <w:pStyle w:val="afc"/>
        <w:ind w:leftChars="626" w:left="1252"/>
      </w:pPr>
      <w:r>
        <w:t>root      85602      1  0 16:38 pts/3    00:00:00 /</w:t>
      </w:r>
      <w:proofErr w:type="spellStart"/>
      <w:r>
        <w:t>usr</w:t>
      </w:r>
      <w:proofErr w:type="spellEnd"/>
      <w:r>
        <w:t>/bin/</w:t>
      </w:r>
      <w:proofErr w:type="spellStart"/>
      <w:r>
        <w:t>perl</w:t>
      </w:r>
      <w:proofErr w:type="spellEnd"/>
      <w:r>
        <w:t xml:space="preserve"> /opt/oracle.ahf/tfa/bin/tfactl.pl </w:t>
      </w:r>
      <w:proofErr w:type="spellStart"/>
      <w:r>
        <w:t>refreshconfig</w:t>
      </w:r>
      <w:proofErr w:type="spellEnd"/>
      <w:r>
        <w:t xml:space="preserve"> </w:t>
      </w:r>
      <w:proofErr w:type="spellStart"/>
      <w:r>
        <w:t>cron</w:t>
      </w:r>
      <w:proofErr w:type="spellEnd"/>
    </w:p>
    <w:p w14:paraId="41EE93D0" w14:textId="77777777" w:rsidR="00E3691C" w:rsidRDefault="00E3691C" w:rsidP="00685383">
      <w:pPr>
        <w:pStyle w:val="afc"/>
        <w:ind w:leftChars="626" w:left="1252"/>
      </w:pPr>
      <w:r>
        <w:t>root      86030  85602  0 16:38 pts/3    00:00:02 /opt/</w:t>
      </w:r>
      <w:proofErr w:type="spellStart"/>
      <w:r>
        <w:t>oracle.ahf</w:t>
      </w:r>
      <w:proofErr w:type="spellEnd"/>
      <w:r>
        <w:t>/</w:t>
      </w:r>
      <w:proofErr w:type="spellStart"/>
      <w:r>
        <w:t>jre</w:t>
      </w:r>
      <w:proofErr w:type="spellEnd"/>
      <w:r>
        <w:t xml:space="preserve">/bin/java -Xms128m -Xmx256m </w:t>
      </w:r>
      <w:proofErr w:type="spellStart"/>
      <w:r>
        <w:t>oracle.rat.tfa.CommandLine</w:t>
      </w:r>
      <w:proofErr w:type="spellEnd"/>
      <w:r>
        <w:t xml:space="preserve"> xtts19c01:ddurefreshconfig:cron -port 5000 -</w:t>
      </w:r>
      <w:proofErr w:type="spellStart"/>
      <w:r>
        <w:t>tfaHome</w:t>
      </w:r>
      <w:proofErr w:type="spellEnd"/>
      <w:r>
        <w:t xml:space="preserve"> 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</w:p>
    <w:p w14:paraId="78A977DD" w14:textId="77777777" w:rsidR="00E3691C" w:rsidRDefault="00E3691C" w:rsidP="00685383">
      <w:pPr>
        <w:pStyle w:val="afc"/>
        <w:ind w:leftChars="626" w:left="1252"/>
      </w:pPr>
      <w:r>
        <w:t>root      86758      1  0 16:38 pts/3    00:00:00 /</w:t>
      </w:r>
      <w:proofErr w:type="spellStart"/>
      <w:r>
        <w:t>usr</w:t>
      </w:r>
      <w:proofErr w:type="spellEnd"/>
      <w:r>
        <w:t>/bin/</w:t>
      </w:r>
      <w:proofErr w:type="spellStart"/>
      <w:r>
        <w:t>perl</w:t>
      </w:r>
      <w:proofErr w:type="spellEnd"/>
      <w:r>
        <w:t xml:space="preserve"> /opt/oracle.ahf/tfa/bin/tfactl.pl </w:t>
      </w:r>
      <w:proofErr w:type="spellStart"/>
      <w:r>
        <w:t>refreshconfig</w:t>
      </w:r>
      <w:proofErr w:type="spellEnd"/>
      <w:r>
        <w:t xml:space="preserve"> </w:t>
      </w:r>
      <w:proofErr w:type="spellStart"/>
      <w:r>
        <w:t>cron</w:t>
      </w:r>
      <w:proofErr w:type="spellEnd"/>
    </w:p>
    <w:p w14:paraId="1868494E" w14:textId="77777777" w:rsidR="00E3691C" w:rsidRDefault="00E3691C" w:rsidP="00685383">
      <w:pPr>
        <w:pStyle w:val="afc"/>
        <w:ind w:leftChars="626" w:left="1252"/>
      </w:pPr>
      <w:r>
        <w:t>root      86953  86758  0 16:38 pts/3    00:00:02 /opt/</w:t>
      </w:r>
      <w:proofErr w:type="spellStart"/>
      <w:r>
        <w:t>oracle.ahf</w:t>
      </w:r>
      <w:proofErr w:type="spellEnd"/>
      <w:r>
        <w:t>/</w:t>
      </w:r>
      <w:proofErr w:type="spellStart"/>
      <w:r>
        <w:t>jre</w:t>
      </w:r>
      <w:proofErr w:type="spellEnd"/>
      <w:r>
        <w:t xml:space="preserve">/bin/java -Xms128m -Xmx256m </w:t>
      </w:r>
      <w:proofErr w:type="spellStart"/>
      <w:r>
        <w:t>oracle.rat.tfa.CommandLine</w:t>
      </w:r>
      <w:proofErr w:type="spellEnd"/>
      <w:r>
        <w:t xml:space="preserve"> xtts19c01:ddurefreshconfig:cron -port 5000 -</w:t>
      </w:r>
      <w:proofErr w:type="spellStart"/>
      <w:r>
        <w:t>tfaHome</w:t>
      </w:r>
      <w:proofErr w:type="spellEnd"/>
      <w:r>
        <w:t xml:space="preserve"> 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</w:p>
    <w:p w14:paraId="73D0FE17" w14:textId="77777777" w:rsidR="00E3691C" w:rsidRDefault="00E3691C" w:rsidP="00685383">
      <w:pPr>
        <w:pStyle w:val="afc"/>
        <w:ind w:leftChars="626" w:left="1252"/>
      </w:pPr>
      <w:r>
        <w:t xml:space="preserve">root     102327  56094  0 16:46 pts/3    00:00:00 grep --color=auto </w:t>
      </w:r>
      <w:proofErr w:type="spellStart"/>
      <w:r>
        <w:t>tfa</w:t>
      </w:r>
      <w:proofErr w:type="spellEnd"/>
    </w:p>
    <w:p w14:paraId="33B0A082" w14:textId="77777777" w:rsidR="00E3691C" w:rsidRDefault="00E3691C" w:rsidP="00685383">
      <w:pPr>
        <w:pStyle w:val="afc"/>
        <w:ind w:leftChars="626" w:left="1252"/>
      </w:pPr>
    </w:p>
    <w:p w14:paraId="1A0A614A" w14:textId="77777777" w:rsidR="00E3691C" w:rsidRDefault="00E3691C" w:rsidP="00685383">
      <w:pPr>
        <w:pStyle w:val="afc"/>
        <w:ind w:leftChars="626" w:left="1252"/>
      </w:pPr>
      <w:r>
        <w:t xml:space="preserve">[root@xtts19c01 AHF]# </w:t>
      </w:r>
      <w:proofErr w:type="spellStart"/>
      <w:r>
        <w:t>tfactl</w:t>
      </w:r>
      <w:proofErr w:type="spellEnd"/>
      <w:r>
        <w:t xml:space="preserve"> status</w:t>
      </w:r>
    </w:p>
    <w:p w14:paraId="1B4300FE" w14:textId="77777777" w:rsidR="00E3691C" w:rsidRDefault="00E3691C" w:rsidP="00685383">
      <w:pPr>
        <w:pStyle w:val="afc"/>
        <w:ind w:leftChars="626" w:left="1252"/>
      </w:pPr>
      <w:r>
        <w:t>.-------------------------------------------------------------------------------------------------.</w:t>
      </w:r>
    </w:p>
    <w:p w14:paraId="7489D115" w14:textId="77777777" w:rsidR="00E3691C" w:rsidRDefault="00E3691C" w:rsidP="00685383">
      <w:pPr>
        <w:pStyle w:val="afc"/>
        <w:ind w:leftChars="626" w:left="1252"/>
      </w:pPr>
      <w:r>
        <w:t>| Host      | Status of TFA | PID   | Port | Version    | Build ID             | Inventory Status |</w:t>
      </w:r>
    </w:p>
    <w:p w14:paraId="66271766" w14:textId="77777777" w:rsidR="00E3691C" w:rsidRDefault="00E3691C" w:rsidP="00685383">
      <w:pPr>
        <w:pStyle w:val="afc"/>
        <w:ind w:leftChars="626" w:left="1252"/>
      </w:pPr>
      <w:r>
        <w:t>+-----------+---------------+-------+------+------------+----------------------+------------------+</w:t>
      </w:r>
    </w:p>
    <w:p w14:paraId="04B99F2A" w14:textId="77777777" w:rsidR="00E3691C" w:rsidRDefault="00E3691C" w:rsidP="00685383">
      <w:pPr>
        <w:pStyle w:val="afc"/>
        <w:ind w:leftChars="626" w:left="1252"/>
      </w:pPr>
      <w:r>
        <w:lastRenderedPageBreak/>
        <w:t>| xtts19c01 | RUNNING       | 81383 | 5000 | 21.4.0.0.0 | 21400020211220074549 | COMPLETE         |</w:t>
      </w:r>
    </w:p>
    <w:p w14:paraId="601BD271" w14:textId="77777777" w:rsidR="00E3691C" w:rsidRDefault="00E3691C" w:rsidP="00685383">
      <w:pPr>
        <w:pStyle w:val="afc"/>
        <w:ind w:leftChars="626" w:left="1252"/>
      </w:pPr>
      <w:r>
        <w:t>| xtts19c02 | RUNNING       |  3342 | 5000 | 18.3.3.0.0 | 18330020190315044534 | COMPLETE         |</w:t>
      </w:r>
    </w:p>
    <w:p w14:paraId="26651E22" w14:textId="77777777" w:rsidR="00E3691C" w:rsidRDefault="00E3691C" w:rsidP="00685383">
      <w:pPr>
        <w:pStyle w:val="afc"/>
        <w:ind w:leftChars="626" w:left="1252"/>
      </w:pPr>
      <w:r>
        <w:t>'-----------+---------------+-------+------+------------+----------------------+------------------'</w:t>
      </w:r>
    </w:p>
    <w:p w14:paraId="1041B31B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4380C17D" w14:textId="0D8AF5E6" w:rsidR="00E3691C" w:rsidRPr="00AA1E04" w:rsidRDefault="00E3691C" w:rsidP="00763611">
      <w:pPr>
        <w:pStyle w:val="5"/>
        <w:ind w:left="1530"/>
      </w:pPr>
      <w:r w:rsidRPr="00AA1E04">
        <w:rPr>
          <w:rFonts w:hint="eastAsia"/>
        </w:rPr>
        <w:t>上传并解压</w:t>
      </w:r>
      <w:proofErr w:type="spellStart"/>
      <w:r w:rsidRPr="00AA1E04">
        <w:rPr>
          <w:rFonts w:hint="eastAsia"/>
        </w:rPr>
        <w:t>AHF</w:t>
      </w:r>
      <w:r w:rsidRPr="00AA1E04">
        <w:rPr>
          <w:rFonts w:hint="eastAsia"/>
        </w:rPr>
        <w:t>安装包</w:t>
      </w:r>
      <w:proofErr w:type="spellEnd"/>
      <w:r w:rsidRPr="00AA1E04">
        <w:rPr>
          <w:rFonts w:hint="eastAsia"/>
        </w:rPr>
        <w:t>（节点</w:t>
      </w:r>
      <w:r w:rsidRPr="00AA1E04">
        <w:rPr>
          <w:rFonts w:hint="eastAsia"/>
        </w:rPr>
        <w:t>2</w:t>
      </w:r>
      <w:r w:rsidRPr="00AA1E04">
        <w:rPr>
          <w:rFonts w:hint="eastAsia"/>
        </w:rPr>
        <w:t>运行）</w:t>
      </w:r>
    </w:p>
    <w:p w14:paraId="3D8BB878" w14:textId="77777777" w:rsidR="00E3691C" w:rsidRDefault="00E3691C" w:rsidP="00685383">
      <w:pPr>
        <w:pStyle w:val="afc"/>
        <w:ind w:leftChars="626" w:left="1252"/>
      </w:pPr>
      <w:r>
        <w:t>[root@xtts19c02 ~]# cd /</w:t>
      </w:r>
      <w:proofErr w:type="spellStart"/>
      <w:r>
        <w:t>tmp</w:t>
      </w:r>
      <w:proofErr w:type="spellEnd"/>
      <w:r>
        <w:t>/</w:t>
      </w:r>
    </w:p>
    <w:p w14:paraId="3430A830" w14:textId="77777777" w:rsidR="00E3691C" w:rsidRDefault="00E3691C" w:rsidP="00685383">
      <w:pPr>
        <w:pStyle w:val="afc"/>
        <w:ind w:leftChars="626" w:left="1252"/>
      </w:pPr>
      <w:r>
        <w:t xml:space="preserve">[root@xtts19c02 </w:t>
      </w:r>
      <w:proofErr w:type="spellStart"/>
      <w:r>
        <w:t>tmp</w:t>
      </w:r>
      <w:proofErr w:type="spellEnd"/>
      <w:r>
        <w:t>]# ls -</w:t>
      </w:r>
      <w:proofErr w:type="spellStart"/>
      <w:r>
        <w:t>lrt</w:t>
      </w:r>
      <w:proofErr w:type="spellEnd"/>
      <w:r>
        <w:t xml:space="preserve"> AHF*</w:t>
      </w:r>
    </w:p>
    <w:p w14:paraId="49B1160C" w14:textId="77777777" w:rsidR="00E3691C" w:rsidRDefault="00E3691C" w:rsidP="00685383">
      <w:pPr>
        <w:pStyle w:val="afc"/>
        <w:ind w:leftChars="626" w:left="1252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411836201 Jan  6 16:30 AHF-LINUX_v21.4.0.zip </w:t>
      </w:r>
    </w:p>
    <w:p w14:paraId="29A7B7AE" w14:textId="77777777" w:rsidR="00E3691C" w:rsidRDefault="00E3691C" w:rsidP="00685383">
      <w:pPr>
        <w:pStyle w:val="afc"/>
        <w:ind w:leftChars="626" w:left="1252"/>
      </w:pPr>
      <w:r>
        <w:t xml:space="preserve">[root@xtts19c02 </w:t>
      </w:r>
      <w:proofErr w:type="spellStart"/>
      <w:r>
        <w:t>tmp</w:t>
      </w:r>
      <w:proofErr w:type="spellEnd"/>
      <w:r>
        <w:t>]# unzip AHF-LINUX_v21.4.0.zip -d ./AHF</w:t>
      </w:r>
    </w:p>
    <w:p w14:paraId="223E6894" w14:textId="77777777" w:rsidR="00E3691C" w:rsidRDefault="00E3691C" w:rsidP="00685383">
      <w:pPr>
        <w:pStyle w:val="afc"/>
        <w:ind w:leftChars="626" w:left="1252"/>
      </w:pPr>
      <w:r>
        <w:t>Archive:  AHF-LINUX_v21.4.0.zip</w:t>
      </w:r>
    </w:p>
    <w:p w14:paraId="4F3EAB7D" w14:textId="77777777" w:rsidR="00E3691C" w:rsidRDefault="00E3691C" w:rsidP="00685383">
      <w:pPr>
        <w:pStyle w:val="afc"/>
        <w:ind w:leftChars="626" w:left="1252"/>
      </w:pPr>
      <w:r>
        <w:t xml:space="preserve">  inflating: ./AHF/README.txt        </w:t>
      </w:r>
    </w:p>
    <w:p w14:paraId="3245BD51" w14:textId="77777777" w:rsidR="00E3691C" w:rsidRDefault="00E3691C" w:rsidP="00685383">
      <w:pPr>
        <w:pStyle w:val="afc"/>
        <w:ind w:leftChars="626" w:left="1252"/>
      </w:pPr>
      <w:r>
        <w:t xml:space="preserve">  inflating: ./AHF/</w:t>
      </w:r>
      <w:proofErr w:type="spellStart"/>
      <w:r>
        <w:t>ahf_setup</w:t>
      </w:r>
      <w:proofErr w:type="spellEnd"/>
      <w:r>
        <w:t xml:space="preserve">         </w:t>
      </w:r>
    </w:p>
    <w:p w14:paraId="387C9D46" w14:textId="77777777" w:rsidR="00E3691C" w:rsidRDefault="00E3691C" w:rsidP="00685383">
      <w:pPr>
        <w:pStyle w:val="afc"/>
        <w:ind w:leftChars="626" w:left="1252"/>
      </w:pPr>
      <w:r>
        <w:t xml:space="preserve"> extracting: ./AHF/ahf_setup.dat     </w:t>
      </w:r>
    </w:p>
    <w:p w14:paraId="1FAA5FE5" w14:textId="77777777" w:rsidR="00E3691C" w:rsidRDefault="00E3691C" w:rsidP="00685383">
      <w:pPr>
        <w:pStyle w:val="afc"/>
        <w:ind w:leftChars="626" w:left="1252"/>
      </w:pPr>
      <w:r>
        <w:t xml:space="preserve">  inflating: ./AHF/oracle-tfa.pub       </w:t>
      </w:r>
    </w:p>
    <w:p w14:paraId="662DA962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00C8029A" w14:textId="270840B6" w:rsidR="00E3691C" w:rsidRPr="00685383" w:rsidRDefault="00E3691C" w:rsidP="00763611">
      <w:pPr>
        <w:pStyle w:val="5"/>
        <w:ind w:left="1530"/>
      </w:pPr>
      <w:r w:rsidRPr="00685383">
        <w:rPr>
          <w:rFonts w:hint="eastAsia"/>
        </w:rPr>
        <w:t>手动停止</w:t>
      </w:r>
      <w:proofErr w:type="spellStart"/>
      <w:r w:rsidRPr="00685383">
        <w:rPr>
          <w:rFonts w:hint="eastAsia"/>
        </w:rPr>
        <w:t>tfa</w:t>
      </w:r>
      <w:proofErr w:type="spellEnd"/>
      <w:r w:rsidRPr="00685383">
        <w:rPr>
          <w:rFonts w:hint="eastAsia"/>
        </w:rPr>
        <w:t>（节点</w:t>
      </w:r>
      <w:r w:rsidRPr="00685383">
        <w:rPr>
          <w:rFonts w:hint="eastAsia"/>
        </w:rPr>
        <w:t>2</w:t>
      </w:r>
      <w:r w:rsidRPr="00685383">
        <w:rPr>
          <w:rFonts w:hint="eastAsia"/>
        </w:rPr>
        <w:t>运行）</w:t>
      </w:r>
    </w:p>
    <w:p w14:paraId="141873F0" w14:textId="77777777" w:rsidR="00E3691C" w:rsidRDefault="00E3691C" w:rsidP="00685383">
      <w:pPr>
        <w:pStyle w:val="afc"/>
        <w:ind w:leftChars="626" w:left="1252"/>
      </w:pPr>
      <w:r>
        <w:t xml:space="preserve">[root@xtts19c02 </w:t>
      </w:r>
      <w:proofErr w:type="spellStart"/>
      <w:r>
        <w:t>tmp</w:t>
      </w:r>
      <w:proofErr w:type="spellEnd"/>
      <w:r>
        <w:t xml:space="preserve">]#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</w:p>
    <w:p w14:paraId="09247531" w14:textId="77777777" w:rsidR="00E3691C" w:rsidRDefault="00E3691C" w:rsidP="00685383">
      <w:pPr>
        <w:pStyle w:val="afc"/>
        <w:ind w:leftChars="626" w:left="1252"/>
      </w:pPr>
      <w:r>
        <w:t>root       1922      1  0 Jan05 ?        00:00:03 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run &gt;/dev/null 2&gt;&amp;1 &lt;/dev/null</w:t>
      </w:r>
    </w:p>
    <w:p w14:paraId="56B07DDA" w14:textId="77777777" w:rsidR="00E3691C" w:rsidRDefault="00E3691C" w:rsidP="00685383">
      <w:pPr>
        <w:pStyle w:val="afc"/>
        <w:ind w:leftChars="626" w:left="1252"/>
      </w:pPr>
      <w:r>
        <w:t>root       3342      1  0 Jan05 ?        00:04:37 /u01/app/19.3.0/grid/</w:t>
      </w:r>
      <w:proofErr w:type="spellStart"/>
      <w:r>
        <w:t>jdk</w:t>
      </w:r>
      <w:proofErr w:type="spellEnd"/>
      <w:r>
        <w:t>/</w:t>
      </w:r>
      <w:proofErr w:type="spellStart"/>
      <w:r>
        <w:t>jre</w:t>
      </w:r>
      <w:proofErr w:type="spellEnd"/>
      <w:r>
        <w:t>/bin/java -server -Xms64m -Xmx128m -</w:t>
      </w:r>
      <w:proofErr w:type="spellStart"/>
      <w:r>
        <w:t>Djava.awt.headless</w:t>
      </w:r>
      <w:proofErr w:type="spellEnd"/>
      <w:r>
        <w:t>=true -</w:t>
      </w:r>
      <w:proofErr w:type="spellStart"/>
      <w:r>
        <w:t>Ddisable.checkForUpdate</w:t>
      </w:r>
      <w:proofErr w:type="spellEnd"/>
      <w:r>
        <w:t xml:space="preserve">=true </w:t>
      </w:r>
      <w:proofErr w:type="spellStart"/>
      <w:r>
        <w:t>oracle.rat.tfa.TFAMain</w:t>
      </w:r>
      <w:proofErr w:type="spellEnd"/>
      <w:r>
        <w:t xml:space="preserve"> /u01/app/19.3.0/grid/</w:t>
      </w:r>
      <w:proofErr w:type="spellStart"/>
      <w:r>
        <w:t>tfa</w:t>
      </w:r>
      <w:proofErr w:type="spellEnd"/>
      <w:r>
        <w:t>/xtts19c02/</w:t>
      </w:r>
      <w:proofErr w:type="spellStart"/>
      <w:r>
        <w:t>tfa_home</w:t>
      </w:r>
      <w:proofErr w:type="spellEnd"/>
    </w:p>
    <w:p w14:paraId="4BD8FA5C" w14:textId="77777777" w:rsidR="00E3691C" w:rsidRDefault="00E3691C" w:rsidP="00685383">
      <w:pPr>
        <w:pStyle w:val="afc"/>
        <w:ind w:leftChars="626" w:left="1252"/>
      </w:pPr>
      <w:r>
        <w:t>grid      17100      1  0 Jan05 ?        00:03:39 /bin/</w:t>
      </w:r>
      <w:proofErr w:type="spellStart"/>
      <w:r>
        <w:t>sh</w:t>
      </w:r>
      <w:proofErr w:type="spellEnd"/>
      <w:r>
        <w:t xml:space="preserve"> ./OSWatcher.sh 15 240 NONE /u01/app/grid/tfa/repository/suptools/xtts19c02/oswbb/grid/archive</w:t>
      </w:r>
    </w:p>
    <w:p w14:paraId="5E097BA1" w14:textId="77777777" w:rsidR="00E3691C" w:rsidRDefault="00E3691C" w:rsidP="00685383">
      <w:pPr>
        <w:pStyle w:val="afc"/>
        <w:ind w:leftChars="626" w:left="1252"/>
      </w:pPr>
      <w:r>
        <w:t>grid      17505  17100  0 Jan05 ?        00:00:03 /bin/</w:t>
      </w:r>
      <w:proofErr w:type="spellStart"/>
      <w:r>
        <w:t>sh</w:t>
      </w:r>
      <w:proofErr w:type="spellEnd"/>
      <w:r>
        <w:t xml:space="preserve"> ./OSWatcherFM.sh 240 /u01/app/grid/tfa/repository/suptools/xtts19c02/oswbb/grid/archive</w:t>
      </w:r>
    </w:p>
    <w:p w14:paraId="2CD8B205" w14:textId="77777777" w:rsidR="00E3691C" w:rsidRDefault="00E3691C" w:rsidP="00685383">
      <w:pPr>
        <w:pStyle w:val="afc"/>
        <w:ind w:leftChars="626" w:left="1252"/>
      </w:pPr>
      <w:r>
        <w:t xml:space="preserve">root      89221  85662  0 16:32 pts/2    00:00:00 grep --color=auto </w:t>
      </w:r>
      <w:proofErr w:type="spellStart"/>
      <w:r>
        <w:t>tfa</w:t>
      </w:r>
      <w:proofErr w:type="spellEnd"/>
    </w:p>
    <w:p w14:paraId="10323E30" w14:textId="77777777" w:rsidR="00E3691C" w:rsidRDefault="00E3691C" w:rsidP="00685383">
      <w:pPr>
        <w:pStyle w:val="afc"/>
        <w:ind w:leftChars="626" w:left="1252"/>
      </w:pPr>
    </w:p>
    <w:p w14:paraId="72887F24" w14:textId="77777777" w:rsidR="00E3691C" w:rsidRDefault="00E3691C" w:rsidP="00685383">
      <w:pPr>
        <w:pStyle w:val="afc"/>
        <w:ind w:leftChars="626" w:left="1252"/>
      </w:pPr>
      <w:r>
        <w:t xml:space="preserve">[root@xtts19c02 </w:t>
      </w:r>
      <w:proofErr w:type="spellStart"/>
      <w:r>
        <w:t>tmp</w:t>
      </w:r>
      <w:proofErr w:type="spellEnd"/>
      <w:r>
        <w:t>]# 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stop</w:t>
      </w:r>
    </w:p>
    <w:p w14:paraId="798281C2" w14:textId="77777777" w:rsidR="00E3691C" w:rsidRDefault="00E3691C" w:rsidP="00685383">
      <w:pPr>
        <w:pStyle w:val="afc"/>
        <w:ind w:leftChars="626" w:left="1252"/>
      </w:pPr>
      <w:r>
        <w:t xml:space="preserve">Stopping TFA from </w:t>
      </w:r>
      <w:proofErr w:type="spellStart"/>
      <w:r>
        <w:t>init</w:t>
      </w:r>
      <w:proofErr w:type="spellEnd"/>
      <w:r>
        <w:t xml:space="preserve"> for shutdown/reboot</w:t>
      </w:r>
    </w:p>
    <w:p w14:paraId="1EB8EF15" w14:textId="77777777" w:rsidR="00E3691C" w:rsidRDefault="00E3691C" w:rsidP="00685383">
      <w:pPr>
        <w:pStyle w:val="afc"/>
        <w:ind w:leftChars="626" w:left="1252"/>
      </w:pPr>
      <w:r>
        <w:t>WARNING - TFA Software is older than 180 days. Please consider upgrading TFA to the latest version.</w:t>
      </w:r>
    </w:p>
    <w:p w14:paraId="37B8B8FE" w14:textId="77777777" w:rsidR="00E3691C" w:rsidRDefault="00E3691C" w:rsidP="00685383">
      <w:pPr>
        <w:pStyle w:val="afc"/>
        <w:ind w:leftChars="626" w:left="1252"/>
      </w:pPr>
      <w:r>
        <w:t>TFA-00002 Oracle Trace File Analyzer (TFA) is not running</w:t>
      </w:r>
    </w:p>
    <w:p w14:paraId="449DC33D" w14:textId="77777777" w:rsidR="00E3691C" w:rsidRDefault="00E3691C" w:rsidP="00685383">
      <w:pPr>
        <w:pStyle w:val="afc"/>
        <w:ind w:leftChars="626" w:left="1252"/>
      </w:pPr>
      <w:r>
        <w:t>Nothing to do !</w:t>
      </w:r>
    </w:p>
    <w:p w14:paraId="7357C244" w14:textId="77777777" w:rsidR="00E3691C" w:rsidRDefault="00E3691C" w:rsidP="00685383">
      <w:pPr>
        <w:pStyle w:val="afc"/>
        <w:ind w:leftChars="626" w:left="1252"/>
      </w:pPr>
      <w:r>
        <w:t xml:space="preserve">Stopped </w:t>
      </w:r>
      <w:proofErr w:type="spellStart"/>
      <w:r>
        <w:t>OSWatcher</w:t>
      </w:r>
      <w:proofErr w:type="spellEnd"/>
    </w:p>
    <w:p w14:paraId="08C49302" w14:textId="77777777" w:rsidR="00E3691C" w:rsidRDefault="00E3691C" w:rsidP="00685383">
      <w:pPr>
        <w:pStyle w:val="afc"/>
        <w:ind w:leftChars="626" w:left="1252"/>
      </w:pPr>
      <w:r>
        <w:t>TFA-00104 Cannot establish connection with TFA Server. Please check TFA Certificates</w:t>
      </w:r>
    </w:p>
    <w:p w14:paraId="78486134" w14:textId="77777777" w:rsidR="00E3691C" w:rsidRDefault="00E3691C" w:rsidP="00685383">
      <w:pPr>
        <w:pStyle w:val="afc"/>
        <w:ind w:leftChars="626" w:left="1252"/>
      </w:pPr>
      <w:r>
        <w:t xml:space="preserve">. . . </w:t>
      </w:r>
    </w:p>
    <w:p w14:paraId="0BC611E9" w14:textId="77777777" w:rsidR="00E3691C" w:rsidRDefault="00E3691C" w:rsidP="00685383">
      <w:pPr>
        <w:pStyle w:val="afc"/>
        <w:ind w:leftChars="626" w:left="1252"/>
      </w:pPr>
      <w:r>
        <w:t>Successfully stopped TFA..</w:t>
      </w:r>
    </w:p>
    <w:p w14:paraId="48A9E199" w14:textId="77777777" w:rsidR="00E3691C" w:rsidRDefault="00E3691C" w:rsidP="00685383">
      <w:pPr>
        <w:pStyle w:val="afc"/>
        <w:ind w:leftChars="626" w:left="1252"/>
      </w:pPr>
    </w:p>
    <w:p w14:paraId="38408F23" w14:textId="77777777" w:rsidR="00E3691C" w:rsidRDefault="00E3691C" w:rsidP="00685383">
      <w:pPr>
        <w:pStyle w:val="afc"/>
        <w:ind w:leftChars="626" w:left="1252"/>
      </w:pPr>
      <w:r>
        <w:t xml:space="preserve">[root@xtts19c02 </w:t>
      </w:r>
      <w:proofErr w:type="spellStart"/>
      <w:r>
        <w:t>tmp</w:t>
      </w:r>
      <w:proofErr w:type="spellEnd"/>
      <w:r>
        <w:t xml:space="preserve">]#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</w:p>
    <w:p w14:paraId="1FC0026A" w14:textId="77777777" w:rsidR="00E3691C" w:rsidRDefault="00E3691C" w:rsidP="00685383">
      <w:pPr>
        <w:pStyle w:val="afc"/>
        <w:ind w:leftChars="626" w:left="1252"/>
      </w:pPr>
      <w:r>
        <w:t xml:space="preserve">root     114253  85662  0 17:15 pts/2    00:00:00 grep --color=auto </w:t>
      </w:r>
      <w:proofErr w:type="spellStart"/>
      <w:r>
        <w:t>tfa</w:t>
      </w:r>
      <w:proofErr w:type="spellEnd"/>
    </w:p>
    <w:p w14:paraId="2429680A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6388FEB4" w14:textId="02A75CE3" w:rsidR="00E3691C" w:rsidRPr="00E26BDB" w:rsidRDefault="00E3691C" w:rsidP="00763611">
      <w:pPr>
        <w:pStyle w:val="5"/>
        <w:ind w:left="1530"/>
      </w:pPr>
      <w:proofErr w:type="spellStart"/>
      <w:r w:rsidRPr="00E26BDB">
        <w:rPr>
          <w:rFonts w:hint="eastAsia"/>
        </w:rPr>
        <w:t>AHF</w:t>
      </w:r>
      <w:r w:rsidRPr="00E26BDB">
        <w:rPr>
          <w:rFonts w:hint="eastAsia"/>
        </w:rPr>
        <w:t>安装</w:t>
      </w:r>
      <w:proofErr w:type="spellEnd"/>
      <w:r w:rsidRPr="00E26BDB">
        <w:rPr>
          <w:rFonts w:hint="eastAsia"/>
        </w:rPr>
        <w:t>（节点</w:t>
      </w:r>
      <w:r w:rsidRPr="00E26BDB">
        <w:rPr>
          <w:rFonts w:hint="eastAsia"/>
        </w:rPr>
        <w:t>2</w:t>
      </w:r>
      <w:r w:rsidRPr="00E26BDB">
        <w:rPr>
          <w:rFonts w:hint="eastAsia"/>
        </w:rPr>
        <w:t>运行）</w:t>
      </w:r>
    </w:p>
    <w:p w14:paraId="19A02CA4" w14:textId="77777777" w:rsidR="00E3691C" w:rsidRDefault="00E3691C" w:rsidP="00250D6C">
      <w:pPr>
        <w:pStyle w:val="afc"/>
        <w:ind w:leftChars="626" w:left="1252"/>
      </w:pPr>
      <w:r>
        <w:t xml:space="preserve">[root@xtts19c02 </w:t>
      </w:r>
      <w:proofErr w:type="spellStart"/>
      <w:r>
        <w:t>tmp</w:t>
      </w:r>
      <w:proofErr w:type="spellEnd"/>
      <w:r>
        <w:t>]# cd AHF/</w:t>
      </w:r>
    </w:p>
    <w:p w14:paraId="30DD3C9C" w14:textId="77777777" w:rsidR="00E3691C" w:rsidRDefault="00E3691C" w:rsidP="00250D6C">
      <w:pPr>
        <w:pStyle w:val="afc"/>
        <w:ind w:leftChars="626" w:left="1252"/>
      </w:pPr>
      <w:r>
        <w:t>[root@xtts19c02 AHF]# ./</w:t>
      </w:r>
      <w:proofErr w:type="spellStart"/>
      <w:r>
        <w:t>ahf_setup</w:t>
      </w:r>
      <w:proofErr w:type="spellEnd"/>
      <w:r>
        <w:t xml:space="preserve"> </w:t>
      </w:r>
    </w:p>
    <w:p w14:paraId="326B0CE2" w14:textId="77777777" w:rsidR="00E3691C" w:rsidRDefault="00E3691C" w:rsidP="00250D6C">
      <w:pPr>
        <w:pStyle w:val="afc"/>
        <w:ind w:leftChars="626" w:left="1252"/>
      </w:pPr>
      <w:r>
        <w:t>AHF Installer for Platform Linux Architecture x86_64</w:t>
      </w:r>
    </w:p>
    <w:p w14:paraId="4FD9F645" w14:textId="77777777" w:rsidR="00E3691C" w:rsidRDefault="00E3691C" w:rsidP="00250D6C">
      <w:pPr>
        <w:pStyle w:val="afc"/>
        <w:ind w:leftChars="626" w:left="1252"/>
      </w:pPr>
      <w:r>
        <w:t>AHF Installation Log : /</w:t>
      </w:r>
      <w:proofErr w:type="spellStart"/>
      <w:r>
        <w:t>tmp</w:t>
      </w:r>
      <w:proofErr w:type="spellEnd"/>
      <w:r>
        <w:t>/ahf_install_214000_114343_2022_01_06-17_16_25.log</w:t>
      </w:r>
    </w:p>
    <w:p w14:paraId="77C9896F" w14:textId="77777777" w:rsidR="00E3691C" w:rsidRDefault="00E3691C" w:rsidP="00250D6C">
      <w:pPr>
        <w:pStyle w:val="afc"/>
        <w:ind w:leftChars="626" w:left="1252"/>
      </w:pPr>
      <w:r>
        <w:t>Starting Autonomous Health Framework (AHF) Installation</w:t>
      </w:r>
    </w:p>
    <w:p w14:paraId="09AA5566" w14:textId="77777777" w:rsidR="00E3691C" w:rsidRDefault="00E3691C" w:rsidP="00250D6C">
      <w:pPr>
        <w:pStyle w:val="afc"/>
        <w:ind w:leftChars="626" w:left="1252"/>
      </w:pPr>
      <w:r>
        <w:t>AHF Version: 21.4.0 Build Date: 202112200745</w:t>
      </w:r>
    </w:p>
    <w:p w14:paraId="669AD716" w14:textId="77777777" w:rsidR="00E3691C" w:rsidRDefault="00E3691C" w:rsidP="00250D6C">
      <w:pPr>
        <w:pStyle w:val="afc"/>
        <w:ind w:leftChars="626" w:left="1252"/>
      </w:pPr>
      <w:r>
        <w:t>TFA is already installed at : /u01/app/19.3.0/grid/</w:t>
      </w:r>
      <w:proofErr w:type="spellStart"/>
      <w:r>
        <w:t>tfa</w:t>
      </w:r>
      <w:proofErr w:type="spellEnd"/>
      <w:r>
        <w:t>/xtts19c02/</w:t>
      </w:r>
      <w:proofErr w:type="spellStart"/>
      <w:r>
        <w:t>tfa_home</w:t>
      </w:r>
      <w:proofErr w:type="spellEnd"/>
    </w:p>
    <w:p w14:paraId="5D3A4733" w14:textId="77777777" w:rsidR="00E3691C" w:rsidRDefault="00E3691C" w:rsidP="00250D6C">
      <w:pPr>
        <w:pStyle w:val="afc"/>
        <w:ind w:leftChars="626" w:left="1252"/>
      </w:pPr>
      <w:r>
        <w:t>Installed TFA Version : 183300 Build ID : 20190315044534</w:t>
      </w:r>
    </w:p>
    <w:p w14:paraId="1FCA520F" w14:textId="77777777" w:rsidR="00E3691C" w:rsidRDefault="00E3691C" w:rsidP="00250D6C">
      <w:pPr>
        <w:pStyle w:val="afc"/>
        <w:ind w:leftChars="626" w:left="1252"/>
      </w:pPr>
      <w:r>
        <w:lastRenderedPageBreak/>
        <w:t>Default AHF Location : /opt/</w:t>
      </w:r>
      <w:proofErr w:type="spellStart"/>
      <w:r>
        <w:t>oracle.ahf</w:t>
      </w:r>
      <w:proofErr w:type="spellEnd"/>
    </w:p>
    <w:p w14:paraId="2FBADDD2" w14:textId="77777777" w:rsidR="00E3691C" w:rsidRDefault="00E3691C" w:rsidP="00250D6C">
      <w:pPr>
        <w:pStyle w:val="afc"/>
        <w:ind w:leftChars="626" w:left="1252"/>
      </w:pPr>
      <w:r>
        <w:rPr>
          <w:rFonts w:hint="eastAsia"/>
        </w:rPr>
        <w:t>Do you want to install AHF at [/opt/</w:t>
      </w:r>
      <w:proofErr w:type="spellStart"/>
      <w:r>
        <w:rPr>
          <w:rFonts w:hint="eastAsia"/>
        </w:rPr>
        <w:t>oracle.ahf</w:t>
      </w:r>
      <w:proofErr w:type="spellEnd"/>
      <w:r>
        <w:rPr>
          <w:rFonts w:hint="eastAsia"/>
        </w:rPr>
        <w:t>] ? [Y]|N : Y</w:t>
      </w:r>
      <w:r w:rsidRPr="00250D6C">
        <w:rPr>
          <w:rFonts w:hint="eastAsia"/>
          <w:color w:val="FF0000"/>
        </w:rPr>
        <w:t xml:space="preserve">   &lt;&lt;&lt;&lt;&lt;&lt; </w:t>
      </w:r>
      <w:r w:rsidRPr="00250D6C">
        <w:rPr>
          <w:rFonts w:hint="eastAsia"/>
          <w:color w:val="FF0000"/>
        </w:rPr>
        <w:t>输入</w:t>
      </w:r>
      <w:r w:rsidRPr="00250D6C">
        <w:rPr>
          <w:rFonts w:hint="eastAsia"/>
          <w:color w:val="FF0000"/>
        </w:rPr>
        <w:t xml:space="preserve"> Y</w:t>
      </w:r>
    </w:p>
    <w:p w14:paraId="2EDC88FF" w14:textId="77777777" w:rsidR="00E3691C" w:rsidRDefault="00E3691C" w:rsidP="00250D6C">
      <w:pPr>
        <w:pStyle w:val="afc"/>
        <w:ind w:leftChars="626" w:left="1252"/>
      </w:pPr>
      <w:r>
        <w:t>AHF Location : /opt/</w:t>
      </w:r>
      <w:proofErr w:type="spellStart"/>
      <w:r>
        <w:t>oracle.ahf</w:t>
      </w:r>
      <w:proofErr w:type="spellEnd"/>
    </w:p>
    <w:p w14:paraId="5D8071F5" w14:textId="77777777" w:rsidR="00E3691C" w:rsidRDefault="00E3691C" w:rsidP="00250D6C">
      <w:pPr>
        <w:pStyle w:val="afc"/>
        <w:ind w:leftChars="626" w:left="1252"/>
      </w:pPr>
      <w:r>
        <w:t>AHF Data Directory stores diagnostic collections and metadata.</w:t>
      </w:r>
    </w:p>
    <w:p w14:paraId="23A09D3F" w14:textId="77777777" w:rsidR="00E3691C" w:rsidRDefault="00E3691C" w:rsidP="00250D6C">
      <w:pPr>
        <w:pStyle w:val="afc"/>
        <w:ind w:leftChars="626" w:left="1252"/>
      </w:pPr>
      <w:r>
        <w:t>AHF Data Directory requires at least 5GB (Recommended 10GB) of free space.</w:t>
      </w:r>
    </w:p>
    <w:p w14:paraId="63BD3A2C" w14:textId="77777777" w:rsidR="00E3691C" w:rsidRDefault="00E3691C" w:rsidP="00250D6C">
      <w:pPr>
        <w:pStyle w:val="afc"/>
        <w:ind w:leftChars="626" w:left="1252"/>
      </w:pPr>
      <w:r>
        <w:t xml:space="preserve">Choose Data Directory from below options : </w:t>
      </w:r>
    </w:p>
    <w:p w14:paraId="6D6DA457" w14:textId="77777777" w:rsidR="00E3691C" w:rsidRDefault="00E3691C" w:rsidP="00250D6C">
      <w:pPr>
        <w:pStyle w:val="afc"/>
        <w:ind w:leftChars="626" w:left="1252"/>
      </w:pPr>
      <w:r>
        <w:t>1. /u01/app/grid [Free Space : 16678 MB]</w:t>
      </w:r>
    </w:p>
    <w:p w14:paraId="22468F33" w14:textId="77777777" w:rsidR="00E3691C" w:rsidRDefault="00E3691C" w:rsidP="00250D6C">
      <w:pPr>
        <w:pStyle w:val="afc"/>
        <w:ind w:leftChars="626" w:left="1252"/>
      </w:pPr>
      <w:r>
        <w:t>2. Enter a different Location</w:t>
      </w:r>
    </w:p>
    <w:p w14:paraId="07F05918" w14:textId="77777777" w:rsidR="00E3691C" w:rsidRDefault="00E3691C" w:rsidP="00250D6C">
      <w:pPr>
        <w:pStyle w:val="afc"/>
        <w:ind w:leftChars="626" w:left="1252"/>
      </w:pPr>
      <w:r>
        <w:rPr>
          <w:rFonts w:hint="eastAsia"/>
        </w:rPr>
        <w:t xml:space="preserve">Choose Option [1 - 2] : 1  </w:t>
      </w:r>
      <w:r w:rsidRPr="00250D6C">
        <w:rPr>
          <w:rFonts w:hint="eastAsia"/>
          <w:color w:val="FF0000"/>
        </w:rPr>
        <w:t xml:space="preserve"> &lt;&lt;&lt;&lt;&lt;&lt; </w:t>
      </w:r>
      <w:r w:rsidRPr="00250D6C">
        <w:rPr>
          <w:rFonts w:hint="eastAsia"/>
          <w:color w:val="FF0000"/>
        </w:rPr>
        <w:t>输入</w:t>
      </w:r>
      <w:r w:rsidRPr="00250D6C">
        <w:rPr>
          <w:rFonts w:hint="eastAsia"/>
          <w:color w:val="FF0000"/>
        </w:rPr>
        <w:t xml:space="preserve"> 1</w:t>
      </w:r>
    </w:p>
    <w:p w14:paraId="2A969EB9" w14:textId="77777777" w:rsidR="00E3691C" w:rsidRDefault="00E3691C" w:rsidP="00250D6C">
      <w:pPr>
        <w:pStyle w:val="afc"/>
        <w:ind w:leftChars="626" w:left="1252"/>
      </w:pPr>
      <w:r>
        <w:t>AHF Data Directory : /u01/app/grid/</w:t>
      </w:r>
      <w:proofErr w:type="spellStart"/>
      <w:r>
        <w:t>oracle.ahf</w:t>
      </w:r>
      <w:proofErr w:type="spellEnd"/>
      <w:r>
        <w:t>/data</w:t>
      </w:r>
    </w:p>
    <w:p w14:paraId="6F53F11A" w14:textId="77777777" w:rsidR="00E3691C" w:rsidRDefault="00E3691C" w:rsidP="00250D6C">
      <w:pPr>
        <w:pStyle w:val="afc"/>
        <w:ind w:leftChars="626" w:left="1252"/>
      </w:pPr>
      <w:r>
        <w:t>Shutting down TFA : /u01/app/19.3.0/grid/</w:t>
      </w:r>
      <w:proofErr w:type="spellStart"/>
      <w:r>
        <w:t>tfa</w:t>
      </w:r>
      <w:proofErr w:type="spellEnd"/>
      <w:r>
        <w:t>/xtts19c02/</w:t>
      </w:r>
      <w:proofErr w:type="spellStart"/>
      <w:r>
        <w:t>tfa_home</w:t>
      </w:r>
      <w:proofErr w:type="spellEnd"/>
    </w:p>
    <w:p w14:paraId="025560BE" w14:textId="77777777" w:rsidR="00E3691C" w:rsidRDefault="00E3691C" w:rsidP="00250D6C">
      <w:pPr>
        <w:pStyle w:val="afc"/>
        <w:ind w:leftChars="626" w:left="1252"/>
      </w:pPr>
      <w:r>
        <w:t>Copying TFA Data Files from /u01/app/19.3.0/grid/</w:t>
      </w:r>
      <w:proofErr w:type="spellStart"/>
      <w:r>
        <w:t>tfa</w:t>
      </w:r>
      <w:proofErr w:type="spellEnd"/>
      <w:r>
        <w:t>/xtts19c02/</w:t>
      </w:r>
      <w:proofErr w:type="spellStart"/>
      <w:r>
        <w:t>tfa_home</w:t>
      </w:r>
      <w:proofErr w:type="spellEnd"/>
    </w:p>
    <w:p w14:paraId="206D1AE3" w14:textId="77777777" w:rsidR="00E3691C" w:rsidRDefault="00E3691C" w:rsidP="00250D6C">
      <w:pPr>
        <w:pStyle w:val="afc"/>
        <w:ind w:leftChars="626" w:left="1252"/>
      </w:pPr>
      <w:r>
        <w:t>Uninstalling TFA : /u01/app/19.3.0/grid/</w:t>
      </w:r>
      <w:proofErr w:type="spellStart"/>
      <w:r>
        <w:t>tfa</w:t>
      </w:r>
      <w:proofErr w:type="spellEnd"/>
      <w:r>
        <w:t>/xtts19c02/</w:t>
      </w:r>
      <w:proofErr w:type="spellStart"/>
      <w:r>
        <w:t>tfa_home</w:t>
      </w:r>
      <w:proofErr w:type="spellEnd"/>
    </w:p>
    <w:p w14:paraId="14AD4359" w14:textId="77777777" w:rsidR="00E3691C" w:rsidRDefault="00E3691C" w:rsidP="00250D6C">
      <w:pPr>
        <w:pStyle w:val="afc"/>
        <w:ind w:leftChars="626" w:left="1252"/>
      </w:pPr>
      <w:r>
        <w:rPr>
          <w:rFonts w:hint="eastAsia"/>
        </w:rPr>
        <w:t xml:space="preserve">Do you want to add AHF Notification Email IDs ? [Y]|N : N </w:t>
      </w:r>
      <w:r w:rsidRPr="00250D6C">
        <w:rPr>
          <w:rFonts w:hint="eastAsia"/>
          <w:color w:val="FF0000"/>
        </w:rPr>
        <w:t xml:space="preserve">  &lt;&lt;&lt;&lt;&lt;&lt; </w:t>
      </w:r>
      <w:r w:rsidRPr="00250D6C">
        <w:rPr>
          <w:rFonts w:hint="eastAsia"/>
          <w:color w:val="FF0000"/>
        </w:rPr>
        <w:t>输入</w:t>
      </w:r>
      <w:r w:rsidRPr="00250D6C">
        <w:rPr>
          <w:rFonts w:hint="eastAsia"/>
          <w:color w:val="FF0000"/>
        </w:rPr>
        <w:t xml:space="preserve"> N</w:t>
      </w:r>
    </w:p>
    <w:p w14:paraId="55FD5F62" w14:textId="77777777" w:rsidR="00E3691C" w:rsidRDefault="00E3691C" w:rsidP="00250D6C">
      <w:pPr>
        <w:pStyle w:val="afc"/>
        <w:ind w:leftChars="626" w:left="1252"/>
      </w:pPr>
      <w:r>
        <w:t>AHF will also be installed/upgraded on these Cluster Nodes :</w:t>
      </w:r>
    </w:p>
    <w:p w14:paraId="74411953" w14:textId="77777777" w:rsidR="00E3691C" w:rsidRDefault="00E3691C" w:rsidP="00250D6C">
      <w:pPr>
        <w:pStyle w:val="afc"/>
        <w:ind w:leftChars="626" w:left="1252"/>
      </w:pPr>
      <w:r>
        <w:t>1. xtts19c01</w:t>
      </w:r>
    </w:p>
    <w:p w14:paraId="0075867C" w14:textId="77777777" w:rsidR="00E3691C" w:rsidRDefault="00E3691C" w:rsidP="00250D6C">
      <w:pPr>
        <w:pStyle w:val="afc"/>
        <w:ind w:leftChars="626" w:left="1252"/>
      </w:pPr>
      <w:r>
        <w:t>The AHF Location and AHF Data Directory must exist on the above nodes</w:t>
      </w:r>
    </w:p>
    <w:p w14:paraId="37B4E3F1" w14:textId="77777777" w:rsidR="00E3691C" w:rsidRDefault="00E3691C" w:rsidP="00250D6C">
      <w:pPr>
        <w:pStyle w:val="afc"/>
        <w:ind w:leftChars="626" w:left="1252"/>
      </w:pPr>
      <w:r>
        <w:t>AHF Location : /opt/</w:t>
      </w:r>
      <w:proofErr w:type="spellStart"/>
      <w:r>
        <w:t>oracle.ahf</w:t>
      </w:r>
      <w:proofErr w:type="spellEnd"/>
    </w:p>
    <w:p w14:paraId="3199646D" w14:textId="77777777" w:rsidR="00E3691C" w:rsidRDefault="00E3691C" w:rsidP="00250D6C">
      <w:pPr>
        <w:pStyle w:val="afc"/>
        <w:ind w:leftChars="626" w:left="1252"/>
      </w:pPr>
      <w:r>
        <w:t>AHF Data Directory : /u01/app/grid/</w:t>
      </w:r>
      <w:proofErr w:type="spellStart"/>
      <w:r>
        <w:t>oracle.ahf</w:t>
      </w:r>
      <w:proofErr w:type="spellEnd"/>
      <w:r>
        <w:t>/data</w:t>
      </w:r>
    </w:p>
    <w:p w14:paraId="64AE80AA" w14:textId="77777777" w:rsidR="00E3691C" w:rsidRDefault="00E3691C" w:rsidP="00250D6C">
      <w:pPr>
        <w:pStyle w:val="afc"/>
        <w:ind w:leftChars="626" w:left="1252"/>
      </w:pPr>
      <w:r>
        <w:rPr>
          <w:rFonts w:hint="eastAsia"/>
        </w:rPr>
        <w:t xml:space="preserve">Do you want to install/upgrade AHF on Cluster Nodes ? [Y]|N : N  </w:t>
      </w:r>
      <w:r w:rsidRPr="00250D6C">
        <w:rPr>
          <w:rFonts w:hint="eastAsia"/>
          <w:color w:val="FF0000"/>
        </w:rPr>
        <w:t xml:space="preserve"> &lt;&lt;&lt;&lt;&lt;&lt; </w:t>
      </w:r>
      <w:r w:rsidRPr="00250D6C">
        <w:rPr>
          <w:rFonts w:hint="eastAsia"/>
          <w:color w:val="FF0000"/>
        </w:rPr>
        <w:t>输入</w:t>
      </w:r>
      <w:r w:rsidRPr="00250D6C">
        <w:rPr>
          <w:rFonts w:hint="eastAsia"/>
          <w:color w:val="FF0000"/>
        </w:rPr>
        <w:t xml:space="preserve"> N</w:t>
      </w:r>
    </w:p>
    <w:p w14:paraId="158AD626" w14:textId="77777777" w:rsidR="00E3691C" w:rsidRDefault="00E3691C" w:rsidP="00250D6C">
      <w:pPr>
        <w:pStyle w:val="afc"/>
        <w:ind w:leftChars="626" w:left="1252"/>
      </w:pPr>
      <w:r>
        <w:t>Not performing install/upgrade on Cluster Nodes</w:t>
      </w:r>
    </w:p>
    <w:p w14:paraId="0A4621DC" w14:textId="77777777" w:rsidR="00E3691C" w:rsidRDefault="00E3691C" w:rsidP="00250D6C">
      <w:pPr>
        <w:pStyle w:val="afc"/>
        <w:ind w:leftChars="626" w:left="1252"/>
      </w:pPr>
      <w:r>
        <w:t>Extracting AHF to /opt/</w:t>
      </w:r>
      <w:proofErr w:type="spellStart"/>
      <w:r>
        <w:t>oracle.ahf</w:t>
      </w:r>
      <w:proofErr w:type="spellEnd"/>
    </w:p>
    <w:p w14:paraId="3F8DB549" w14:textId="77777777" w:rsidR="00E3691C" w:rsidRDefault="00E3691C" w:rsidP="00250D6C">
      <w:pPr>
        <w:pStyle w:val="afc"/>
        <w:ind w:leftChars="626" w:left="1252"/>
      </w:pPr>
      <w:r>
        <w:t>Configuring TFA Services</w:t>
      </w:r>
    </w:p>
    <w:p w14:paraId="3A708C7C" w14:textId="77777777" w:rsidR="00E3691C" w:rsidRDefault="00E3691C" w:rsidP="00250D6C">
      <w:pPr>
        <w:pStyle w:val="afc"/>
        <w:ind w:leftChars="626" w:left="1252"/>
      </w:pPr>
      <w:r>
        <w:t>Copying TFA Data Files to AHF</w:t>
      </w:r>
    </w:p>
    <w:p w14:paraId="0ACA3828" w14:textId="77777777" w:rsidR="00E3691C" w:rsidRDefault="00E3691C" w:rsidP="00250D6C">
      <w:pPr>
        <w:pStyle w:val="afc"/>
        <w:ind w:leftChars="626" w:left="1252"/>
      </w:pPr>
      <w:r>
        <w:t>Discovering Nodes and Oracle Resources</w:t>
      </w:r>
    </w:p>
    <w:p w14:paraId="0AD91879" w14:textId="77777777" w:rsidR="00E3691C" w:rsidRDefault="00E3691C" w:rsidP="00250D6C">
      <w:pPr>
        <w:pStyle w:val="afc"/>
        <w:ind w:leftChars="626" w:left="1252"/>
      </w:pPr>
      <w:r>
        <w:t>Starting TFA Services</w:t>
      </w:r>
    </w:p>
    <w:p w14:paraId="458C8770" w14:textId="77777777" w:rsidR="00E3691C" w:rsidRDefault="00E3691C" w:rsidP="00250D6C">
      <w:pPr>
        <w:pStyle w:val="afc"/>
        <w:ind w:leftChars="626" w:left="1252"/>
      </w:pPr>
      <w:r>
        <w:t xml:space="preserve">Created </w:t>
      </w:r>
      <w:proofErr w:type="spellStart"/>
      <w:r>
        <w:t>symlink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/oracle-</w:t>
      </w:r>
      <w:proofErr w:type="spellStart"/>
      <w:r>
        <w:t>tfa.service</w:t>
      </w:r>
      <w:proofErr w:type="spellEnd"/>
      <w:r>
        <w:t xml:space="preserve"> to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/system/oracle-</w:t>
      </w:r>
      <w:proofErr w:type="spellStart"/>
      <w:r>
        <w:t>tfa.service</w:t>
      </w:r>
      <w:proofErr w:type="spellEnd"/>
      <w:r>
        <w:t>.</w:t>
      </w:r>
    </w:p>
    <w:p w14:paraId="3B34B758" w14:textId="77777777" w:rsidR="00E3691C" w:rsidRDefault="00E3691C" w:rsidP="00250D6C">
      <w:pPr>
        <w:pStyle w:val="afc"/>
        <w:ind w:leftChars="626" w:left="1252"/>
      </w:pPr>
      <w:r>
        <w:t xml:space="preserve">Created </w:t>
      </w:r>
      <w:proofErr w:type="spellStart"/>
      <w:r>
        <w:t>symlink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graphical.target.wants</w:t>
      </w:r>
      <w:proofErr w:type="spellEnd"/>
      <w:r>
        <w:t>/oracle-</w:t>
      </w:r>
      <w:proofErr w:type="spellStart"/>
      <w:r>
        <w:t>tfa.service</w:t>
      </w:r>
      <w:proofErr w:type="spellEnd"/>
      <w:r>
        <w:t xml:space="preserve"> to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/system/oracle-</w:t>
      </w:r>
      <w:proofErr w:type="spellStart"/>
      <w:r>
        <w:t>tfa.service</w:t>
      </w:r>
      <w:proofErr w:type="spellEnd"/>
      <w:r>
        <w:t>.</w:t>
      </w:r>
    </w:p>
    <w:p w14:paraId="706A74C5" w14:textId="77777777" w:rsidR="00E3691C" w:rsidRDefault="00E3691C" w:rsidP="00250D6C">
      <w:pPr>
        <w:pStyle w:val="afc"/>
        <w:ind w:leftChars="626" w:left="1252"/>
      </w:pPr>
      <w:r>
        <w:t>.-------------------------------------------------------------------------------.</w:t>
      </w:r>
    </w:p>
    <w:p w14:paraId="3F0EA68C" w14:textId="77777777" w:rsidR="00E3691C" w:rsidRDefault="00E3691C" w:rsidP="00250D6C">
      <w:pPr>
        <w:pStyle w:val="afc"/>
        <w:ind w:leftChars="626" w:left="1252"/>
      </w:pPr>
      <w:r>
        <w:t>| Host      | Status of TFA | PID    | Port | Version    | Build ID             |</w:t>
      </w:r>
    </w:p>
    <w:p w14:paraId="301821CD" w14:textId="77777777" w:rsidR="00E3691C" w:rsidRDefault="00E3691C" w:rsidP="00250D6C">
      <w:pPr>
        <w:pStyle w:val="afc"/>
        <w:ind w:leftChars="626" w:left="1252"/>
      </w:pPr>
      <w:r>
        <w:t>+-----------+---------------+--------+------+------------+----------------------+</w:t>
      </w:r>
    </w:p>
    <w:p w14:paraId="28D58041" w14:textId="77777777" w:rsidR="00E3691C" w:rsidRDefault="00E3691C" w:rsidP="00250D6C">
      <w:pPr>
        <w:pStyle w:val="afc"/>
        <w:ind w:leftChars="626" w:left="1252"/>
      </w:pPr>
      <w:r>
        <w:t>| xtts19c02 | RUNNING       | 120038 | 5000 | 21.4.0.0.0 | 21400020211220074549 |</w:t>
      </w:r>
    </w:p>
    <w:p w14:paraId="21A5FBBB" w14:textId="77777777" w:rsidR="00E3691C" w:rsidRDefault="00E3691C" w:rsidP="00250D6C">
      <w:pPr>
        <w:pStyle w:val="afc"/>
        <w:ind w:leftChars="626" w:left="1252"/>
      </w:pPr>
      <w:r>
        <w:t>| xtts19c01 | RUNNING       |  81383 | 5000 | 21.4.0.0.0 | 21400020211220074549 |</w:t>
      </w:r>
    </w:p>
    <w:p w14:paraId="77B6FEA9" w14:textId="77777777" w:rsidR="00E3691C" w:rsidRDefault="00E3691C" w:rsidP="00250D6C">
      <w:pPr>
        <w:pStyle w:val="afc"/>
        <w:ind w:leftChars="626" w:left="1252"/>
      </w:pPr>
      <w:r>
        <w:t>'-----------+---------------+--------+------+------------+----------------------'</w:t>
      </w:r>
    </w:p>
    <w:p w14:paraId="42548F68" w14:textId="77777777" w:rsidR="00E3691C" w:rsidRDefault="00E3691C" w:rsidP="00250D6C">
      <w:pPr>
        <w:pStyle w:val="afc"/>
        <w:ind w:leftChars="626" w:left="1252"/>
      </w:pPr>
      <w:r>
        <w:t>Running TFA Inventory...</w:t>
      </w:r>
    </w:p>
    <w:p w14:paraId="410E65EB" w14:textId="77777777" w:rsidR="00E3691C" w:rsidRDefault="00E3691C" w:rsidP="00250D6C">
      <w:pPr>
        <w:pStyle w:val="afc"/>
        <w:ind w:leftChars="626" w:left="1252"/>
      </w:pPr>
      <w:r>
        <w:t>Adding default users to TFA Access list...</w:t>
      </w:r>
    </w:p>
    <w:p w14:paraId="6068B9BE" w14:textId="77777777" w:rsidR="00E3691C" w:rsidRDefault="00E3691C" w:rsidP="00250D6C">
      <w:pPr>
        <w:pStyle w:val="afc"/>
        <w:ind w:leftChars="626" w:left="1252"/>
      </w:pPr>
      <w:r>
        <w:t>.----------------------------------------------------------------.</w:t>
      </w:r>
    </w:p>
    <w:p w14:paraId="2CAA91E8" w14:textId="77777777" w:rsidR="00E3691C" w:rsidRDefault="00E3691C" w:rsidP="00250D6C">
      <w:pPr>
        <w:pStyle w:val="afc"/>
        <w:ind w:leftChars="626" w:left="1252"/>
      </w:pPr>
      <w:r>
        <w:t>|                  Summary of AHF Configuration                  |</w:t>
      </w:r>
    </w:p>
    <w:p w14:paraId="26AC29A1" w14:textId="77777777" w:rsidR="00E3691C" w:rsidRDefault="00E3691C" w:rsidP="00250D6C">
      <w:pPr>
        <w:pStyle w:val="afc"/>
        <w:ind w:leftChars="626" w:left="1252"/>
      </w:pPr>
      <w:r>
        <w:t>+-----------------+----------------------------------------------+</w:t>
      </w:r>
    </w:p>
    <w:p w14:paraId="35C5CFBE" w14:textId="77777777" w:rsidR="00E3691C" w:rsidRDefault="00E3691C" w:rsidP="00250D6C">
      <w:pPr>
        <w:pStyle w:val="afc"/>
        <w:ind w:leftChars="626" w:left="1252"/>
      </w:pPr>
      <w:r>
        <w:t>| Parameter       | Value                                        |</w:t>
      </w:r>
    </w:p>
    <w:p w14:paraId="00BF8617" w14:textId="77777777" w:rsidR="00E3691C" w:rsidRDefault="00E3691C" w:rsidP="00250D6C">
      <w:pPr>
        <w:pStyle w:val="afc"/>
        <w:ind w:leftChars="626" w:left="1252"/>
      </w:pPr>
      <w:r>
        <w:t>+-----------------+----------------------------------------------+</w:t>
      </w:r>
    </w:p>
    <w:p w14:paraId="4E87E092" w14:textId="77777777" w:rsidR="00E3691C" w:rsidRDefault="00E3691C" w:rsidP="00250D6C">
      <w:pPr>
        <w:pStyle w:val="afc"/>
        <w:ind w:leftChars="626" w:left="1252"/>
      </w:pPr>
      <w:r>
        <w:t>| AHF Location    | /opt/</w:t>
      </w:r>
      <w:proofErr w:type="spellStart"/>
      <w:r>
        <w:t>oracle.ahf</w:t>
      </w:r>
      <w:proofErr w:type="spellEnd"/>
      <w:r>
        <w:t xml:space="preserve">                              |</w:t>
      </w:r>
    </w:p>
    <w:p w14:paraId="4DBF0E11" w14:textId="77777777" w:rsidR="00E3691C" w:rsidRDefault="00E3691C" w:rsidP="00250D6C">
      <w:pPr>
        <w:pStyle w:val="afc"/>
        <w:ind w:leftChars="626" w:left="1252"/>
      </w:pPr>
      <w:r>
        <w:t>| TFA Location    | 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  <w:r>
        <w:t xml:space="preserve">                          |</w:t>
      </w:r>
    </w:p>
    <w:p w14:paraId="358B7CFD" w14:textId="77777777" w:rsidR="00E3691C" w:rsidRDefault="00E3691C" w:rsidP="00250D6C">
      <w:pPr>
        <w:pStyle w:val="afc"/>
        <w:ind w:leftChars="626" w:left="1252"/>
      </w:pPr>
      <w:r>
        <w:t xml:space="preserve">| </w:t>
      </w:r>
      <w:proofErr w:type="spellStart"/>
      <w:r>
        <w:t>Orachk</w:t>
      </w:r>
      <w:proofErr w:type="spellEnd"/>
      <w:r>
        <w:t xml:space="preserve"> Location | /opt/</w:t>
      </w:r>
      <w:proofErr w:type="spellStart"/>
      <w:r>
        <w:t>oracle.ahf</w:t>
      </w:r>
      <w:proofErr w:type="spellEnd"/>
      <w:r>
        <w:t>/</w:t>
      </w:r>
      <w:proofErr w:type="spellStart"/>
      <w:r>
        <w:t>orachk</w:t>
      </w:r>
      <w:proofErr w:type="spellEnd"/>
      <w:r>
        <w:t xml:space="preserve">                       |</w:t>
      </w:r>
    </w:p>
    <w:p w14:paraId="4346D572" w14:textId="77777777" w:rsidR="00E3691C" w:rsidRDefault="00E3691C" w:rsidP="00250D6C">
      <w:pPr>
        <w:pStyle w:val="afc"/>
        <w:ind w:leftChars="626" w:left="1252"/>
      </w:pPr>
      <w:r>
        <w:t>| Data Directory  | /u01/app/grid/</w:t>
      </w:r>
      <w:proofErr w:type="spellStart"/>
      <w:r>
        <w:t>oracle.ahf</w:t>
      </w:r>
      <w:proofErr w:type="spellEnd"/>
      <w:r>
        <w:t>/data                |</w:t>
      </w:r>
    </w:p>
    <w:p w14:paraId="0F774099" w14:textId="77777777" w:rsidR="00E3691C" w:rsidRDefault="00E3691C" w:rsidP="00250D6C">
      <w:pPr>
        <w:pStyle w:val="afc"/>
        <w:ind w:leftChars="626" w:left="1252"/>
      </w:pPr>
      <w:r>
        <w:t>| Repository      | /u01/app/grid/</w:t>
      </w:r>
      <w:proofErr w:type="spellStart"/>
      <w:r>
        <w:t>oracle.ahf</w:t>
      </w:r>
      <w:proofErr w:type="spellEnd"/>
      <w:r>
        <w:t>/data/repository     |</w:t>
      </w:r>
    </w:p>
    <w:p w14:paraId="6CF5DA50" w14:textId="77777777" w:rsidR="00E3691C" w:rsidRDefault="00E3691C" w:rsidP="00250D6C">
      <w:pPr>
        <w:pStyle w:val="afc"/>
        <w:ind w:leftChars="626" w:left="1252"/>
      </w:pPr>
      <w:r>
        <w:t xml:space="preserve">| </w:t>
      </w:r>
      <w:proofErr w:type="spellStart"/>
      <w:r>
        <w:t>Diag</w:t>
      </w:r>
      <w:proofErr w:type="spellEnd"/>
      <w:r>
        <w:t xml:space="preserve"> Directory  | /u01/app/grid/</w:t>
      </w:r>
      <w:proofErr w:type="spellStart"/>
      <w:r>
        <w:t>oracle.ahf</w:t>
      </w:r>
      <w:proofErr w:type="spellEnd"/>
      <w:r>
        <w:t>/data/xtts19c02/</w:t>
      </w:r>
      <w:proofErr w:type="spellStart"/>
      <w:r>
        <w:t>diag</w:t>
      </w:r>
      <w:proofErr w:type="spellEnd"/>
      <w:r>
        <w:t xml:space="preserve"> |</w:t>
      </w:r>
    </w:p>
    <w:p w14:paraId="2EC519C3" w14:textId="77777777" w:rsidR="00E3691C" w:rsidRDefault="00E3691C" w:rsidP="00250D6C">
      <w:pPr>
        <w:pStyle w:val="afc"/>
        <w:ind w:leftChars="626" w:left="1252"/>
      </w:pPr>
      <w:r>
        <w:t>'-----------------+----------------------------------------------'</w:t>
      </w:r>
    </w:p>
    <w:p w14:paraId="5A7A1A7D" w14:textId="77777777" w:rsidR="00E3691C" w:rsidRDefault="00E3691C" w:rsidP="00250D6C">
      <w:pPr>
        <w:pStyle w:val="afc"/>
        <w:ind w:leftChars="626" w:left="1252"/>
      </w:pPr>
      <w:r>
        <w:t xml:space="preserve">Starting </w:t>
      </w:r>
      <w:proofErr w:type="spellStart"/>
      <w:r>
        <w:t>orachk</w:t>
      </w:r>
      <w:proofErr w:type="spellEnd"/>
      <w:r>
        <w:t xml:space="preserve"> scheduler from AHF ...</w:t>
      </w:r>
    </w:p>
    <w:p w14:paraId="195726A6" w14:textId="77777777" w:rsidR="00E3691C" w:rsidRDefault="00E3691C" w:rsidP="00250D6C">
      <w:pPr>
        <w:pStyle w:val="afc"/>
        <w:ind w:leftChars="626" w:left="1252"/>
      </w:pPr>
      <w:r>
        <w:t>AHF binaries are available in /opt/</w:t>
      </w:r>
      <w:proofErr w:type="spellStart"/>
      <w:r>
        <w:t>oracle.ahf</w:t>
      </w:r>
      <w:proofErr w:type="spellEnd"/>
      <w:r>
        <w:t>/bin</w:t>
      </w:r>
    </w:p>
    <w:p w14:paraId="3F725DBC" w14:textId="77777777" w:rsidR="00E3691C" w:rsidRDefault="00E3691C" w:rsidP="00250D6C">
      <w:pPr>
        <w:pStyle w:val="afc"/>
        <w:ind w:leftChars="626" w:left="1252"/>
      </w:pPr>
      <w:r>
        <w:t>AHF is successfully installed</w:t>
      </w:r>
    </w:p>
    <w:p w14:paraId="2182CE50" w14:textId="77777777" w:rsidR="00E3691C" w:rsidRDefault="00E3691C" w:rsidP="00250D6C">
      <w:pPr>
        <w:pStyle w:val="afc"/>
        <w:ind w:leftChars="626" w:left="1252"/>
      </w:pPr>
      <w:r>
        <w:rPr>
          <w:rFonts w:hint="eastAsia"/>
        </w:rPr>
        <w:t xml:space="preserve">Do you want AHF to store your My Oracle Support Credentials for Automatic Upload ? Y|[N] : N  </w:t>
      </w:r>
      <w:r w:rsidRPr="004470D8">
        <w:rPr>
          <w:rFonts w:hint="eastAsia"/>
          <w:color w:val="FF0000"/>
        </w:rPr>
        <w:t xml:space="preserve"> &lt;&lt;&lt;&lt;&lt;&lt; </w:t>
      </w:r>
      <w:r w:rsidRPr="004470D8">
        <w:rPr>
          <w:rFonts w:hint="eastAsia"/>
          <w:color w:val="FF0000"/>
        </w:rPr>
        <w:t>输入</w:t>
      </w:r>
      <w:r w:rsidRPr="004470D8">
        <w:rPr>
          <w:rFonts w:hint="eastAsia"/>
          <w:color w:val="FF0000"/>
        </w:rPr>
        <w:t xml:space="preserve"> N</w:t>
      </w:r>
    </w:p>
    <w:p w14:paraId="3231A4CF" w14:textId="77777777" w:rsidR="00E3691C" w:rsidRDefault="00E3691C" w:rsidP="00250D6C">
      <w:pPr>
        <w:pStyle w:val="afc"/>
        <w:ind w:leftChars="626" w:left="1252"/>
      </w:pPr>
      <w:r>
        <w:lastRenderedPageBreak/>
        <w:t>Moving /</w:t>
      </w:r>
      <w:proofErr w:type="spellStart"/>
      <w:r>
        <w:t>tmp</w:t>
      </w:r>
      <w:proofErr w:type="spellEnd"/>
      <w:r>
        <w:t>/ahf_install_214000_114343_2022_01_06-17_16_25.log to /u01/app/grid/</w:t>
      </w:r>
      <w:proofErr w:type="spellStart"/>
      <w:r>
        <w:t>oracle.ahf</w:t>
      </w:r>
      <w:proofErr w:type="spellEnd"/>
      <w:r>
        <w:t>/data/xtts19c02/</w:t>
      </w:r>
      <w:proofErr w:type="spellStart"/>
      <w:r>
        <w:t>diag</w:t>
      </w:r>
      <w:proofErr w:type="spellEnd"/>
      <w:r>
        <w:t>/</w:t>
      </w:r>
      <w:proofErr w:type="spellStart"/>
      <w:r>
        <w:t>ahf</w:t>
      </w:r>
      <w:proofErr w:type="spellEnd"/>
      <w:r>
        <w:t>/</w:t>
      </w:r>
    </w:p>
    <w:p w14:paraId="358C798F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69202D0D" w14:textId="321FC213" w:rsidR="00E3691C" w:rsidRPr="00754BD2" w:rsidRDefault="00E3691C" w:rsidP="00763611">
      <w:pPr>
        <w:pStyle w:val="5"/>
        <w:ind w:left="1530"/>
      </w:pPr>
      <w:proofErr w:type="spellStart"/>
      <w:r w:rsidRPr="00754BD2">
        <w:rPr>
          <w:rFonts w:hint="eastAsia"/>
        </w:rPr>
        <w:t>AHF</w:t>
      </w:r>
      <w:r w:rsidRPr="00754BD2">
        <w:rPr>
          <w:rFonts w:hint="eastAsia"/>
        </w:rPr>
        <w:t>工具安装检查</w:t>
      </w:r>
      <w:proofErr w:type="spellEnd"/>
      <w:r w:rsidRPr="00754BD2">
        <w:rPr>
          <w:rFonts w:hint="eastAsia"/>
        </w:rPr>
        <w:t>（节点</w:t>
      </w:r>
      <w:r w:rsidRPr="00754BD2">
        <w:rPr>
          <w:rFonts w:hint="eastAsia"/>
        </w:rPr>
        <w:t>2</w:t>
      </w:r>
      <w:r w:rsidRPr="00754BD2">
        <w:rPr>
          <w:rFonts w:hint="eastAsia"/>
        </w:rPr>
        <w:t>运行）</w:t>
      </w:r>
    </w:p>
    <w:p w14:paraId="126D3E37" w14:textId="77777777" w:rsidR="00E3691C" w:rsidRDefault="00E3691C" w:rsidP="00F84F39">
      <w:pPr>
        <w:pStyle w:val="afc"/>
        <w:ind w:leftChars="626" w:left="1252"/>
      </w:pPr>
      <w:r>
        <w:t xml:space="preserve">[root@xtts19c02 AHF]#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</w:p>
    <w:p w14:paraId="03F88C71" w14:textId="77777777" w:rsidR="00E3691C" w:rsidRDefault="00E3691C" w:rsidP="00F84F39">
      <w:pPr>
        <w:pStyle w:val="afc"/>
        <w:ind w:leftChars="626" w:left="1252"/>
      </w:pPr>
      <w:r>
        <w:t>root     119799      1  0 17:18 ?        00:00:00 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run &gt;/dev/null 2&gt;&amp;1 &lt;/dev/null</w:t>
      </w:r>
    </w:p>
    <w:p w14:paraId="713070F6" w14:textId="77777777" w:rsidR="00E3691C" w:rsidRDefault="00E3691C" w:rsidP="00F84F39">
      <w:pPr>
        <w:pStyle w:val="afc"/>
        <w:ind w:leftChars="626" w:left="1252"/>
      </w:pPr>
      <w:r>
        <w:t>root     120038      1 25 17:18 ?        00:01:27 /opt/</w:t>
      </w:r>
      <w:proofErr w:type="spellStart"/>
      <w:r>
        <w:t>oracle.ahf</w:t>
      </w:r>
      <w:proofErr w:type="spellEnd"/>
      <w:r>
        <w:t>/</w:t>
      </w:r>
      <w:proofErr w:type="spellStart"/>
      <w:r>
        <w:t>jre</w:t>
      </w:r>
      <w:proofErr w:type="spellEnd"/>
      <w:r>
        <w:t>/bin/java -server -Xms64m -Xmx128m -</w:t>
      </w:r>
      <w:proofErr w:type="spellStart"/>
      <w:r>
        <w:t>Djava.awt.headless</w:t>
      </w:r>
      <w:proofErr w:type="spellEnd"/>
      <w:r>
        <w:t>=true -</w:t>
      </w:r>
      <w:proofErr w:type="spellStart"/>
      <w:r>
        <w:t>Ddisable.checkForUpdate</w:t>
      </w:r>
      <w:proofErr w:type="spellEnd"/>
      <w:r>
        <w:t xml:space="preserve">=true -XX:HeapDumpPath=/u01/app/grid/oracle.ahf/data/xtts19c02/diag/tfa </w:t>
      </w:r>
      <w:proofErr w:type="spellStart"/>
      <w:r>
        <w:t>oracle.rat.tfa.TFAMain</w:t>
      </w:r>
      <w:proofErr w:type="spellEnd"/>
      <w:r>
        <w:t xml:space="preserve"> 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</w:p>
    <w:p w14:paraId="6A6A8A1F" w14:textId="77777777" w:rsidR="00E3691C" w:rsidRDefault="00E3691C" w:rsidP="00F84F39">
      <w:pPr>
        <w:pStyle w:val="afc"/>
        <w:ind w:leftChars="626" w:left="1252"/>
      </w:pPr>
      <w:r>
        <w:t>root     120152 120038  1 17:18 ?        00:00:06 /opt/</w:t>
      </w:r>
      <w:proofErr w:type="spellStart"/>
      <w:r>
        <w:t>oracle.ahf</w:t>
      </w:r>
      <w:proofErr w:type="spellEnd"/>
      <w:r>
        <w:t>/</w:t>
      </w:r>
      <w:proofErr w:type="spellStart"/>
      <w:r>
        <w:t>jre</w:t>
      </w:r>
      <w:proofErr w:type="spellEnd"/>
      <w:r>
        <w:t>/bin/java -server -Xms64m -Xmx128m -XX:HeapDumpPath=/u01/app/grid/oracle.ahf/data/xtts19c02/diag/tfa -</w:t>
      </w:r>
      <w:proofErr w:type="spellStart"/>
      <w:r>
        <w:t>DtfaHome</w:t>
      </w:r>
      <w:proofErr w:type="spellEnd"/>
      <w:r>
        <w:t>=/opt/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  <w:r>
        <w:t xml:space="preserve"> -</w:t>
      </w:r>
      <w:proofErr w:type="spellStart"/>
      <w:r>
        <w:t>DcrsHome</w:t>
      </w:r>
      <w:proofErr w:type="spellEnd"/>
      <w:r>
        <w:t xml:space="preserve">=/u01/app/19.3.0/grid </w:t>
      </w:r>
      <w:proofErr w:type="spellStart"/>
      <w:r>
        <w:t>oracle.tfa.managedprocs.TfaManagedProcess</w:t>
      </w:r>
      <w:proofErr w:type="spellEnd"/>
      <w:r>
        <w:t xml:space="preserve"> </w:t>
      </w:r>
      <w:proofErr w:type="spellStart"/>
      <w:r>
        <w:t>ClusterEventsMonitor</w:t>
      </w:r>
      <w:proofErr w:type="spellEnd"/>
      <w:r>
        <w:t xml:space="preserve"> 22592</w:t>
      </w:r>
    </w:p>
    <w:p w14:paraId="1441B1BD" w14:textId="77777777" w:rsidR="00E3691C" w:rsidRDefault="00E3691C" w:rsidP="00F84F39">
      <w:pPr>
        <w:pStyle w:val="afc"/>
        <w:ind w:leftChars="626" w:left="1252"/>
      </w:pPr>
      <w:r>
        <w:t xml:space="preserve">root     130259  85662  0 17:23 pts/2    00:00:00 grep --color=auto </w:t>
      </w:r>
      <w:proofErr w:type="spellStart"/>
      <w:r>
        <w:t>tfa</w:t>
      </w:r>
      <w:proofErr w:type="spellEnd"/>
    </w:p>
    <w:p w14:paraId="374C5768" w14:textId="77777777" w:rsidR="00E3691C" w:rsidRDefault="00E3691C" w:rsidP="00F84F39">
      <w:pPr>
        <w:pStyle w:val="afc"/>
        <w:ind w:leftChars="626" w:left="1252"/>
      </w:pPr>
    </w:p>
    <w:p w14:paraId="06C21005" w14:textId="77777777" w:rsidR="00E3691C" w:rsidRDefault="00E3691C" w:rsidP="00F84F39">
      <w:pPr>
        <w:pStyle w:val="afc"/>
        <w:ind w:leftChars="626" w:left="1252"/>
      </w:pPr>
      <w:r>
        <w:t xml:space="preserve">[root@xtts19c02 AHF]# </w:t>
      </w:r>
      <w:proofErr w:type="spellStart"/>
      <w:r>
        <w:t>tfactl</w:t>
      </w:r>
      <w:proofErr w:type="spellEnd"/>
      <w:r>
        <w:t xml:space="preserve"> status</w:t>
      </w:r>
    </w:p>
    <w:p w14:paraId="5DED3E1F" w14:textId="77777777" w:rsidR="00E3691C" w:rsidRDefault="00E3691C" w:rsidP="00F84F39">
      <w:pPr>
        <w:pStyle w:val="afc"/>
        <w:ind w:leftChars="626" w:left="1252"/>
      </w:pPr>
    </w:p>
    <w:p w14:paraId="71750ED7" w14:textId="77777777" w:rsidR="00E3691C" w:rsidRDefault="00E3691C" w:rsidP="00F84F39">
      <w:pPr>
        <w:pStyle w:val="afc"/>
        <w:ind w:leftChars="626" w:left="1252"/>
      </w:pPr>
      <w:r>
        <w:t>.--------------------------------------------------------------------------------------------------.</w:t>
      </w:r>
    </w:p>
    <w:p w14:paraId="32C7374E" w14:textId="77777777" w:rsidR="00E3691C" w:rsidRDefault="00E3691C" w:rsidP="00F84F39">
      <w:pPr>
        <w:pStyle w:val="afc"/>
        <w:ind w:leftChars="626" w:left="1252"/>
      </w:pPr>
      <w:r>
        <w:t>| Host      | Status of TFA | PID    | Port | Version    | Build ID             | Inventory Status |</w:t>
      </w:r>
    </w:p>
    <w:p w14:paraId="1FA18614" w14:textId="77777777" w:rsidR="00E3691C" w:rsidRDefault="00E3691C" w:rsidP="00F84F39">
      <w:pPr>
        <w:pStyle w:val="afc"/>
        <w:ind w:leftChars="626" w:left="1252"/>
      </w:pPr>
      <w:r>
        <w:t>+-----------+---------------+--------+------+------------+----------------------+------------------+</w:t>
      </w:r>
    </w:p>
    <w:p w14:paraId="12A15F78" w14:textId="77777777" w:rsidR="00E3691C" w:rsidRDefault="00E3691C" w:rsidP="00F84F39">
      <w:pPr>
        <w:pStyle w:val="afc"/>
        <w:ind w:leftChars="626" w:left="1252"/>
      </w:pPr>
      <w:r>
        <w:t>| xtts19c02 | RUNNING       | 120038 | 5000 | 21.4.0.0.0 | 21400020211220074549 | COMPLETE         |</w:t>
      </w:r>
    </w:p>
    <w:p w14:paraId="53D84CE5" w14:textId="77777777" w:rsidR="00E3691C" w:rsidRDefault="00E3691C" w:rsidP="00F84F39">
      <w:pPr>
        <w:pStyle w:val="afc"/>
        <w:ind w:leftChars="626" w:left="1252"/>
      </w:pPr>
      <w:r>
        <w:t>| xtts19c01 | RUNNING       |  81383 | 5000 | 21.4.0.0.0 | 21400020211220074549 | COMPLETE         |</w:t>
      </w:r>
    </w:p>
    <w:p w14:paraId="2C0ABFEA" w14:textId="77777777" w:rsidR="00E3691C" w:rsidRDefault="00E3691C" w:rsidP="00F84F39">
      <w:pPr>
        <w:pStyle w:val="afc"/>
        <w:ind w:leftChars="626" w:left="1252"/>
      </w:pPr>
      <w:r>
        <w:t>'-----------+---------------+--------+------+------------+----------------------+------------------'</w:t>
      </w:r>
    </w:p>
    <w:p w14:paraId="33713BDD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1A126E8B" w14:textId="076532E4" w:rsidR="00E3691C" w:rsidRPr="00150F0E" w:rsidRDefault="00E3691C" w:rsidP="00763611">
      <w:pPr>
        <w:pStyle w:val="5"/>
        <w:ind w:left="1530"/>
      </w:pPr>
      <w:r w:rsidRPr="00150F0E">
        <w:rPr>
          <w:rFonts w:hint="eastAsia"/>
        </w:rPr>
        <w:t>工具状态检查（节点</w:t>
      </w:r>
      <w:r w:rsidRPr="00150F0E">
        <w:rPr>
          <w:rFonts w:hint="eastAsia"/>
        </w:rPr>
        <w:t>2</w:t>
      </w:r>
      <w:r w:rsidRPr="00150F0E">
        <w:rPr>
          <w:rFonts w:hint="eastAsia"/>
        </w:rPr>
        <w:t>运行）</w:t>
      </w:r>
    </w:p>
    <w:p w14:paraId="50279B7E" w14:textId="77777777" w:rsidR="00E3691C" w:rsidRDefault="00E3691C" w:rsidP="00BF6050">
      <w:pPr>
        <w:pStyle w:val="afc"/>
        <w:ind w:leftChars="626" w:left="1252"/>
      </w:pPr>
      <w:r>
        <w:t xml:space="preserve">[root@xtts19c02 AHF]# </w:t>
      </w:r>
      <w:proofErr w:type="spellStart"/>
      <w:r>
        <w:t>tfactl</w:t>
      </w:r>
      <w:proofErr w:type="spellEnd"/>
      <w:r>
        <w:t xml:space="preserve"> </w:t>
      </w:r>
      <w:proofErr w:type="spellStart"/>
      <w:r>
        <w:t>toolstatus</w:t>
      </w:r>
      <w:proofErr w:type="spellEnd"/>
    </w:p>
    <w:p w14:paraId="1A85182D" w14:textId="77777777" w:rsidR="00E3691C" w:rsidRDefault="00E3691C" w:rsidP="00BF6050">
      <w:pPr>
        <w:pStyle w:val="afc"/>
        <w:ind w:leftChars="626" w:left="1252"/>
      </w:pPr>
      <w:r>
        <w:t xml:space="preserve">Running command </w:t>
      </w:r>
      <w:proofErr w:type="spellStart"/>
      <w:r>
        <w:t>tfactltoolstatus</w:t>
      </w:r>
      <w:proofErr w:type="spellEnd"/>
      <w:r>
        <w:t xml:space="preserve"> on xtts19c01 ...</w:t>
      </w:r>
    </w:p>
    <w:p w14:paraId="7EFD434C" w14:textId="77777777" w:rsidR="00E3691C" w:rsidRDefault="00E3691C" w:rsidP="00BF6050">
      <w:pPr>
        <w:pStyle w:val="afc"/>
        <w:ind w:leftChars="626" w:left="1252"/>
      </w:pPr>
      <w:r>
        <w:t>.------------------------------------------------------------------.</w:t>
      </w:r>
    </w:p>
    <w:p w14:paraId="550BA95A" w14:textId="77777777" w:rsidR="00E3691C" w:rsidRDefault="00E3691C" w:rsidP="00BF6050">
      <w:pPr>
        <w:pStyle w:val="afc"/>
        <w:ind w:leftChars="626" w:left="1252"/>
      </w:pPr>
      <w:r>
        <w:t>|                  TOOLS STATUS - HOST : xtts19c01                 |</w:t>
      </w:r>
    </w:p>
    <w:p w14:paraId="3B6CCD85" w14:textId="77777777" w:rsidR="00E3691C" w:rsidRDefault="00E3691C" w:rsidP="00BF6050">
      <w:pPr>
        <w:pStyle w:val="afc"/>
        <w:ind w:leftChars="626" w:left="1252"/>
      </w:pPr>
      <w:r>
        <w:t>+----------------------+--------------+--------------+-------------+</w:t>
      </w:r>
    </w:p>
    <w:p w14:paraId="58152967" w14:textId="77777777" w:rsidR="00E3691C" w:rsidRDefault="00E3691C" w:rsidP="00BF6050">
      <w:pPr>
        <w:pStyle w:val="afc"/>
        <w:ind w:leftChars="626" w:left="1252"/>
      </w:pPr>
      <w:r>
        <w:t>| Tool Type            | Tool         | Version      | Status      |</w:t>
      </w:r>
    </w:p>
    <w:p w14:paraId="3EE23633" w14:textId="77777777" w:rsidR="00E3691C" w:rsidRDefault="00E3691C" w:rsidP="00BF6050">
      <w:pPr>
        <w:pStyle w:val="afc"/>
        <w:ind w:leftChars="626" w:left="1252"/>
      </w:pPr>
      <w:r>
        <w:t>+----------------------+--------------+--------------+-------------+</w:t>
      </w:r>
    </w:p>
    <w:p w14:paraId="07461DF2" w14:textId="77777777" w:rsidR="00E3691C" w:rsidRDefault="00E3691C" w:rsidP="00BF6050">
      <w:pPr>
        <w:pStyle w:val="afc"/>
        <w:ind w:leftChars="626" w:left="1252"/>
      </w:pPr>
      <w:r>
        <w:t xml:space="preserve">| AHF Utilities        | </w:t>
      </w:r>
      <w:proofErr w:type="spellStart"/>
      <w:r>
        <w:t>alertsummary</w:t>
      </w:r>
      <w:proofErr w:type="spellEnd"/>
      <w:r>
        <w:t xml:space="preserve"> |       21.4.0 | DEPLOYED    |</w:t>
      </w:r>
    </w:p>
    <w:p w14:paraId="27F7711B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calog</w:t>
      </w:r>
      <w:proofErr w:type="spellEnd"/>
      <w:r>
        <w:t xml:space="preserve">        |       21.4.0 | DEPLOYED    |</w:t>
      </w:r>
    </w:p>
    <w:p w14:paraId="5ABAE862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dbglevel</w:t>
      </w:r>
      <w:proofErr w:type="spellEnd"/>
      <w:r>
        <w:t xml:space="preserve">     |       21.4.0 | DEPLOYED    |</w:t>
      </w:r>
    </w:p>
    <w:p w14:paraId="4F71CDB2" w14:textId="77777777" w:rsidR="00E3691C" w:rsidRDefault="00E3691C" w:rsidP="00BF6050">
      <w:pPr>
        <w:pStyle w:val="afc"/>
        <w:ind w:leftChars="626" w:left="1252"/>
      </w:pPr>
      <w:r>
        <w:t>|                      | grep         |       21.4.0 | DEPLOYED    |</w:t>
      </w:r>
    </w:p>
    <w:p w14:paraId="5BECF430" w14:textId="77777777" w:rsidR="00E3691C" w:rsidRDefault="00E3691C" w:rsidP="00BF6050">
      <w:pPr>
        <w:pStyle w:val="afc"/>
        <w:ind w:leftChars="626" w:left="1252"/>
      </w:pPr>
      <w:r>
        <w:t>|                      | history      |       21.4.0 | DEPLOYED    |</w:t>
      </w:r>
    </w:p>
    <w:p w14:paraId="2C60BD11" w14:textId="77777777" w:rsidR="00E3691C" w:rsidRDefault="00E3691C" w:rsidP="00BF6050">
      <w:pPr>
        <w:pStyle w:val="afc"/>
        <w:ind w:leftChars="626" w:left="1252"/>
      </w:pPr>
      <w:r>
        <w:t>|                      | ls           |       21.4.0 | DEPLOYED    |</w:t>
      </w:r>
    </w:p>
    <w:p w14:paraId="1641F0AC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managelogs</w:t>
      </w:r>
      <w:proofErr w:type="spellEnd"/>
      <w:r>
        <w:t xml:space="preserve">   |       21.4.0 | DEPLOYED    |</w:t>
      </w:r>
    </w:p>
    <w:p w14:paraId="7ABAB280" w14:textId="77777777" w:rsidR="00E3691C" w:rsidRDefault="00E3691C" w:rsidP="00BF6050">
      <w:pPr>
        <w:pStyle w:val="afc"/>
        <w:ind w:leftChars="626" w:left="1252"/>
      </w:pPr>
      <w:r>
        <w:t>|                      | menu         |       21.4.0 | DEPLOYED    |</w:t>
      </w:r>
    </w:p>
    <w:p w14:paraId="675EC54B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orachk</w:t>
      </w:r>
      <w:proofErr w:type="spellEnd"/>
      <w:r>
        <w:t xml:space="preserve">       |       21.4.0 | DEPLOYED    |</w:t>
      </w:r>
    </w:p>
    <w:p w14:paraId="39C3C48F" w14:textId="77777777" w:rsidR="00E3691C" w:rsidRDefault="00E3691C" w:rsidP="00BF6050">
      <w:pPr>
        <w:pStyle w:val="afc"/>
        <w:ind w:leftChars="626" w:left="1252"/>
      </w:pPr>
      <w:r>
        <w:t>|                      | param        |       21.4.0 | DEPLOYED    |</w:t>
      </w:r>
    </w:p>
    <w:p w14:paraId="26587486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ps</w:t>
      </w:r>
      <w:proofErr w:type="spellEnd"/>
      <w:r>
        <w:t xml:space="preserve">           |       21.4.0 | DEPLOYED    |</w:t>
      </w:r>
    </w:p>
    <w:p w14:paraId="2A7AF29A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pstack</w:t>
      </w:r>
      <w:proofErr w:type="spellEnd"/>
      <w:r>
        <w:t xml:space="preserve">       |       21.4.0 | DEPLOYED    |</w:t>
      </w:r>
    </w:p>
    <w:p w14:paraId="49B9C115" w14:textId="77777777" w:rsidR="00E3691C" w:rsidRDefault="00E3691C" w:rsidP="00BF6050">
      <w:pPr>
        <w:pStyle w:val="afc"/>
        <w:ind w:leftChars="626" w:left="1252"/>
      </w:pPr>
      <w:r>
        <w:t>|                      | summary      |       21.4.0 | DEPLOYED    |</w:t>
      </w:r>
    </w:p>
    <w:p w14:paraId="763112E0" w14:textId="77777777" w:rsidR="00E3691C" w:rsidRDefault="00E3691C" w:rsidP="00BF6050">
      <w:pPr>
        <w:pStyle w:val="afc"/>
        <w:ind w:leftChars="626" w:left="1252"/>
      </w:pPr>
      <w:r>
        <w:t>|                      | tail         |       21.4.0 | DEPLOYED    |</w:t>
      </w:r>
    </w:p>
    <w:p w14:paraId="53AE09D2" w14:textId="77777777" w:rsidR="00E3691C" w:rsidRDefault="00E3691C" w:rsidP="00BF6050">
      <w:pPr>
        <w:pStyle w:val="afc"/>
        <w:ind w:leftChars="626" w:left="1252"/>
      </w:pPr>
      <w:r>
        <w:t>|                      | triage       |       21.4.0 | DEPLOYED    |</w:t>
      </w:r>
    </w:p>
    <w:p w14:paraId="56BB8D3D" w14:textId="77777777" w:rsidR="00E3691C" w:rsidRDefault="00E3691C" w:rsidP="00BF6050">
      <w:pPr>
        <w:pStyle w:val="afc"/>
        <w:ind w:leftChars="626" w:left="1252"/>
      </w:pPr>
      <w:r>
        <w:t>|                      | vi           |       21.4.0 | DEPLOYED    |</w:t>
      </w:r>
    </w:p>
    <w:p w14:paraId="74262FBA" w14:textId="77777777" w:rsidR="00E3691C" w:rsidRDefault="00E3691C" w:rsidP="00BF6050">
      <w:pPr>
        <w:pStyle w:val="afc"/>
        <w:ind w:leftChars="626" w:left="1252"/>
      </w:pPr>
      <w:r>
        <w:t>+----------------------+--------------+--------------+-------------+</w:t>
      </w:r>
    </w:p>
    <w:p w14:paraId="7801F937" w14:textId="77777777" w:rsidR="00E3691C" w:rsidRDefault="00E3691C" w:rsidP="00BF6050">
      <w:pPr>
        <w:pStyle w:val="afc"/>
        <w:ind w:leftChars="626" w:left="1252"/>
      </w:pPr>
      <w:r>
        <w:t xml:space="preserve">| Development Tools    | </w:t>
      </w:r>
      <w:proofErr w:type="spellStart"/>
      <w:r>
        <w:t>oratop</w:t>
      </w:r>
      <w:proofErr w:type="spellEnd"/>
      <w:r>
        <w:t xml:space="preserve">       |       14.1.2 | DEPLOYED    |</w:t>
      </w:r>
    </w:p>
    <w:p w14:paraId="7EC29C8D" w14:textId="77777777" w:rsidR="00E3691C" w:rsidRDefault="00E3691C" w:rsidP="00BF6050">
      <w:pPr>
        <w:pStyle w:val="afc"/>
        <w:ind w:leftChars="626" w:left="1252"/>
      </w:pPr>
      <w:r>
        <w:lastRenderedPageBreak/>
        <w:t>+----------------------+--------------+--------------+-------------+</w:t>
      </w:r>
    </w:p>
    <w:p w14:paraId="0AFCCAE2" w14:textId="77777777" w:rsidR="00E3691C" w:rsidRDefault="00E3691C" w:rsidP="00BF6050">
      <w:pPr>
        <w:pStyle w:val="afc"/>
        <w:ind w:leftChars="626" w:left="1252"/>
      </w:pPr>
      <w:r>
        <w:t xml:space="preserve">| Support Tools Bundle | </w:t>
      </w:r>
      <w:proofErr w:type="spellStart"/>
      <w:r>
        <w:t>darda</w:t>
      </w:r>
      <w:proofErr w:type="spellEnd"/>
      <w:r>
        <w:t xml:space="preserve">        | 2.10.0.R6036 | DEPLOYED    |</w:t>
      </w:r>
    </w:p>
    <w:p w14:paraId="1EFFE4BE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oswbb</w:t>
      </w:r>
      <w:proofErr w:type="spellEnd"/>
      <w:r>
        <w:t xml:space="preserve">        |        8.3.2 | RUNNING     |</w:t>
      </w:r>
    </w:p>
    <w:p w14:paraId="59F7200B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prw</w:t>
      </w:r>
      <w:proofErr w:type="spellEnd"/>
      <w:r>
        <w:t xml:space="preserve">          | 12.1.13.11.4 | NOT RUNNING |</w:t>
      </w:r>
    </w:p>
    <w:p w14:paraId="789529B9" w14:textId="77777777" w:rsidR="00E3691C" w:rsidRDefault="00E3691C" w:rsidP="00BF6050">
      <w:pPr>
        <w:pStyle w:val="afc"/>
        <w:ind w:leftChars="626" w:left="1252"/>
      </w:pPr>
      <w:r>
        <w:t>'----------------------+--------------+--------------+-------------'</w:t>
      </w:r>
    </w:p>
    <w:p w14:paraId="0D6E9559" w14:textId="77777777" w:rsidR="00E3691C" w:rsidRDefault="00E3691C" w:rsidP="00BF6050">
      <w:pPr>
        <w:pStyle w:val="afc"/>
        <w:ind w:leftChars="626" w:left="1252"/>
      </w:pPr>
    </w:p>
    <w:p w14:paraId="6664239D" w14:textId="77777777" w:rsidR="00E3691C" w:rsidRDefault="00E3691C" w:rsidP="00BF6050">
      <w:pPr>
        <w:pStyle w:val="afc"/>
        <w:ind w:leftChars="626" w:left="1252"/>
      </w:pPr>
      <w:r>
        <w:t>Note :-</w:t>
      </w:r>
    </w:p>
    <w:p w14:paraId="2AB7254A" w14:textId="77777777" w:rsidR="00E3691C" w:rsidRDefault="00E3691C" w:rsidP="00BF6050">
      <w:pPr>
        <w:pStyle w:val="afc"/>
        <w:ind w:leftChars="626" w:left="1252"/>
      </w:pPr>
      <w:r>
        <w:t xml:space="preserve">  DEPLOYED    : Installed and Available - To be configured or run interactively.</w:t>
      </w:r>
    </w:p>
    <w:p w14:paraId="4F1E46E6" w14:textId="77777777" w:rsidR="00E3691C" w:rsidRDefault="00E3691C" w:rsidP="00BF6050">
      <w:pPr>
        <w:pStyle w:val="afc"/>
        <w:ind w:leftChars="626" w:left="1252"/>
      </w:pPr>
      <w:r>
        <w:t xml:space="preserve">  NOT RUNNING : Configured and Available - Currently turned off interactively.</w:t>
      </w:r>
    </w:p>
    <w:p w14:paraId="5792B62D" w14:textId="77777777" w:rsidR="00E3691C" w:rsidRDefault="00E3691C" w:rsidP="00BF6050">
      <w:pPr>
        <w:pStyle w:val="afc"/>
        <w:ind w:leftChars="626" w:left="1252"/>
      </w:pPr>
      <w:r>
        <w:t xml:space="preserve">  RUNNING     : Configured and Available.</w:t>
      </w:r>
    </w:p>
    <w:p w14:paraId="3263C745" w14:textId="77777777" w:rsidR="00E3691C" w:rsidRDefault="00E3691C" w:rsidP="00BF6050">
      <w:pPr>
        <w:pStyle w:val="afc"/>
        <w:ind w:leftChars="626" w:left="1252"/>
      </w:pPr>
    </w:p>
    <w:p w14:paraId="38E083A0" w14:textId="77777777" w:rsidR="00E3691C" w:rsidRDefault="00E3691C" w:rsidP="00BF6050">
      <w:pPr>
        <w:pStyle w:val="afc"/>
        <w:ind w:leftChars="626" w:left="1252"/>
      </w:pPr>
      <w:r>
        <w:t>.------------------------------------------------------------------.</w:t>
      </w:r>
    </w:p>
    <w:p w14:paraId="182657A3" w14:textId="77777777" w:rsidR="00E3691C" w:rsidRDefault="00E3691C" w:rsidP="00BF6050">
      <w:pPr>
        <w:pStyle w:val="afc"/>
        <w:ind w:leftChars="626" w:left="1252"/>
      </w:pPr>
      <w:r>
        <w:t>|                  TOOLS STATUS - HOST : xtts19c02                 |</w:t>
      </w:r>
    </w:p>
    <w:p w14:paraId="11FCB8C6" w14:textId="77777777" w:rsidR="00E3691C" w:rsidRDefault="00E3691C" w:rsidP="00BF6050">
      <w:pPr>
        <w:pStyle w:val="afc"/>
        <w:ind w:leftChars="626" w:left="1252"/>
      </w:pPr>
      <w:r>
        <w:t>+----------------------+--------------+--------------+-------------+</w:t>
      </w:r>
    </w:p>
    <w:p w14:paraId="27492C05" w14:textId="77777777" w:rsidR="00E3691C" w:rsidRDefault="00E3691C" w:rsidP="00BF6050">
      <w:pPr>
        <w:pStyle w:val="afc"/>
        <w:ind w:leftChars="626" w:left="1252"/>
      </w:pPr>
      <w:r>
        <w:t>| Tool Type            | Tool         | Version      | Status      |</w:t>
      </w:r>
    </w:p>
    <w:p w14:paraId="3D2A761C" w14:textId="77777777" w:rsidR="00E3691C" w:rsidRDefault="00E3691C" w:rsidP="00BF6050">
      <w:pPr>
        <w:pStyle w:val="afc"/>
        <w:ind w:leftChars="626" w:left="1252"/>
      </w:pPr>
      <w:r>
        <w:t>+----------------------+--------------+--------------+-------------+</w:t>
      </w:r>
    </w:p>
    <w:p w14:paraId="2101F627" w14:textId="77777777" w:rsidR="00E3691C" w:rsidRDefault="00E3691C" w:rsidP="00BF6050">
      <w:pPr>
        <w:pStyle w:val="afc"/>
        <w:ind w:leftChars="626" w:left="1252"/>
      </w:pPr>
      <w:r>
        <w:t xml:space="preserve">| AHF Utilities        | </w:t>
      </w:r>
      <w:proofErr w:type="spellStart"/>
      <w:r>
        <w:t>alertsummary</w:t>
      </w:r>
      <w:proofErr w:type="spellEnd"/>
      <w:r>
        <w:t xml:space="preserve"> |       21.4.0 | DEPLOYED    |</w:t>
      </w:r>
    </w:p>
    <w:p w14:paraId="634CF1CF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calog</w:t>
      </w:r>
      <w:proofErr w:type="spellEnd"/>
      <w:r>
        <w:t xml:space="preserve">        |       21.4.0 | DEPLOYED    |</w:t>
      </w:r>
    </w:p>
    <w:p w14:paraId="19E58285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dbglevel</w:t>
      </w:r>
      <w:proofErr w:type="spellEnd"/>
      <w:r>
        <w:t xml:space="preserve">     |       21.4.0 | DEPLOYED    |</w:t>
      </w:r>
    </w:p>
    <w:p w14:paraId="14CCE683" w14:textId="77777777" w:rsidR="00E3691C" w:rsidRDefault="00E3691C" w:rsidP="00BF6050">
      <w:pPr>
        <w:pStyle w:val="afc"/>
        <w:ind w:leftChars="626" w:left="1252"/>
      </w:pPr>
      <w:r>
        <w:t>|                      | grep         |       21.4.0 | DEPLOYED    |</w:t>
      </w:r>
    </w:p>
    <w:p w14:paraId="13B3D9ED" w14:textId="77777777" w:rsidR="00E3691C" w:rsidRDefault="00E3691C" w:rsidP="00BF6050">
      <w:pPr>
        <w:pStyle w:val="afc"/>
        <w:ind w:leftChars="626" w:left="1252"/>
      </w:pPr>
      <w:r>
        <w:t>|                      | history      |       21.4.0 | DEPLOYED    |</w:t>
      </w:r>
    </w:p>
    <w:p w14:paraId="75BC249F" w14:textId="77777777" w:rsidR="00E3691C" w:rsidRDefault="00E3691C" w:rsidP="00BF6050">
      <w:pPr>
        <w:pStyle w:val="afc"/>
        <w:ind w:leftChars="626" w:left="1252"/>
      </w:pPr>
      <w:r>
        <w:t>|                      | ls           |       21.4.0 | DEPLOYED    |</w:t>
      </w:r>
    </w:p>
    <w:p w14:paraId="4DD5EB8F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managelogs</w:t>
      </w:r>
      <w:proofErr w:type="spellEnd"/>
      <w:r>
        <w:t xml:space="preserve">   |       21.4.0 | DEPLOYED    |</w:t>
      </w:r>
    </w:p>
    <w:p w14:paraId="22BABA46" w14:textId="77777777" w:rsidR="00E3691C" w:rsidRDefault="00E3691C" w:rsidP="00BF6050">
      <w:pPr>
        <w:pStyle w:val="afc"/>
        <w:ind w:leftChars="626" w:left="1252"/>
      </w:pPr>
      <w:r>
        <w:t>|                      | menu         |       21.4.0 | DEPLOYED    |</w:t>
      </w:r>
    </w:p>
    <w:p w14:paraId="7088C36D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orachk</w:t>
      </w:r>
      <w:proofErr w:type="spellEnd"/>
      <w:r>
        <w:t xml:space="preserve">       |       21.4.0 | DEPLOYED    |</w:t>
      </w:r>
    </w:p>
    <w:p w14:paraId="49BE2F0C" w14:textId="77777777" w:rsidR="00E3691C" w:rsidRDefault="00E3691C" w:rsidP="00BF6050">
      <w:pPr>
        <w:pStyle w:val="afc"/>
        <w:ind w:leftChars="626" w:left="1252"/>
      </w:pPr>
      <w:r>
        <w:t>|                      | param        |       21.4.0 | DEPLOYED    |</w:t>
      </w:r>
    </w:p>
    <w:p w14:paraId="201FC258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ps</w:t>
      </w:r>
      <w:proofErr w:type="spellEnd"/>
      <w:r>
        <w:t xml:space="preserve">           |       21.4.0 | DEPLOYED    |</w:t>
      </w:r>
    </w:p>
    <w:p w14:paraId="7D6F5B6B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pstack</w:t>
      </w:r>
      <w:proofErr w:type="spellEnd"/>
      <w:r>
        <w:t xml:space="preserve">       |       21.4.0 | DEPLOYED    |</w:t>
      </w:r>
    </w:p>
    <w:p w14:paraId="34131394" w14:textId="77777777" w:rsidR="00E3691C" w:rsidRDefault="00E3691C" w:rsidP="00BF6050">
      <w:pPr>
        <w:pStyle w:val="afc"/>
        <w:ind w:leftChars="626" w:left="1252"/>
      </w:pPr>
      <w:r>
        <w:t>|                      | summary      |       21.4.0 | DEPLOYED    |</w:t>
      </w:r>
    </w:p>
    <w:p w14:paraId="5AE2EA68" w14:textId="77777777" w:rsidR="00E3691C" w:rsidRDefault="00E3691C" w:rsidP="00BF6050">
      <w:pPr>
        <w:pStyle w:val="afc"/>
        <w:ind w:leftChars="626" w:left="1252"/>
      </w:pPr>
      <w:r>
        <w:t>|                      | tail         |       21.4.0 | DEPLOYED    |</w:t>
      </w:r>
    </w:p>
    <w:p w14:paraId="4E478939" w14:textId="77777777" w:rsidR="00E3691C" w:rsidRDefault="00E3691C" w:rsidP="00BF6050">
      <w:pPr>
        <w:pStyle w:val="afc"/>
        <w:ind w:leftChars="626" w:left="1252"/>
      </w:pPr>
      <w:r>
        <w:t>|                      | triage       |       21.4.0 | DEPLOYED    |</w:t>
      </w:r>
    </w:p>
    <w:p w14:paraId="296829B3" w14:textId="77777777" w:rsidR="00E3691C" w:rsidRDefault="00E3691C" w:rsidP="00BF6050">
      <w:pPr>
        <w:pStyle w:val="afc"/>
        <w:ind w:leftChars="626" w:left="1252"/>
      </w:pPr>
      <w:r>
        <w:t>|                      | vi           |       21.4.0 | DEPLOYED    |</w:t>
      </w:r>
    </w:p>
    <w:p w14:paraId="1C147146" w14:textId="77777777" w:rsidR="00E3691C" w:rsidRDefault="00E3691C" w:rsidP="00BF6050">
      <w:pPr>
        <w:pStyle w:val="afc"/>
        <w:ind w:leftChars="626" w:left="1252"/>
      </w:pPr>
      <w:r>
        <w:t>+----------------------+--------------+--------------+-------------+</w:t>
      </w:r>
    </w:p>
    <w:p w14:paraId="574A5B93" w14:textId="77777777" w:rsidR="00E3691C" w:rsidRDefault="00E3691C" w:rsidP="00BF6050">
      <w:pPr>
        <w:pStyle w:val="afc"/>
        <w:ind w:leftChars="626" w:left="1252"/>
      </w:pPr>
      <w:r>
        <w:t xml:space="preserve">| Development Tools    | </w:t>
      </w:r>
      <w:proofErr w:type="spellStart"/>
      <w:r>
        <w:t>oratop</w:t>
      </w:r>
      <w:proofErr w:type="spellEnd"/>
      <w:r>
        <w:t xml:space="preserve">       |       14.1.2 | DEPLOYED    |</w:t>
      </w:r>
    </w:p>
    <w:p w14:paraId="5AA80BBD" w14:textId="77777777" w:rsidR="00E3691C" w:rsidRDefault="00E3691C" w:rsidP="00BF6050">
      <w:pPr>
        <w:pStyle w:val="afc"/>
        <w:ind w:leftChars="626" w:left="1252"/>
      </w:pPr>
      <w:r>
        <w:t>+----------------------+--------------+--------------+-------------+</w:t>
      </w:r>
    </w:p>
    <w:p w14:paraId="7BD73CBB" w14:textId="77777777" w:rsidR="00E3691C" w:rsidRDefault="00E3691C" w:rsidP="00BF6050">
      <w:pPr>
        <w:pStyle w:val="afc"/>
        <w:ind w:leftChars="626" w:left="1252"/>
      </w:pPr>
      <w:r>
        <w:t xml:space="preserve">| Support Tools Bundle | </w:t>
      </w:r>
      <w:proofErr w:type="spellStart"/>
      <w:r>
        <w:t>darda</w:t>
      </w:r>
      <w:proofErr w:type="spellEnd"/>
      <w:r>
        <w:t xml:space="preserve">        | 2.10.0.R6036 | DEPLOYED    |</w:t>
      </w:r>
    </w:p>
    <w:p w14:paraId="0B41C16E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oswbb</w:t>
      </w:r>
      <w:proofErr w:type="spellEnd"/>
      <w:r>
        <w:t xml:space="preserve">        |        8.3.2 | RUNNING     |</w:t>
      </w:r>
    </w:p>
    <w:p w14:paraId="74A65739" w14:textId="77777777" w:rsidR="00E3691C" w:rsidRDefault="00E3691C" w:rsidP="00BF6050">
      <w:pPr>
        <w:pStyle w:val="afc"/>
        <w:ind w:leftChars="626" w:left="1252"/>
      </w:pPr>
      <w:r>
        <w:t xml:space="preserve">|                      | </w:t>
      </w:r>
      <w:proofErr w:type="spellStart"/>
      <w:r>
        <w:t>prw</w:t>
      </w:r>
      <w:proofErr w:type="spellEnd"/>
      <w:r>
        <w:t xml:space="preserve">          | 12.1.13.11.4 | NOT RUNNING |</w:t>
      </w:r>
    </w:p>
    <w:p w14:paraId="2C6D23BD" w14:textId="77777777" w:rsidR="00E3691C" w:rsidRDefault="00E3691C" w:rsidP="00BF6050">
      <w:pPr>
        <w:pStyle w:val="afc"/>
        <w:ind w:leftChars="626" w:left="1252"/>
      </w:pPr>
      <w:r>
        <w:t>'----------------------+--------------+--------------+-------------'</w:t>
      </w:r>
    </w:p>
    <w:p w14:paraId="7200D137" w14:textId="77777777" w:rsidR="00E3691C" w:rsidRDefault="00E3691C" w:rsidP="00BF6050">
      <w:pPr>
        <w:pStyle w:val="afc"/>
        <w:ind w:leftChars="626" w:left="1252"/>
      </w:pPr>
    </w:p>
    <w:p w14:paraId="246716BB" w14:textId="77777777" w:rsidR="00E3691C" w:rsidRDefault="00E3691C" w:rsidP="00BF6050">
      <w:pPr>
        <w:pStyle w:val="afc"/>
        <w:ind w:leftChars="626" w:left="1252"/>
      </w:pPr>
      <w:r>
        <w:t>Note :-</w:t>
      </w:r>
    </w:p>
    <w:p w14:paraId="21DFBF34" w14:textId="77777777" w:rsidR="00E3691C" w:rsidRDefault="00E3691C" w:rsidP="00BF6050">
      <w:pPr>
        <w:pStyle w:val="afc"/>
        <w:ind w:leftChars="626" w:left="1252"/>
      </w:pPr>
      <w:r>
        <w:t xml:space="preserve">  DEPLOYED    : Installed and Available - To be configured or run interactively.</w:t>
      </w:r>
    </w:p>
    <w:p w14:paraId="1FB6FB5E" w14:textId="77777777" w:rsidR="00E3691C" w:rsidRDefault="00E3691C" w:rsidP="00BF6050">
      <w:pPr>
        <w:pStyle w:val="afc"/>
        <w:ind w:leftChars="626" w:left="1252"/>
      </w:pPr>
      <w:r>
        <w:t xml:space="preserve">  NOT RUNNING : Configured and Available - Currently turned off interactively.</w:t>
      </w:r>
    </w:p>
    <w:p w14:paraId="49D617F2" w14:textId="77777777" w:rsidR="00E3691C" w:rsidRDefault="00E3691C" w:rsidP="00BF6050">
      <w:pPr>
        <w:pStyle w:val="afc"/>
        <w:ind w:leftChars="626" w:left="1252"/>
      </w:pPr>
      <w:r>
        <w:t xml:space="preserve">  RUNNING     : Configured and Available.</w:t>
      </w:r>
    </w:p>
    <w:p w14:paraId="35616DBD" w14:textId="77777777" w:rsidR="00E3691C" w:rsidRDefault="00E3691C" w:rsidP="00AA1E04">
      <w:pPr>
        <w:pStyle w:val="a0"/>
        <w:ind w:leftChars="555" w:left="1110" w:firstLine="1"/>
        <w:rPr>
          <w:lang w:eastAsia="zh-CN"/>
        </w:rPr>
      </w:pPr>
    </w:p>
    <w:p w14:paraId="75BBC8CB" w14:textId="24B58846" w:rsidR="00E3691C" w:rsidRDefault="00E3691C" w:rsidP="00AA1E04">
      <w:pPr>
        <w:pStyle w:val="4"/>
      </w:pPr>
      <w:r>
        <w:rPr>
          <w:rFonts w:hint="eastAsia"/>
        </w:rPr>
        <w:t>单机更新方案</w:t>
      </w:r>
    </w:p>
    <w:p w14:paraId="40130B7B" w14:textId="7607F025" w:rsidR="00E3691C" w:rsidRPr="00AD634F" w:rsidRDefault="00E3691C" w:rsidP="00763611">
      <w:pPr>
        <w:pStyle w:val="5"/>
        <w:numPr>
          <w:ilvl w:val="0"/>
          <w:numId w:val="48"/>
        </w:numPr>
        <w:ind w:leftChars="0"/>
      </w:pPr>
      <w:r w:rsidRPr="00AD634F">
        <w:rPr>
          <w:rFonts w:hint="eastAsia"/>
        </w:rPr>
        <w:t>下载最新版本</w:t>
      </w:r>
      <w:r w:rsidRPr="00AD634F">
        <w:rPr>
          <w:rFonts w:hint="eastAsia"/>
        </w:rPr>
        <w:t>AHF</w:t>
      </w:r>
    </w:p>
    <w:p w14:paraId="35AC51B7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MOS</w:t>
      </w:r>
      <w:r>
        <w:rPr>
          <w:rFonts w:hint="eastAsia"/>
          <w:lang w:eastAsia="zh-CN"/>
        </w:rPr>
        <w:t>搜索文档</w:t>
      </w:r>
      <w:proofErr w:type="spellEnd"/>
      <w:r>
        <w:rPr>
          <w:rFonts w:hint="eastAsia"/>
          <w:lang w:eastAsia="zh-CN"/>
        </w:rPr>
        <w:t>：《</w:t>
      </w:r>
      <w:r>
        <w:rPr>
          <w:rFonts w:hint="eastAsia"/>
          <w:lang w:eastAsia="zh-CN"/>
        </w:rPr>
        <w:t xml:space="preserve">Autonomous Health Framework (AHF) - Including TFA and </w:t>
      </w:r>
      <w:proofErr w:type="spellStart"/>
      <w:r>
        <w:rPr>
          <w:rFonts w:hint="eastAsia"/>
          <w:lang w:eastAsia="zh-CN"/>
        </w:rPr>
        <w:t>ORAchk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EXAchk</w:t>
      </w:r>
      <w:proofErr w:type="spellEnd"/>
      <w:r>
        <w:rPr>
          <w:rFonts w:hint="eastAsia"/>
          <w:lang w:eastAsia="zh-CN"/>
        </w:rPr>
        <w:t xml:space="preserve"> (Doc ID 2550798.1)</w:t>
      </w:r>
      <w:r>
        <w:rPr>
          <w:rFonts w:hint="eastAsia"/>
          <w:lang w:eastAsia="zh-CN"/>
        </w:rPr>
        <w:t>》</w:t>
      </w:r>
    </w:p>
    <w:p w14:paraId="2EC79FC4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选择</w:t>
      </w:r>
      <w:r>
        <w:rPr>
          <w:rFonts w:hint="eastAsia"/>
          <w:lang w:eastAsia="zh-CN"/>
        </w:rPr>
        <w:t xml:space="preserve"> Download </w:t>
      </w:r>
      <w:r>
        <w:rPr>
          <w:rFonts w:hint="eastAsia"/>
          <w:lang w:eastAsia="zh-CN"/>
        </w:rPr>
        <w:t>下载最新版</w:t>
      </w:r>
      <w:proofErr w:type="spellStart"/>
      <w:r>
        <w:rPr>
          <w:rFonts w:hint="eastAsia"/>
          <w:lang w:eastAsia="zh-CN"/>
        </w:rPr>
        <w:t>AHF</w:t>
      </w:r>
      <w:r>
        <w:rPr>
          <w:rFonts w:hint="eastAsia"/>
          <w:lang w:eastAsia="zh-CN"/>
        </w:rPr>
        <w:t>的对应操作系统版本</w:t>
      </w:r>
      <w:proofErr w:type="spellEnd"/>
    </w:p>
    <w:p w14:paraId="3B48E437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</w:p>
    <w:p w14:paraId="7667ECCA" w14:textId="14021E04" w:rsidR="00E3691C" w:rsidRDefault="00E3691C" w:rsidP="00763611">
      <w:pPr>
        <w:pStyle w:val="5"/>
        <w:ind w:left="1530"/>
      </w:pPr>
      <w:r>
        <w:rPr>
          <w:rFonts w:hint="eastAsia"/>
        </w:rPr>
        <w:t>上传并解压</w:t>
      </w:r>
      <w:proofErr w:type="spellStart"/>
      <w:r>
        <w:rPr>
          <w:rFonts w:hint="eastAsia"/>
        </w:rPr>
        <w:t>AHF</w:t>
      </w:r>
      <w:r>
        <w:rPr>
          <w:rFonts w:hint="eastAsia"/>
        </w:rPr>
        <w:t>安装包</w:t>
      </w:r>
      <w:proofErr w:type="spellEnd"/>
    </w:p>
    <w:p w14:paraId="0BF40748" w14:textId="77777777" w:rsidR="00E3691C" w:rsidRDefault="00E3691C" w:rsidP="00763611">
      <w:pPr>
        <w:pStyle w:val="afc"/>
        <w:ind w:leftChars="626" w:left="1252"/>
      </w:pPr>
      <w:r>
        <w:lastRenderedPageBreak/>
        <w:t>[root@dg-s2ora2 psu_20220212]$ ls</w:t>
      </w:r>
    </w:p>
    <w:p w14:paraId="2BC81F69" w14:textId="77777777" w:rsidR="00E3691C" w:rsidRDefault="00E3691C" w:rsidP="00763611">
      <w:pPr>
        <w:pStyle w:val="afc"/>
        <w:ind w:leftChars="626" w:left="1252"/>
      </w:pPr>
      <w:r>
        <w:t>AHF-LINUX_v21.4.0.zip</w:t>
      </w:r>
    </w:p>
    <w:p w14:paraId="3769D936" w14:textId="77777777" w:rsidR="00E3691C" w:rsidRDefault="00E3691C" w:rsidP="00763611">
      <w:pPr>
        <w:pStyle w:val="afc"/>
        <w:ind w:leftChars="626" w:left="1252"/>
      </w:pPr>
      <w:r>
        <w:t xml:space="preserve">[root@dg-s2ora2 psu_20220212]$ unzip AHF-LINUX_v21.4.0.zip </w:t>
      </w:r>
    </w:p>
    <w:p w14:paraId="72BEACD4" w14:textId="77777777" w:rsidR="00E3691C" w:rsidRDefault="00E3691C" w:rsidP="00763611">
      <w:pPr>
        <w:pStyle w:val="afc"/>
        <w:ind w:leftChars="626" w:left="1252"/>
      </w:pPr>
      <w:r>
        <w:t>Archive:  AHF-LINUX_v21.4.0.zip</w:t>
      </w:r>
    </w:p>
    <w:p w14:paraId="17F93468" w14:textId="77777777" w:rsidR="00E3691C" w:rsidRDefault="00E3691C" w:rsidP="00763611">
      <w:pPr>
        <w:pStyle w:val="afc"/>
        <w:ind w:leftChars="626" w:left="1252"/>
      </w:pPr>
      <w:r>
        <w:t xml:space="preserve">  inflating: README.txt              </w:t>
      </w:r>
    </w:p>
    <w:p w14:paraId="4E5C4921" w14:textId="77777777" w:rsidR="00E3691C" w:rsidRDefault="00E3691C" w:rsidP="00763611">
      <w:pPr>
        <w:pStyle w:val="afc"/>
        <w:ind w:leftChars="626" w:left="1252"/>
      </w:pPr>
      <w:r>
        <w:t xml:space="preserve">  inflating: </w:t>
      </w:r>
      <w:proofErr w:type="spellStart"/>
      <w:r>
        <w:t>ahf_setup</w:t>
      </w:r>
      <w:proofErr w:type="spellEnd"/>
      <w:r>
        <w:t xml:space="preserve">               </w:t>
      </w:r>
    </w:p>
    <w:p w14:paraId="456E5E8A" w14:textId="77777777" w:rsidR="00E3691C" w:rsidRDefault="00E3691C" w:rsidP="00763611">
      <w:pPr>
        <w:pStyle w:val="afc"/>
        <w:ind w:leftChars="626" w:left="1252"/>
      </w:pPr>
      <w:r>
        <w:t xml:space="preserve"> extracting: ahf_setup.dat           </w:t>
      </w:r>
    </w:p>
    <w:p w14:paraId="362DAF06" w14:textId="77777777" w:rsidR="00E3691C" w:rsidRDefault="00E3691C" w:rsidP="00763611">
      <w:pPr>
        <w:pStyle w:val="afc"/>
        <w:ind w:leftChars="626" w:left="1252"/>
      </w:pPr>
      <w:r>
        <w:t xml:space="preserve">  inflating: oracle-tfa.pub          </w:t>
      </w:r>
    </w:p>
    <w:p w14:paraId="11A03952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</w:p>
    <w:p w14:paraId="4AC3C4D9" w14:textId="30464DE8" w:rsidR="00E3691C" w:rsidRDefault="00E3691C" w:rsidP="00763611">
      <w:pPr>
        <w:pStyle w:val="5"/>
        <w:ind w:left="1530"/>
      </w:pPr>
      <w:r>
        <w:rPr>
          <w:rFonts w:hint="eastAsia"/>
        </w:rPr>
        <w:t>新建</w:t>
      </w:r>
      <w:proofErr w:type="spellStart"/>
      <w:r>
        <w:rPr>
          <w:rFonts w:hint="eastAsia"/>
        </w:rPr>
        <w:t>AHF</w:t>
      </w:r>
      <w:r>
        <w:rPr>
          <w:rFonts w:hint="eastAsia"/>
        </w:rPr>
        <w:t>数据存放文件</w:t>
      </w:r>
      <w:proofErr w:type="spellEnd"/>
    </w:p>
    <w:p w14:paraId="53638C4D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mkdir</w:t>
      </w:r>
      <w:proofErr w:type="spellEnd"/>
      <w:r>
        <w:t xml:space="preserve"> -p /opt/</w:t>
      </w:r>
      <w:proofErr w:type="spellStart"/>
      <w:r>
        <w:t>oracle.ahf</w:t>
      </w:r>
      <w:proofErr w:type="spellEnd"/>
      <w:r>
        <w:t>/data</w:t>
      </w:r>
    </w:p>
    <w:p w14:paraId="2D0A4D27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</w:p>
    <w:p w14:paraId="7F3E8936" w14:textId="14277794" w:rsidR="00E3691C" w:rsidRDefault="00E3691C" w:rsidP="00763611">
      <w:pPr>
        <w:pStyle w:val="5"/>
        <w:ind w:left="1530"/>
      </w:pPr>
      <w:r>
        <w:rPr>
          <w:rFonts w:hint="eastAsia"/>
        </w:rPr>
        <w:t>手动停止</w:t>
      </w:r>
      <w:proofErr w:type="spellStart"/>
      <w:r>
        <w:rPr>
          <w:rFonts w:hint="eastAsia"/>
        </w:rPr>
        <w:t>tfa</w:t>
      </w:r>
      <w:proofErr w:type="spellEnd"/>
    </w:p>
    <w:p w14:paraId="1D22D7BA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  <w:r>
        <w:t xml:space="preserve">  </w:t>
      </w:r>
    </w:p>
    <w:p w14:paraId="5CBABED4" w14:textId="77777777" w:rsidR="00E3691C" w:rsidRDefault="00E3691C" w:rsidP="00763611">
      <w:pPr>
        <w:pStyle w:val="afc"/>
        <w:ind w:leftChars="626" w:left="1252"/>
      </w:pPr>
      <w:r>
        <w:t xml:space="preserve">oracle    8106  7936  0 15:23 pts/0    00:00:00 grep --color=auto </w:t>
      </w:r>
      <w:proofErr w:type="spellStart"/>
      <w:r>
        <w:t>tfa</w:t>
      </w:r>
      <w:proofErr w:type="spellEnd"/>
    </w:p>
    <w:p w14:paraId="0337B711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osw</w:t>
      </w:r>
      <w:proofErr w:type="spellEnd"/>
    </w:p>
    <w:p w14:paraId="0B76B7CF" w14:textId="77777777" w:rsidR="00E3691C" w:rsidRDefault="00E3691C" w:rsidP="00763611">
      <w:pPr>
        <w:pStyle w:val="afc"/>
        <w:ind w:leftChars="626" w:left="1252"/>
      </w:pPr>
      <w:r>
        <w:t>root      9752 34113  0 15:27 ?        00:00:00 /bin/</w:t>
      </w:r>
      <w:proofErr w:type="spellStart"/>
      <w:r>
        <w:t>sh</w:t>
      </w:r>
      <w:proofErr w:type="spellEnd"/>
      <w:r>
        <w:t xml:space="preserve"> ./vmsub.sh /oracletools/oswbb/archive/oswvmstat/dg-s2ora2_vmstat_22.01.12.1500.dat </w:t>
      </w:r>
      <w:proofErr w:type="spellStart"/>
      <w:r>
        <w:t>vmstat</w:t>
      </w:r>
      <w:proofErr w:type="spellEnd"/>
      <w:r>
        <w:t xml:space="preserve"> 1 3 1</w:t>
      </w:r>
    </w:p>
    <w:p w14:paraId="64762F41" w14:textId="77777777" w:rsidR="00E3691C" w:rsidRDefault="00E3691C" w:rsidP="00763611">
      <w:pPr>
        <w:pStyle w:val="afc"/>
        <w:ind w:leftChars="626" w:left="1252"/>
      </w:pPr>
      <w:r>
        <w:t>root      9756 34113  0 15:27 ?        00:00:00 /bin/</w:t>
      </w:r>
      <w:proofErr w:type="spellStart"/>
      <w:r>
        <w:t>sh</w:t>
      </w:r>
      <w:proofErr w:type="spellEnd"/>
      <w:r>
        <w:t xml:space="preserve"> ./mpsub.sh /oracletools/oswbb/archive/oswmpstat/dg-s2ora2_mpstat_22.01.12.1500.dat </w:t>
      </w:r>
      <w:proofErr w:type="spellStart"/>
      <w:r>
        <w:t>mpstat</w:t>
      </w:r>
      <w:proofErr w:type="spellEnd"/>
      <w:r>
        <w:t xml:space="preserve"> -P ALL 1 2 1</w:t>
      </w:r>
    </w:p>
    <w:p w14:paraId="24FFC425" w14:textId="77777777" w:rsidR="00E3691C" w:rsidRDefault="00E3691C" w:rsidP="00763611">
      <w:pPr>
        <w:pStyle w:val="afc"/>
        <w:ind w:leftChars="626" w:left="1252"/>
      </w:pPr>
      <w:r>
        <w:t>root      9769 34113  0 15:27 ?        00:00:00 /bin/</w:t>
      </w:r>
      <w:proofErr w:type="spellStart"/>
      <w:r>
        <w:t>sh</w:t>
      </w:r>
      <w:proofErr w:type="spellEnd"/>
      <w:r>
        <w:t xml:space="preserve"> ./iosub.sh /oracletools/oswbb/archive/oswiostat/dg-s2ora2_iostat_22.01.12.1500.dat </w:t>
      </w:r>
      <w:proofErr w:type="spellStart"/>
      <w:r>
        <w:t>iostat</w:t>
      </w:r>
      <w:proofErr w:type="spellEnd"/>
      <w:r>
        <w:t xml:space="preserve"> -</w:t>
      </w:r>
      <w:proofErr w:type="spellStart"/>
      <w:r>
        <w:t>xk</w:t>
      </w:r>
      <w:proofErr w:type="spellEnd"/>
      <w:r>
        <w:t xml:space="preserve"> 1 3 1</w:t>
      </w:r>
    </w:p>
    <w:p w14:paraId="03148D72" w14:textId="77777777" w:rsidR="00E3691C" w:rsidRDefault="00E3691C" w:rsidP="00763611">
      <w:pPr>
        <w:pStyle w:val="afc"/>
        <w:ind w:leftChars="626" w:left="1252"/>
      </w:pPr>
      <w:r>
        <w:t>root      9779 34113  0 15:27 ?        00:00:00 /bin/</w:t>
      </w:r>
      <w:proofErr w:type="spellStart"/>
      <w:r>
        <w:t>sh</w:t>
      </w:r>
      <w:proofErr w:type="spellEnd"/>
      <w:r>
        <w:t xml:space="preserve"> ./ltop.sh /oracletools/oswbb/archive/oswtop/dg-s2ora2_top_22.01.12.1500.dat 1</w:t>
      </w:r>
    </w:p>
    <w:p w14:paraId="46830543" w14:textId="77777777" w:rsidR="00E3691C" w:rsidRDefault="00E3691C" w:rsidP="00763611">
      <w:pPr>
        <w:pStyle w:val="afc"/>
        <w:ind w:leftChars="626" w:left="1252"/>
      </w:pPr>
      <w:r>
        <w:t xml:space="preserve">oracle    9803  7936  0 15:27 pts/0    00:00:00 grep --color=auto </w:t>
      </w:r>
      <w:proofErr w:type="spellStart"/>
      <w:r>
        <w:t>osw</w:t>
      </w:r>
      <w:proofErr w:type="spellEnd"/>
    </w:p>
    <w:p w14:paraId="2B6DB3AF" w14:textId="77777777" w:rsidR="00E3691C" w:rsidRDefault="00E3691C" w:rsidP="00763611">
      <w:pPr>
        <w:pStyle w:val="afc"/>
        <w:ind w:leftChars="626" w:left="1252"/>
      </w:pPr>
      <w:r>
        <w:t>root     34185 34113  0  2021 ?        00:46:33 /bin/</w:t>
      </w:r>
      <w:proofErr w:type="spellStart"/>
      <w:r>
        <w:t>sh</w:t>
      </w:r>
      <w:proofErr w:type="spellEnd"/>
      <w:r>
        <w:t xml:space="preserve"> ./OSWatcherFM.sh 120 /</w:t>
      </w:r>
      <w:proofErr w:type="spellStart"/>
      <w:r>
        <w:t>oracletools</w:t>
      </w:r>
      <w:proofErr w:type="spellEnd"/>
      <w:r>
        <w:t>/</w:t>
      </w:r>
      <w:proofErr w:type="spellStart"/>
      <w:r>
        <w:t>oswbb</w:t>
      </w:r>
      <w:proofErr w:type="spellEnd"/>
      <w:r>
        <w:t>/archive</w:t>
      </w:r>
    </w:p>
    <w:p w14:paraId="2A9310F9" w14:textId="77777777" w:rsidR="00E3691C" w:rsidRDefault="00E3691C" w:rsidP="00763611">
      <w:pPr>
        <w:pStyle w:val="afc"/>
        <w:ind w:leftChars="626" w:left="1252"/>
      </w:pPr>
    </w:p>
    <w:p w14:paraId="66FEF679" w14:textId="77777777" w:rsidR="00E3691C" w:rsidRDefault="00E3691C" w:rsidP="00763611">
      <w:pPr>
        <w:pStyle w:val="afc"/>
        <w:ind w:leftChars="626" w:left="1252"/>
      </w:pPr>
      <w:r>
        <w:t>[root@dg-s2ora2 psu_20220212]$ 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stop</w:t>
      </w:r>
    </w:p>
    <w:p w14:paraId="5E426DE0" w14:textId="77777777" w:rsidR="00E3691C" w:rsidRDefault="00E3691C" w:rsidP="00763611">
      <w:pPr>
        <w:pStyle w:val="afc"/>
        <w:ind w:leftChars="626" w:left="1252"/>
      </w:pPr>
      <w:r>
        <w:t xml:space="preserve">Stopping TFA from </w:t>
      </w:r>
      <w:proofErr w:type="spellStart"/>
      <w:r>
        <w:t>init</w:t>
      </w:r>
      <w:proofErr w:type="spellEnd"/>
      <w:r>
        <w:t xml:space="preserve"> for shutdown/reboot</w:t>
      </w:r>
    </w:p>
    <w:p w14:paraId="357E161F" w14:textId="77777777" w:rsidR="00E3691C" w:rsidRDefault="00E3691C" w:rsidP="00763611">
      <w:pPr>
        <w:pStyle w:val="afc"/>
        <w:ind w:leftChars="626" w:left="1252"/>
      </w:pPr>
      <w:r>
        <w:t xml:space="preserve">Stopped </w:t>
      </w:r>
      <w:proofErr w:type="spellStart"/>
      <w:r>
        <w:t>OSWatcher</w:t>
      </w:r>
      <w:proofErr w:type="spellEnd"/>
    </w:p>
    <w:p w14:paraId="412384BE" w14:textId="77777777" w:rsidR="00E3691C" w:rsidRDefault="00E3691C" w:rsidP="00763611">
      <w:pPr>
        <w:pStyle w:val="afc"/>
        <w:ind w:leftChars="626" w:left="1252"/>
      </w:pPr>
      <w:r>
        <w:t>Nothing to do !</w:t>
      </w:r>
    </w:p>
    <w:p w14:paraId="0AA852EE" w14:textId="77777777" w:rsidR="00E3691C" w:rsidRDefault="00E3691C" w:rsidP="00763611">
      <w:pPr>
        <w:pStyle w:val="afc"/>
        <w:ind w:leftChars="626" w:left="1252"/>
      </w:pPr>
      <w:r>
        <w:t>TFA Stopped Successfully</w:t>
      </w:r>
    </w:p>
    <w:p w14:paraId="76822922" w14:textId="77777777" w:rsidR="00E3691C" w:rsidRDefault="00E3691C" w:rsidP="00763611">
      <w:pPr>
        <w:pStyle w:val="afc"/>
        <w:ind w:leftChars="626" w:left="1252"/>
      </w:pPr>
      <w:r>
        <w:t>Successfully stopped TFA..</w:t>
      </w:r>
    </w:p>
    <w:p w14:paraId="7A70F1C9" w14:textId="77777777" w:rsidR="00E3691C" w:rsidRDefault="00E3691C" w:rsidP="00763611">
      <w:pPr>
        <w:pStyle w:val="afc"/>
        <w:ind w:leftChars="626" w:left="1252"/>
      </w:pPr>
    </w:p>
    <w:p w14:paraId="59F8B6B6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tfa</w:t>
      </w:r>
      <w:proofErr w:type="spellEnd"/>
    </w:p>
    <w:p w14:paraId="35864659" w14:textId="77777777" w:rsidR="00E3691C" w:rsidRDefault="00E3691C" w:rsidP="00763611">
      <w:pPr>
        <w:pStyle w:val="afc"/>
        <w:ind w:leftChars="626" w:left="1252"/>
      </w:pPr>
      <w:r>
        <w:t xml:space="preserve">root     32556 25457  0 15:54 pts/0    00:00:00 grep --color=auto </w:t>
      </w:r>
      <w:proofErr w:type="spellStart"/>
      <w:r>
        <w:t>tfa</w:t>
      </w:r>
      <w:proofErr w:type="spellEnd"/>
    </w:p>
    <w:p w14:paraId="7B45A330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</w:p>
    <w:p w14:paraId="399266FE" w14:textId="49232861" w:rsidR="00E3691C" w:rsidRDefault="00E3691C" w:rsidP="00763611">
      <w:pPr>
        <w:pStyle w:val="5"/>
        <w:ind w:left="1530"/>
      </w:pPr>
      <w:proofErr w:type="spellStart"/>
      <w:r>
        <w:rPr>
          <w:rFonts w:hint="eastAsia"/>
        </w:rPr>
        <w:t>AHF</w:t>
      </w:r>
      <w:r>
        <w:rPr>
          <w:rFonts w:hint="eastAsia"/>
        </w:rPr>
        <w:t>安装</w:t>
      </w:r>
      <w:proofErr w:type="spellEnd"/>
    </w:p>
    <w:p w14:paraId="4085F02C" w14:textId="77777777" w:rsidR="00E3691C" w:rsidRDefault="00E3691C" w:rsidP="00763611">
      <w:pPr>
        <w:pStyle w:val="afc"/>
        <w:ind w:leftChars="626" w:left="1252"/>
      </w:pPr>
      <w:r>
        <w:t>[root@dg-s2ora2 psu_20220212]$ ./</w:t>
      </w:r>
      <w:proofErr w:type="spellStart"/>
      <w:r>
        <w:t>ahf_setup</w:t>
      </w:r>
      <w:proofErr w:type="spellEnd"/>
      <w:r>
        <w:t xml:space="preserve"> </w:t>
      </w:r>
    </w:p>
    <w:p w14:paraId="6D5B8FEA" w14:textId="77777777" w:rsidR="00E3691C" w:rsidRDefault="00E3691C" w:rsidP="00763611">
      <w:pPr>
        <w:pStyle w:val="afc"/>
        <w:ind w:leftChars="626" w:left="1252"/>
      </w:pPr>
      <w:r>
        <w:t>AHF Installer for Platform Linux Architecture x86_64</w:t>
      </w:r>
    </w:p>
    <w:p w14:paraId="6CACEC3B" w14:textId="77777777" w:rsidR="00E3691C" w:rsidRDefault="00E3691C" w:rsidP="00763611">
      <w:pPr>
        <w:pStyle w:val="afc"/>
        <w:ind w:leftChars="626" w:left="1252"/>
      </w:pPr>
      <w:r>
        <w:t>AHF Installation Log : /</w:t>
      </w:r>
      <w:proofErr w:type="spellStart"/>
      <w:r>
        <w:t>tmp</w:t>
      </w:r>
      <w:proofErr w:type="spellEnd"/>
      <w:r>
        <w:t>/ahf_install_214000_20499_2022_01_12-15_46_53.log</w:t>
      </w:r>
    </w:p>
    <w:p w14:paraId="40EF86C0" w14:textId="77777777" w:rsidR="00E3691C" w:rsidRDefault="00E3691C" w:rsidP="00763611">
      <w:pPr>
        <w:pStyle w:val="afc"/>
        <w:ind w:leftChars="626" w:left="1252"/>
      </w:pPr>
      <w:r>
        <w:t>Starting Autonomous Health Framework (AHF) Installation</w:t>
      </w:r>
    </w:p>
    <w:p w14:paraId="40113C35" w14:textId="77777777" w:rsidR="00E3691C" w:rsidRDefault="00E3691C" w:rsidP="00763611">
      <w:pPr>
        <w:pStyle w:val="afc"/>
        <w:ind w:leftChars="626" w:left="1252"/>
      </w:pPr>
      <w:r>
        <w:t>AHF Version: 21.4.0 Build Date: 202112200745</w:t>
      </w:r>
    </w:p>
    <w:p w14:paraId="703F8987" w14:textId="77777777" w:rsidR="00E3691C" w:rsidRDefault="00E3691C" w:rsidP="00763611">
      <w:pPr>
        <w:pStyle w:val="afc"/>
        <w:ind w:leftChars="626" w:left="1252"/>
      </w:pPr>
      <w:r>
        <w:t>Default AHF Location : /opt/</w:t>
      </w:r>
      <w:proofErr w:type="spellStart"/>
      <w:r>
        <w:t>oracle.ahf</w:t>
      </w:r>
      <w:proofErr w:type="spellEnd"/>
    </w:p>
    <w:p w14:paraId="508BFCCC" w14:textId="77777777" w:rsidR="00E3691C" w:rsidRDefault="00E3691C" w:rsidP="00763611">
      <w:pPr>
        <w:pStyle w:val="afc"/>
        <w:ind w:leftChars="626" w:left="1252"/>
      </w:pPr>
      <w:r>
        <w:rPr>
          <w:rFonts w:hint="eastAsia"/>
        </w:rPr>
        <w:t>Do you want to install AHF at [/opt/</w:t>
      </w:r>
      <w:proofErr w:type="spellStart"/>
      <w:r>
        <w:rPr>
          <w:rFonts w:hint="eastAsia"/>
        </w:rPr>
        <w:t>oracle.ahf</w:t>
      </w:r>
      <w:proofErr w:type="spellEnd"/>
      <w:r>
        <w:rPr>
          <w:rFonts w:hint="eastAsia"/>
        </w:rPr>
        <w:t xml:space="preserve">] ? [Y]|N : Y </w:t>
      </w:r>
      <w:r w:rsidRPr="00763611">
        <w:rPr>
          <w:rFonts w:hint="eastAsia"/>
          <w:color w:val="FF0000"/>
        </w:rPr>
        <w:t xml:space="preserve">  &lt;&lt;&lt;&lt;&lt;&lt; </w:t>
      </w:r>
      <w:r w:rsidRPr="00763611">
        <w:rPr>
          <w:rFonts w:hint="eastAsia"/>
          <w:color w:val="FF0000"/>
        </w:rPr>
        <w:t>输入</w:t>
      </w:r>
      <w:r w:rsidRPr="00763611">
        <w:rPr>
          <w:rFonts w:hint="eastAsia"/>
          <w:color w:val="FF0000"/>
        </w:rPr>
        <w:t xml:space="preserve"> Y</w:t>
      </w:r>
    </w:p>
    <w:p w14:paraId="256E0896" w14:textId="77777777" w:rsidR="00E3691C" w:rsidRDefault="00E3691C" w:rsidP="00763611">
      <w:pPr>
        <w:pStyle w:val="afc"/>
        <w:ind w:leftChars="626" w:left="1252"/>
      </w:pPr>
      <w:r>
        <w:t>AHF Location : /opt/</w:t>
      </w:r>
      <w:proofErr w:type="spellStart"/>
      <w:r>
        <w:t>oracle.ahf</w:t>
      </w:r>
      <w:proofErr w:type="spellEnd"/>
    </w:p>
    <w:p w14:paraId="094C1A3E" w14:textId="77777777" w:rsidR="00E3691C" w:rsidRDefault="00E3691C" w:rsidP="00763611">
      <w:pPr>
        <w:pStyle w:val="afc"/>
        <w:ind w:leftChars="626" w:left="1252"/>
      </w:pPr>
      <w:r>
        <w:t>AHF Data Directory stores diagnostic collections and metadata.</w:t>
      </w:r>
    </w:p>
    <w:p w14:paraId="47977565" w14:textId="77777777" w:rsidR="00E3691C" w:rsidRDefault="00E3691C" w:rsidP="00763611">
      <w:pPr>
        <w:pStyle w:val="afc"/>
        <w:ind w:leftChars="626" w:left="1252"/>
      </w:pPr>
      <w:r>
        <w:t>AHF Data Directory requires at least 5GB (Recommended 10GB) of free space.</w:t>
      </w:r>
    </w:p>
    <w:p w14:paraId="187F785D" w14:textId="77777777" w:rsidR="00E3691C" w:rsidRDefault="00E3691C" w:rsidP="00763611">
      <w:pPr>
        <w:pStyle w:val="afc"/>
        <w:ind w:leftChars="626" w:left="1252"/>
      </w:pPr>
      <w:r>
        <w:rPr>
          <w:rFonts w:hint="eastAsia"/>
        </w:rPr>
        <w:t>Please Enter AHF Data Directory : /opt/</w:t>
      </w:r>
      <w:proofErr w:type="spellStart"/>
      <w:r>
        <w:rPr>
          <w:rFonts w:hint="eastAsia"/>
        </w:rPr>
        <w:t>oracle.ahf</w:t>
      </w:r>
      <w:proofErr w:type="spellEnd"/>
      <w:r>
        <w:rPr>
          <w:rFonts w:hint="eastAsia"/>
        </w:rPr>
        <w:t>/data</w:t>
      </w:r>
      <w:r w:rsidRPr="00763611">
        <w:rPr>
          <w:rFonts w:hint="eastAsia"/>
          <w:color w:val="FF0000"/>
        </w:rPr>
        <w:t xml:space="preserve">   &lt;&lt;&lt;&lt;&lt;&lt; </w:t>
      </w:r>
      <w:r w:rsidRPr="00763611">
        <w:rPr>
          <w:rFonts w:hint="eastAsia"/>
          <w:color w:val="FF0000"/>
        </w:rPr>
        <w:t>输入</w:t>
      </w:r>
      <w:r w:rsidRPr="00763611">
        <w:rPr>
          <w:rFonts w:hint="eastAsia"/>
          <w:color w:val="FF0000"/>
        </w:rPr>
        <w:t xml:space="preserve"> 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oracle.ahf</w:t>
      </w:r>
      <w:proofErr w:type="spellEnd"/>
      <w:r>
        <w:rPr>
          <w:rFonts w:hint="eastAsia"/>
        </w:rPr>
        <w:t>/data</w:t>
      </w:r>
    </w:p>
    <w:p w14:paraId="6D394500" w14:textId="77777777" w:rsidR="00E3691C" w:rsidRDefault="00E3691C" w:rsidP="00763611">
      <w:pPr>
        <w:pStyle w:val="afc"/>
        <w:ind w:leftChars="626" w:left="1252"/>
      </w:pPr>
      <w:r>
        <w:t>AHF Data Directory : /opt/</w:t>
      </w:r>
      <w:proofErr w:type="spellStart"/>
      <w:r>
        <w:t>oracle.ahf</w:t>
      </w:r>
      <w:proofErr w:type="spellEnd"/>
      <w:r>
        <w:t>/data</w:t>
      </w:r>
    </w:p>
    <w:p w14:paraId="4918FA33" w14:textId="77777777" w:rsidR="00E3691C" w:rsidRDefault="00E3691C" w:rsidP="00763611">
      <w:pPr>
        <w:pStyle w:val="afc"/>
        <w:ind w:leftChars="626" w:left="1252"/>
      </w:pPr>
      <w:r>
        <w:rPr>
          <w:rFonts w:hint="eastAsia"/>
        </w:rPr>
        <w:lastRenderedPageBreak/>
        <w:t xml:space="preserve">Do you want to add AHF Notification Email IDs ? [Y]|N : N  </w:t>
      </w:r>
      <w:r w:rsidRPr="00763611">
        <w:rPr>
          <w:rFonts w:hint="eastAsia"/>
          <w:color w:val="FF0000"/>
        </w:rPr>
        <w:t xml:space="preserve"> &lt;&lt;&lt;&lt;&lt;&lt; </w:t>
      </w:r>
      <w:r w:rsidRPr="00763611">
        <w:rPr>
          <w:rFonts w:hint="eastAsia"/>
          <w:color w:val="FF0000"/>
        </w:rPr>
        <w:t>输入</w:t>
      </w:r>
      <w:r w:rsidRPr="00763611">
        <w:rPr>
          <w:rFonts w:hint="eastAsia"/>
          <w:color w:val="FF0000"/>
        </w:rPr>
        <w:t xml:space="preserve"> N</w:t>
      </w:r>
    </w:p>
    <w:p w14:paraId="5E435144" w14:textId="77777777" w:rsidR="00E3691C" w:rsidRDefault="00E3691C" w:rsidP="00763611">
      <w:pPr>
        <w:pStyle w:val="afc"/>
        <w:ind w:leftChars="626" w:left="1252"/>
      </w:pPr>
      <w:r>
        <w:t>Extracting AHF to /opt/</w:t>
      </w:r>
      <w:proofErr w:type="spellStart"/>
      <w:r>
        <w:t>oracle.ahf</w:t>
      </w:r>
      <w:proofErr w:type="spellEnd"/>
    </w:p>
    <w:p w14:paraId="57917644" w14:textId="77777777" w:rsidR="00E3691C" w:rsidRDefault="00E3691C" w:rsidP="00763611">
      <w:pPr>
        <w:pStyle w:val="afc"/>
        <w:ind w:leftChars="626" w:left="1252"/>
      </w:pPr>
      <w:r>
        <w:t>Configuring TFA Services</w:t>
      </w:r>
    </w:p>
    <w:p w14:paraId="0273035F" w14:textId="77777777" w:rsidR="00E3691C" w:rsidRDefault="00E3691C" w:rsidP="00763611">
      <w:pPr>
        <w:pStyle w:val="afc"/>
        <w:ind w:leftChars="626" w:left="1252"/>
      </w:pPr>
      <w:r>
        <w:t>Discovering Nodes and Oracle Resources</w:t>
      </w:r>
    </w:p>
    <w:p w14:paraId="1154FFDF" w14:textId="77777777" w:rsidR="00E3691C" w:rsidRDefault="00E3691C" w:rsidP="00763611">
      <w:pPr>
        <w:pStyle w:val="afc"/>
        <w:ind w:leftChars="626" w:left="1252"/>
      </w:pPr>
      <w:r>
        <w:t>Successfully generated certificates.</w:t>
      </w:r>
    </w:p>
    <w:p w14:paraId="04E8D5E0" w14:textId="77777777" w:rsidR="00E3691C" w:rsidRDefault="00E3691C" w:rsidP="00763611">
      <w:pPr>
        <w:pStyle w:val="afc"/>
        <w:ind w:leftChars="626" w:left="1252"/>
      </w:pPr>
      <w:r>
        <w:t>Starting TFA Services</w:t>
      </w:r>
    </w:p>
    <w:p w14:paraId="73619DE8" w14:textId="77777777" w:rsidR="00E3691C" w:rsidRDefault="00E3691C" w:rsidP="00763611">
      <w:pPr>
        <w:pStyle w:val="afc"/>
        <w:ind w:leftChars="626" w:left="1252"/>
      </w:pPr>
      <w:r>
        <w:t xml:space="preserve">Created </w:t>
      </w:r>
      <w:proofErr w:type="spellStart"/>
      <w:r>
        <w:t>symlink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/system/multi-</w:t>
      </w:r>
      <w:proofErr w:type="spellStart"/>
      <w:r>
        <w:t>user.target.wants</w:t>
      </w:r>
      <w:proofErr w:type="spellEnd"/>
      <w:r>
        <w:t>/oracle-</w:t>
      </w:r>
      <w:proofErr w:type="spellStart"/>
      <w:r>
        <w:t>tfa.service</w:t>
      </w:r>
      <w:proofErr w:type="spellEnd"/>
      <w:r>
        <w:t xml:space="preserve"> to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/system/oracle-</w:t>
      </w:r>
      <w:proofErr w:type="spellStart"/>
      <w:r>
        <w:t>tfa.service</w:t>
      </w:r>
      <w:proofErr w:type="spellEnd"/>
      <w:r>
        <w:t>.</w:t>
      </w:r>
    </w:p>
    <w:p w14:paraId="02F3BB94" w14:textId="77777777" w:rsidR="00E3691C" w:rsidRDefault="00E3691C" w:rsidP="00763611">
      <w:pPr>
        <w:pStyle w:val="afc"/>
        <w:ind w:leftChars="626" w:left="1252"/>
      </w:pPr>
      <w:r>
        <w:t xml:space="preserve">Created </w:t>
      </w:r>
      <w:proofErr w:type="spellStart"/>
      <w:r>
        <w:t>symlink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graphical.target.wants</w:t>
      </w:r>
      <w:proofErr w:type="spellEnd"/>
      <w:r>
        <w:t>/oracle-</w:t>
      </w:r>
      <w:proofErr w:type="spellStart"/>
      <w:r>
        <w:t>tfa.service</w:t>
      </w:r>
      <w:proofErr w:type="spellEnd"/>
      <w:r>
        <w:t xml:space="preserve"> to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/system/oracle-</w:t>
      </w:r>
      <w:proofErr w:type="spellStart"/>
      <w:r>
        <w:t>tfa.service</w:t>
      </w:r>
      <w:proofErr w:type="spellEnd"/>
      <w:r>
        <w:t>.</w:t>
      </w:r>
    </w:p>
    <w:p w14:paraId="5B6FDEA0" w14:textId="77777777" w:rsidR="00E3691C" w:rsidRDefault="00E3691C" w:rsidP="00763611">
      <w:pPr>
        <w:pStyle w:val="afc"/>
        <w:ind w:leftChars="626" w:left="1252"/>
      </w:pPr>
      <w:r>
        <w:t>.-------------------------------------------------------------------------------.</w:t>
      </w:r>
    </w:p>
    <w:p w14:paraId="6DBC935D" w14:textId="77777777" w:rsidR="00E3691C" w:rsidRDefault="00E3691C" w:rsidP="00763611">
      <w:pPr>
        <w:pStyle w:val="afc"/>
        <w:ind w:leftChars="626" w:left="1252"/>
      </w:pPr>
      <w:r>
        <w:t>| Host      | Status of TFA | PID   | Port  | Version    | Build ID             |</w:t>
      </w:r>
    </w:p>
    <w:p w14:paraId="766E5590" w14:textId="77777777" w:rsidR="00E3691C" w:rsidRDefault="00E3691C" w:rsidP="00763611">
      <w:pPr>
        <w:pStyle w:val="afc"/>
        <w:ind w:leftChars="626" w:left="1252"/>
      </w:pPr>
      <w:r>
        <w:t>+-----------+---------------+-------+-------+------------+----------------------+</w:t>
      </w:r>
    </w:p>
    <w:p w14:paraId="01D55C0B" w14:textId="77777777" w:rsidR="00E3691C" w:rsidRDefault="00E3691C" w:rsidP="00763611">
      <w:pPr>
        <w:pStyle w:val="afc"/>
        <w:ind w:leftChars="626" w:left="1252"/>
      </w:pPr>
      <w:r>
        <w:t>| dg-s2ora2 | RUNNING       | 22792 | 31203 | 21.4.0.0.0 | 21400020211220074549 |</w:t>
      </w:r>
    </w:p>
    <w:p w14:paraId="7138C6AB" w14:textId="77777777" w:rsidR="00E3691C" w:rsidRDefault="00E3691C" w:rsidP="00763611">
      <w:pPr>
        <w:pStyle w:val="afc"/>
        <w:ind w:leftChars="626" w:left="1252"/>
      </w:pPr>
      <w:r>
        <w:t>'-----------+---------------+-------+-------+------------+----------------------'</w:t>
      </w:r>
    </w:p>
    <w:p w14:paraId="2A2A8290" w14:textId="77777777" w:rsidR="00E3691C" w:rsidRDefault="00E3691C" w:rsidP="00763611">
      <w:pPr>
        <w:pStyle w:val="afc"/>
        <w:ind w:leftChars="626" w:left="1252"/>
      </w:pPr>
      <w:r>
        <w:t>Running TFA Inventory...</w:t>
      </w:r>
    </w:p>
    <w:p w14:paraId="3BDFA335" w14:textId="77777777" w:rsidR="00E3691C" w:rsidRDefault="00E3691C" w:rsidP="00763611">
      <w:pPr>
        <w:pStyle w:val="afc"/>
        <w:ind w:leftChars="626" w:left="1252"/>
      </w:pPr>
      <w:r>
        <w:t>Adding default users to TFA Access list...</w:t>
      </w:r>
    </w:p>
    <w:p w14:paraId="0D84FA61" w14:textId="77777777" w:rsidR="00E3691C" w:rsidRDefault="00E3691C" w:rsidP="00763611">
      <w:pPr>
        <w:pStyle w:val="afc"/>
        <w:ind w:leftChars="626" w:left="1252"/>
      </w:pPr>
      <w:r>
        <w:t>.-------------------------------------------------------.</w:t>
      </w:r>
    </w:p>
    <w:p w14:paraId="418611B6" w14:textId="77777777" w:rsidR="00E3691C" w:rsidRDefault="00E3691C" w:rsidP="00763611">
      <w:pPr>
        <w:pStyle w:val="afc"/>
        <w:ind w:leftChars="626" w:left="1252"/>
      </w:pPr>
      <w:r>
        <w:t>|              Summary of AHF Configuration             |</w:t>
      </w:r>
    </w:p>
    <w:p w14:paraId="4F624EFB" w14:textId="77777777" w:rsidR="00E3691C" w:rsidRDefault="00E3691C" w:rsidP="00763611">
      <w:pPr>
        <w:pStyle w:val="afc"/>
        <w:ind w:leftChars="626" w:left="1252"/>
      </w:pPr>
      <w:r>
        <w:t>+-----------------+-------------------------------------+</w:t>
      </w:r>
    </w:p>
    <w:p w14:paraId="097CC130" w14:textId="77777777" w:rsidR="00E3691C" w:rsidRDefault="00E3691C" w:rsidP="00763611">
      <w:pPr>
        <w:pStyle w:val="afc"/>
        <w:ind w:leftChars="626" w:left="1252"/>
      </w:pPr>
      <w:r>
        <w:t>| Parameter       | Value                               |</w:t>
      </w:r>
    </w:p>
    <w:p w14:paraId="120C054A" w14:textId="77777777" w:rsidR="00E3691C" w:rsidRDefault="00E3691C" w:rsidP="00763611">
      <w:pPr>
        <w:pStyle w:val="afc"/>
        <w:ind w:leftChars="626" w:left="1252"/>
      </w:pPr>
      <w:r>
        <w:t>+-----------------+-------------------------------------+</w:t>
      </w:r>
    </w:p>
    <w:p w14:paraId="723399DB" w14:textId="77777777" w:rsidR="00E3691C" w:rsidRDefault="00E3691C" w:rsidP="00763611">
      <w:pPr>
        <w:pStyle w:val="afc"/>
        <w:ind w:leftChars="626" w:left="1252"/>
      </w:pPr>
      <w:r>
        <w:t>| AHF Location    | /opt/</w:t>
      </w:r>
      <w:proofErr w:type="spellStart"/>
      <w:r>
        <w:t>oracle.ahf</w:t>
      </w:r>
      <w:proofErr w:type="spellEnd"/>
      <w:r>
        <w:t xml:space="preserve">                     |</w:t>
      </w:r>
    </w:p>
    <w:p w14:paraId="40A26CAE" w14:textId="77777777" w:rsidR="00E3691C" w:rsidRDefault="00E3691C" w:rsidP="00763611">
      <w:pPr>
        <w:pStyle w:val="afc"/>
        <w:ind w:leftChars="626" w:left="1252"/>
      </w:pPr>
      <w:r>
        <w:t>| TFA Location    | /opt/</w:t>
      </w:r>
      <w:proofErr w:type="spellStart"/>
      <w:r>
        <w:t>oracle.ahf</w:t>
      </w:r>
      <w:proofErr w:type="spellEnd"/>
      <w:r>
        <w:t>/</w:t>
      </w:r>
      <w:proofErr w:type="spellStart"/>
      <w:r>
        <w:t>tfa</w:t>
      </w:r>
      <w:proofErr w:type="spellEnd"/>
      <w:r>
        <w:t xml:space="preserve">                 |</w:t>
      </w:r>
    </w:p>
    <w:p w14:paraId="32302E72" w14:textId="77777777" w:rsidR="00E3691C" w:rsidRDefault="00E3691C" w:rsidP="00763611">
      <w:pPr>
        <w:pStyle w:val="afc"/>
        <w:ind w:leftChars="626" w:left="1252"/>
      </w:pPr>
      <w:r>
        <w:t xml:space="preserve">| </w:t>
      </w:r>
      <w:proofErr w:type="spellStart"/>
      <w:r>
        <w:t>Orachk</w:t>
      </w:r>
      <w:proofErr w:type="spellEnd"/>
      <w:r>
        <w:t xml:space="preserve"> Location | /opt/</w:t>
      </w:r>
      <w:proofErr w:type="spellStart"/>
      <w:r>
        <w:t>oracle.ahf</w:t>
      </w:r>
      <w:proofErr w:type="spellEnd"/>
      <w:r>
        <w:t>/</w:t>
      </w:r>
      <w:proofErr w:type="spellStart"/>
      <w:r>
        <w:t>orachk</w:t>
      </w:r>
      <w:proofErr w:type="spellEnd"/>
      <w:r>
        <w:t xml:space="preserve">              |</w:t>
      </w:r>
    </w:p>
    <w:p w14:paraId="7D72A014" w14:textId="77777777" w:rsidR="00E3691C" w:rsidRDefault="00E3691C" w:rsidP="00763611">
      <w:pPr>
        <w:pStyle w:val="afc"/>
        <w:ind w:leftChars="626" w:left="1252"/>
      </w:pPr>
      <w:r>
        <w:t>| Data Directory  | /opt/</w:t>
      </w:r>
      <w:proofErr w:type="spellStart"/>
      <w:r>
        <w:t>oracle.ahf</w:t>
      </w:r>
      <w:proofErr w:type="spellEnd"/>
      <w:r>
        <w:t>/data                |</w:t>
      </w:r>
    </w:p>
    <w:p w14:paraId="31742936" w14:textId="77777777" w:rsidR="00E3691C" w:rsidRDefault="00E3691C" w:rsidP="00763611">
      <w:pPr>
        <w:pStyle w:val="afc"/>
        <w:ind w:leftChars="626" w:left="1252"/>
      </w:pPr>
      <w:r>
        <w:t>| Repository      | /opt/</w:t>
      </w:r>
      <w:proofErr w:type="spellStart"/>
      <w:r>
        <w:t>oracle.ahf</w:t>
      </w:r>
      <w:proofErr w:type="spellEnd"/>
      <w:r>
        <w:t>/data/repository     |</w:t>
      </w:r>
    </w:p>
    <w:p w14:paraId="505DBF87" w14:textId="77777777" w:rsidR="00E3691C" w:rsidRDefault="00E3691C" w:rsidP="00763611">
      <w:pPr>
        <w:pStyle w:val="afc"/>
        <w:ind w:leftChars="626" w:left="1252"/>
      </w:pPr>
      <w:r>
        <w:t xml:space="preserve">| </w:t>
      </w:r>
      <w:proofErr w:type="spellStart"/>
      <w:r>
        <w:t>Diag</w:t>
      </w:r>
      <w:proofErr w:type="spellEnd"/>
      <w:r>
        <w:t xml:space="preserve"> Directory  | /opt/</w:t>
      </w:r>
      <w:proofErr w:type="spellStart"/>
      <w:r>
        <w:t>oracle.ahf</w:t>
      </w:r>
      <w:proofErr w:type="spellEnd"/>
      <w:r>
        <w:t>/data/dg-s2ora2/</w:t>
      </w:r>
      <w:proofErr w:type="spellStart"/>
      <w:r>
        <w:t>diag</w:t>
      </w:r>
      <w:proofErr w:type="spellEnd"/>
      <w:r>
        <w:t xml:space="preserve"> |</w:t>
      </w:r>
    </w:p>
    <w:p w14:paraId="37897FC0" w14:textId="77777777" w:rsidR="00E3691C" w:rsidRDefault="00E3691C" w:rsidP="00763611">
      <w:pPr>
        <w:pStyle w:val="afc"/>
        <w:ind w:leftChars="626" w:left="1252"/>
      </w:pPr>
      <w:r>
        <w:t>'-----------------+-------------------------------------'</w:t>
      </w:r>
    </w:p>
    <w:p w14:paraId="30F6BD32" w14:textId="77777777" w:rsidR="00E3691C" w:rsidRDefault="00E3691C" w:rsidP="00763611">
      <w:pPr>
        <w:pStyle w:val="afc"/>
        <w:ind w:leftChars="626" w:left="1252"/>
      </w:pPr>
      <w:r>
        <w:t xml:space="preserve">Starting </w:t>
      </w:r>
      <w:proofErr w:type="spellStart"/>
      <w:r>
        <w:t>orachk</w:t>
      </w:r>
      <w:proofErr w:type="spellEnd"/>
      <w:r>
        <w:t xml:space="preserve"> scheduler from AHF ...</w:t>
      </w:r>
    </w:p>
    <w:p w14:paraId="04C4F5D8" w14:textId="77777777" w:rsidR="00E3691C" w:rsidRDefault="00E3691C" w:rsidP="00763611">
      <w:pPr>
        <w:pStyle w:val="afc"/>
        <w:ind w:leftChars="626" w:left="1252"/>
      </w:pPr>
      <w:r>
        <w:t>AHF binaries are available in /opt/</w:t>
      </w:r>
      <w:proofErr w:type="spellStart"/>
      <w:r>
        <w:t>oracle.ahf</w:t>
      </w:r>
      <w:proofErr w:type="spellEnd"/>
      <w:r>
        <w:t>/bin</w:t>
      </w:r>
    </w:p>
    <w:p w14:paraId="1318084F" w14:textId="77777777" w:rsidR="00E3691C" w:rsidRDefault="00E3691C" w:rsidP="00763611">
      <w:pPr>
        <w:pStyle w:val="afc"/>
        <w:ind w:leftChars="626" w:left="1252"/>
      </w:pPr>
      <w:r>
        <w:t>AHF is successfully installed</w:t>
      </w:r>
    </w:p>
    <w:p w14:paraId="1C0371F4" w14:textId="77777777" w:rsidR="00E3691C" w:rsidRDefault="00E3691C" w:rsidP="00763611">
      <w:pPr>
        <w:pStyle w:val="afc"/>
        <w:ind w:leftChars="626" w:left="1252"/>
      </w:pPr>
      <w:r>
        <w:rPr>
          <w:rFonts w:hint="eastAsia"/>
        </w:rPr>
        <w:t xml:space="preserve">Do you want AHF to store your My Oracle Support Credentials for Automatic Upload ? Y|[N] : N  </w:t>
      </w:r>
      <w:r w:rsidRPr="00763611">
        <w:rPr>
          <w:rFonts w:hint="eastAsia"/>
          <w:color w:val="FF0000"/>
        </w:rPr>
        <w:t xml:space="preserve"> &lt;&lt;&lt;&lt;&lt;&lt; </w:t>
      </w:r>
      <w:r w:rsidRPr="00763611">
        <w:rPr>
          <w:rFonts w:hint="eastAsia"/>
          <w:color w:val="FF0000"/>
        </w:rPr>
        <w:t>输入</w:t>
      </w:r>
      <w:r w:rsidRPr="00763611">
        <w:rPr>
          <w:rFonts w:hint="eastAsia"/>
          <w:color w:val="FF0000"/>
        </w:rPr>
        <w:t xml:space="preserve"> N</w:t>
      </w:r>
    </w:p>
    <w:p w14:paraId="4B375A68" w14:textId="77777777" w:rsidR="00E3691C" w:rsidRDefault="00E3691C" w:rsidP="00763611">
      <w:pPr>
        <w:pStyle w:val="afc"/>
        <w:ind w:leftChars="626" w:left="1252"/>
      </w:pPr>
      <w:r>
        <w:t>Moving /</w:t>
      </w:r>
      <w:proofErr w:type="spellStart"/>
      <w:r>
        <w:t>tmp</w:t>
      </w:r>
      <w:proofErr w:type="spellEnd"/>
      <w:r>
        <w:t>/ahf_install_214000_20499_2022_01_12-15_46_53.log to /opt/</w:t>
      </w:r>
      <w:proofErr w:type="spellStart"/>
      <w:r>
        <w:t>oracle.ahf</w:t>
      </w:r>
      <w:proofErr w:type="spellEnd"/>
      <w:r>
        <w:t>/data/dg-s2ora2/</w:t>
      </w:r>
      <w:proofErr w:type="spellStart"/>
      <w:r>
        <w:t>diag</w:t>
      </w:r>
      <w:proofErr w:type="spellEnd"/>
      <w:r>
        <w:t>/</w:t>
      </w:r>
      <w:proofErr w:type="spellStart"/>
      <w:r>
        <w:t>ahf</w:t>
      </w:r>
      <w:proofErr w:type="spellEnd"/>
      <w:r>
        <w:t>/</w:t>
      </w:r>
    </w:p>
    <w:p w14:paraId="25942D89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</w:p>
    <w:p w14:paraId="40A3ADDF" w14:textId="64D0F33E" w:rsidR="00E3691C" w:rsidRDefault="00E3691C" w:rsidP="00763611">
      <w:pPr>
        <w:pStyle w:val="5"/>
        <w:ind w:left="1530"/>
      </w:pPr>
      <w:r>
        <w:rPr>
          <w:rFonts w:hint="eastAsia"/>
        </w:rPr>
        <w:t>重新部署</w:t>
      </w:r>
      <w:proofErr w:type="spellStart"/>
      <w:r>
        <w:rPr>
          <w:rFonts w:hint="eastAsia"/>
        </w:rPr>
        <w:t>osw</w:t>
      </w:r>
      <w:proofErr w:type="spellEnd"/>
    </w:p>
    <w:p w14:paraId="62521A54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因原先手工部署</w:t>
      </w:r>
      <w:proofErr w:type="spellStart"/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监控，新装</w:t>
      </w:r>
      <w:r>
        <w:rPr>
          <w:rFonts w:hint="eastAsia"/>
          <w:lang w:eastAsia="zh-CN"/>
        </w:rPr>
        <w:t>AHF</w:t>
      </w:r>
      <w:r>
        <w:rPr>
          <w:rFonts w:hint="eastAsia"/>
          <w:lang w:eastAsia="zh-CN"/>
        </w:rPr>
        <w:t>工具中内置</w:t>
      </w:r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，所以需要停止手动部署</w:t>
      </w:r>
      <w:r>
        <w:rPr>
          <w:rFonts w:hint="eastAsia"/>
          <w:lang w:eastAsia="zh-CN"/>
        </w:rPr>
        <w:t>osw</w:t>
      </w:r>
      <w:r>
        <w:rPr>
          <w:rFonts w:hint="eastAsia"/>
          <w:lang w:eastAsia="zh-CN"/>
        </w:rPr>
        <w:t>并启用内置</w:t>
      </w:r>
      <w:r>
        <w:rPr>
          <w:rFonts w:hint="eastAsia"/>
          <w:lang w:eastAsia="zh-CN"/>
        </w:rPr>
        <w:t>osw</w:t>
      </w:r>
      <w:proofErr w:type="spellEnd"/>
    </w:p>
    <w:p w14:paraId="02C8EBF3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osw</w:t>
      </w:r>
      <w:proofErr w:type="spellEnd"/>
    </w:p>
    <w:p w14:paraId="71107E2D" w14:textId="77777777" w:rsidR="00E3691C" w:rsidRDefault="00E3691C" w:rsidP="00763611">
      <w:pPr>
        <w:pStyle w:val="afc"/>
        <w:ind w:leftChars="626" w:left="1252"/>
      </w:pPr>
      <w:r>
        <w:t>oracle   35560     1  0 16:05 ?        00:00:00 /bin/</w:t>
      </w:r>
      <w:proofErr w:type="spellStart"/>
      <w:r>
        <w:t>sh</w:t>
      </w:r>
      <w:proofErr w:type="spellEnd"/>
      <w:r>
        <w:t xml:space="preserve"> ./OSWatcher.sh 30 48 /bin/</w:t>
      </w:r>
      <w:proofErr w:type="spellStart"/>
      <w:r>
        <w:t>gzip</w:t>
      </w:r>
      <w:proofErr w:type="spellEnd"/>
      <w:r>
        <w:t xml:space="preserve"> /opt/oracle.ahf/data/repository/suptools/dg-s2ora2/oswbb/oracle/archive</w:t>
      </w:r>
    </w:p>
    <w:p w14:paraId="20C56755" w14:textId="77777777" w:rsidR="00E3691C" w:rsidRDefault="00E3691C" w:rsidP="00763611">
      <w:pPr>
        <w:pStyle w:val="afc"/>
        <w:ind w:leftChars="626" w:left="1252"/>
      </w:pPr>
      <w:r>
        <w:t>oracle   36029 35560  0 16:05 ?        00:00:00 /bin/</w:t>
      </w:r>
      <w:proofErr w:type="spellStart"/>
      <w:r>
        <w:t>sh</w:t>
      </w:r>
      <w:proofErr w:type="spellEnd"/>
      <w:r>
        <w:t xml:space="preserve"> ./OSWatcherFM.sh 48 /opt/oracle.ahf/data/repository/suptools/dg-s2ora2/oswbb/oracle/archive</w:t>
      </w:r>
    </w:p>
    <w:p w14:paraId="5019F055" w14:textId="77777777" w:rsidR="00E3691C" w:rsidRDefault="00E3691C" w:rsidP="00763611">
      <w:pPr>
        <w:pStyle w:val="afc"/>
        <w:ind w:leftChars="626" w:left="1252"/>
      </w:pPr>
      <w:r>
        <w:t xml:space="preserve">root     37144 25457  0 16:06 pts/0    00:00:00 grep --color=auto </w:t>
      </w:r>
      <w:proofErr w:type="spellStart"/>
      <w:r>
        <w:t>osw</w:t>
      </w:r>
      <w:proofErr w:type="spellEnd"/>
    </w:p>
    <w:p w14:paraId="0E25DF86" w14:textId="77777777" w:rsidR="00E3691C" w:rsidRDefault="00E3691C" w:rsidP="00763611">
      <w:pPr>
        <w:pStyle w:val="afc"/>
        <w:ind w:leftChars="626" w:left="1252"/>
      </w:pPr>
    </w:p>
    <w:p w14:paraId="5DFCC7B5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tfactl</w:t>
      </w:r>
      <w:proofErr w:type="spellEnd"/>
      <w:r>
        <w:t xml:space="preserve"> stop </w:t>
      </w:r>
      <w:proofErr w:type="spellStart"/>
      <w:r>
        <w:t>oswbb</w:t>
      </w:r>
      <w:proofErr w:type="spellEnd"/>
    </w:p>
    <w:p w14:paraId="45865527" w14:textId="77777777" w:rsidR="00E3691C" w:rsidRDefault="00E3691C" w:rsidP="00763611">
      <w:pPr>
        <w:pStyle w:val="afc"/>
        <w:ind w:leftChars="626" w:left="1252"/>
      </w:pPr>
      <w:r>
        <w:t xml:space="preserve">Stopped </w:t>
      </w:r>
      <w:proofErr w:type="spellStart"/>
      <w:r>
        <w:t>OSWatcher</w:t>
      </w:r>
      <w:proofErr w:type="spellEnd"/>
    </w:p>
    <w:p w14:paraId="4D7D904F" w14:textId="77777777" w:rsidR="00E3691C" w:rsidRDefault="00E3691C" w:rsidP="00763611">
      <w:pPr>
        <w:pStyle w:val="afc"/>
        <w:ind w:leftChars="626" w:left="1252"/>
      </w:pPr>
    </w:p>
    <w:p w14:paraId="65160A0D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osw</w:t>
      </w:r>
      <w:proofErr w:type="spellEnd"/>
    </w:p>
    <w:p w14:paraId="198C8F62" w14:textId="77777777" w:rsidR="00E3691C" w:rsidRDefault="00E3691C" w:rsidP="00763611">
      <w:pPr>
        <w:pStyle w:val="afc"/>
        <w:ind w:leftChars="626" w:left="1252"/>
      </w:pPr>
      <w:r>
        <w:t xml:space="preserve">root     39949  1048  0 16:50 pts/0    00:00:00 grep --color=auto </w:t>
      </w:r>
      <w:proofErr w:type="spellStart"/>
      <w:r>
        <w:t>osw</w:t>
      </w:r>
      <w:proofErr w:type="spellEnd"/>
    </w:p>
    <w:p w14:paraId="40656357" w14:textId="77777777" w:rsidR="00E3691C" w:rsidRDefault="00E3691C" w:rsidP="00763611">
      <w:pPr>
        <w:pStyle w:val="afc"/>
        <w:ind w:leftChars="626" w:left="1252"/>
      </w:pPr>
    </w:p>
    <w:p w14:paraId="0CA0D80D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tfactl</w:t>
      </w:r>
      <w:proofErr w:type="spellEnd"/>
      <w:r>
        <w:t xml:space="preserve"> start </w:t>
      </w:r>
      <w:proofErr w:type="spellStart"/>
      <w:r>
        <w:t>oswbb</w:t>
      </w:r>
      <w:proofErr w:type="spellEnd"/>
      <w:r>
        <w:t xml:space="preserve"> 15 120 /bin/</w:t>
      </w:r>
      <w:proofErr w:type="spellStart"/>
      <w:r>
        <w:t>gzip</w:t>
      </w:r>
      <w:proofErr w:type="spellEnd"/>
    </w:p>
    <w:p w14:paraId="118D1D3A" w14:textId="77777777" w:rsidR="00E3691C" w:rsidRDefault="00E3691C" w:rsidP="00763611">
      <w:pPr>
        <w:pStyle w:val="afc"/>
        <w:ind w:leftChars="626" w:left="1252"/>
      </w:pPr>
      <w:r>
        <w:lastRenderedPageBreak/>
        <w:t xml:space="preserve">Starting </w:t>
      </w:r>
      <w:proofErr w:type="spellStart"/>
      <w:r>
        <w:t>OSWatcher</w:t>
      </w:r>
      <w:proofErr w:type="spellEnd"/>
    </w:p>
    <w:p w14:paraId="6DA6FDE1" w14:textId="77777777" w:rsidR="00E3691C" w:rsidRDefault="00E3691C" w:rsidP="00763611">
      <w:pPr>
        <w:pStyle w:val="afc"/>
        <w:ind w:leftChars="626" w:left="1252"/>
      </w:pPr>
    </w:p>
    <w:p w14:paraId="3A668957" w14:textId="77777777" w:rsidR="00E3691C" w:rsidRDefault="00E3691C" w:rsidP="00763611">
      <w:pPr>
        <w:pStyle w:val="afc"/>
        <w:ind w:leftChars="626" w:left="1252"/>
      </w:pPr>
      <w:r>
        <w:t xml:space="preserve">[root@dg-s2ora2 psu_20220212]$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osw</w:t>
      </w:r>
      <w:proofErr w:type="spellEnd"/>
    </w:p>
    <w:p w14:paraId="0AAF97F7" w14:textId="77777777" w:rsidR="00E3691C" w:rsidRDefault="00E3691C" w:rsidP="00763611">
      <w:pPr>
        <w:pStyle w:val="afc"/>
        <w:ind w:leftChars="626" w:left="1252"/>
      </w:pPr>
      <w:r>
        <w:t>oracle   37959     1  0 16:07 pts/0    00:00:00 /bin/</w:t>
      </w:r>
      <w:proofErr w:type="spellStart"/>
      <w:r>
        <w:t>sh</w:t>
      </w:r>
      <w:proofErr w:type="spellEnd"/>
      <w:r>
        <w:t xml:space="preserve"> ./OSWatcher.sh 120 /bin/</w:t>
      </w:r>
      <w:proofErr w:type="spellStart"/>
      <w:r>
        <w:t>gzip</w:t>
      </w:r>
      <w:proofErr w:type="spellEnd"/>
      <w:r>
        <w:t xml:space="preserve"> /bin/</w:t>
      </w:r>
      <w:proofErr w:type="spellStart"/>
      <w:r>
        <w:t>gzip</w:t>
      </w:r>
      <w:proofErr w:type="spellEnd"/>
      <w:r>
        <w:t xml:space="preserve"> /opt/oracle.ahf/data/repository/suptools/dg-s2ora2/oswbb/oracle/archive</w:t>
      </w:r>
    </w:p>
    <w:p w14:paraId="0D658B8A" w14:textId="77777777" w:rsidR="00E3691C" w:rsidRDefault="00E3691C" w:rsidP="00763611">
      <w:pPr>
        <w:pStyle w:val="afc"/>
        <w:ind w:leftChars="626" w:left="1252"/>
      </w:pPr>
      <w:r>
        <w:t>oracle   38145 37959  0 16:07 pts/0    00:00:00 /bin/</w:t>
      </w:r>
      <w:proofErr w:type="spellStart"/>
      <w:r>
        <w:t>sh</w:t>
      </w:r>
      <w:proofErr w:type="spellEnd"/>
      <w:r>
        <w:t xml:space="preserve"> ./OSWatcherFM.sh /bin/</w:t>
      </w:r>
      <w:proofErr w:type="spellStart"/>
      <w:r>
        <w:t>gzip</w:t>
      </w:r>
      <w:proofErr w:type="spellEnd"/>
      <w:r>
        <w:t xml:space="preserve"> /opt/oracle.ahf/data/repository/suptools/dg-s2ora2/oswbb/oracle/archive</w:t>
      </w:r>
    </w:p>
    <w:p w14:paraId="0BA6F870" w14:textId="77777777" w:rsidR="00E3691C" w:rsidRDefault="00E3691C" w:rsidP="00763611">
      <w:pPr>
        <w:pStyle w:val="afc"/>
        <w:ind w:leftChars="626" w:left="1252"/>
      </w:pPr>
      <w:r>
        <w:t>oracle   38152 37959  0 16:07 pts/0    00:00:00 /bin/</w:t>
      </w:r>
      <w:proofErr w:type="spellStart"/>
      <w:r>
        <w:t>sh</w:t>
      </w:r>
      <w:proofErr w:type="spellEnd"/>
      <w:r>
        <w:t xml:space="preserve"> ./vmsub.sh /opt/oracle.ahf/data/repository/suptools/dg-s2ora2/oswbb/oracle/archive/oswvmstat/dg-s2ora2_vmstat_22.01.12.1600.dat </w:t>
      </w:r>
      <w:proofErr w:type="spellStart"/>
      <w:r>
        <w:t>vmstat</w:t>
      </w:r>
      <w:proofErr w:type="spellEnd"/>
      <w:r>
        <w:t xml:space="preserve"> 1 3 1</w:t>
      </w:r>
    </w:p>
    <w:p w14:paraId="1F95A938" w14:textId="77777777" w:rsidR="00E3691C" w:rsidRDefault="00E3691C" w:rsidP="00763611">
      <w:pPr>
        <w:pStyle w:val="afc"/>
        <w:ind w:leftChars="626" w:left="1252"/>
      </w:pPr>
      <w:r>
        <w:t>oracle   38154 37959  0 16:07 pts/0    00:00:00 /bin/</w:t>
      </w:r>
      <w:proofErr w:type="spellStart"/>
      <w:r>
        <w:t>sh</w:t>
      </w:r>
      <w:proofErr w:type="spellEnd"/>
      <w:r>
        <w:t xml:space="preserve"> ./mpsub.sh /opt/oracle.ahf/data/repository/suptools/dg-s2ora2/oswbb/oracle/archive/oswmpstat/dg-s2ora2_mpstat_22.01.12.1600.dat </w:t>
      </w:r>
      <w:proofErr w:type="spellStart"/>
      <w:r>
        <w:t>mpstat</w:t>
      </w:r>
      <w:proofErr w:type="spellEnd"/>
      <w:r>
        <w:t xml:space="preserve"> -P ALL 1 2 1</w:t>
      </w:r>
    </w:p>
    <w:p w14:paraId="4B899C97" w14:textId="77777777" w:rsidR="00E3691C" w:rsidRDefault="00E3691C" w:rsidP="00763611">
      <w:pPr>
        <w:pStyle w:val="afc"/>
        <w:ind w:leftChars="626" w:left="1252"/>
      </w:pPr>
      <w:r>
        <w:t>oracle   38161 37959  0 16:07 pts/0    00:00:00 /bin/</w:t>
      </w:r>
      <w:proofErr w:type="spellStart"/>
      <w:r>
        <w:t>sh</w:t>
      </w:r>
      <w:proofErr w:type="spellEnd"/>
      <w:r>
        <w:t xml:space="preserve"> ./iosub.sh /opt/oracle.ahf/data/repository/suptools/dg-s2ora2/oswbb/oracle/archive/oswiostat/dg-s2ora2_iostat_22.01.12.1600.dat </w:t>
      </w:r>
      <w:proofErr w:type="spellStart"/>
      <w:r>
        <w:t>iostat</w:t>
      </w:r>
      <w:proofErr w:type="spellEnd"/>
      <w:r>
        <w:t xml:space="preserve"> -</w:t>
      </w:r>
      <w:proofErr w:type="spellStart"/>
      <w:r>
        <w:t>xk</w:t>
      </w:r>
      <w:proofErr w:type="spellEnd"/>
      <w:r>
        <w:t xml:space="preserve"> 1 3 1</w:t>
      </w:r>
    </w:p>
    <w:p w14:paraId="79491F20" w14:textId="77777777" w:rsidR="00E3691C" w:rsidRDefault="00E3691C" w:rsidP="00763611">
      <w:pPr>
        <w:pStyle w:val="afc"/>
        <w:ind w:leftChars="626" w:left="1252"/>
      </w:pPr>
      <w:r>
        <w:t>oracle   38165 37959  0 16:07 pts/0    00:00:00 /bin/</w:t>
      </w:r>
      <w:proofErr w:type="spellStart"/>
      <w:r>
        <w:t>sh</w:t>
      </w:r>
      <w:proofErr w:type="spellEnd"/>
      <w:r>
        <w:t xml:space="preserve"> ./piddsub.sh /opt/oracle.ahf/data/repository/suptools/dg-s2ora2/oswbb/oracle/archive/oswpidstatd/dg-s2ora2_pidstatd_22.01.12.1600.dat  1</w:t>
      </w:r>
    </w:p>
    <w:p w14:paraId="053BF967" w14:textId="77777777" w:rsidR="00E3691C" w:rsidRDefault="00E3691C" w:rsidP="00763611">
      <w:pPr>
        <w:pStyle w:val="afc"/>
        <w:ind w:leftChars="626" w:left="1252"/>
      </w:pPr>
      <w:r>
        <w:t>oracle   38169 37959  0 16:07 pts/0    00:00:00 /bin/</w:t>
      </w:r>
      <w:proofErr w:type="spellStart"/>
      <w:r>
        <w:t>sh</w:t>
      </w:r>
      <w:proofErr w:type="spellEnd"/>
      <w:r>
        <w:t xml:space="preserve"> ./pidsub.sh /opt/oracle.ahf/data/repository/suptools/dg-s2ora2/oswbb/oracle/archive/oswpidstat/dg-s2ora2_pidstat_22.01.12.1600.dat </w:t>
      </w:r>
      <w:proofErr w:type="spellStart"/>
      <w:r>
        <w:t>pidstat</w:t>
      </w:r>
      <w:proofErr w:type="spellEnd"/>
      <w:r>
        <w:t xml:space="preserve"> 1</w:t>
      </w:r>
    </w:p>
    <w:p w14:paraId="68DB91BF" w14:textId="77777777" w:rsidR="00E3691C" w:rsidRDefault="00E3691C" w:rsidP="00763611">
      <w:pPr>
        <w:pStyle w:val="afc"/>
        <w:ind w:leftChars="626" w:left="1252"/>
      </w:pPr>
      <w:r>
        <w:t>oracle   38174 37959  0 16:07 pts/0    00:00:00 /bin/</w:t>
      </w:r>
      <w:proofErr w:type="spellStart"/>
      <w:r>
        <w:t>sh</w:t>
      </w:r>
      <w:proofErr w:type="spellEnd"/>
      <w:r>
        <w:t xml:space="preserve"> ./nfssub.sh /opt/oracle.ahf/data/repository/suptools/dg-s2ora2/oswbb/oracle/archive/oswnfsiostat/dg-s2ora2_nfsiostat_22.01.12.1600.dat </w:t>
      </w:r>
      <w:proofErr w:type="spellStart"/>
      <w:r>
        <w:t>nfsiostat</w:t>
      </w:r>
      <w:proofErr w:type="spellEnd"/>
      <w:r>
        <w:t xml:space="preserve"> 1 3 1</w:t>
      </w:r>
    </w:p>
    <w:p w14:paraId="4A734878" w14:textId="77777777" w:rsidR="00E3691C" w:rsidRDefault="00E3691C" w:rsidP="00763611">
      <w:pPr>
        <w:pStyle w:val="afc"/>
        <w:ind w:leftChars="626" w:left="1252"/>
      </w:pPr>
      <w:r>
        <w:t>oracle   38183 37959  0 16:07 pts/0    00:00:00 /bin/</w:t>
      </w:r>
      <w:proofErr w:type="spellStart"/>
      <w:r>
        <w:t>sh</w:t>
      </w:r>
      <w:proofErr w:type="spellEnd"/>
      <w:r>
        <w:t xml:space="preserve"> ./xtop.sh /opt/oracle.ahf/data/repository/suptools/dg-s2ora2/oswbb/oracle/archive/oswtop/dg-s2ora2_top_22.01.12.1600.dat 1</w:t>
      </w:r>
    </w:p>
    <w:p w14:paraId="43AFF5A4" w14:textId="77777777" w:rsidR="00E3691C" w:rsidRDefault="00E3691C" w:rsidP="00763611">
      <w:pPr>
        <w:pStyle w:val="afc"/>
        <w:ind w:leftChars="626" w:left="1252"/>
      </w:pPr>
      <w:r>
        <w:t xml:space="preserve">root     38214 25457  0 16:07 pts/0    00:00:00 grep --color=auto </w:t>
      </w:r>
      <w:proofErr w:type="spellStart"/>
      <w:r>
        <w:t>osw</w:t>
      </w:r>
      <w:proofErr w:type="spellEnd"/>
    </w:p>
    <w:p w14:paraId="506F6A72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</w:p>
    <w:p w14:paraId="5D537765" w14:textId="1EE39918" w:rsidR="00E3691C" w:rsidRDefault="00E3691C" w:rsidP="00763611">
      <w:pPr>
        <w:pStyle w:val="5"/>
        <w:ind w:left="1530"/>
      </w:pPr>
      <w:proofErr w:type="spellStart"/>
      <w:r>
        <w:rPr>
          <w:rFonts w:hint="eastAsia"/>
        </w:rPr>
        <w:t>AHF</w:t>
      </w:r>
      <w:r>
        <w:rPr>
          <w:rFonts w:hint="eastAsia"/>
        </w:rPr>
        <w:t>工具安装检查</w:t>
      </w:r>
      <w:proofErr w:type="spellEnd"/>
    </w:p>
    <w:p w14:paraId="661851AE" w14:textId="77777777" w:rsidR="00E3691C" w:rsidRDefault="00E3691C" w:rsidP="00E570CB">
      <w:pPr>
        <w:pStyle w:val="afc"/>
        <w:ind w:leftChars="626" w:left="1252"/>
      </w:pPr>
      <w:r>
        <w:t xml:space="preserve">[root@dg-s2ora2 psu_20220212]$ </w:t>
      </w:r>
      <w:proofErr w:type="spellStart"/>
      <w:r>
        <w:t>tfactl</w:t>
      </w:r>
      <w:proofErr w:type="spellEnd"/>
      <w:r>
        <w:t xml:space="preserve"> status</w:t>
      </w:r>
    </w:p>
    <w:p w14:paraId="4E0260F1" w14:textId="77777777" w:rsidR="00E3691C" w:rsidRDefault="00E3691C" w:rsidP="00E570CB">
      <w:pPr>
        <w:pStyle w:val="afc"/>
        <w:ind w:leftChars="626" w:left="1252"/>
      </w:pPr>
      <w:r>
        <w:t>.--------------------------------------------------------------------------------------------------.</w:t>
      </w:r>
    </w:p>
    <w:p w14:paraId="4C4DEA7F" w14:textId="77777777" w:rsidR="00E3691C" w:rsidRDefault="00E3691C" w:rsidP="00E570CB">
      <w:pPr>
        <w:pStyle w:val="afc"/>
        <w:ind w:leftChars="626" w:left="1252"/>
      </w:pPr>
      <w:r>
        <w:t>| Host      | Status of TFA | PID   | Port  | Version    | Build ID             | Inventory Status |</w:t>
      </w:r>
    </w:p>
    <w:p w14:paraId="6429E805" w14:textId="77777777" w:rsidR="00E3691C" w:rsidRDefault="00E3691C" w:rsidP="00E570CB">
      <w:pPr>
        <w:pStyle w:val="afc"/>
        <w:ind w:leftChars="626" w:left="1252"/>
      </w:pPr>
      <w:r>
        <w:t>+-----------+---------------+-------+-------+------------+----------------------+------------------+</w:t>
      </w:r>
    </w:p>
    <w:p w14:paraId="36B6F882" w14:textId="77777777" w:rsidR="00E3691C" w:rsidRDefault="00E3691C" w:rsidP="00E570CB">
      <w:pPr>
        <w:pStyle w:val="afc"/>
        <w:ind w:leftChars="626" w:left="1252"/>
      </w:pPr>
      <w:r>
        <w:t>| dg-s2ora2 | RUNNING       | 35203 | 24619 | 21.4.0.0.0 | 21400020211220074549 | COMPLETE         |</w:t>
      </w:r>
    </w:p>
    <w:p w14:paraId="24687443" w14:textId="77777777" w:rsidR="00E3691C" w:rsidRDefault="00E3691C" w:rsidP="00E570CB">
      <w:pPr>
        <w:pStyle w:val="afc"/>
        <w:ind w:leftChars="626" w:left="1252"/>
      </w:pPr>
      <w:r>
        <w:t>'-----------+---------------+-------+-------+------------+----------------------+------------------'</w:t>
      </w:r>
    </w:p>
    <w:p w14:paraId="5640EA6E" w14:textId="77777777" w:rsidR="00E3691C" w:rsidRDefault="00E3691C" w:rsidP="00763611">
      <w:pPr>
        <w:pStyle w:val="a0"/>
        <w:ind w:leftChars="555" w:left="1110" w:firstLine="1"/>
        <w:rPr>
          <w:lang w:eastAsia="zh-CN"/>
        </w:rPr>
      </w:pPr>
    </w:p>
    <w:p w14:paraId="136E71BA" w14:textId="552A5725" w:rsidR="00E3691C" w:rsidRDefault="00E3691C" w:rsidP="00E570CB">
      <w:pPr>
        <w:pStyle w:val="5"/>
        <w:ind w:left="1530"/>
      </w:pPr>
      <w:r>
        <w:rPr>
          <w:rFonts w:hint="eastAsia"/>
        </w:rPr>
        <w:t>工具状态检查</w:t>
      </w:r>
    </w:p>
    <w:p w14:paraId="0F0DB867" w14:textId="77777777" w:rsidR="00E3691C" w:rsidRDefault="00E3691C" w:rsidP="00E570CB">
      <w:pPr>
        <w:pStyle w:val="afc"/>
        <w:ind w:leftChars="626" w:left="1252"/>
      </w:pPr>
      <w:r>
        <w:t xml:space="preserve">[root@dg-s2ora2 psu_20220212]$ </w:t>
      </w:r>
      <w:proofErr w:type="spellStart"/>
      <w:r>
        <w:t>tfactl</w:t>
      </w:r>
      <w:proofErr w:type="spellEnd"/>
      <w:r>
        <w:t xml:space="preserve"> </w:t>
      </w:r>
      <w:proofErr w:type="spellStart"/>
      <w:r>
        <w:t>toolstatus</w:t>
      </w:r>
      <w:proofErr w:type="spellEnd"/>
    </w:p>
    <w:p w14:paraId="1C67F401" w14:textId="77777777" w:rsidR="00E3691C" w:rsidRDefault="00E3691C" w:rsidP="00E570CB">
      <w:pPr>
        <w:pStyle w:val="afc"/>
        <w:ind w:leftChars="626" w:left="1252"/>
      </w:pPr>
      <w:r>
        <w:t>.------------------------------------------------------------------.</w:t>
      </w:r>
    </w:p>
    <w:p w14:paraId="5B0880C3" w14:textId="77777777" w:rsidR="00E3691C" w:rsidRDefault="00E3691C" w:rsidP="00E570CB">
      <w:pPr>
        <w:pStyle w:val="afc"/>
        <w:ind w:leftChars="626" w:left="1252"/>
      </w:pPr>
      <w:r>
        <w:t>|                  TOOLS STATUS - HOST : dg-s2ora2                 |</w:t>
      </w:r>
    </w:p>
    <w:p w14:paraId="70408DBB" w14:textId="77777777" w:rsidR="00E3691C" w:rsidRDefault="00E3691C" w:rsidP="00E570CB">
      <w:pPr>
        <w:pStyle w:val="afc"/>
        <w:ind w:leftChars="626" w:left="1252"/>
      </w:pPr>
      <w:r>
        <w:t>+----------------------+--------------+--------------+-------------+</w:t>
      </w:r>
    </w:p>
    <w:p w14:paraId="778A376A" w14:textId="77777777" w:rsidR="00E3691C" w:rsidRDefault="00E3691C" w:rsidP="00E570CB">
      <w:pPr>
        <w:pStyle w:val="afc"/>
        <w:ind w:leftChars="626" w:left="1252"/>
      </w:pPr>
      <w:r>
        <w:t>| Tool Type            | Tool         | Version      | Status      |</w:t>
      </w:r>
    </w:p>
    <w:p w14:paraId="0C7CE0B6" w14:textId="77777777" w:rsidR="00E3691C" w:rsidRDefault="00E3691C" w:rsidP="00E570CB">
      <w:pPr>
        <w:pStyle w:val="afc"/>
        <w:ind w:leftChars="626" w:left="1252"/>
      </w:pPr>
      <w:r>
        <w:t>+----------------------+--------------+--------------+-------------+</w:t>
      </w:r>
    </w:p>
    <w:p w14:paraId="2DC55BB1" w14:textId="77777777" w:rsidR="00E3691C" w:rsidRDefault="00E3691C" w:rsidP="00E570CB">
      <w:pPr>
        <w:pStyle w:val="afc"/>
        <w:ind w:leftChars="626" w:left="1252"/>
      </w:pPr>
      <w:r>
        <w:t xml:space="preserve">| AHF Utilities        | </w:t>
      </w:r>
      <w:proofErr w:type="spellStart"/>
      <w:r>
        <w:t>alertsummary</w:t>
      </w:r>
      <w:proofErr w:type="spellEnd"/>
      <w:r>
        <w:t xml:space="preserve"> |       21.4.0 | DEPLOYED    |</w:t>
      </w:r>
    </w:p>
    <w:p w14:paraId="075B6A46" w14:textId="77777777" w:rsidR="00E3691C" w:rsidRDefault="00E3691C" w:rsidP="00E570CB">
      <w:pPr>
        <w:pStyle w:val="afc"/>
        <w:ind w:leftChars="626" w:left="1252"/>
      </w:pPr>
      <w:r>
        <w:t xml:space="preserve">|                      | </w:t>
      </w:r>
      <w:proofErr w:type="spellStart"/>
      <w:r>
        <w:t>calog</w:t>
      </w:r>
      <w:proofErr w:type="spellEnd"/>
      <w:r>
        <w:t xml:space="preserve">        |       21.4.0 | DEPLOYED    |</w:t>
      </w:r>
    </w:p>
    <w:p w14:paraId="5908B228" w14:textId="77777777" w:rsidR="00E3691C" w:rsidRDefault="00E3691C" w:rsidP="00E570CB">
      <w:pPr>
        <w:pStyle w:val="afc"/>
        <w:ind w:leftChars="626" w:left="1252"/>
      </w:pPr>
      <w:r>
        <w:lastRenderedPageBreak/>
        <w:t xml:space="preserve">|                      | </w:t>
      </w:r>
      <w:proofErr w:type="spellStart"/>
      <w:r>
        <w:t>dbglevel</w:t>
      </w:r>
      <w:proofErr w:type="spellEnd"/>
      <w:r>
        <w:t xml:space="preserve">     |       21.4.0 | DEPLOYED    |</w:t>
      </w:r>
    </w:p>
    <w:p w14:paraId="3DA7813F" w14:textId="77777777" w:rsidR="00E3691C" w:rsidRDefault="00E3691C" w:rsidP="00E570CB">
      <w:pPr>
        <w:pStyle w:val="afc"/>
        <w:ind w:leftChars="626" w:left="1252"/>
      </w:pPr>
      <w:r>
        <w:t>|                      | grep         |       21.4.0 | DEPLOYED    |</w:t>
      </w:r>
    </w:p>
    <w:p w14:paraId="5E162A1F" w14:textId="77777777" w:rsidR="00E3691C" w:rsidRDefault="00E3691C" w:rsidP="00E570CB">
      <w:pPr>
        <w:pStyle w:val="afc"/>
        <w:ind w:leftChars="626" w:left="1252"/>
      </w:pPr>
      <w:r>
        <w:t>|                      | history      |       21.4.0 | DEPLOYED    |</w:t>
      </w:r>
    </w:p>
    <w:p w14:paraId="135AD81B" w14:textId="77777777" w:rsidR="00E3691C" w:rsidRDefault="00E3691C" w:rsidP="00E570CB">
      <w:pPr>
        <w:pStyle w:val="afc"/>
        <w:ind w:leftChars="626" w:left="1252"/>
      </w:pPr>
      <w:r>
        <w:t>|                      | ls           |       21.4.0 | DEPLOYED    |</w:t>
      </w:r>
    </w:p>
    <w:p w14:paraId="1F214C6B" w14:textId="77777777" w:rsidR="00E3691C" w:rsidRDefault="00E3691C" w:rsidP="00E570CB">
      <w:pPr>
        <w:pStyle w:val="afc"/>
        <w:ind w:leftChars="626" w:left="1252"/>
      </w:pPr>
      <w:r>
        <w:t xml:space="preserve">|                      | </w:t>
      </w:r>
      <w:proofErr w:type="spellStart"/>
      <w:r>
        <w:t>managelogs</w:t>
      </w:r>
      <w:proofErr w:type="spellEnd"/>
      <w:r>
        <w:t xml:space="preserve">   |       21.4.0 | DEPLOYED    |</w:t>
      </w:r>
    </w:p>
    <w:p w14:paraId="5B7D58B8" w14:textId="77777777" w:rsidR="00E3691C" w:rsidRDefault="00E3691C" w:rsidP="00E570CB">
      <w:pPr>
        <w:pStyle w:val="afc"/>
        <w:ind w:leftChars="626" w:left="1252"/>
      </w:pPr>
      <w:r>
        <w:t>|                      | menu         |       21.4.0 | DEPLOYED    |</w:t>
      </w:r>
    </w:p>
    <w:p w14:paraId="72C17F5B" w14:textId="77777777" w:rsidR="00E3691C" w:rsidRDefault="00E3691C" w:rsidP="00E570CB">
      <w:pPr>
        <w:pStyle w:val="afc"/>
        <w:ind w:leftChars="626" w:left="1252"/>
      </w:pPr>
      <w:r>
        <w:t xml:space="preserve">|                      | </w:t>
      </w:r>
      <w:proofErr w:type="spellStart"/>
      <w:r>
        <w:t>orachk</w:t>
      </w:r>
      <w:proofErr w:type="spellEnd"/>
      <w:r>
        <w:t xml:space="preserve">       |       21.4.0 | DEPLOYED    |</w:t>
      </w:r>
    </w:p>
    <w:p w14:paraId="043FB136" w14:textId="77777777" w:rsidR="00E3691C" w:rsidRDefault="00E3691C" w:rsidP="00E570CB">
      <w:pPr>
        <w:pStyle w:val="afc"/>
        <w:ind w:leftChars="626" w:left="1252"/>
      </w:pPr>
      <w:r>
        <w:t>|                      | param        |       21.4.0 | DEPLOYED    |</w:t>
      </w:r>
    </w:p>
    <w:p w14:paraId="1A7E0E81" w14:textId="77777777" w:rsidR="00E3691C" w:rsidRDefault="00E3691C" w:rsidP="00E570CB">
      <w:pPr>
        <w:pStyle w:val="afc"/>
        <w:ind w:leftChars="626" w:left="1252"/>
      </w:pPr>
      <w:r>
        <w:t xml:space="preserve">|                      | </w:t>
      </w:r>
      <w:proofErr w:type="spellStart"/>
      <w:r>
        <w:t>ps</w:t>
      </w:r>
      <w:proofErr w:type="spellEnd"/>
      <w:r>
        <w:t xml:space="preserve">           |       21.4.0 | DEPLOYED    |</w:t>
      </w:r>
    </w:p>
    <w:p w14:paraId="70FF32F1" w14:textId="77777777" w:rsidR="00E3691C" w:rsidRDefault="00E3691C" w:rsidP="00E570CB">
      <w:pPr>
        <w:pStyle w:val="afc"/>
        <w:ind w:leftChars="626" w:left="1252"/>
      </w:pPr>
      <w:r>
        <w:t xml:space="preserve">|                      | </w:t>
      </w:r>
      <w:proofErr w:type="spellStart"/>
      <w:r>
        <w:t>pstack</w:t>
      </w:r>
      <w:proofErr w:type="spellEnd"/>
      <w:r>
        <w:t xml:space="preserve">       |       21.4.0 | DEPLOYED    |</w:t>
      </w:r>
    </w:p>
    <w:p w14:paraId="09523DB7" w14:textId="77777777" w:rsidR="00E3691C" w:rsidRDefault="00E3691C" w:rsidP="00E570CB">
      <w:pPr>
        <w:pStyle w:val="afc"/>
        <w:ind w:leftChars="626" w:left="1252"/>
      </w:pPr>
      <w:r>
        <w:t>|                      | summary      |       21.4.0 | DEPLOYED    |</w:t>
      </w:r>
    </w:p>
    <w:p w14:paraId="33165A31" w14:textId="77777777" w:rsidR="00E3691C" w:rsidRDefault="00E3691C" w:rsidP="00E570CB">
      <w:pPr>
        <w:pStyle w:val="afc"/>
        <w:ind w:leftChars="626" w:left="1252"/>
      </w:pPr>
      <w:r>
        <w:t>|                      | tail         |       21.4.0 | DEPLOYED    |</w:t>
      </w:r>
    </w:p>
    <w:p w14:paraId="7B8ED2ED" w14:textId="77777777" w:rsidR="00E3691C" w:rsidRDefault="00E3691C" w:rsidP="00E570CB">
      <w:pPr>
        <w:pStyle w:val="afc"/>
        <w:ind w:leftChars="626" w:left="1252"/>
      </w:pPr>
      <w:r>
        <w:t>|                      | triage       |       21.4.0 | DEPLOYED    |</w:t>
      </w:r>
    </w:p>
    <w:p w14:paraId="313ED917" w14:textId="77777777" w:rsidR="00E3691C" w:rsidRDefault="00E3691C" w:rsidP="00E570CB">
      <w:pPr>
        <w:pStyle w:val="afc"/>
        <w:ind w:leftChars="626" w:left="1252"/>
      </w:pPr>
      <w:r>
        <w:t>|                      | vi           |       21.4.0 | DEPLOYED    |</w:t>
      </w:r>
    </w:p>
    <w:p w14:paraId="531B1F18" w14:textId="77777777" w:rsidR="00E3691C" w:rsidRDefault="00E3691C" w:rsidP="00E570CB">
      <w:pPr>
        <w:pStyle w:val="afc"/>
        <w:ind w:leftChars="626" w:left="1252"/>
      </w:pPr>
      <w:r>
        <w:t>+----------------------+--------------+--------------+-------------+</w:t>
      </w:r>
    </w:p>
    <w:p w14:paraId="5284D075" w14:textId="77777777" w:rsidR="00E3691C" w:rsidRDefault="00E3691C" w:rsidP="00E570CB">
      <w:pPr>
        <w:pStyle w:val="afc"/>
        <w:ind w:leftChars="626" w:left="1252"/>
      </w:pPr>
      <w:r>
        <w:t xml:space="preserve">| Development Tools    | </w:t>
      </w:r>
      <w:proofErr w:type="spellStart"/>
      <w:r>
        <w:t>oratop</w:t>
      </w:r>
      <w:proofErr w:type="spellEnd"/>
      <w:r>
        <w:t xml:space="preserve">       |       14.1.2 | DEPLOYED    |</w:t>
      </w:r>
    </w:p>
    <w:p w14:paraId="4C3DF231" w14:textId="77777777" w:rsidR="00E3691C" w:rsidRDefault="00E3691C" w:rsidP="00E570CB">
      <w:pPr>
        <w:pStyle w:val="afc"/>
        <w:ind w:leftChars="626" w:left="1252"/>
      </w:pPr>
      <w:r>
        <w:t>+----------------------+--------------+--------------+-------------+</w:t>
      </w:r>
    </w:p>
    <w:p w14:paraId="7F812BE5" w14:textId="77777777" w:rsidR="00E3691C" w:rsidRDefault="00E3691C" w:rsidP="00E570CB">
      <w:pPr>
        <w:pStyle w:val="afc"/>
        <w:ind w:leftChars="626" w:left="1252"/>
      </w:pPr>
      <w:r>
        <w:t xml:space="preserve">| Support Tools Bundle | </w:t>
      </w:r>
      <w:proofErr w:type="spellStart"/>
      <w:r>
        <w:t>darda</w:t>
      </w:r>
      <w:proofErr w:type="spellEnd"/>
      <w:r>
        <w:t xml:space="preserve">        | 2.10.0.R6036 | DEPLOYED    |</w:t>
      </w:r>
    </w:p>
    <w:p w14:paraId="197DF830" w14:textId="77777777" w:rsidR="00E3691C" w:rsidRDefault="00E3691C" w:rsidP="00E570CB">
      <w:pPr>
        <w:pStyle w:val="afc"/>
        <w:ind w:leftChars="626" w:left="1252"/>
      </w:pPr>
      <w:r>
        <w:t xml:space="preserve">|                      | </w:t>
      </w:r>
      <w:proofErr w:type="spellStart"/>
      <w:r>
        <w:t>oswbb</w:t>
      </w:r>
      <w:proofErr w:type="spellEnd"/>
      <w:r>
        <w:t xml:space="preserve">        |        8.3.2 | RUNNING     |</w:t>
      </w:r>
    </w:p>
    <w:p w14:paraId="10A716FE" w14:textId="77777777" w:rsidR="00E3691C" w:rsidRDefault="00E3691C" w:rsidP="00E570CB">
      <w:pPr>
        <w:pStyle w:val="afc"/>
        <w:ind w:leftChars="626" w:left="1252"/>
      </w:pPr>
      <w:r>
        <w:t xml:space="preserve">|                      | </w:t>
      </w:r>
      <w:proofErr w:type="spellStart"/>
      <w:r>
        <w:t>prw</w:t>
      </w:r>
      <w:proofErr w:type="spellEnd"/>
      <w:r>
        <w:t xml:space="preserve">          | 12.1.13.11.4 | NOT RUNNING |</w:t>
      </w:r>
    </w:p>
    <w:p w14:paraId="7529C1AC" w14:textId="77777777" w:rsidR="00E3691C" w:rsidRDefault="00E3691C" w:rsidP="00E570CB">
      <w:pPr>
        <w:pStyle w:val="afc"/>
        <w:ind w:leftChars="626" w:left="1252"/>
      </w:pPr>
      <w:r>
        <w:t>'----------------------+--------------+--------------+-------------'</w:t>
      </w:r>
    </w:p>
    <w:p w14:paraId="5DF7D48D" w14:textId="77777777" w:rsidR="00E3691C" w:rsidRDefault="00E3691C" w:rsidP="00E570CB">
      <w:pPr>
        <w:pStyle w:val="afc"/>
        <w:ind w:leftChars="626" w:left="1252"/>
      </w:pPr>
    </w:p>
    <w:p w14:paraId="07A202D0" w14:textId="77777777" w:rsidR="00E3691C" w:rsidRDefault="00E3691C" w:rsidP="00E570CB">
      <w:pPr>
        <w:pStyle w:val="afc"/>
        <w:ind w:leftChars="626" w:left="1252"/>
      </w:pPr>
      <w:r>
        <w:t>Note :-</w:t>
      </w:r>
    </w:p>
    <w:p w14:paraId="6D529404" w14:textId="77777777" w:rsidR="00E3691C" w:rsidRDefault="00E3691C" w:rsidP="00E570CB">
      <w:pPr>
        <w:pStyle w:val="afc"/>
        <w:ind w:leftChars="626" w:left="1252"/>
      </w:pPr>
      <w:r>
        <w:t xml:space="preserve">  DEPLOYED    : Installed and Available - To be configured or run interactively.</w:t>
      </w:r>
    </w:p>
    <w:p w14:paraId="14054EF9" w14:textId="77777777" w:rsidR="00E3691C" w:rsidRDefault="00E3691C" w:rsidP="00E570CB">
      <w:pPr>
        <w:pStyle w:val="afc"/>
        <w:ind w:leftChars="626" w:left="1252"/>
      </w:pPr>
      <w:r>
        <w:t xml:space="preserve">  NOT RUNNING : Configured and Available - Currently turned off interactively.</w:t>
      </w:r>
    </w:p>
    <w:p w14:paraId="71AC67C5" w14:textId="3EA1EB15" w:rsidR="001B2D7E" w:rsidRDefault="00E3691C" w:rsidP="00E570CB">
      <w:pPr>
        <w:pStyle w:val="afc"/>
        <w:ind w:leftChars="626" w:left="1252"/>
      </w:pPr>
      <w:r>
        <w:t xml:space="preserve">  RUNNING     : Configured and Available.</w:t>
      </w:r>
    </w:p>
    <w:p w14:paraId="64C45207" w14:textId="77777777" w:rsidR="00E3691C" w:rsidRDefault="00E3691C" w:rsidP="00E3691C">
      <w:pPr>
        <w:pStyle w:val="a0"/>
        <w:ind w:leftChars="355" w:left="710" w:firstLine="1"/>
        <w:rPr>
          <w:lang w:eastAsia="zh-CN"/>
        </w:rPr>
      </w:pPr>
    </w:p>
    <w:p w14:paraId="1C9A256D" w14:textId="22492AD8" w:rsidR="00994BC3" w:rsidRDefault="00994BC3" w:rsidP="00994BC3">
      <w:pPr>
        <w:pStyle w:val="30"/>
      </w:pPr>
      <w:bookmarkStart w:id="132" w:name="_Toc99826104"/>
      <w:bookmarkStart w:id="133" w:name="_Toc99977212"/>
      <w:proofErr w:type="spellStart"/>
      <w:r>
        <w:rPr>
          <w:rFonts w:hint="eastAsia"/>
        </w:rPr>
        <w:t>使用方式</w:t>
      </w:r>
      <w:bookmarkEnd w:id="132"/>
      <w:bookmarkEnd w:id="133"/>
      <w:proofErr w:type="spellEnd"/>
    </w:p>
    <w:p w14:paraId="6BFD55D1" w14:textId="67FA944B" w:rsidR="002A0A9E" w:rsidRPr="002A0A9E" w:rsidRDefault="002A0A9E" w:rsidP="006662A7">
      <w:pPr>
        <w:pStyle w:val="4"/>
        <w:numPr>
          <w:ilvl w:val="0"/>
          <w:numId w:val="38"/>
        </w:numPr>
      </w:pPr>
      <w:r>
        <w:rPr>
          <w:rFonts w:hint="eastAsia"/>
        </w:rPr>
        <w:t>启停方式</w:t>
      </w:r>
    </w:p>
    <w:p w14:paraId="0EC16CC2" w14:textId="77777777" w:rsidR="00994BC3" w:rsidRDefault="00994BC3" w:rsidP="002A0A9E">
      <w:pPr>
        <w:pStyle w:val="a0"/>
        <w:ind w:leftChars="555" w:left="11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运行在</w:t>
      </w:r>
      <w:r>
        <w:rPr>
          <w:rFonts w:hint="eastAsia"/>
          <w:lang w:eastAsia="zh-CN"/>
        </w:rPr>
        <w:t>Linux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Unix</w:t>
      </w:r>
      <w:r>
        <w:rPr>
          <w:rFonts w:hint="eastAsia"/>
          <w:lang w:eastAsia="zh-CN"/>
        </w:rPr>
        <w:t>平台上的</w:t>
      </w:r>
      <w:r>
        <w:rPr>
          <w:rFonts w:hint="eastAsia"/>
          <w:lang w:eastAsia="zh-CN"/>
        </w:rPr>
        <w:t>init</w:t>
      </w:r>
      <w:r>
        <w:rPr>
          <w:rFonts w:hint="eastAsia"/>
          <w:lang w:eastAsia="zh-CN"/>
        </w:rPr>
        <w:t>，所以，这将是在服务器启动时自动启动</w:t>
      </w:r>
      <w:proofErr w:type="spellEnd"/>
      <w:r>
        <w:rPr>
          <w:rFonts w:hint="eastAsia"/>
          <w:lang w:eastAsia="zh-CN"/>
        </w:rPr>
        <w:t>。</w:t>
      </w:r>
    </w:p>
    <w:p w14:paraId="2D761596" w14:textId="77777777" w:rsidR="00994BC3" w:rsidRDefault="00994BC3" w:rsidP="002A0A9E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默认的情况我们把这个脚本命名为</w:t>
      </w:r>
      <w:proofErr w:type="spellStart"/>
      <w:r>
        <w:rPr>
          <w:rFonts w:hint="eastAsia"/>
          <w:lang w:eastAsia="zh-CN"/>
        </w:rPr>
        <w:t>init.tfa</w:t>
      </w:r>
      <w:proofErr w:type="spellEnd"/>
      <w:r>
        <w:rPr>
          <w:rFonts w:hint="eastAsia"/>
          <w:lang w:eastAsia="zh-CN"/>
        </w:rPr>
        <w:t>;</w:t>
      </w:r>
    </w:p>
    <w:p w14:paraId="2626DD6E" w14:textId="77777777" w:rsidR="00994BC3" w:rsidRDefault="00994BC3" w:rsidP="002A0A9E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所在位置取决于不同平台，如：</w:t>
      </w:r>
    </w:p>
    <w:p w14:paraId="3C0998CE" w14:textId="77777777" w:rsidR="00994BC3" w:rsidRDefault="00994BC3" w:rsidP="006662A7">
      <w:pPr>
        <w:pStyle w:val="a0"/>
        <w:numPr>
          <w:ilvl w:val="0"/>
          <w:numId w:val="37"/>
        </w:numPr>
        <w:ind w:leftChars="800" w:left="2020"/>
        <w:rPr>
          <w:lang w:eastAsia="zh-CN"/>
        </w:rPr>
      </w:pPr>
      <w:r>
        <w:rPr>
          <w:lang w:eastAsia="zh-CN"/>
        </w:rPr>
        <w:t>Linux and Solaris: /</w:t>
      </w:r>
      <w:proofErr w:type="spellStart"/>
      <w:r>
        <w:rPr>
          <w:lang w:eastAsia="zh-CN"/>
        </w:rPr>
        <w:t>etc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init.d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init.tfa</w:t>
      </w:r>
      <w:proofErr w:type="spellEnd"/>
    </w:p>
    <w:p w14:paraId="5737FA7D" w14:textId="77777777" w:rsidR="00994BC3" w:rsidRDefault="00994BC3" w:rsidP="006662A7">
      <w:pPr>
        <w:pStyle w:val="a0"/>
        <w:numPr>
          <w:ilvl w:val="0"/>
          <w:numId w:val="37"/>
        </w:numPr>
        <w:ind w:leftChars="800" w:left="2020"/>
        <w:rPr>
          <w:lang w:eastAsia="zh-CN"/>
        </w:rPr>
      </w:pPr>
      <w:r>
        <w:rPr>
          <w:lang w:eastAsia="zh-CN"/>
        </w:rPr>
        <w:t>Aix: /</w:t>
      </w:r>
      <w:proofErr w:type="spellStart"/>
      <w:r>
        <w:rPr>
          <w:lang w:eastAsia="zh-CN"/>
        </w:rPr>
        <w:t>etc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init.tfa</w:t>
      </w:r>
      <w:proofErr w:type="spellEnd"/>
    </w:p>
    <w:p w14:paraId="19917D95" w14:textId="77777777" w:rsidR="00994BC3" w:rsidRDefault="00994BC3" w:rsidP="006662A7">
      <w:pPr>
        <w:pStyle w:val="a0"/>
        <w:numPr>
          <w:ilvl w:val="0"/>
          <w:numId w:val="37"/>
        </w:numPr>
        <w:ind w:leftChars="800" w:left="2020"/>
        <w:rPr>
          <w:lang w:eastAsia="zh-CN"/>
        </w:rPr>
      </w:pPr>
      <w:r>
        <w:rPr>
          <w:lang w:eastAsia="zh-CN"/>
        </w:rPr>
        <w:t>HP-UX: /</w:t>
      </w:r>
      <w:proofErr w:type="spellStart"/>
      <w:r>
        <w:rPr>
          <w:lang w:eastAsia="zh-CN"/>
        </w:rPr>
        <w:t>sbin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init.d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init.tfa</w:t>
      </w:r>
      <w:proofErr w:type="spellEnd"/>
    </w:p>
    <w:p w14:paraId="7D8B6D61" w14:textId="77777777" w:rsidR="00994BC3" w:rsidRDefault="00994BC3" w:rsidP="002A0A9E">
      <w:pPr>
        <w:pStyle w:val="a0"/>
        <w:ind w:leftChars="555" w:left="1110" w:firstLine="1"/>
        <w:rPr>
          <w:lang w:eastAsia="zh-CN"/>
        </w:rPr>
      </w:pPr>
    </w:p>
    <w:p w14:paraId="68F0218A" w14:textId="77777777" w:rsidR="00994BC3" w:rsidRDefault="00994BC3" w:rsidP="002A0A9E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以下命令式在</w:t>
      </w:r>
      <w:proofErr w:type="spellStart"/>
      <w:r>
        <w:rPr>
          <w:rFonts w:hint="eastAsia"/>
          <w:lang w:eastAsia="zh-CN"/>
        </w:rPr>
        <w:t>Linux</w:t>
      </w:r>
      <w:r>
        <w:rPr>
          <w:rFonts w:hint="eastAsia"/>
          <w:lang w:eastAsia="zh-CN"/>
        </w:rPr>
        <w:t>平台下作为例子</w:t>
      </w:r>
      <w:proofErr w:type="spellEnd"/>
      <w:r>
        <w:rPr>
          <w:rFonts w:hint="eastAsia"/>
          <w:lang w:eastAsia="zh-CN"/>
        </w:rPr>
        <w:t>：</w:t>
      </w:r>
    </w:p>
    <w:p w14:paraId="5F439C59" w14:textId="012F48CD" w:rsidR="00994BC3" w:rsidRDefault="00994BC3" w:rsidP="002A0A9E">
      <w:pPr>
        <w:pStyle w:val="afc"/>
        <w:ind w:leftChars="626" w:left="1252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启动</w:t>
      </w:r>
    </w:p>
    <w:p w14:paraId="739BD743" w14:textId="15E54C37" w:rsidR="00994BC3" w:rsidRDefault="00994BC3" w:rsidP="002A0A9E">
      <w:pPr>
        <w:pStyle w:val="afc"/>
        <w:ind w:leftChars="626" w:left="1252"/>
      </w:pPr>
      <w:r>
        <w:t xml:space="preserve">[root@demo1 bin]# </w:t>
      </w:r>
      <w:proofErr w:type="spellStart"/>
      <w:r>
        <w:t>tfactl</w:t>
      </w:r>
      <w:proofErr w:type="spellEnd"/>
      <w:r>
        <w:rPr>
          <w:rFonts w:hint="eastAsia"/>
        </w:rPr>
        <w:t xml:space="preserve"> </w:t>
      </w:r>
      <w:r>
        <w:t>start</w:t>
      </w:r>
    </w:p>
    <w:p w14:paraId="18A9A9A2" w14:textId="77777777" w:rsidR="00994BC3" w:rsidRDefault="00994BC3" w:rsidP="002A0A9E">
      <w:pPr>
        <w:pStyle w:val="afc"/>
        <w:ind w:leftChars="626" w:left="1252"/>
      </w:pPr>
    </w:p>
    <w:p w14:paraId="3C9E1BBA" w14:textId="5CD5ECAB" w:rsidR="00994BC3" w:rsidRDefault="00994BC3" w:rsidP="002A0A9E">
      <w:pPr>
        <w:pStyle w:val="afc"/>
        <w:ind w:leftChars="626" w:left="1252"/>
      </w:pPr>
      <w:r>
        <w:t xml:space="preserve">-- </w:t>
      </w:r>
      <w:r>
        <w:rPr>
          <w:rFonts w:hint="eastAsia"/>
        </w:rPr>
        <w:t>停止</w:t>
      </w:r>
    </w:p>
    <w:p w14:paraId="7B647655" w14:textId="3FDD628D" w:rsidR="00994BC3" w:rsidRDefault="00994BC3" w:rsidP="002A0A9E">
      <w:pPr>
        <w:pStyle w:val="afc"/>
        <w:ind w:leftChars="626" w:left="1252"/>
      </w:pPr>
      <w:r>
        <w:t xml:space="preserve">root@demo1 bin]# </w:t>
      </w:r>
      <w:proofErr w:type="spellStart"/>
      <w:r>
        <w:t>tfactl</w:t>
      </w:r>
      <w:proofErr w:type="spellEnd"/>
      <w:r>
        <w:t xml:space="preserve"> stop</w:t>
      </w:r>
    </w:p>
    <w:p w14:paraId="2B1A85A1" w14:textId="77777777" w:rsidR="00994BC3" w:rsidRDefault="00994BC3" w:rsidP="002A0A9E">
      <w:pPr>
        <w:pStyle w:val="afc"/>
        <w:ind w:leftChars="626" w:left="1252"/>
      </w:pPr>
    </w:p>
    <w:p w14:paraId="581C84C0" w14:textId="43ECA615" w:rsidR="00994BC3" w:rsidRDefault="00994BC3" w:rsidP="002A0A9E">
      <w:pPr>
        <w:pStyle w:val="afc"/>
        <w:ind w:leftChars="626" w:left="1252"/>
      </w:pPr>
      <w:r>
        <w:rPr>
          <w:rFonts w:hint="eastAsia"/>
        </w:rPr>
        <w:t>-</w:t>
      </w:r>
      <w:r>
        <w:t xml:space="preserve">- </w:t>
      </w:r>
      <w:r>
        <w:rPr>
          <w:rFonts w:hint="eastAsia"/>
        </w:rPr>
        <w:t>重启：</w:t>
      </w:r>
    </w:p>
    <w:p w14:paraId="3A2D1569" w14:textId="591DACEA" w:rsidR="00994BC3" w:rsidRDefault="00994BC3" w:rsidP="002A0A9E">
      <w:pPr>
        <w:pStyle w:val="afc"/>
        <w:ind w:leftChars="626" w:left="1252"/>
      </w:pPr>
      <w:r>
        <w:t>#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</w:t>
      </w:r>
      <w:proofErr w:type="spellStart"/>
      <w:r>
        <w:t>init.tfa</w:t>
      </w:r>
      <w:proofErr w:type="spellEnd"/>
      <w:r>
        <w:t xml:space="preserve"> restart</w:t>
      </w:r>
    </w:p>
    <w:p w14:paraId="5AEE3918" w14:textId="0AE3FA7B" w:rsidR="00C46B83" w:rsidRDefault="002A0A9E" w:rsidP="002A0A9E">
      <w:pPr>
        <w:pStyle w:val="4"/>
      </w:pPr>
      <w:r>
        <w:rPr>
          <w:rFonts w:hint="eastAsia"/>
        </w:rPr>
        <w:t>收集方式</w:t>
      </w:r>
    </w:p>
    <w:p w14:paraId="087C3064" w14:textId="77777777" w:rsidR="002A0A9E" w:rsidRDefault="002A0A9E" w:rsidP="002A0A9E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lastRenderedPageBreak/>
        <w:t>我们通过调用</w:t>
      </w:r>
      <w:proofErr w:type="spellStart"/>
      <w:r>
        <w:rPr>
          <w:rFonts w:hint="eastAsia"/>
          <w:lang w:eastAsia="zh-CN"/>
        </w:rPr>
        <w:t>tfactl</w:t>
      </w:r>
      <w:r>
        <w:rPr>
          <w:rFonts w:hint="eastAsia"/>
          <w:lang w:eastAsia="zh-CN"/>
        </w:rPr>
        <w:t>的命令和诊断动词</w:t>
      </w:r>
      <w:r>
        <w:rPr>
          <w:rFonts w:hint="eastAsia"/>
          <w:lang w:eastAsia="zh-CN"/>
        </w:rPr>
        <w:t>diagnostic</w:t>
      </w:r>
      <w:r>
        <w:rPr>
          <w:rFonts w:hint="eastAsia"/>
          <w:lang w:eastAsia="zh-CN"/>
        </w:rPr>
        <w:t>来控制</w:t>
      </w:r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收集我们期望的诊断信息</w:t>
      </w:r>
      <w:proofErr w:type="spellEnd"/>
      <w:r>
        <w:rPr>
          <w:rFonts w:hint="eastAsia"/>
          <w:lang w:eastAsia="zh-CN"/>
        </w:rPr>
        <w:t>。</w:t>
      </w:r>
      <w:proofErr w:type="spellStart"/>
      <w:r>
        <w:rPr>
          <w:rFonts w:hint="eastAsia"/>
          <w:lang w:eastAsia="zh-CN"/>
        </w:rPr>
        <w:t>Tfactl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提供给用户多种可选择的模式进行收集，如：集一个时间段内的日志信息来减少我们收集日志的量；</w:t>
      </w:r>
    </w:p>
    <w:p w14:paraId="1F5915FE" w14:textId="77777777" w:rsidR="002A0A9E" w:rsidRDefault="002A0A9E" w:rsidP="002A0A9E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具体操作的命令您可以通过以下方式看到：</w:t>
      </w:r>
    </w:p>
    <w:p w14:paraId="37AD6473" w14:textId="11433F6E" w:rsidR="002A0A9E" w:rsidRDefault="002A0A9E" w:rsidP="002A0A9E">
      <w:pPr>
        <w:pStyle w:val="afc"/>
        <w:ind w:leftChars="626" w:left="1252"/>
      </w:pPr>
      <w:r>
        <w:t>#</w:t>
      </w:r>
      <w:r w:rsidR="002110B1">
        <w:t xml:space="preserve"> </w:t>
      </w:r>
      <w:r>
        <w:t>$TFA_HOME/bin/</w:t>
      </w:r>
      <w:proofErr w:type="spellStart"/>
      <w:r>
        <w:t>tfactl</w:t>
      </w:r>
      <w:proofErr w:type="spellEnd"/>
      <w:r>
        <w:t xml:space="preserve"> &lt;command&gt; [options] </w:t>
      </w:r>
    </w:p>
    <w:p w14:paraId="11F36BF1" w14:textId="77777777" w:rsidR="002A0A9E" w:rsidRDefault="002A0A9E" w:rsidP="002A0A9E">
      <w:pPr>
        <w:pStyle w:val="afc"/>
        <w:ind w:leftChars="626" w:left="1252"/>
      </w:pPr>
      <w:r>
        <w:t>Usage: /u01/app/</w:t>
      </w:r>
      <w:proofErr w:type="spellStart"/>
      <w:r>
        <w:t>tfa</w:t>
      </w:r>
      <w:proofErr w:type="spellEnd"/>
      <w:r>
        <w:t>/</w:t>
      </w:r>
      <w:proofErr w:type="spellStart"/>
      <w:r>
        <w:t>tfa_home</w:t>
      </w:r>
      <w:proofErr w:type="spellEnd"/>
      <w:r>
        <w:t>/bin/</w:t>
      </w:r>
      <w:proofErr w:type="spellStart"/>
      <w:r>
        <w:t>tfactl</w:t>
      </w:r>
      <w:proofErr w:type="spellEnd"/>
      <w:r>
        <w:t xml:space="preserve"> </w:t>
      </w:r>
      <w:proofErr w:type="spellStart"/>
      <w:r>
        <w:t>diagcollect</w:t>
      </w:r>
      <w:proofErr w:type="spellEnd"/>
      <w:r>
        <w:t xml:space="preserve"> [-all | -database | -</w:t>
      </w:r>
      <w:proofErr w:type="spellStart"/>
      <w:r>
        <w:t>asm</w:t>
      </w:r>
      <w:proofErr w:type="spellEnd"/>
      <w:r>
        <w:t xml:space="preserve"> | -</w:t>
      </w:r>
      <w:proofErr w:type="spellStart"/>
      <w:r>
        <w:t>crs</w:t>
      </w:r>
      <w:proofErr w:type="spellEnd"/>
      <w:r>
        <w:t xml:space="preserve"> | -</w:t>
      </w:r>
      <w:proofErr w:type="spellStart"/>
      <w:r>
        <w:t>os</w:t>
      </w:r>
      <w:proofErr w:type="spellEnd"/>
      <w:r>
        <w:t xml:space="preserve"> | -install | -node | -tag ]</w:t>
      </w:r>
    </w:p>
    <w:p w14:paraId="4280C010" w14:textId="77777777" w:rsidR="002A0A9E" w:rsidRDefault="002A0A9E" w:rsidP="002A0A9E">
      <w:pPr>
        <w:pStyle w:val="afc"/>
        <w:ind w:leftChars="626" w:left="1252"/>
      </w:pPr>
      <w:r>
        <w:t xml:space="preserve">        [-since &lt;n&gt;&lt;</w:t>
      </w:r>
      <w:proofErr w:type="spellStart"/>
      <w:r>
        <w:t>h|d</w:t>
      </w:r>
      <w:proofErr w:type="spellEnd"/>
      <w:r>
        <w:t>&gt;| -from &lt;time&gt; -to &lt;time&gt; | -for &lt;time&gt;]</w:t>
      </w:r>
    </w:p>
    <w:p w14:paraId="6101FD76" w14:textId="6D962AD7" w:rsidR="002A0A9E" w:rsidRDefault="002A0A9E" w:rsidP="002A0A9E">
      <w:pPr>
        <w:pStyle w:val="afc"/>
        <w:ind w:leftChars="626" w:left="1252"/>
      </w:pPr>
      <w:r>
        <w:t xml:space="preserve">        [-copy | -</w:t>
      </w:r>
      <w:proofErr w:type="spellStart"/>
      <w:r>
        <w:t>nocopy</w:t>
      </w:r>
      <w:proofErr w:type="spellEnd"/>
      <w:r>
        <w:t>] [-</w:t>
      </w:r>
      <w:proofErr w:type="spellStart"/>
      <w:r>
        <w:t>symlink</w:t>
      </w:r>
      <w:proofErr w:type="spellEnd"/>
      <w:r>
        <w:t>][-</w:t>
      </w:r>
      <w:proofErr w:type="spellStart"/>
      <w:r>
        <w:t>notrim</w:t>
      </w:r>
      <w:proofErr w:type="spellEnd"/>
      <w:r>
        <w:t>]</w:t>
      </w:r>
    </w:p>
    <w:p w14:paraId="246589FC" w14:textId="77777777" w:rsidR="002A0A9E" w:rsidRDefault="002A0A9E" w:rsidP="002A0A9E">
      <w:pPr>
        <w:pStyle w:val="a0"/>
        <w:ind w:leftChars="555" w:left="1110" w:firstLine="1"/>
        <w:rPr>
          <w:lang w:eastAsia="zh-CN"/>
        </w:rPr>
      </w:pPr>
    </w:p>
    <w:p w14:paraId="666B5486" w14:textId="77777777" w:rsidR="002A0A9E" w:rsidRDefault="002A0A9E" w:rsidP="002A0A9E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在下面的例子中，我们使用了</w:t>
      </w:r>
      <w:r>
        <w:rPr>
          <w:rFonts w:hint="eastAsia"/>
          <w:lang w:eastAsia="zh-CN"/>
        </w:rPr>
        <w:t xml:space="preserve"> -</w:t>
      </w:r>
      <w:proofErr w:type="spellStart"/>
      <w:r>
        <w:rPr>
          <w:rFonts w:hint="eastAsia"/>
          <w:lang w:eastAsia="zh-CN"/>
        </w:rPr>
        <w:t>all</w:t>
      </w:r>
      <w:r>
        <w:rPr>
          <w:rFonts w:hint="eastAsia"/>
          <w:lang w:eastAsia="zh-CN"/>
        </w:rPr>
        <w:t>，并告诉</w:t>
      </w:r>
      <w:r>
        <w:rPr>
          <w:rFonts w:hint="eastAsia"/>
          <w:lang w:eastAsia="zh-CN"/>
        </w:rPr>
        <w:t>TFA</w:t>
      </w:r>
      <w:r>
        <w:rPr>
          <w:rFonts w:hint="eastAsia"/>
          <w:lang w:eastAsia="zh-CN"/>
        </w:rPr>
        <w:t>收集诊断所有类型的日志，从午夜</w:t>
      </w:r>
      <w:proofErr w:type="spellEnd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13</w:t>
      </w:r>
      <w:r>
        <w:rPr>
          <w:rFonts w:hint="eastAsia"/>
          <w:lang w:eastAsia="zh-CN"/>
        </w:rPr>
        <w:t>日至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13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 xml:space="preserve">15:00 </w:t>
      </w:r>
      <w:r>
        <w:rPr>
          <w:rFonts w:hint="eastAsia"/>
          <w:lang w:eastAsia="zh-CN"/>
        </w:rPr>
        <w:t>进行收集。该命令将启动指定的诊断在后台收集所有群集节点上，压缩成</w:t>
      </w:r>
      <w:proofErr w:type="spellStart"/>
      <w:r>
        <w:rPr>
          <w:rFonts w:hint="eastAsia"/>
          <w:lang w:eastAsia="zh-CN"/>
        </w:rPr>
        <w:t>zip</w:t>
      </w:r>
      <w:r>
        <w:rPr>
          <w:rFonts w:hint="eastAsia"/>
          <w:lang w:eastAsia="zh-CN"/>
        </w:rPr>
        <w:t>文件放置在每个节点的</w:t>
      </w:r>
      <w:r>
        <w:rPr>
          <w:rFonts w:hint="eastAsia"/>
          <w:lang w:eastAsia="zh-CN"/>
        </w:rPr>
        <w:t>TFA_HOME</w:t>
      </w:r>
      <w:r>
        <w:rPr>
          <w:rFonts w:hint="eastAsia"/>
          <w:lang w:eastAsia="zh-CN"/>
        </w:rPr>
        <w:t>中</w:t>
      </w:r>
      <w:proofErr w:type="spellEnd"/>
      <w:r>
        <w:rPr>
          <w:rFonts w:hint="eastAsia"/>
          <w:lang w:eastAsia="zh-CN"/>
        </w:rPr>
        <w:t>:</w:t>
      </w:r>
    </w:p>
    <w:p w14:paraId="3E967990" w14:textId="77777777" w:rsidR="002A0A9E" w:rsidRDefault="002A0A9E" w:rsidP="002A0A9E">
      <w:pPr>
        <w:pStyle w:val="afc"/>
        <w:ind w:leftChars="626" w:left="1252"/>
      </w:pPr>
      <w:r>
        <w:t xml:space="preserve"># </w:t>
      </w:r>
      <w:proofErr w:type="spellStart"/>
      <w:r>
        <w:t>tfactl</w:t>
      </w:r>
      <w:proofErr w:type="spellEnd"/>
      <w:r>
        <w:t xml:space="preserve"> </w:t>
      </w:r>
      <w:proofErr w:type="spellStart"/>
      <w:r>
        <w:t>diagcollect</w:t>
      </w:r>
      <w:proofErr w:type="spellEnd"/>
      <w:r>
        <w:t xml:space="preserve">  -all -from "Mar/13/2015" -to "Mar/13/2015 15:00:00"</w:t>
      </w:r>
    </w:p>
    <w:p w14:paraId="2DC25DD5" w14:textId="77777777" w:rsidR="002A0A9E" w:rsidRDefault="002A0A9E" w:rsidP="002A0A9E">
      <w:pPr>
        <w:pStyle w:val="afc"/>
        <w:ind w:leftChars="626" w:left="1252"/>
      </w:pPr>
    </w:p>
    <w:p w14:paraId="14968A06" w14:textId="77777777" w:rsidR="002A0A9E" w:rsidRDefault="002A0A9E" w:rsidP="002A0A9E">
      <w:pPr>
        <w:pStyle w:val="afc"/>
        <w:ind w:leftChars="626" w:left="1252"/>
      </w:pPr>
      <w:r>
        <w:t>Collecting data for all components using above parameters...</w:t>
      </w:r>
    </w:p>
    <w:p w14:paraId="6E39D341" w14:textId="77777777" w:rsidR="002A0A9E" w:rsidRDefault="002A0A9E" w:rsidP="002A0A9E">
      <w:pPr>
        <w:pStyle w:val="afc"/>
        <w:ind w:leftChars="626" w:left="1252"/>
      </w:pPr>
      <w:r>
        <w:t>Collecting data for all nodes</w:t>
      </w:r>
    </w:p>
    <w:p w14:paraId="3B6A64F7" w14:textId="77777777" w:rsidR="002A0A9E" w:rsidRDefault="002A0A9E" w:rsidP="002A0A9E">
      <w:pPr>
        <w:pStyle w:val="afc"/>
        <w:ind w:leftChars="626" w:left="1252"/>
      </w:pPr>
      <w:r>
        <w:t>Scanning files from Mar/13/2015 00:00:00 to Mar/13/2015 15:00:00</w:t>
      </w:r>
    </w:p>
    <w:p w14:paraId="7BB03769" w14:textId="77777777" w:rsidR="002A0A9E" w:rsidRDefault="002A0A9E" w:rsidP="002A0A9E">
      <w:pPr>
        <w:pStyle w:val="afc"/>
        <w:ind w:leftChars="626" w:left="1252"/>
      </w:pPr>
    </w:p>
    <w:p w14:paraId="324AB5A0" w14:textId="77777777" w:rsidR="002A0A9E" w:rsidRDefault="002A0A9E" w:rsidP="002A0A9E">
      <w:pPr>
        <w:pStyle w:val="afc"/>
        <w:ind w:leftChars="626" w:left="1252"/>
      </w:pPr>
      <w:r>
        <w:t>Collection Id : 20150313221957localhost</w:t>
      </w:r>
    </w:p>
    <w:p w14:paraId="772685FA" w14:textId="77777777" w:rsidR="002A0A9E" w:rsidRDefault="002A0A9E" w:rsidP="002A0A9E">
      <w:pPr>
        <w:pStyle w:val="afc"/>
        <w:ind w:leftChars="626" w:left="1252"/>
      </w:pPr>
    </w:p>
    <w:p w14:paraId="1BEEB345" w14:textId="77777777" w:rsidR="002A0A9E" w:rsidRDefault="002A0A9E" w:rsidP="002A0A9E">
      <w:pPr>
        <w:pStyle w:val="afc"/>
        <w:ind w:leftChars="626" w:left="1252"/>
      </w:pPr>
      <w:r>
        <w:t>Repository Location in localhost : /opt/oracle/</w:t>
      </w:r>
      <w:proofErr w:type="spellStart"/>
      <w:r>
        <w:t>tfa</w:t>
      </w:r>
      <w:proofErr w:type="spellEnd"/>
      <w:r>
        <w:t>/</w:t>
      </w:r>
      <w:proofErr w:type="spellStart"/>
      <w:r>
        <w:t>tfa_home</w:t>
      </w:r>
      <w:proofErr w:type="spellEnd"/>
      <w:r>
        <w:t>/repository/</w:t>
      </w:r>
    </w:p>
    <w:p w14:paraId="2F6023D3" w14:textId="77777777" w:rsidR="002A0A9E" w:rsidRDefault="002A0A9E" w:rsidP="002A0A9E">
      <w:pPr>
        <w:pStyle w:val="afc"/>
        <w:ind w:leftChars="626" w:left="1252"/>
      </w:pPr>
      <w:r>
        <w:t>2015/03/13 22:20:02 CST : Collection Name : tfa_Fri_Mar_13_22_19_57_CST_2015.zip</w:t>
      </w:r>
    </w:p>
    <w:p w14:paraId="164B339E" w14:textId="77777777" w:rsidR="002A0A9E" w:rsidRDefault="002A0A9E" w:rsidP="002A0A9E">
      <w:pPr>
        <w:pStyle w:val="afc"/>
        <w:ind w:leftChars="626" w:left="1252"/>
      </w:pPr>
      <w:r>
        <w:t>2015/03/13 22:20:02 CST : Scanning of files for Collection in progress...</w:t>
      </w:r>
    </w:p>
    <w:p w14:paraId="5E07DF55" w14:textId="77777777" w:rsidR="002A0A9E" w:rsidRDefault="002A0A9E" w:rsidP="002A0A9E">
      <w:pPr>
        <w:pStyle w:val="afc"/>
        <w:ind w:leftChars="626" w:left="1252"/>
      </w:pPr>
      <w:r>
        <w:t>2015/03/13 22:20:02 CST : Collecting extra files...</w:t>
      </w:r>
    </w:p>
    <w:p w14:paraId="6F0F9CCA" w14:textId="77777777" w:rsidR="002A0A9E" w:rsidRDefault="002A0A9E" w:rsidP="002A0A9E">
      <w:pPr>
        <w:pStyle w:val="afc"/>
        <w:ind w:leftChars="626" w:left="1252"/>
      </w:pPr>
      <w:r>
        <w:t>2015/03/13 22:20:07 CST : Getting list of files satisfying time range [03/13/2015 00:00:00 CST, 03/13/2015 15:00:00 CST]</w:t>
      </w:r>
    </w:p>
    <w:p w14:paraId="44FED437" w14:textId="77777777" w:rsidR="002A0A9E" w:rsidRDefault="002A0A9E" w:rsidP="002A0A9E">
      <w:pPr>
        <w:pStyle w:val="afc"/>
        <w:ind w:leftChars="626" w:left="1252"/>
      </w:pPr>
      <w:r>
        <w:t>2015/03/13 22:20:07 CST : Starting Thread to identify stored files to collect</w:t>
      </w:r>
    </w:p>
    <w:p w14:paraId="7F200BEE" w14:textId="77777777" w:rsidR="002A0A9E" w:rsidRDefault="002A0A9E" w:rsidP="002A0A9E">
      <w:pPr>
        <w:pStyle w:val="afc"/>
        <w:ind w:leftChars="626" w:left="1252"/>
      </w:pPr>
      <w:r>
        <w:t xml:space="preserve">2015/03/13 22:20:07 CST : Getting List of Files to Collect </w:t>
      </w:r>
    </w:p>
    <w:p w14:paraId="0B76B462" w14:textId="77777777" w:rsidR="002A0A9E" w:rsidRDefault="002A0A9E" w:rsidP="002A0A9E">
      <w:pPr>
        <w:pStyle w:val="afc"/>
        <w:ind w:leftChars="626" w:left="1252"/>
      </w:pPr>
      <w:r>
        <w:t>2015/03/13 22:20:07 CST : Trimming file : localhost/var/log/messages with original file size : 1.2MB</w:t>
      </w:r>
    </w:p>
    <w:p w14:paraId="63F2BE16" w14:textId="77777777" w:rsidR="002A0A9E" w:rsidRDefault="002A0A9E" w:rsidP="002A0A9E">
      <w:pPr>
        <w:pStyle w:val="afc"/>
        <w:ind w:leftChars="626" w:left="1252"/>
      </w:pPr>
      <w:r>
        <w:t xml:space="preserve">2015/03/13 22:20:07 CST : </w:t>
      </w:r>
      <w:proofErr w:type="spellStart"/>
      <w:r>
        <w:t>Finshed</w:t>
      </w:r>
      <w:proofErr w:type="spellEnd"/>
      <w:r>
        <w:t xml:space="preserve"> Getting List of Files to Collect</w:t>
      </w:r>
    </w:p>
    <w:p w14:paraId="72732B74" w14:textId="77777777" w:rsidR="002A0A9E" w:rsidRDefault="002A0A9E" w:rsidP="002A0A9E">
      <w:pPr>
        <w:pStyle w:val="afc"/>
        <w:ind w:leftChars="626" w:left="1252"/>
      </w:pPr>
      <w:r>
        <w:t>2015/03/13 22:20:08 CST : Collecting ADR incident files...</w:t>
      </w:r>
    </w:p>
    <w:p w14:paraId="4756FCB2" w14:textId="77777777" w:rsidR="002A0A9E" w:rsidRDefault="002A0A9E" w:rsidP="002A0A9E">
      <w:pPr>
        <w:pStyle w:val="afc"/>
        <w:ind w:leftChars="626" w:left="1252"/>
      </w:pPr>
      <w:r>
        <w:t>2015/03/13 22:20:08 CST : Waiting for collection of extra files</w:t>
      </w:r>
    </w:p>
    <w:p w14:paraId="6F2926BB" w14:textId="77777777" w:rsidR="002A0A9E" w:rsidRDefault="002A0A9E" w:rsidP="002A0A9E">
      <w:pPr>
        <w:pStyle w:val="afc"/>
        <w:ind w:leftChars="626" w:left="1252"/>
      </w:pPr>
      <w:r>
        <w:t>2015/03/13 22:20:30 CST : Completed collection of extra files...</w:t>
      </w:r>
    </w:p>
    <w:p w14:paraId="18BFCD9F" w14:textId="77777777" w:rsidR="002A0A9E" w:rsidRDefault="002A0A9E" w:rsidP="002A0A9E">
      <w:pPr>
        <w:pStyle w:val="afc"/>
        <w:ind w:leftChars="626" w:left="1252"/>
      </w:pPr>
      <w:r>
        <w:t>2015/03/13 22:20:33 CST : Completed Zipping of all files</w:t>
      </w:r>
    </w:p>
    <w:p w14:paraId="113FFFA4" w14:textId="77777777" w:rsidR="002A0A9E" w:rsidRDefault="002A0A9E" w:rsidP="002A0A9E">
      <w:pPr>
        <w:pStyle w:val="afc"/>
        <w:ind w:leftChars="626" w:left="1252"/>
      </w:pPr>
      <w:r>
        <w:t>2015/03/13 22:20:33 CST : Cleaning up temporary files</w:t>
      </w:r>
    </w:p>
    <w:p w14:paraId="5F3EF6DD" w14:textId="77777777" w:rsidR="002A0A9E" w:rsidRDefault="002A0A9E" w:rsidP="002A0A9E">
      <w:pPr>
        <w:pStyle w:val="afc"/>
        <w:ind w:leftChars="626" w:left="1252"/>
      </w:pPr>
      <w:r>
        <w:t>2015/03/13 22:20:33 CST : Finished Cleaning up temporary files</w:t>
      </w:r>
    </w:p>
    <w:p w14:paraId="0D9176A5" w14:textId="77777777" w:rsidR="002A0A9E" w:rsidRDefault="002A0A9E" w:rsidP="002A0A9E">
      <w:pPr>
        <w:pStyle w:val="afc"/>
        <w:ind w:leftChars="626" w:left="1252"/>
      </w:pPr>
      <w:r>
        <w:t>2015/03/13 22:20:33 CST : Finalizing the Collection Zip File</w:t>
      </w:r>
    </w:p>
    <w:p w14:paraId="2081632C" w14:textId="77777777" w:rsidR="002A0A9E" w:rsidRDefault="002A0A9E" w:rsidP="002A0A9E">
      <w:pPr>
        <w:pStyle w:val="afc"/>
        <w:ind w:leftChars="626" w:left="1252"/>
      </w:pPr>
      <w:r>
        <w:t>2015/03/13 22:20:33 CST : Finished Finalizing the Collection Zip File</w:t>
      </w:r>
    </w:p>
    <w:p w14:paraId="1EC6508D" w14:textId="77777777" w:rsidR="002A0A9E" w:rsidRDefault="002A0A9E" w:rsidP="002A0A9E">
      <w:pPr>
        <w:pStyle w:val="afc"/>
        <w:ind w:leftChars="626" w:left="1252"/>
      </w:pPr>
      <w:r>
        <w:t>2015/03/13 22:20:33 CST : Total Number of Files checked : 222</w:t>
      </w:r>
    </w:p>
    <w:p w14:paraId="390CE23A" w14:textId="77777777" w:rsidR="002A0A9E" w:rsidRDefault="002A0A9E" w:rsidP="002A0A9E">
      <w:pPr>
        <w:pStyle w:val="afc"/>
        <w:ind w:leftChars="626" w:left="1252"/>
      </w:pPr>
      <w:r>
        <w:t>2015/03/13 22:20:33 CST : Total Size of all Files Checked : 7.4MB</w:t>
      </w:r>
    </w:p>
    <w:p w14:paraId="3E4F9CF8" w14:textId="77777777" w:rsidR="002A0A9E" w:rsidRDefault="002A0A9E" w:rsidP="002A0A9E">
      <w:pPr>
        <w:pStyle w:val="afc"/>
        <w:ind w:leftChars="626" w:left="1252"/>
      </w:pPr>
      <w:r>
        <w:t>2015/03/13 22:20:33 CST : Number of files containing required range : 4</w:t>
      </w:r>
    </w:p>
    <w:p w14:paraId="0F459E07" w14:textId="77777777" w:rsidR="002A0A9E" w:rsidRDefault="002A0A9E" w:rsidP="002A0A9E">
      <w:pPr>
        <w:pStyle w:val="afc"/>
        <w:ind w:leftChars="626" w:left="1252"/>
      </w:pPr>
      <w:r>
        <w:t>2015/03/13 22:20:33 CST : Total Size of Files containing required range : 1.6MB</w:t>
      </w:r>
    </w:p>
    <w:p w14:paraId="7CCC3467" w14:textId="77777777" w:rsidR="002A0A9E" w:rsidRDefault="002A0A9E" w:rsidP="002A0A9E">
      <w:pPr>
        <w:pStyle w:val="afc"/>
        <w:ind w:leftChars="626" w:left="1252"/>
      </w:pPr>
      <w:r>
        <w:t>2015/03/13 22:20:33 CST : Number of files trimmed : 1</w:t>
      </w:r>
    </w:p>
    <w:p w14:paraId="410346A8" w14:textId="77777777" w:rsidR="002A0A9E" w:rsidRDefault="002A0A9E" w:rsidP="002A0A9E">
      <w:pPr>
        <w:pStyle w:val="afc"/>
        <w:ind w:leftChars="626" w:left="1252"/>
      </w:pPr>
      <w:r>
        <w:t>2015/03/13 22:20:33 CST : Total Size of data prior to zip : 535kB</w:t>
      </w:r>
    </w:p>
    <w:p w14:paraId="35BA82F5" w14:textId="77777777" w:rsidR="002A0A9E" w:rsidRDefault="002A0A9E" w:rsidP="002A0A9E">
      <w:pPr>
        <w:pStyle w:val="afc"/>
        <w:ind w:leftChars="626" w:left="1252"/>
      </w:pPr>
      <w:r>
        <w:t>2015/03/13 22:20:33 CST : Saved 1.2MB by trimming files</w:t>
      </w:r>
    </w:p>
    <w:p w14:paraId="4F3EC85F" w14:textId="77777777" w:rsidR="002A0A9E" w:rsidRDefault="002A0A9E" w:rsidP="002A0A9E">
      <w:pPr>
        <w:pStyle w:val="afc"/>
        <w:ind w:leftChars="626" w:left="1252"/>
      </w:pPr>
      <w:r>
        <w:t>2015/03/13 22:20:33 CST : Zip file size : 45kB</w:t>
      </w:r>
    </w:p>
    <w:p w14:paraId="3699B669" w14:textId="77777777" w:rsidR="002A0A9E" w:rsidRDefault="002A0A9E" w:rsidP="002A0A9E">
      <w:pPr>
        <w:pStyle w:val="afc"/>
        <w:ind w:leftChars="626" w:left="1252"/>
      </w:pPr>
      <w:r>
        <w:t>2015/03/13 22:20:33 CST : Total time taken : 31s</w:t>
      </w:r>
    </w:p>
    <w:p w14:paraId="41F7A213" w14:textId="77777777" w:rsidR="002A0A9E" w:rsidRDefault="002A0A9E" w:rsidP="002A0A9E">
      <w:pPr>
        <w:pStyle w:val="afc"/>
        <w:ind w:leftChars="626" w:left="1252"/>
      </w:pPr>
      <w:r>
        <w:t>2015/03/13 22:20:33 CST : Completed collection of zip files.</w:t>
      </w:r>
    </w:p>
    <w:p w14:paraId="54119B20" w14:textId="77777777" w:rsidR="002A0A9E" w:rsidRDefault="002A0A9E" w:rsidP="002A0A9E">
      <w:pPr>
        <w:pStyle w:val="afc"/>
        <w:ind w:leftChars="626" w:left="1252"/>
      </w:pPr>
    </w:p>
    <w:p w14:paraId="42790DDD" w14:textId="77777777" w:rsidR="002A0A9E" w:rsidRDefault="002A0A9E" w:rsidP="002A0A9E">
      <w:pPr>
        <w:pStyle w:val="afc"/>
        <w:ind w:leftChars="626" w:left="1252"/>
      </w:pPr>
      <w:r>
        <w:t>Logs are being collected to:</w:t>
      </w:r>
    </w:p>
    <w:p w14:paraId="3915BF10" w14:textId="77777777" w:rsidR="002A0A9E" w:rsidRDefault="002A0A9E" w:rsidP="002A0A9E">
      <w:pPr>
        <w:pStyle w:val="afc"/>
        <w:ind w:leftChars="626" w:left="1252"/>
      </w:pPr>
      <w:r>
        <w:t>/opt/oracle/tfa/tfa_home/repository/collection_Fri_Mar_13_22_19_57_CST_2015_node_all/localhost.tfa_Fri_Mar_13_22_19_57_CST_2015.zip</w:t>
      </w:r>
    </w:p>
    <w:p w14:paraId="0DCAFF2F" w14:textId="15F8E881" w:rsidR="00C46B83" w:rsidRDefault="002110B1" w:rsidP="002C2D66">
      <w:pPr>
        <w:pStyle w:val="a0"/>
        <w:ind w:leftChars="555" w:left="1110" w:firstLine="1"/>
        <w:rPr>
          <w:lang w:eastAsia="zh-CN"/>
        </w:rPr>
      </w:pPr>
      <w:r w:rsidRPr="002110B1">
        <w:rPr>
          <w:rFonts w:hint="eastAsia"/>
          <w:lang w:eastAsia="zh-CN"/>
        </w:rPr>
        <w:t>无论我们用哪种方法对诊断信息进行收集，日志信息都会被打包好放置在</w:t>
      </w:r>
      <w:r w:rsidRPr="002110B1">
        <w:rPr>
          <w:rFonts w:hint="eastAsia"/>
          <w:lang w:eastAsia="zh-CN"/>
        </w:rPr>
        <w:t>$TFA_HOME/</w:t>
      </w:r>
      <w:proofErr w:type="spellStart"/>
      <w:r w:rsidRPr="002110B1">
        <w:rPr>
          <w:rFonts w:hint="eastAsia"/>
          <w:lang w:eastAsia="zh-CN"/>
        </w:rPr>
        <w:t>repository</w:t>
      </w:r>
      <w:r w:rsidRPr="002110B1">
        <w:rPr>
          <w:rFonts w:hint="eastAsia"/>
          <w:lang w:eastAsia="zh-CN"/>
        </w:rPr>
        <w:t>的目录下，以便您上传该文件给</w:t>
      </w:r>
      <w:proofErr w:type="spellEnd"/>
      <w:r w:rsidRPr="002110B1">
        <w:rPr>
          <w:rFonts w:hint="eastAsia"/>
          <w:lang w:eastAsia="zh-CN"/>
        </w:rPr>
        <w:t xml:space="preserve">Oracle </w:t>
      </w:r>
      <w:proofErr w:type="spellStart"/>
      <w:r w:rsidRPr="002110B1">
        <w:rPr>
          <w:rFonts w:hint="eastAsia"/>
          <w:lang w:eastAsia="zh-CN"/>
        </w:rPr>
        <w:t>support</w:t>
      </w:r>
      <w:r w:rsidRPr="002110B1">
        <w:rPr>
          <w:rFonts w:hint="eastAsia"/>
          <w:lang w:eastAsia="zh-CN"/>
        </w:rPr>
        <w:t>工程师</w:t>
      </w:r>
      <w:proofErr w:type="spellEnd"/>
      <w:r w:rsidRPr="002110B1">
        <w:rPr>
          <w:rFonts w:hint="eastAsia"/>
          <w:lang w:eastAsia="zh-CN"/>
        </w:rPr>
        <w:t>。</w:t>
      </w:r>
    </w:p>
    <w:p w14:paraId="08FC6BB1" w14:textId="77777777" w:rsidR="002C2D66" w:rsidRDefault="002C2D66" w:rsidP="002C2D66">
      <w:pPr>
        <w:pStyle w:val="a0"/>
        <w:ind w:leftChars="555" w:left="1110" w:firstLine="1"/>
        <w:rPr>
          <w:lang w:eastAsia="zh-CN"/>
        </w:rPr>
      </w:pPr>
    </w:p>
    <w:p w14:paraId="7E5BA5A9" w14:textId="7A62CED5" w:rsidR="00873200" w:rsidRDefault="00873200" w:rsidP="00873200">
      <w:pPr>
        <w:pStyle w:val="10"/>
      </w:pPr>
      <w:bookmarkStart w:id="134" w:name="_Toc99826105"/>
      <w:bookmarkStart w:id="135" w:name="_Toc99977213"/>
      <w:r>
        <w:rPr>
          <w:rFonts w:hint="eastAsia"/>
        </w:rPr>
        <w:lastRenderedPageBreak/>
        <w:t>日常运维-常见</w:t>
      </w:r>
      <w:r w:rsidR="008C4409">
        <w:rPr>
          <w:rFonts w:hint="eastAsia"/>
        </w:rPr>
        <w:t>处理</w:t>
      </w:r>
      <w:bookmarkEnd w:id="134"/>
      <w:bookmarkEnd w:id="135"/>
    </w:p>
    <w:p w14:paraId="56D254AD" w14:textId="6E5ECD08" w:rsidR="00873200" w:rsidRPr="00873200" w:rsidRDefault="00873200" w:rsidP="00873200">
      <w:pPr>
        <w:pStyle w:val="20"/>
      </w:pPr>
      <w:bookmarkStart w:id="136" w:name="_Toc99826106"/>
      <w:bookmarkStart w:id="137" w:name="_Toc99977214"/>
      <w:proofErr w:type="spellStart"/>
      <w:r>
        <w:rPr>
          <w:rFonts w:hint="eastAsia"/>
        </w:rPr>
        <w:t>归档</w:t>
      </w:r>
      <w:r w:rsidR="00E9082D">
        <w:rPr>
          <w:rFonts w:hint="eastAsia"/>
          <w:lang w:eastAsia="zh-CN"/>
        </w:rPr>
        <w:t>问题</w:t>
      </w:r>
      <w:bookmarkEnd w:id="136"/>
      <w:bookmarkEnd w:id="137"/>
      <w:proofErr w:type="spellEnd"/>
    </w:p>
    <w:p w14:paraId="355368DA" w14:textId="77777777" w:rsidR="00FA48B1" w:rsidRPr="00FA48B1" w:rsidRDefault="00FA48B1" w:rsidP="005C42E9">
      <w:pPr>
        <w:pStyle w:val="a0"/>
        <w:ind w:leftChars="255" w:left="510" w:firstLine="1"/>
        <w:rPr>
          <w:b/>
          <w:bCs/>
          <w:lang w:eastAsia="zh-CN"/>
        </w:rPr>
      </w:pPr>
      <w:r w:rsidRPr="00FA48B1">
        <w:rPr>
          <w:rFonts w:hint="eastAsia"/>
          <w:b/>
          <w:bCs/>
          <w:lang w:eastAsia="zh-CN"/>
        </w:rPr>
        <w:t>【故障现象】</w:t>
      </w:r>
    </w:p>
    <w:p w14:paraId="172DE70C" w14:textId="3991B052" w:rsidR="00873200" w:rsidRDefault="00873200" w:rsidP="005C42E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数据库归档使用率</w:t>
      </w:r>
      <w:r w:rsidR="00FA48B1">
        <w:rPr>
          <w:rFonts w:hint="eastAsia"/>
          <w:lang w:eastAsia="zh-CN"/>
        </w:rPr>
        <w:t>超过阈值（阈值可根据客户自己环境进行动态调整）</w:t>
      </w:r>
    </w:p>
    <w:p w14:paraId="57057373" w14:textId="7AFDCA41" w:rsidR="00873200" w:rsidRPr="00FA48B1" w:rsidRDefault="00FA48B1" w:rsidP="005C42E9">
      <w:pPr>
        <w:pStyle w:val="a0"/>
        <w:ind w:leftChars="255" w:left="510" w:firstLine="1"/>
        <w:rPr>
          <w:b/>
          <w:bCs/>
          <w:lang w:eastAsia="zh-CN"/>
        </w:rPr>
      </w:pPr>
      <w:r w:rsidRPr="00FA48B1">
        <w:rPr>
          <w:rFonts w:hint="eastAsia"/>
          <w:b/>
          <w:bCs/>
          <w:lang w:eastAsia="zh-CN"/>
        </w:rPr>
        <w:t>【处理方案】</w:t>
      </w:r>
    </w:p>
    <w:p w14:paraId="072AF68C" w14:textId="47448850" w:rsidR="00873200" w:rsidRDefault="00873200" w:rsidP="006662A7">
      <w:pPr>
        <w:pStyle w:val="a0"/>
        <w:numPr>
          <w:ilvl w:val="0"/>
          <w:numId w:val="39"/>
        </w:numPr>
        <w:ind w:leftChars="500" w:left="1420"/>
        <w:rPr>
          <w:lang w:eastAsia="zh-CN"/>
        </w:rPr>
      </w:pPr>
      <w:r>
        <w:rPr>
          <w:rFonts w:hint="eastAsia"/>
          <w:lang w:eastAsia="zh-CN"/>
        </w:rPr>
        <w:t>登陆故障服务器，快速检查归档空间使用率</w:t>
      </w:r>
    </w:p>
    <w:p w14:paraId="1640FE54" w14:textId="7089B81B" w:rsidR="00873200" w:rsidRPr="00461F9D" w:rsidRDefault="00873200" w:rsidP="006662A7">
      <w:pPr>
        <w:pStyle w:val="a0"/>
        <w:numPr>
          <w:ilvl w:val="0"/>
          <w:numId w:val="39"/>
        </w:numPr>
        <w:ind w:leftChars="500" w:left="1420"/>
        <w:rPr>
          <w:lang w:eastAsia="zh-CN"/>
        </w:rPr>
      </w:pPr>
      <w:r w:rsidRPr="00461F9D">
        <w:rPr>
          <w:rFonts w:hint="eastAsia"/>
          <w:lang w:eastAsia="zh-CN"/>
        </w:rPr>
        <w:t>检查归档空间使用率</w:t>
      </w:r>
    </w:p>
    <w:p w14:paraId="33978040" w14:textId="77777777" w:rsidR="00461F9D" w:rsidRDefault="00461F9D" w:rsidP="005C42E9">
      <w:pPr>
        <w:pStyle w:val="a0"/>
        <w:ind w:leftChars="355" w:left="710" w:firstLine="1"/>
        <w:rPr>
          <w:lang w:eastAsia="zh-CN"/>
        </w:rPr>
      </w:pPr>
    </w:p>
    <w:p w14:paraId="3D021989" w14:textId="71DFD912" w:rsidR="00894AB4" w:rsidRDefault="00873200" w:rsidP="005C42E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归档空间使用率高主要有两种情况：</w:t>
      </w:r>
    </w:p>
    <w:p w14:paraId="02A8A8A9" w14:textId="169F8028" w:rsidR="00894AB4" w:rsidRPr="00461F9D" w:rsidRDefault="00873200" w:rsidP="006662A7">
      <w:pPr>
        <w:pStyle w:val="a0"/>
        <w:numPr>
          <w:ilvl w:val="0"/>
          <w:numId w:val="12"/>
        </w:numPr>
        <w:ind w:leftChars="355" w:left="1130"/>
        <w:rPr>
          <w:b/>
          <w:bCs/>
          <w:lang w:eastAsia="zh-CN"/>
        </w:rPr>
      </w:pPr>
      <w:r w:rsidRPr="00461F9D">
        <w:rPr>
          <w:rFonts w:hint="eastAsia"/>
          <w:b/>
          <w:bCs/>
          <w:lang w:eastAsia="zh-CN"/>
        </w:rPr>
        <w:t>FLASHBACK LOG</w:t>
      </w:r>
      <w:r w:rsidRPr="00461F9D">
        <w:rPr>
          <w:rFonts w:hint="eastAsia"/>
          <w:b/>
          <w:bCs/>
          <w:lang w:eastAsia="zh-CN"/>
        </w:rPr>
        <w:t>（</w:t>
      </w:r>
      <w:proofErr w:type="spellStart"/>
      <w:r w:rsidRPr="00461F9D">
        <w:rPr>
          <w:rFonts w:hint="eastAsia"/>
          <w:b/>
          <w:bCs/>
          <w:lang w:eastAsia="zh-CN"/>
        </w:rPr>
        <w:t>FLASHBACK</w:t>
      </w:r>
      <w:r w:rsidRPr="00461F9D">
        <w:rPr>
          <w:rFonts w:hint="eastAsia"/>
          <w:b/>
          <w:bCs/>
          <w:lang w:eastAsia="zh-CN"/>
        </w:rPr>
        <w:t>日志</w:t>
      </w:r>
      <w:proofErr w:type="spellEnd"/>
      <w:r w:rsidRPr="00461F9D">
        <w:rPr>
          <w:rFonts w:hint="eastAsia"/>
          <w:b/>
          <w:bCs/>
          <w:lang w:eastAsia="zh-CN"/>
        </w:rPr>
        <w:t>）使用率高；</w:t>
      </w:r>
    </w:p>
    <w:p w14:paraId="6C00B1E0" w14:textId="77777777" w:rsidR="00461F9D" w:rsidRDefault="00461F9D" w:rsidP="005C42E9">
      <w:pPr>
        <w:pStyle w:val="a0"/>
        <w:ind w:leftChars="565" w:left="1130"/>
        <w:rPr>
          <w:lang w:eastAsia="zh-CN"/>
        </w:rPr>
      </w:pPr>
      <w:r>
        <w:rPr>
          <w:rFonts w:hint="eastAsia"/>
          <w:lang w:eastAsia="zh-CN"/>
        </w:rPr>
        <w:t>通过</w:t>
      </w:r>
      <w:proofErr w:type="spellStart"/>
      <w:r>
        <w:rPr>
          <w:rFonts w:hint="eastAsia"/>
          <w:lang w:eastAsia="zh-CN"/>
        </w:rPr>
        <w:t>grid</w:t>
      </w:r>
      <w:r>
        <w:rPr>
          <w:rFonts w:hint="eastAsia"/>
          <w:lang w:eastAsia="zh-CN"/>
        </w:rPr>
        <w:t>登陆故障服务器，检查</w:t>
      </w:r>
      <w:r>
        <w:rPr>
          <w:rFonts w:hint="eastAsia"/>
          <w:lang w:eastAsia="zh-CN"/>
        </w:rPr>
        <w:t>FRADG</w:t>
      </w:r>
      <w:r>
        <w:rPr>
          <w:rFonts w:hint="eastAsia"/>
          <w:lang w:eastAsia="zh-CN"/>
        </w:rPr>
        <w:t>磁盘组使用率及剩余空间</w:t>
      </w:r>
      <w:proofErr w:type="spellEnd"/>
    </w:p>
    <w:p w14:paraId="71B4BEBB" w14:textId="77777777" w:rsidR="00461F9D" w:rsidRDefault="00461F9D" w:rsidP="005C42E9">
      <w:pPr>
        <w:pStyle w:val="a0"/>
        <w:ind w:leftChars="565" w:left="1130"/>
        <w:rPr>
          <w:lang w:eastAsia="zh-CN"/>
        </w:rPr>
      </w:pPr>
      <w:r>
        <w:rPr>
          <w:rFonts w:hint="eastAsia"/>
          <w:lang w:eastAsia="zh-CN"/>
        </w:rPr>
        <w:t>若</w:t>
      </w:r>
      <w:r>
        <w:rPr>
          <w:rFonts w:hint="eastAsia"/>
          <w:lang w:eastAsia="zh-CN"/>
        </w:rPr>
        <w:t xml:space="preserve">FRADG </w:t>
      </w:r>
      <w:proofErr w:type="spellStart"/>
      <w:r>
        <w:rPr>
          <w:rFonts w:hint="eastAsia"/>
          <w:lang w:eastAsia="zh-CN"/>
        </w:rPr>
        <w:t>Free_MB</w:t>
      </w:r>
      <w:r>
        <w:rPr>
          <w:rFonts w:hint="eastAsia"/>
          <w:lang w:eastAsia="zh-CN"/>
        </w:rPr>
        <w:t>空间足够，则使用</w:t>
      </w:r>
      <w:r>
        <w:rPr>
          <w:rFonts w:hint="eastAsia"/>
          <w:lang w:eastAsia="zh-CN"/>
        </w:rPr>
        <w:t>oracle</w:t>
      </w:r>
      <w:r>
        <w:rPr>
          <w:rFonts w:hint="eastAsia"/>
          <w:lang w:eastAsia="zh-CN"/>
        </w:rPr>
        <w:t>用户以</w:t>
      </w:r>
      <w:r>
        <w:rPr>
          <w:rFonts w:hint="eastAsia"/>
          <w:lang w:eastAsia="zh-CN"/>
        </w:rPr>
        <w:t>sysdba</w:t>
      </w:r>
      <w:r>
        <w:rPr>
          <w:rFonts w:hint="eastAsia"/>
          <w:lang w:eastAsia="zh-CN"/>
        </w:rPr>
        <w:t>用户登陆数据库扩容</w:t>
      </w:r>
      <w:proofErr w:type="spellEnd"/>
    </w:p>
    <w:p w14:paraId="3E05FC8D" w14:textId="77777777" w:rsidR="00461F9D" w:rsidRDefault="00461F9D" w:rsidP="005C42E9">
      <w:pPr>
        <w:pStyle w:val="a0"/>
        <w:ind w:leftChars="565" w:left="1130"/>
        <w:rPr>
          <w:lang w:eastAsia="zh-CN"/>
        </w:rPr>
      </w:pPr>
      <w:r>
        <w:rPr>
          <w:rFonts w:hint="eastAsia"/>
          <w:lang w:eastAsia="zh-CN"/>
        </w:rPr>
        <w:t>执行以下命令进行扩容</w:t>
      </w:r>
    </w:p>
    <w:p w14:paraId="06B6875D" w14:textId="62E26848" w:rsidR="00461F9D" w:rsidRDefault="00827528" w:rsidP="005C42E9">
      <w:pPr>
        <w:pStyle w:val="a0"/>
        <w:ind w:leftChars="565" w:left="1130"/>
        <w:rPr>
          <w:lang w:eastAsia="zh-CN"/>
        </w:rPr>
      </w:pPr>
      <w:r w:rsidRPr="00827528">
        <w:rPr>
          <w:b/>
          <w:lang w:eastAsia="zh-CN"/>
        </w:rPr>
        <w:t>SQL&gt;</w:t>
      </w:r>
      <w:r w:rsidR="0037400D">
        <w:rPr>
          <w:lang w:eastAsia="zh-CN"/>
        </w:rPr>
        <w:t xml:space="preserve"> alter</w:t>
      </w:r>
      <w:r w:rsidR="00461F9D">
        <w:rPr>
          <w:lang w:eastAsia="zh-CN"/>
        </w:rPr>
        <w:t xml:space="preserve"> system set </w:t>
      </w:r>
      <w:proofErr w:type="spellStart"/>
      <w:r w:rsidR="00461F9D">
        <w:rPr>
          <w:lang w:eastAsia="zh-CN"/>
        </w:rPr>
        <w:t>db_recovery_file_dest_size</w:t>
      </w:r>
      <w:proofErr w:type="spellEnd"/>
      <w:r w:rsidR="00461F9D">
        <w:rPr>
          <w:lang w:eastAsia="zh-CN"/>
        </w:rPr>
        <w:t>=100g;</w:t>
      </w:r>
    </w:p>
    <w:p w14:paraId="30A39FBA" w14:textId="7DBC6492" w:rsidR="00461F9D" w:rsidRPr="00461F9D" w:rsidRDefault="00461F9D" w:rsidP="005C42E9">
      <w:pPr>
        <w:pStyle w:val="a0"/>
        <w:ind w:leftChars="565" w:left="1130"/>
        <w:rPr>
          <w:color w:val="FF0000"/>
          <w:lang w:eastAsia="zh-CN"/>
        </w:rPr>
      </w:pPr>
      <w:r w:rsidRPr="00461F9D">
        <w:rPr>
          <w:rFonts w:hint="eastAsia"/>
          <w:color w:val="FF0000"/>
          <w:lang w:eastAsia="zh-CN"/>
        </w:rPr>
        <w:t>【注意】</w:t>
      </w:r>
    </w:p>
    <w:p w14:paraId="3F6B3AF0" w14:textId="11BAD752" w:rsidR="00461F9D" w:rsidRPr="00461F9D" w:rsidRDefault="00461F9D" w:rsidP="006662A7">
      <w:pPr>
        <w:pStyle w:val="a0"/>
        <w:numPr>
          <w:ilvl w:val="0"/>
          <w:numId w:val="13"/>
        </w:numPr>
        <w:ind w:leftChars="565" w:left="1550"/>
        <w:rPr>
          <w:color w:val="FF0000"/>
          <w:lang w:eastAsia="zh-CN"/>
        </w:rPr>
      </w:pPr>
      <w:proofErr w:type="spellStart"/>
      <w:r w:rsidRPr="00461F9D">
        <w:rPr>
          <w:rFonts w:hint="eastAsia"/>
          <w:color w:val="FF0000"/>
          <w:lang w:eastAsia="zh-CN"/>
        </w:rPr>
        <w:t>F</w:t>
      </w:r>
      <w:r w:rsidRPr="00461F9D">
        <w:rPr>
          <w:color w:val="FF0000"/>
          <w:lang w:eastAsia="zh-CN"/>
        </w:rPr>
        <w:t>RADG</w:t>
      </w:r>
      <w:r w:rsidRPr="00461F9D">
        <w:rPr>
          <w:rFonts w:hint="eastAsia"/>
          <w:color w:val="FF0000"/>
          <w:lang w:eastAsia="zh-CN"/>
        </w:rPr>
        <w:t>为</w:t>
      </w:r>
      <w:proofErr w:type="spellEnd"/>
      <w:r w:rsidRPr="00461F9D">
        <w:rPr>
          <w:rFonts w:hint="eastAsia"/>
          <w:color w:val="FF0000"/>
          <w:lang w:eastAsia="zh-CN"/>
        </w:rPr>
        <w:t>F</w:t>
      </w:r>
      <w:r w:rsidRPr="00461F9D">
        <w:rPr>
          <w:color w:val="FF0000"/>
          <w:lang w:eastAsia="zh-CN"/>
        </w:rPr>
        <w:t xml:space="preserve">LASHBACK </w:t>
      </w:r>
      <w:proofErr w:type="spellStart"/>
      <w:r w:rsidRPr="00461F9D">
        <w:rPr>
          <w:color w:val="FF0000"/>
          <w:lang w:eastAsia="zh-CN"/>
        </w:rPr>
        <w:t>LOG</w:t>
      </w:r>
      <w:r w:rsidRPr="00461F9D">
        <w:rPr>
          <w:rFonts w:hint="eastAsia"/>
          <w:color w:val="FF0000"/>
          <w:lang w:eastAsia="zh-CN"/>
        </w:rPr>
        <w:t>存放的磁盘组</w:t>
      </w:r>
      <w:proofErr w:type="spellEnd"/>
      <w:r w:rsidRPr="00461F9D">
        <w:rPr>
          <w:rFonts w:hint="eastAsia"/>
          <w:color w:val="FF0000"/>
          <w:lang w:eastAsia="zh-CN"/>
        </w:rPr>
        <w:t>（需根据不同环境进行客户化）</w:t>
      </w:r>
    </w:p>
    <w:p w14:paraId="262FABA4" w14:textId="77777777" w:rsidR="00461F9D" w:rsidRPr="00461F9D" w:rsidRDefault="00461F9D" w:rsidP="006662A7">
      <w:pPr>
        <w:pStyle w:val="a0"/>
        <w:numPr>
          <w:ilvl w:val="0"/>
          <w:numId w:val="13"/>
        </w:numPr>
        <w:ind w:leftChars="565" w:left="1550"/>
        <w:rPr>
          <w:color w:val="FF0000"/>
          <w:lang w:eastAsia="zh-CN"/>
        </w:rPr>
      </w:pPr>
      <w:r w:rsidRPr="00461F9D">
        <w:rPr>
          <w:rFonts w:hint="eastAsia"/>
          <w:color w:val="FF0000"/>
          <w:lang w:eastAsia="zh-CN"/>
        </w:rPr>
        <w:t>此案例中以扩容</w:t>
      </w:r>
      <w:r w:rsidRPr="00461F9D">
        <w:rPr>
          <w:rFonts w:hint="eastAsia"/>
          <w:color w:val="FF0000"/>
          <w:lang w:eastAsia="zh-CN"/>
        </w:rPr>
        <w:t>1</w:t>
      </w:r>
      <w:r w:rsidRPr="00461F9D">
        <w:rPr>
          <w:color w:val="FF0000"/>
          <w:lang w:eastAsia="zh-CN"/>
        </w:rPr>
        <w:t>00</w:t>
      </w:r>
      <w:r w:rsidRPr="00461F9D">
        <w:rPr>
          <w:rFonts w:hint="eastAsia"/>
          <w:color w:val="FF0000"/>
          <w:lang w:eastAsia="zh-CN"/>
        </w:rPr>
        <w:t>g</w:t>
      </w:r>
      <w:r w:rsidRPr="00461F9D">
        <w:rPr>
          <w:rFonts w:hint="eastAsia"/>
          <w:color w:val="FF0000"/>
          <w:lang w:eastAsia="zh-CN"/>
        </w:rPr>
        <w:t>举例（需根据不同环境进行客户化）</w:t>
      </w:r>
    </w:p>
    <w:p w14:paraId="56698919" w14:textId="5D7092D1" w:rsidR="00873200" w:rsidRPr="00461F9D" w:rsidRDefault="00873200" w:rsidP="006662A7">
      <w:pPr>
        <w:pStyle w:val="a0"/>
        <w:numPr>
          <w:ilvl w:val="0"/>
          <w:numId w:val="12"/>
        </w:numPr>
        <w:ind w:leftChars="355" w:left="1130"/>
        <w:rPr>
          <w:b/>
          <w:bCs/>
          <w:lang w:eastAsia="zh-CN"/>
        </w:rPr>
      </w:pPr>
      <w:r w:rsidRPr="00461F9D">
        <w:rPr>
          <w:rFonts w:hint="eastAsia"/>
          <w:b/>
          <w:bCs/>
          <w:lang w:eastAsia="zh-CN"/>
        </w:rPr>
        <w:t>ARCHIVED LOG</w:t>
      </w:r>
      <w:r w:rsidRPr="00461F9D">
        <w:rPr>
          <w:rFonts w:hint="eastAsia"/>
          <w:b/>
          <w:bCs/>
          <w:lang w:eastAsia="zh-CN"/>
        </w:rPr>
        <w:t>（归档日志）使用率高。</w:t>
      </w:r>
    </w:p>
    <w:p w14:paraId="67D80DC4" w14:textId="77777777" w:rsidR="00873200" w:rsidRDefault="00873200" w:rsidP="005C42E9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清理归档日志文件</w:t>
      </w:r>
    </w:p>
    <w:p w14:paraId="6694F7F6" w14:textId="1A9ED95C" w:rsidR="00873200" w:rsidRDefault="00207636" w:rsidP="005C42E9">
      <w:pPr>
        <w:pStyle w:val="afc"/>
        <w:ind w:leftChars="626" w:left="1252"/>
      </w:pPr>
      <w:r>
        <w:rPr>
          <w:rFonts w:hint="eastAsia"/>
        </w:rPr>
        <w:t>RMAN</w:t>
      </w:r>
      <w:r>
        <w:t>&gt; r</w:t>
      </w:r>
      <w:r w:rsidR="00873200">
        <w:t>un {</w:t>
      </w:r>
    </w:p>
    <w:p w14:paraId="7BF97773" w14:textId="3250B60F" w:rsidR="00873200" w:rsidRDefault="00207636" w:rsidP="005C42E9">
      <w:pPr>
        <w:pStyle w:val="afc"/>
        <w:ind w:leftChars="626" w:left="1252"/>
      </w:pPr>
      <w:r>
        <w:t>a</w:t>
      </w:r>
      <w:r w:rsidR="00873200">
        <w:t>llocate channel c1 type disk;</w:t>
      </w:r>
    </w:p>
    <w:p w14:paraId="2C6863E0" w14:textId="5D653676" w:rsidR="00873200" w:rsidRDefault="00207636" w:rsidP="005C42E9">
      <w:pPr>
        <w:pStyle w:val="afc"/>
        <w:ind w:leftChars="626" w:left="1252"/>
      </w:pPr>
      <w:r>
        <w:t>a</w:t>
      </w:r>
      <w:r w:rsidR="00873200">
        <w:t>llocate channel c2 type disk;</w:t>
      </w:r>
    </w:p>
    <w:p w14:paraId="3BCC4DD6" w14:textId="77777777" w:rsidR="00873200" w:rsidRDefault="00873200" w:rsidP="005C42E9">
      <w:pPr>
        <w:pStyle w:val="afc"/>
        <w:ind w:leftChars="626" w:left="1252"/>
      </w:pPr>
      <w:r>
        <w:t xml:space="preserve">delete </w:t>
      </w:r>
      <w:proofErr w:type="spellStart"/>
      <w:r>
        <w:t>noprompt</w:t>
      </w:r>
      <w:proofErr w:type="spellEnd"/>
      <w:r>
        <w:t xml:space="preserve"> </w:t>
      </w:r>
      <w:proofErr w:type="spellStart"/>
      <w:r>
        <w:t>archivelog</w:t>
      </w:r>
      <w:proofErr w:type="spellEnd"/>
      <w:r>
        <w:t xml:space="preserve"> all completed before 'sysdate-1';</w:t>
      </w:r>
    </w:p>
    <w:p w14:paraId="27D2CCD5" w14:textId="6F2F4CC5" w:rsidR="00873200" w:rsidRDefault="00A852FD" w:rsidP="005C42E9">
      <w:pPr>
        <w:pStyle w:val="afc"/>
        <w:ind w:leftChars="626" w:left="1252"/>
      </w:pPr>
      <w:r>
        <w:t>r</w:t>
      </w:r>
      <w:r w:rsidR="00873200">
        <w:t>elease channel c1;</w:t>
      </w:r>
    </w:p>
    <w:p w14:paraId="5D08C2CC" w14:textId="34151A43" w:rsidR="00873200" w:rsidRDefault="00A852FD" w:rsidP="005C42E9">
      <w:pPr>
        <w:pStyle w:val="afc"/>
        <w:ind w:leftChars="626" w:left="1252"/>
      </w:pPr>
      <w:r>
        <w:t>r</w:t>
      </w:r>
      <w:r w:rsidR="00873200">
        <w:t>elease channel c2;</w:t>
      </w:r>
    </w:p>
    <w:p w14:paraId="7DE612E5" w14:textId="7E6FDB64" w:rsidR="00180A54" w:rsidRDefault="00873200" w:rsidP="005C42E9">
      <w:pPr>
        <w:pStyle w:val="afc"/>
        <w:ind w:leftChars="626" w:left="1252"/>
      </w:pPr>
      <w:r>
        <w:t>}</w:t>
      </w:r>
    </w:p>
    <w:p w14:paraId="4DC02CB3" w14:textId="77777777" w:rsidR="00E67F35" w:rsidRDefault="00E67F35" w:rsidP="005C42E9">
      <w:pPr>
        <w:pStyle w:val="a0"/>
        <w:ind w:leftChars="555" w:left="1110" w:firstLine="1"/>
        <w:rPr>
          <w:lang w:eastAsia="zh-CN"/>
        </w:rPr>
      </w:pPr>
    </w:p>
    <w:p w14:paraId="424EB04B" w14:textId="2A665BD6" w:rsidR="00873200" w:rsidRDefault="008D1EE4" w:rsidP="005C42E9">
      <w:pPr>
        <w:pStyle w:val="20"/>
      </w:pPr>
      <w:bookmarkStart w:id="138" w:name="_Toc99826107"/>
      <w:bookmarkStart w:id="139" w:name="_Toc99977215"/>
      <w:proofErr w:type="spellStart"/>
      <w:r>
        <w:rPr>
          <w:rFonts w:hint="eastAsia"/>
        </w:rPr>
        <w:t>UNDO</w:t>
      </w:r>
      <w:r w:rsidR="00E9082D">
        <w:rPr>
          <w:rFonts w:hint="eastAsia"/>
          <w:lang w:eastAsia="zh-CN"/>
        </w:rPr>
        <w:t>问题</w:t>
      </w:r>
      <w:bookmarkEnd w:id="138"/>
      <w:bookmarkEnd w:id="139"/>
      <w:proofErr w:type="spellEnd"/>
    </w:p>
    <w:p w14:paraId="5FCE1698" w14:textId="77777777" w:rsidR="00873200" w:rsidRPr="00300186" w:rsidRDefault="00873200" w:rsidP="005C42E9">
      <w:pPr>
        <w:pStyle w:val="a0"/>
        <w:ind w:leftChars="255" w:left="510" w:firstLine="1"/>
        <w:rPr>
          <w:b/>
          <w:bCs/>
          <w:lang w:eastAsia="zh-CN"/>
        </w:rPr>
      </w:pPr>
      <w:r w:rsidRPr="00300186">
        <w:rPr>
          <w:rFonts w:hint="eastAsia"/>
          <w:b/>
          <w:bCs/>
          <w:lang w:eastAsia="zh-CN"/>
        </w:rPr>
        <w:t>【故障现象】</w:t>
      </w:r>
    </w:p>
    <w:p w14:paraId="0045ADE6" w14:textId="77777777" w:rsidR="00873200" w:rsidRDefault="00873200" w:rsidP="005C42E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对一张大表进行长事务</w:t>
      </w:r>
      <w:proofErr w:type="spellStart"/>
      <w:r>
        <w:rPr>
          <w:rFonts w:hint="eastAsia"/>
          <w:lang w:eastAsia="zh-CN"/>
        </w:rPr>
        <w:t>DML</w:t>
      </w:r>
      <w:r>
        <w:rPr>
          <w:rFonts w:hint="eastAsia"/>
          <w:lang w:eastAsia="zh-CN"/>
        </w:rPr>
        <w:t>操作时进程异常中断后需读取</w:t>
      </w:r>
      <w:r>
        <w:rPr>
          <w:rFonts w:hint="eastAsia"/>
          <w:lang w:eastAsia="zh-CN"/>
        </w:rPr>
        <w:t>UNDO</w:t>
      </w:r>
      <w:r>
        <w:rPr>
          <w:rFonts w:hint="eastAsia"/>
          <w:lang w:eastAsia="zh-CN"/>
        </w:rPr>
        <w:t>进行回滚，伴随有</w:t>
      </w:r>
      <w:r>
        <w:rPr>
          <w:rFonts w:hint="eastAsia"/>
          <w:lang w:eastAsia="zh-CN"/>
        </w:rPr>
        <w:t>latch:undo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或</w:t>
      </w:r>
      <w:proofErr w:type="spellStart"/>
      <w:r>
        <w:rPr>
          <w:rFonts w:hint="eastAsia"/>
          <w:lang w:eastAsia="zh-CN"/>
        </w:rPr>
        <w:t>db</w:t>
      </w:r>
      <w:proofErr w:type="spellEnd"/>
      <w:r>
        <w:rPr>
          <w:rFonts w:hint="eastAsia"/>
          <w:lang w:eastAsia="zh-CN"/>
        </w:rPr>
        <w:t xml:space="preserve"> file sequential </w:t>
      </w:r>
      <w:proofErr w:type="spellStart"/>
      <w:r>
        <w:rPr>
          <w:rFonts w:hint="eastAsia"/>
          <w:lang w:eastAsia="zh-CN"/>
        </w:rPr>
        <w:t>read</w:t>
      </w:r>
      <w:r>
        <w:rPr>
          <w:rFonts w:hint="eastAsia"/>
          <w:lang w:eastAsia="zh-CN"/>
        </w:rPr>
        <w:t>相关等待系统资源消耗上升，该表相关业务无法正常执行</w:t>
      </w:r>
      <w:proofErr w:type="spellEnd"/>
      <w:r>
        <w:rPr>
          <w:rFonts w:hint="eastAsia"/>
          <w:lang w:eastAsia="zh-CN"/>
        </w:rPr>
        <w:t>。</w:t>
      </w:r>
    </w:p>
    <w:p w14:paraId="0C2CFA85" w14:textId="77777777" w:rsidR="00873200" w:rsidRPr="00300186" w:rsidRDefault="00873200" w:rsidP="005C42E9">
      <w:pPr>
        <w:pStyle w:val="a0"/>
        <w:ind w:leftChars="255" w:left="510" w:firstLine="1"/>
        <w:rPr>
          <w:b/>
          <w:bCs/>
          <w:lang w:eastAsia="zh-CN"/>
        </w:rPr>
      </w:pPr>
      <w:r w:rsidRPr="00300186">
        <w:rPr>
          <w:rFonts w:hint="eastAsia"/>
          <w:b/>
          <w:bCs/>
          <w:lang w:eastAsia="zh-CN"/>
        </w:rPr>
        <w:lastRenderedPageBreak/>
        <w:t>【可能故障原因】</w:t>
      </w:r>
    </w:p>
    <w:p w14:paraId="34936901" w14:textId="77777777" w:rsidR="00873200" w:rsidRDefault="00873200" w:rsidP="005C42E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长事务操作写入</w:t>
      </w:r>
      <w:proofErr w:type="spellStart"/>
      <w:r>
        <w:rPr>
          <w:rFonts w:hint="eastAsia"/>
          <w:lang w:eastAsia="zh-CN"/>
        </w:rPr>
        <w:t>UNDO,</w:t>
      </w:r>
      <w:r>
        <w:rPr>
          <w:rFonts w:hint="eastAsia"/>
          <w:lang w:eastAsia="zh-CN"/>
        </w:rPr>
        <w:t>当需要回滚时数据量大且对操作资源消耗非常高</w:t>
      </w:r>
      <w:proofErr w:type="spellEnd"/>
      <w:r>
        <w:rPr>
          <w:rFonts w:hint="eastAsia"/>
          <w:lang w:eastAsia="zh-CN"/>
        </w:rPr>
        <w:t>。</w:t>
      </w:r>
    </w:p>
    <w:p w14:paraId="1630256C" w14:textId="77777777" w:rsidR="00873200" w:rsidRPr="00300186" w:rsidRDefault="00873200" w:rsidP="005C42E9">
      <w:pPr>
        <w:pStyle w:val="a0"/>
        <w:ind w:leftChars="255" w:left="510" w:firstLine="1"/>
        <w:rPr>
          <w:b/>
          <w:bCs/>
          <w:lang w:eastAsia="zh-CN"/>
        </w:rPr>
      </w:pPr>
      <w:r w:rsidRPr="00300186">
        <w:rPr>
          <w:rFonts w:hint="eastAsia"/>
          <w:b/>
          <w:bCs/>
          <w:lang w:eastAsia="zh-CN"/>
        </w:rPr>
        <w:t>【应急措施】</w:t>
      </w:r>
    </w:p>
    <w:p w14:paraId="50185133" w14:textId="77777777" w:rsidR="00873200" w:rsidRDefault="00873200" w:rsidP="005C42E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查回滚事务：</w:t>
      </w:r>
    </w:p>
    <w:p w14:paraId="3C148A60" w14:textId="5BFEF3D6" w:rsidR="00F02C50" w:rsidRDefault="00827528" w:rsidP="005C42E9">
      <w:pPr>
        <w:pStyle w:val="afc"/>
      </w:pPr>
      <w:r w:rsidRPr="00827528">
        <w:rPr>
          <w:b/>
        </w:rPr>
        <w:t>SQL&gt;</w:t>
      </w:r>
      <w:r w:rsidR="0037400D">
        <w:t xml:space="preserve"> set </w:t>
      </w:r>
      <w:r w:rsidR="00F02C50">
        <w:t>lines 160 pages 999</w:t>
      </w:r>
    </w:p>
    <w:p w14:paraId="7B0D5F63" w14:textId="68434048" w:rsidR="00F02C50" w:rsidRDefault="00827528" w:rsidP="005C42E9">
      <w:pPr>
        <w:pStyle w:val="afc"/>
      </w:pPr>
      <w:r w:rsidRPr="00827528">
        <w:rPr>
          <w:b/>
        </w:rPr>
        <w:t>SQL&gt;</w:t>
      </w:r>
      <w:r w:rsidR="0037400D">
        <w:t xml:space="preserve"> alter</w:t>
      </w:r>
      <w:r w:rsidR="00F02C50">
        <w:t xml:space="preserve"> session set </w:t>
      </w:r>
      <w:proofErr w:type="spellStart"/>
      <w:r w:rsidR="00F02C50">
        <w:t>nls_date_format</w:t>
      </w:r>
      <w:proofErr w:type="spellEnd"/>
      <w:r w:rsidR="00F02C50">
        <w:t>='</w:t>
      </w:r>
      <w:proofErr w:type="spellStart"/>
      <w:r w:rsidR="00F02C50">
        <w:t>yyyy</w:t>
      </w:r>
      <w:proofErr w:type="spellEnd"/>
      <w:r w:rsidR="00F02C50">
        <w:t>-mm-dd hh24:mi:ss';</w:t>
      </w:r>
    </w:p>
    <w:p w14:paraId="4B1142FD" w14:textId="389838D8" w:rsidR="00F02C50" w:rsidRDefault="00827528" w:rsidP="005C42E9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F02C50">
        <w:t>a.usn</w:t>
      </w:r>
      <w:proofErr w:type="spellEnd"/>
      <w:r w:rsidR="00F02C50">
        <w:t>,</w:t>
      </w:r>
    </w:p>
    <w:p w14:paraId="7043BEA5" w14:textId="77777777" w:rsidR="00F02C50" w:rsidRDefault="00F02C50" w:rsidP="005C42E9">
      <w:pPr>
        <w:pStyle w:val="afc"/>
      </w:pPr>
      <w:r>
        <w:t xml:space="preserve">       </w:t>
      </w:r>
      <w:proofErr w:type="spellStart"/>
      <w:r>
        <w:t>a.slt</w:t>
      </w:r>
      <w:proofErr w:type="spellEnd"/>
      <w:r>
        <w:t>,</w:t>
      </w:r>
    </w:p>
    <w:p w14:paraId="71F5BEDE" w14:textId="77777777" w:rsidR="00F02C50" w:rsidRDefault="00F02C50" w:rsidP="005C42E9">
      <w:pPr>
        <w:pStyle w:val="afc"/>
      </w:pPr>
      <w:r>
        <w:t xml:space="preserve">       </w:t>
      </w:r>
      <w:proofErr w:type="spellStart"/>
      <w:r>
        <w:t>a.seq</w:t>
      </w:r>
      <w:proofErr w:type="spellEnd"/>
      <w:r>
        <w:t>,</w:t>
      </w:r>
    </w:p>
    <w:p w14:paraId="7BA83F75" w14:textId="77777777" w:rsidR="00F02C50" w:rsidRDefault="00F02C50" w:rsidP="005C42E9">
      <w:pPr>
        <w:pStyle w:val="afc"/>
      </w:pPr>
      <w:r>
        <w:t xml:space="preserve">       </w:t>
      </w:r>
      <w:proofErr w:type="spellStart"/>
      <w:r>
        <w:t>a.state</w:t>
      </w:r>
      <w:proofErr w:type="spellEnd"/>
      <w:r>
        <w:t>,</w:t>
      </w:r>
    </w:p>
    <w:p w14:paraId="0097729B" w14:textId="77777777" w:rsidR="00F02C50" w:rsidRDefault="00F02C50" w:rsidP="005C42E9">
      <w:pPr>
        <w:pStyle w:val="afc"/>
      </w:pPr>
      <w:r>
        <w:t xml:space="preserve">       </w:t>
      </w:r>
      <w:proofErr w:type="spellStart"/>
      <w:r>
        <w:t>a.undoblockstotal</w:t>
      </w:r>
      <w:proofErr w:type="spellEnd"/>
      <w:r>
        <w:t xml:space="preserve">                                            "total",</w:t>
      </w:r>
    </w:p>
    <w:p w14:paraId="4D14449A" w14:textId="77777777" w:rsidR="00F02C50" w:rsidRDefault="00F02C50" w:rsidP="005C42E9">
      <w:pPr>
        <w:pStyle w:val="afc"/>
      </w:pPr>
      <w:r>
        <w:t xml:space="preserve">       </w:t>
      </w:r>
      <w:proofErr w:type="spellStart"/>
      <w:r>
        <w:t>a.undoblocksdone</w:t>
      </w:r>
      <w:proofErr w:type="spellEnd"/>
      <w:r>
        <w:t xml:space="preserve">                                             "done",</w:t>
      </w:r>
    </w:p>
    <w:p w14:paraId="1D98ACCD" w14:textId="77777777" w:rsidR="00F02C50" w:rsidRDefault="00F02C50" w:rsidP="005C42E9">
      <w:pPr>
        <w:pStyle w:val="afc"/>
      </w:pPr>
      <w:r>
        <w:t xml:space="preserve">       </w:t>
      </w:r>
      <w:proofErr w:type="spellStart"/>
      <w:r>
        <w:t>a.undoblockstotal</w:t>
      </w:r>
      <w:proofErr w:type="spellEnd"/>
      <w:r>
        <w:t xml:space="preserve"> - </w:t>
      </w:r>
      <w:proofErr w:type="spellStart"/>
      <w:r>
        <w:t>a.undoblocksdone</w:t>
      </w:r>
      <w:proofErr w:type="spellEnd"/>
      <w:r>
        <w:t xml:space="preserve">                         "</w:t>
      </w:r>
      <w:proofErr w:type="spellStart"/>
      <w:r>
        <w:t>todo</w:t>
      </w:r>
      <w:proofErr w:type="spellEnd"/>
      <w:r>
        <w:t>",</w:t>
      </w:r>
    </w:p>
    <w:p w14:paraId="052A0626" w14:textId="77777777" w:rsidR="00F02C50" w:rsidRDefault="00F02C50" w:rsidP="005C42E9">
      <w:pPr>
        <w:pStyle w:val="afc"/>
      </w:pPr>
      <w:r>
        <w:t xml:space="preserve">       decode(</w:t>
      </w:r>
      <w:proofErr w:type="spellStart"/>
      <w:r>
        <w:t>cputime</w:t>
      </w:r>
      <w:proofErr w:type="spellEnd"/>
      <w:r>
        <w:t>,</w:t>
      </w:r>
    </w:p>
    <w:p w14:paraId="383A92D5" w14:textId="77777777" w:rsidR="00F02C50" w:rsidRDefault="00F02C50" w:rsidP="005C42E9">
      <w:pPr>
        <w:pStyle w:val="afc"/>
      </w:pPr>
      <w:r>
        <w:t xml:space="preserve">              0,</w:t>
      </w:r>
    </w:p>
    <w:p w14:paraId="3A1FC39B" w14:textId="77777777" w:rsidR="00F02C50" w:rsidRDefault="00F02C50" w:rsidP="005C42E9">
      <w:pPr>
        <w:pStyle w:val="afc"/>
      </w:pPr>
      <w:r>
        <w:t xml:space="preserve">              'unknown',</w:t>
      </w:r>
    </w:p>
    <w:p w14:paraId="6F9FDD0F" w14:textId="77777777" w:rsidR="00F02C50" w:rsidRDefault="00F02C50" w:rsidP="005C42E9">
      <w:pPr>
        <w:pStyle w:val="afc"/>
      </w:pPr>
      <w:r>
        <w:t xml:space="preserve">              </w:t>
      </w:r>
      <w:proofErr w:type="spellStart"/>
      <w:r>
        <w:t>sysdate</w:t>
      </w:r>
      <w:proofErr w:type="spellEnd"/>
      <w:r>
        <w:t xml:space="preserve"> + (((</w:t>
      </w:r>
      <w:proofErr w:type="spellStart"/>
      <w:r>
        <w:t>a.undoblockstotal</w:t>
      </w:r>
      <w:proofErr w:type="spellEnd"/>
      <w:r>
        <w:t xml:space="preserve"> - </w:t>
      </w:r>
      <w:proofErr w:type="spellStart"/>
      <w:r>
        <w:t>a.undoblocksdone</w:t>
      </w:r>
      <w:proofErr w:type="spellEnd"/>
      <w:r>
        <w:t>) /</w:t>
      </w:r>
    </w:p>
    <w:p w14:paraId="62F07ACA" w14:textId="77777777" w:rsidR="00F02C50" w:rsidRDefault="00F02C50" w:rsidP="005C42E9">
      <w:pPr>
        <w:pStyle w:val="afc"/>
      </w:pPr>
      <w:r>
        <w:t xml:space="preserve">                          (</w:t>
      </w:r>
      <w:proofErr w:type="spellStart"/>
      <w:r>
        <w:t>a.undoblocksdone</w:t>
      </w:r>
      <w:proofErr w:type="spellEnd"/>
      <w:r>
        <w:t xml:space="preserve"> / </w:t>
      </w:r>
      <w:proofErr w:type="spellStart"/>
      <w:r>
        <w:t>a.cputime</w:t>
      </w:r>
      <w:proofErr w:type="spellEnd"/>
      <w:r>
        <w:t>)) / 86400)) "estimated time to complete"</w:t>
      </w:r>
    </w:p>
    <w:p w14:paraId="1FAE3D22" w14:textId="77777777" w:rsidR="00F02C50" w:rsidRDefault="00F02C50" w:rsidP="005C42E9">
      <w:pPr>
        <w:pStyle w:val="afc"/>
      </w:pPr>
      <w:r>
        <w:t xml:space="preserve">from </w:t>
      </w:r>
      <w:proofErr w:type="spellStart"/>
      <w:r>
        <w:t>v$fast_start_transactions</w:t>
      </w:r>
      <w:proofErr w:type="spellEnd"/>
      <w:r>
        <w:t xml:space="preserve"> a;</w:t>
      </w:r>
    </w:p>
    <w:p w14:paraId="1E4270A9" w14:textId="77777777" w:rsidR="00F02C50" w:rsidRDefault="00F02C50" w:rsidP="005C42E9">
      <w:pPr>
        <w:pStyle w:val="a0"/>
        <w:ind w:leftChars="355" w:left="710" w:firstLine="1"/>
        <w:rPr>
          <w:lang w:eastAsia="zh-CN"/>
        </w:rPr>
      </w:pPr>
    </w:p>
    <w:p w14:paraId="373C3983" w14:textId="7A6C0D2D" w:rsidR="00873200" w:rsidRDefault="00873200" w:rsidP="005C42E9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有时候可能查不到，使用下面的脚本，主要关注</w:t>
      </w:r>
      <w:proofErr w:type="spellStart"/>
      <w:r>
        <w:rPr>
          <w:rFonts w:hint="eastAsia"/>
          <w:lang w:eastAsia="zh-CN"/>
        </w:rPr>
        <w:t>ktuxesiz</w:t>
      </w:r>
      <w:r>
        <w:rPr>
          <w:rFonts w:hint="eastAsia"/>
          <w:lang w:eastAsia="zh-CN"/>
        </w:rPr>
        <w:t>有没有在变化</w:t>
      </w:r>
      <w:proofErr w:type="spellEnd"/>
      <w:r>
        <w:rPr>
          <w:rFonts w:hint="eastAsia"/>
          <w:lang w:eastAsia="zh-CN"/>
        </w:rPr>
        <w:t xml:space="preserve"> </w:t>
      </w:r>
    </w:p>
    <w:p w14:paraId="188369F4" w14:textId="477E91B8" w:rsidR="00F02C50" w:rsidRDefault="00827528" w:rsidP="005C42E9">
      <w:pPr>
        <w:pStyle w:val="afc"/>
      </w:pPr>
      <w:r w:rsidRPr="00827528">
        <w:rPr>
          <w:b/>
        </w:rPr>
        <w:t>SQL&gt;</w:t>
      </w:r>
      <w:r w:rsidR="0037400D">
        <w:t xml:space="preserve"> select </w:t>
      </w:r>
      <w:proofErr w:type="spellStart"/>
      <w:r w:rsidR="00F02C50">
        <w:t>addr</w:t>
      </w:r>
      <w:proofErr w:type="spellEnd"/>
      <w:r w:rsidR="00F02C50">
        <w:t xml:space="preserve">, </w:t>
      </w:r>
      <w:proofErr w:type="spellStart"/>
      <w:r w:rsidR="00F02C50">
        <w:t>ktuxeusn</w:t>
      </w:r>
      <w:proofErr w:type="spellEnd"/>
      <w:r w:rsidR="00F02C50">
        <w:t xml:space="preserve">, </w:t>
      </w:r>
      <w:proofErr w:type="spellStart"/>
      <w:r w:rsidR="00F02C50">
        <w:t>ktuxeslt</w:t>
      </w:r>
      <w:proofErr w:type="spellEnd"/>
      <w:r w:rsidR="00F02C50">
        <w:t xml:space="preserve">, </w:t>
      </w:r>
      <w:proofErr w:type="spellStart"/>
      <w:r w:rsidR="00F02C50">
        <w:t>ktuxesqn</w:t>
      </w:r>
      <w:proofErr w:type="spellEnd"/>
      <w:r w:rsidR="00F02C50">
        <w:t xml:space="preserve">, </w:t>
      </w:r>
      <w:proofErr w:type="spellStart"/>
      <w:r w:rsidR="00F02C50">
        <w:t>ktuxesiz</w:t>
      </w:r>
      <w:proofErr w:type="spellEnd"/>
      <w:r w:rsidR="00F02C50">
        <w:t xml:space="preserve">, </w:t>
      </w:r>
      <w:proofErr w:type="spellStart"/>
      <w:r w:rsidR="00F02C50">
        <w:t>ktuxesta</w:t>
      </w:r>
      <w:proofErr w:type="spellEnd"/>
    </w:p>
    <w:p w14:paraId="04847C74" w14:textId="77777777" w:rsidR="00F02C50" w:rsidRDefault="00F02C50" w:rsidP="005C42E9">
      <w:pPr>
        <w:pStyle w:val="afc"/>
      </w:pPr>
      <w:r>
        <w:t xml:space="preserve">from </w:t>
      </w:r>
      <w:proofErr w:type="spellStart"/>
      <w:r>
        <w:t>x$ktuxe</w:t>
      </w:r>
      <w:proofErr w:type="spellEnd"/>
    </w:p>
    <w:p w14:paraId="69A71434" w14:textId="77777777" w:rsidR="00F02C50" w:rsidRDefault="00F02C50" w:rsidP="005C42E9">
      <w:pPr>
        <w:pStyle w:val="afc"/>
      </w:pPr>
      <w:r>
        <w:t xml:space="preserve">where </w:t>
      </w:r>
      <w:proofErr w:type="spellStart"/>
      <w:r>
        <w:t>ktuxecfl</w:t>
      </w:r>
      <w:proofErr w:type="spellEnd"/>
      <w:r>
        <w:t xml:space="preserve"> like '%dead%'</w:t>
      </w:r>
    </w:p>
    <w:p w14:paraId="47923F64" w14:textId="77777777" w:rsidR="00F02C50" w:rsidRDefault="00F02C50" w:rsidP="005C42E9">
      <w:pPr>
        <w:pStyle w:val="afc"/>
      </w:pPr>
      <w:r>
        <w:t xml:space="preserve">  and </w:t>
      </w:r>
      <w:proofErr w:type="spellStart"/>
      <w:r>
        <w:t>ktuxesta</w:t>
      </w:r>
      <w:proofErr w:type="spellEnd"/>
      <w:r>
        <w:t xml:space="preserve"> != 'inactive';</w:t>
      </w:r>
    </w:p>
    <w:p w14:paraId="307D256F" w14:textId="77777777" w:rsidR="00C05BAE" w:rsidRDefault="00C05BAE" w:rsidP="005C42E9">
      <w:pPr>
        <w:pStyle w:val="a0"/>
        <w:ind w:leftChars="355" w:left="710" w:firstLine="1"/>
        <w:rPr>
          <w:lang w:eastAsia="zh-CN"/>
        </w:rPr>
      </w:pPr>
    </w:p>
    <w:p w14:paraId="0AF4EA25" w14:textId="550096ED" w:rsidR="00873200" w:rsidRDefault="00873200" w:rsidP="006662A7">
      <w:pPr>
        <w:pStyle w:val="a0"/>
        <w:numPr>
          <w:ilvl w:val="0"/>
          <w:numId w:val="40"/>
        </w:numPr>
        <w:ind w:leftChars="355" w:left="1130"/>
        <w:rPr>
          <w:lang w:eastAsia="zh-CN"/>
        </w:rPr>
      </w:pPr>
      <w:r>
        <w:rPr>
          <w:rFonts w:hint="eastAsia"/>
          <w:lang w:eastAsia="zh-CN"/>
        </w:rPr>
        <w:t>如果应用许可，建立同结构空表，然后换名后再回插数据</w:t>
      </w:r>
      <w:r>
        <w:rPr>
          <w:rFonts w:hint="eastAsia"/>
          <w:lang w:eastAsia="zh-CN"/>
        </w:rPr>
        <w:t>;(</w:t>
      </w:r>
      <w:proofErr w:type="spellStart"/>
      <w:r>
        <w:rPr>
          <w:rFonts w:hint="eastAsia"/>
          <w:lang w:eastAsia="zh-CN"/>
        </w:rPr>
        <w:t>如果访问频繁无法</w:t>
      </w:r>
      <w:r>
        <w:rPr>
          <w:rFonts w:hint="eastAsia"/>
          <w:lang w:eastAsia="zh-CN"/>
        </w:rPr>
        <w:t>rename</w:t>
      </w:r>
      <w:r>
        <w:rPr>
          <w:rFonts w:hint="eastAsia"/>
          <w:lang w:eastAsia="zh-CN"/>
        </w:rPr>
        <w:t>时</w:t>
      </w:r>
      <w:r>
        <w:rPr>
          <w:rFonts w:hint="eastAsia"/>
          <w:lang w:eastAsia="zh-CN"/>
        </w:rPr>
        <w:t>kill</w:t>
      </w:r>
      <w:r>
        <w:rPr>
          <w:rFonts w:hint="eastAsia"/>
          <w:lang w:eastAsia="zh-CN"/>
        </w:rPr>
        <w:t>访问的会话再执行</w:t>
      </w:r>
      <w:r>
        <w:rPr>
          <w:rFonts w:hint="eastAsia"/>
          <w:lang w:eastAsia="zh-CN"/>
        </w:rPr>
        <w:t>rename</w:t>
      </w:r>
      <w:r>
        <w:rPr>
          <w:rFonts w:hint="eastAsia"/>
          <w:lang w:eastAsia="zh-CN"/>
        </w:rPr>
        <w:t>，允许的话，停监听临时操作</w:t>
      </w:r>
      <w:proofErr w:type="spellEnd"/>
      <w:r>
        <w:rPr>
          <w:rFonts w:hint="eastAsia"/>
          <w:lang w:eastAsia="zh-CN"/>
        </w:rPr>
        <w:t>)</w:t>
      </w:r>
    </w:p>
    <w:p w14:paraId="70C73B4B" w14:textId="2267DB0C" w:rsidR="00873200" w:rsidRDefault="00873200" w:rsidP="006662A7">
      <w:pPr>
        <w:pStyle w:val="a0"/>
        <w:numPr>
          <w:ilvl w:val="0"/>
          <w:numId w:val="40"/>
        </w:numPr>
        <w:ind w:leftChars="355" w:left="1130"/>
        <w:rPr>
          <w:lang w:eastAsia="zh-CN"/>
        </w:rPr>
      </w:pPr>
      <w:r>
        <w:rPr>
          <w:rFonts w:hint="eastAsia"/>
          <w:lang w:eastAsia="zh-CN"/>
        </w:rPr>
        <w:t>如果不能使用空表，则需等待回滚完成，可设置参数开启并发回滚加快回滚速度</w:t>
      </w:r>
      <w:r>
        <w:rPr>
          <w:rFonts w:hint="eastAsia"/>
          <w:lang w:eastAsia="zh-CN"/>
        </w:rPr>
        <w:t>;</w:t>
      </w:r>
    </w:p>
    <w:p w14:paraId="263AB2BF" w14:textId="77777777" w:rsidR="00873200" w:rsidRDefault="00873200" w:rsidP="005C42E9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启用并行：</w:t>
      </w:r>
    </w:p>
    <w:p w14:paraId="34E7FEA9" w14:textId="77777777" w:rsidR="00873200" w:rsidRDefault="00873200" w:rsidP="005C42E9">
      <w:pPr>
        <w:pStyle w:val="a0"/>
        <w:ind w:leftChars="555" w:left="1110" w:firstLine="1"/>
        <w:rPr>
          <w:lang w:eastAsia="zh-CN"/>
        </w:rPr>
      </w:pPr>
      <w:proofErr w:type="spellStart"/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资源较空闲时可</w:t>
      </w:r>
      <w:proofErr w:type="spellEnd"/>
      <w:r>
        <w:rPr>
          <w:rFonts w:hint="eastAsia"/>
          <w:lang w:eastAsia="zh-CN"/>
        </w:rPr>
        <w:t>:</w:t>
      </w:r>
    </w:p>
    <w:p w14:paraId="432178DA" w14:textId="3B8A5D67" w:rsidR="00873200" w:rsidRDefault="00827528" w:rsidP="005C42E9">
      <w:pPr>
        <w:pStyle w:val="afc"/>
        <w:ind w:leftChars="626" w:left="1252"/>
      </w:pPr>
      <w:r w:rsidRPr="00827528">
        <w:rPr>
          <w:b/>
        </w:rPr>
        <w:t>SQL&gt;</w:t>
      </w:r>
      <w:r w:rsidR="0037400D">
        <w:t xml:space="preserve"> alter</w:t>
      </w:r>
      <w:r w:rsidR="00873200">
        <w:t xml:space="preserve"> system set </w:t>
      </w:r>
      <w:proofErr w:type="spellStart"/>
      <w:r w:rsidR="00873200">
        <w:t>fast_start_parallel_rollback</w:t>
      </w:r>
      <w:proofErr w:type="spellEnd"/>
      <w:r w:rsidR="00873200">
        <w:t>=high;</w:t>
      </w:r>
    </w:p>
    <w:p w14:paraId="3180CAFF" w14:textId="77777777" w:rsidR="00E0486F" w:rsidRDefault="00873200" w:rsidP="005C42E9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注：</w:t>
      </w:r>
      <w:proofErr w:type="spellStart"/>
      <w:r>
        <w:rPr>
          <w:rFonts w:hint="eastAsia"/>
          <w:lang w:eastAsia="zh-CN"/>
        </w:rPr>
        <w:t>low</w:t>
      </w:r>
      <w:r>
        <w:rPr>
          <w:rFonts w:hint="eastAsia"/>
          <w:lang w:eastAsia="zh-CN"/>
        </w:rPr>
        <w:t>是</w:t>
      </w:r>
      <w:proofErr w:type="spellEnd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倍</w:t>
      </w:r>
      <w:proofErr w:type="spellStart"/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数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high</w:t>
      </w:r>
      <w:r>
        <w:rPr>
          <w:rFonts w:hint="eastAsia"/>
          <w:lang w:eastAsia="zh-CN"/>
        </w:rPr>
        <w:t>是</w:t>
      </w:r>
      <w:proofErr w:type="spellEnd"/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倍</w:t>
      </w:r>
      <w:proofErr w:type="spellStart"/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数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，当并发子进程之间需要的资源冲突时</w:t>
      </w:r>
      <w:r>
        <w:rPr>
          <w:rFonts w:hint="eastAsia"/>
          <w:lang w:eastAsia="zh-CN"/>
        </w:rPr>
        <w:t xml:space="preserve">(Wait for a undo </w:t>
      </w:r>
      <w:r>
        <w:rPr>
          <w:rFonts w:hint="eastAsia"/>
          <w:lang w:eastAsia="zh-CN"/>
        </w:rPr>
        <w:t>相关等待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并发的回滚速度不如串行的回滚速度，可</w:t>
      </w:r>
      <w:r>
        <w:rPr>
          <w:rFonts w:hint="eastAsia"/>
          <w:lang w:eastAsia="zh-CN"/>
        </w:rPr>
        <w:t>fast_start_parallel_rollback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改成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false</w:t>
      </w:r>
      <w:r>
        <w:rPr>
          <w:rFonts w:hint="eastAsia"/>
          <w:lang w:eastAsia="zh-CN"/>
        </w:rPr>
        <w:t>。这个参数可在线修改，因此改完后再执行查回滚事务的脚本，看速度有没有增加，以选择最适合的模式。需要注意的是，除非</w:t>
      </w:r>
      <w:proofErr w:type="spellEnd"/>
      <w:r>
        <w:rPr>
          <w:rFonts w:hint="eastAsia"/>
          <w:lang w:eastAsia="zh-CN"/>
        </w:rPr>
        <w:t>cancel/</w:t>
      </w:r>
      <w:proofErr w:type="spellStart"/>
      <w:r>
        <w:rPr>
          <w:rFonts w:hint="eastAsia"/>
          <w:lang w:eastAsia="zh-CN"/>
        </w:rPr>
        <w:t>kill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session</w:t>
      </w:r>
      <w:r>
        <w:rPr>
          <w:rFonts w:hint="eastAsia"/>
          <w:lang w:eastAsia="zh-CN"/>
        </w:rPr>
        <w:t>是</w:t>
      </w:r>
      <w:proofErr w:type="spellEnd"/>
      <w:r>
        <w:rPr>
          <w:rFonts w:hint="eastAsia"/>
          <w:lang w:eastAsia="zh-CN"/>
        </w:rPr>
        <w:t xml:space="preserve">parallel </w:t>
      </w:r>
      <w:proofErr w:type="spellStart"/>
      <w:r>
        <w:rPr>
          <w:rFonts w:hint="eastAsia"/>
          <w:lang w:eastAsia="zh-CN"/>
        </w:rPr>
        <w:t>DML</w:t>
      </w:r>
      <w:r>
        <w:rPr>
          <w:rFonts w:hint="eastAsia"/>
          <w:lang w:eastAsia="zh-CN"/>
        </w:rPr>
        <w:t>，否则不会采用并行回滚</w:t>
      </w:r>
      <w:proofErr w:type="spellEnd"/>
      <w:r>
        <w:rPr>
          <w:rFonts w:hint="eastAsia"/>
          <w:lang w:eastAsia="zh-CN"/>
        </w:rPr>
        <w:t>。</w:t>
      </w:r>
    </w:p>
    <w:p w14:paraId="76262CC4" w14:textId="20C14500" w:rsidR="00873200" w:rsidRDefault="00873200" w:rsidP="005C42E9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参考文档解释：</w:t>
      </w:r>
    </w:p>
    <w:p w14:paraId="319058C9" w14:textId="77777777" w:rsidR="00873200" w:rsidRDefault="00873200" w:rsidP="00E0486F">
      <w:pPr>
        <w:pStyle w:val="afc"/>
        <w:ind w:leftChars="626" w:left="1252"/>
      </w:pPr>
      <w:r>
        <w:t xml:space="preserve">FAST_START_PARALLEL_ROLLBACK specifies the degree of parallelism used when recovering terminated transactions. Terminated transactions are transactions that are active before a system failure. If a system fails when there are </w:t>
      </w:r>
      <w:r>
        <w:lastRenderedPageBreak/>
        <w:t>uncommitted parallel DML or DDL transactions, then you can speed up transaction recovery during startup by using this parameter.</w:t>
      </w:r>
    </w:p>
    <w:p w14:paraId="09AADAFC" w14:textId="77777777" w:rsidR="00873200" w:rsidRDefault="00873200" w:rsidP="005C42E9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加快速度：</w:t>
      </w:r>
    </w:p>
    <w:p w14:paraId="7A9F9F5B" w14:textId="6E57587A" w:rsidR="00873200" w:rsidRDefault="00827528" w:rsidP="00E0486F">
      <w:pPr>
        <w:pStyle w:val="afc"/>
        <w:ind w:leftChars="626" w:left="1252"/>
      </w:pPr>
      <w:r w:rsidRPr="00827528">
        <w:rPr>
          <w:b/>
        </w:rPr>
        <w:t>SQL&gt;</w:t>
      </w:r>
      <w:r w:rsidR="0037400D">
        <w:t xml:space="preserve"> alter</w:t>
      </w:r>
      <w:r w:rsidR="00873200">
        <w:t xml:space="preserve"> system set "_</w:t>
      </w:r>
      <w:proofErr w:type="spellStart"/>
      <w:r w:rsidR="00873200">
        <w:t>cleanup_rollback_entries</w:t>
      </w:r>
      <w:proofErr w:type="spellEnd"/>
      <w:r w:rsidR="00873200">
        <w:t>"=400 scope=</w:t>
      </w:r>
      <w:proofErr w:type="spellStart"/>
      <w:r w:rsidR="00873200">
        <w:t>spfile</w:t>
      </w:r>
      <w:proofErr w:type="spellEnd"/>
      <w:r w:rsidR="00873200">
        <w:t>;</w:t>
      </w:r>
    </w:p>
    <w:p w14:paraId="58B14D89" w14:textId="77777777" w:rsidR="00873200" w:rsidRDefault="00873200" w:rsidP="005C42E9">
      <w:pPr>
        <w:pStyle w:val="a0"/>
        <w:ind w:leftChars="555" w:left="1110" w:firstLine="1"/>
        <w:rPr>
          <w:lang w:eastAsia="zh-CN"/>
        </w:rPr>
      </w:pPr>
      <w:r>
        <w:rPr>
          <w:rFonts w:hint="eastAsia"/>
          <w:lang w:eastAsia="zh-CN"/>
        </w:rPr>
        <w:t>该参数含义</w:t>
      </w:r>
      <w:r>
        <w:rPr>
          <w:rFonts w:hint="eastAsia"/>
          <w:lang w:eastAsia="zh-CN"/>
        </w:rPr>
        <w:t>:</w:t>
      </w:r>
    </w:p>
    <w:p w14:paraId="24F854C4" w14:textId="77777777" w:rsidR="00873200" w:rsidRDefault="00873200" w:rsidP="00E0486F">
      <w:pPr>
        <w:pStyle w:val="afc"/>
        <w:ind w:leftChars="626" w:left="1252"/>
      </w:pPr>
      <w:r>
        <w:t>The number of undo records processed at one time when rolling back a transaction. Prevents long transactions from freezing out shorter transactions that also need to be rolled back.</w:t>
      </w:r>
    </w:p>
    <w:p w14:paraId="65D8AE6E" w14:textId="77777777" w:rsidR="00873200" w:rsidRDefault="00873200" w:rsidP="00E0486F">
      <w:pPr>
        <w:pStyle w:val="afc"/>
        <w:ind w:leftChars="626" w:left="1252"/>
      </w:pPr>
      <w:r>
        <w:t>This means that PMON cleans up 20 blocks every 3 minutes.</w:t>
      </w:r>
    </w:p>
    <w:p w14:paraId="44A899E3" w14:textId="77777777" w:rsidR="00873200" w:rsidRDefault="00873200" w:rsidP="00E0486F">
      <w:pPr>
        <w:pStyle w:val="afc"/>
        <w:ind w:leftChars="626" w:left="1252"/>
      </w:pPr>
      <w:r>
        <w:t>The number 20 is the default value of the parameter CLEANUP_ROLLBACK_ENTRIES.</w:t>
      </w:r>
    </w:p>
    <w:p w14:paraId="132470D6" w14:textId="77777777" w:rsidR="00873200" w:rsidRDefault="00873200" w:rsidP="00E0486F">
      <w:pPr>
        <w:pStyle w:val="afc"/>
        <w:ind w:leftChars="626" w:left="1252"/>
      </w:pPr>
      <w:r>
        <w:t>So PMON is making progress, but it is slow because every 3 minutes PMON wakes up, does 20 blocks and sleeps again.</w:t>
      </w:r>
    </w:p>
    <w:p w14:paraId="78096D46" w14:textId="77777777" w:rsidR="00873200" w:rsidRDefault="00873200" w:rsidP="00E0486F">
      <w:pPr>
        <w:pStyle w:val="afc"/>
        <w:ind w:leftChars="626" w:left="1252"/>
      </w:pPr>
      <w:r>
        <w:t>HOW TO SPEED UP THE CLEANUP OPERATION</w:t>
      </w:r>
    </w:p>
    <w:p w14:paraId="1CB204BA" w14:textId="77777777" w:rsidR="00873200" w:rsidRDefault="00873200" w:rsidP="00E0486F">
      <w:pPr>
        <w:pStyle w:val="afc"/>
        <w:ind w:leftChars="626" w:left="1252"/>
      </w:pPr>
      <w:r>
        <w:t>-------------------------------------</w:t>
      </w:r>
    </w:p>
    <w:p w14:paraId="746C156E" w14:textId="77777777" w:rsidR="00873200" w:rsidRDefault="00873200" w:rsidP="00E0486F">
      <w:pPr>
        <w:pStyle w:val="afc"/>
        <w:ind w:leftChars="626" w:left="1252"/>
      </w:pPr>
      <w:r>
        <w:t>To speed up cleanup of killed sessions you can increase the value of the</w:t>
      </w:r>
    </w:p>
    <w:p w14:paraId="717F1033" w14:textId="77777777" w:rsidR="00873200" w:rsidRDefault="00873200" w:rsidP="00E0486F">
      <w:pPr>
        <w:pStyle w:val="afc"/>
        <w:ind w:leftChars="626" w:left="1252"/>
      </w:pPr>
      <w:r>
        <w:t xml:space="preserve">CLEANUP_ROLLBACK_ENTRIES </w:t>
      </w:r>
      <w:proofErr w:type="spellStart"/>
      <w:r>
        <w:t>init.ora</w:t>
      </w:r>
      <w:proofErr w:type="spellEnd"/>
      <w:r>
        <w:t xml:space="preserve"> parameter. Its value is 20 by default.</w:t>
      </w:r>
    </w:p>
    <w:p w14:paraId="5BE882E9" w14:textId="38E3DE47" w:rsidR="00873200" w:rsidRDefault="00873200" w:rsidP="005C42E9">
      <w:pPr>
        <w:pStyle w:val="a0"/>
        <w:ind w:leftChars="255" w:left="510" w:firstLine="1"/>
        <w:rPr>
          <w:lang w:eastAsia="zh-CN"/>
        </w:rPr>
      </w:pPr>
    </w:p>
    <w:p w14:paraId="7721CE7C" w14:textId="4A1467E8" w:rsidR="00207636" w:rsidRDefault="00207636" w:rsidP="00207636">
      <w:pPr>
        <w:pStyle w:val="20"/>
      </w:pPr>
      <w:bookmarkStart w:id="140" w:name="_Toc99826108"/>
      <w:bookmarkStart w:id="141" w:name="_Toc99977216"/>
      <w:r>
        <w:rPr>
          <w:rFonts w:hint="eastAsia"/>
        </w:rPr>
        <w:t>内存</w:t>
      </w:r>
      <w:r>
        <w:rPr>
          <w:rFonts w:hint="eastAsia"/>
        </w:rPr>
        <w:t>4031</w:t>
      </w:r>
      <w:r>
        <w:rPr>
          <w:rFonts w:hint="eastAsia"/>
        </w:rPr>
        <w:t>问题</w:t>
      </w:r>
      <w:bookmarkEnd w:id="140"/>
      <w:bookmarkEnd w:id="141"/>
    </w:p>
    <w:p w14:paraId="72936B1F" w14:textId="13A9D8DB" w:rsidR="00207636" w:rsidRPr="00CD77FE" w:rsidRDefault="00207636" w:rsidP="00293B73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 xml:space="preserve">4031 </w:t>
      </w:r>
      <w:r>
        <w:rPr>
          <w:rFonts w:hint="eastAsia"/>
          <w:lang w:eastAsia="zh-CN"/>
        </w:rPr>
        <w:t>问题作为</w:t>
      </w:r>
      <w:r>
        <w:rPr>
          <w:rFonts w:hint="eastAsia"/>
          <w:lang w:eastAsia="zh-CN"/>
        </w:rPr>
        <w:t xml:space="preserve">Oracle </w:t>
      </w:r>
      <w:r>
        <w:rPr>
          <w:rFonts w:hint="eastAsia"/>
          <w:lang w:eastAsia="zh-CN"/>
        </w:rPr>
        <w:t>数据库的典型问题，需要的搜集信息如下：</w:t>
      </w:r>
    </w:p>
    <w:p w14:paraId="1C817482" w14:textId="0C588B8A" w:rsidR="00207636" w:rsidRDefault="00207636" w:rsidP="006662A7">
      <w:pPr>
        <w:pStyle w:val="a0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 xml:space="preserve">ASH </w:t>
      </w:r>
      <w:r>
        <w:rPr>
          <w:rFonts w:hint="eastAsia"/>
          <w:lang w:eastAsia="zh-CN"/>
        </w:rPr>
        <w:t>数据</w:t>
      </w:r>
      <w:r>
        <w:rPr>
          <w:rFonts w:hint="eastAsia"/>
          <w:lang w:eastAsia="zh-CN"/>
        </w:rPr>
        <w:t xml:space="preserve">(Active Session History ) Reports. </w:t>
      </w:r>
      <w:r w:rsidR="00293B73">
        <w:rPr>
          <w:rFonts w:hint="eastAsia"/>
          <w:lang w:eastAsia="zh-CN"/>
        </w:rPr>
        <w:t>参考日常运维</w:t>
      </w:r>
      <w:r w:rsidR="00293B73">
        <w:rPr>
          <w:rFonts w:hint="eastAsia"/>
          <w:lang w:eastAsia="zh-CN"/>
        </w:rPr>
        <w:t>-</w:t>
      </w:r>
      <w:proofErr w:type="spellStart"/>
      <w:r w:rsidR="00293B73">
        <w:rPr>
          <w:rFonts w:hint="eastAsia"/>
          <w:lang w:eastAsia="zh-CN"/>
        </w:rPr>
        <w:t>工具介绍</w:t>
      </w:r>
      <w:r w:rsidR="000E0FDF">
        <w:rPr>
          <w:rFonts w:hint="eastAsia"/>
          <w:lang w:eastAsia="zh-CN"/>
        </w:rPr>
        <w:t>章节</w:t>
      </w:r>
      <w:proofErr w:type="spellEnd"/>
      <w:r w:rsidR="000E0FDF">
        <w:rPr>
          <w:rFonts w:hint="eastAsia"/>
          <w:lang w:eastAsia="zh-CN"/>
        </w:rPr>
        <w:t>ASH</w:t>
      </w:r>
    </w:p>
    <w:p w14:paraId="2635D440" w14:textId="2B555163" w:rsidR="00D641EF" w:rsidRDefault="00207636" w:rsidP="006662A7">
      <w:pPr>
        <w:pStyle w:val="a0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 xml:space="preserve">AWR Reports. </w:t>
      </w:r>
      <w:r w:rsidR="00D641EF">
        <w:rPr>
          <w:rFonts w:hint="eastAsia"/>
          <w:lang w:eastAsia="zh-CN"/>
        </w:rPr>
        <w:t>参考日常运维</w:t>
      </w:r>
      <w:r w:rsidR="00D641EF">
        <w:rPr>
          <w:rFonts w:hint="eastAsia"/>
          <w:lang w:eastAsia="zh-CN"/>
        </w:rPr>
        <w:t>-</w:t>
      </w:r>
      <w:proofErr w:type="spellStart"/>
      <w:r w:rsidR="00D641EF">
        <w:rPr>
          <w:rFonts w:hint="eastAsia"/>
          <w:lang w:eastAsia="zh-CN"/>
        </w:rPr>
        <w:t>工具介绍</w:t>
      </w:r>
      <w:r w:rsidR="000E0FDF">
        <w:rPr>
          <w:rFonts w:hint="eastAsia"/>
          <w:lang w:eastAsia="zh-CN"/>
        </w:rPr>
        <w:t>章节</w:t>
      </w:r>
      <w:proofErr w:type="spellEnd"/>
      <w:r w:rsidR="000E0FDF">
        <w:rPr>
          <w:rFonts w:hint="eastAsia"/>
          <w:lang w:eastAsia="zh-CN"/>
        </w:rPr>
        <w:t>AWR</w:t>
      </w:r>
      <w:r>
        <w:rPr>
          <w:rFonts w:hint="eastAsia"/>
          <w:lang w:eastAsia="zh-CN"/>
        </w:rPr>
        <w:t xml:space="preserve">. </w:t>
      </w:r>
    </w:p>
    <w:p w14:paraId="2D5F6D87" w14:textId="2FB8C3C6" w:rsidR="00207636" w:rsidRDefault="00D641EF" w:rsidP="00D641EF">
      <w:pPr>
        <w:pStyle w:val="a0"/>
        <w:ind w:left="1620"/>
        <w:rPr>
          <w:lang w:eastAsia="zh-CN"/>
        </w:rPr>
      </w:pPr>
      <w:r>
        <w:rPr>
          <w:rFonts w:hint="eastAsia"/>
          <w:lang w:eastAsia="zh-CN"/>
        </w:rPr>
        <w:t>需要根据问题时间长短选择不同时间频度的</w:t>
      </w:r>
      <w:proofErr w:type="spellStart"/>
      <w:r>
        <w:rPr>
          <w:rFonts w:hint="eastAsia"/>
          <w:lang w:eastAsia="zh-CN"/>
        </w:rPr>
        <w:t>AWR</w:t>
      </w:r>
      <w:r>
        <w:rPr>
          <w:rFonts w:hint="eastAsia"/>
          <w:lang w:eastAsia="zh-CN"/>
        </w:rPr>
        <w:t>报告</w:t>
      </w:r>
      <w:proofErr w:type="spellEnd"/>
    </w:p>
    <w:p w14:paraId="40F9A6C4" w14:textId="55E674D6" w:rsidR="00207636" w:rsidRDefault="00207636" w:rsidP="006662A7">
      <w:pPr>
        <w:pStyle w:val="a0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>收集</w:t>
      </w:r>
      <w:r>
        <w:rPr>
          <w:rFonts w:hint="eastAsia"/>
          <w:lang w:eastAsia="zh-CN"/>
        </w:rPr>
        <w:t xml:space="preserve">OS </w:t>
      </w:r>
      <w:r>
        <w:rPr>
          <w:rFonts w:hint="eastAsia"/>
          <w:lang w:eastAsia="zh-CN"/>
        </w:rPr>
        <w:t>性能数据</w:t>
      </w:r>
      <w:r>
        <w:rPr>
          <w:rFonts w:hint="eastAsia"/>
          <w:lang w:eastAsia="zh-CN"/>
        </w:rPr>
        <w:t>.</w:t>
      </w:r>
      <w:r w:rsidR="000E0FDF">
        <w:rPr>
          <w:rFonts w:hint="eastAsia"/>
          <w:lang w:eastAsia="zh-CN"/>
        </w:rPr>
        <w:t xml:space="preserve"> </w:t>
      </w:r>
      <w:r w:rsidR="000E0FDF">
        <w:rPr>
          <w:rFonts w:hint="eastAsia"/>
          <w:lang w:eastAsia="zh-CN"/>
        </w:rPr>
        <w:t>参考日常运维</w:t>
      </w:r>
      <w:r w:rsidR="000E0FDF">
        <w:rPr>
          <w:rFonts w:hint="eastAsia"/>
          <w:lang w:eastAsia="zh-CN"/>
        </w:rPr>
        <w:t>-</w:t>
      </w:r>
      <w:proofErr w:type="spellStart"/>
      <w:r w:rsidR="000E0FDF">
        <w:rPr>
          <w:rFonts w:hint="eastAsia"/>
          <w:lang w:eastAsia="zh-CN"/>
        </w:rPr>
        <w:t>工具介绍章节</w:t>
      </w:r>
      <w:r w:rsidR="000E0FDF">
        <w:rPr>
          <w:rFonts w:hint="eastAsia"/>
          <w:lang w:eastAsia="zh-CN"/>
        </w:rPr>
        <w:t>O</w:t>
      </w:r>
      <w:r w:rsidR="000E0FDF">
        <w:rPr>
          <w:lang w:eastAsia="zh-CN"/>
        </w:rPr>
        <w:t>SWatcher</w:t>
      </w:r>
      <w:proofErr w:type="spellEnd"/>
      <w:r w:rsidR="00C81C67">
        <w:rPr>
          <w:lang w:eastAsia="zh-CN"/>
        </w:rPr>
        <w:t>.</w:t>
      </w:r>
    </w:p>
    <w:p w14:paraId="68BAA1B4" w14:textId="77777777" w:rsidR="00207636" w:rsidRDefault="00207636" w:rsidP="006662A7">
      <w:pPr>
        <w:pStyle w:val="a0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>收集</w:t>
      </w:r>
      <w:proofErr w:type="spellStart"/>
      <w:r>
        <w:rPr>
          <w:rFonts w:hint="eastAsia"/>
          <w:lang w:eastAsia="zh-CN"/>
        </w:rPr>
        <w:t>heapdump</w:t>
      </w:r>
      <w:r>
        <w:rPr>
          <w:rFonts w:hint="eastAsia"/>
          <w:lang w:eastAsia="zh-CN"/>
        </w:rPr>
        <w:t>和</w:t>
      </w:r>
      <w:proofErr w:type="spellEnd"/>
      <w:r>
        <w:rPr>
          <w:rFonts w:hint="eastAsia"/>
          <w:lang w:eastAsia="zh-CN"/>
        </w:rPr>
        <w:t>library cache dump.</w:t>
      </w:r>
      <w:r>
        <w:rPr>
          <w:rFonts w:hint="eastAsia"/>
          <w:lang w:eastAsia="zh-CN"/>
        </w:rPr>
        <w:t>（对诊断最直接，但会消耗一定的资源）</w:t>
      </w:r>
    </w:p>
    <w:p w14:paraId="08B14628" w14:textId="6A3E3932" w:rsidR="00207636" w:rsidRDefault="00207636" w:rsidP="006662A7">
      <w:pPr>
        <w:pStyle w:val="a0"/>
        <w:numPr>
          <w:ilvl w:val="0"/>
          <w:numId w:val="41"/>
        </w:numPr>
        <w:rPr>
          <w:lang w:eastAsia="zh-CN"/>
        </w:rPr>
      </w:pPr>
      <w:r>
        <w:rPr>
          <w:rFonts w:hint="eastAsia"/>
          <w:lang w:eastAsia="zh-CN"/>
        </w:rPr>
        <w:t>发生问题时的数据库</w:t>
      </w:r>
      <w:r>
        <w:rPr>
          <w:rFonts w:hint="eastAsia"/>
          <w:lang w:eastAsia="zh-CN"/>
        </w:rPr>
        <w:t xml:space="preserve">alert </w:t>
      </w:r>
      <w:proofErr w:type="spellStart"/>
      <w:r>
        <w:rPr>
          <w:rFonts w:hint="eastAsia"/>
          <w:lang w:eastAsia="zh-CN"/>
        </w:rPr>
        <w:t>log</w:t>
      </w:r>
      <w:r>
        <w:rPr>
          <w:rFonts w:hint="eastAsia"/>
          <w:lang w:eastAsia="zh-CN"/>
        </w:rPr>
        <w:t>和生成的</w:t>
      </w:r>
      <w:r>
        <w:rPr>
          <w:rFonts w:hint="eastAsia"/>
          <w:lang w:eastAsia="zh-CN"/>
        </w:rPr>
        <w:t>trace</w:t>
      </w:r>
      <w:r>
        <w:rPr>
          <w:rFonts w:hint="eastAsia"/>
          <w:lang w:eastAsia="zh-CN"/>
        </w:rPr>
        <w:t>文件</w:t>
      </w:r>
      <w:proofErr w:type="spellEnd"/>
    </w:p>
    <w:p w14:paraId="13DD131F" w14:textId="77777777" w:rsidR="00207636" w:rsidRDefault="00207636" w:rsidP="00207636">
      <w:pPr>
        <w:pStyle w:val="a0"/>
        <w:ind w:leftChars="355" w:left="710" w:firstLine="1"/>
        <w:rPr>
          <w:lang w:eastAsia="zh-CN"/>
        </w:rPr>
      </w:pPr>
    </w:p>
    <w:p w14:paraId="37F597B3" w14:textId="77777777" w:rsidR="008674F2" w:rsidRDefault="00207636" w:rsidP="00207636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除此之外，还需要使用一些脚本搜集一些有用信息。</w:t>
      </w:r>
    </w:p>
    <w:p w14:paraId="3CE088C4" w14:textId="7DA17062" w:rsidR="00207636" w:rsidRDefault="00207636" w:rsidP="008674F2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建议从</w:t>
      </w:r>
      <w:r>
        <w:rPr>
          <w:rFonts w:hint="eastAsia"/>
          <w:lang w:eastAsia="zh-CN"/>
        </w:rPr>
        <w:t xml:space="preserve">ORA-4031 Common Analysis/Diagnostic Scripts (Doc ID 430473.1) </w:t>
      </w:r>
      <w:r>
        <w:rPr>
          <w:rFonts w:hint="eastAsia"/>
          <w:lang w:eastAsia="zh-CN"/>
        </w:rPr>
        <w:t>下载脚本，并且将发生问题时的脚本输出</w:t>
      </w:r>
      <w:r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并且交给</w:t>
      </w:r>
      <w:r>
        <w:rPr>
          <w:rFonts w:hint="eastAsia"/>
          <w:lang w:eastAsia="zh-CN"/>
        </w:rPr>
        <w:t xml:space="preserve">Oracle </w:t>
      </w:r>
      <w:r>
        <w:rPr>
          <w:rFonts w:hint="eastAsia"/>
          <w:lang w:eastAsia="zh-CN"/>
        </w:rPr>
        <w:t>进行分析</w:t>
      </w:r>
      <w:r>
        <w:rPr>
          <w:rFonts w:hint="eastAsia"/>
          <w:lang w:eastAsia="zh-CN"/>
        </w:rPr>
        <w:t>.</w:t>
      </w:r>
    </w:p>
    <w:p w14:paraId="35616067" w14:textId="4F810815" w:rsidR="008674F2" w:rsidRDefault="008674F2" w:rsidP="008674F2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脚本收集样例如下：</w:t>
      </w:r>
    </w:p>
    <w:p w14:paraId="0CEB8ADF" w14:textId="77777777" w:rsidR="00207636" w:rsidRDefault="00207636" w:rsidP="008674F2">
      <w:pPr>
        <w:pStyle w:val="afc"/>
      </w:pPr>
      <w:r>
        <w:t>REM  This script is useful to Oracle Support as it focuses on the principle</w:t>
      </w:r>
    </w:p>
    <w:p w14:paraId="433B31F4" w14:textId="77777777" w:rsidR="00207636" w:rsidRDefault="00207636" w:rsidP="008674F2">
      <w:pPr>
        <w:pStyle w:val="afc"/>
      </w:pPr>
      <w:r>
        <w:t>REM  parameters associated with the configuration of the SGA</w:t>
      </w:r>
    </w:p>
    <w:p w14:paraId="50F8262C" w14:textId="77777777" w:rsidR="00207636" w:rsidRDefault="00207636" w:rsidP="008674F2">
      <w:pPr>
        <w:pStyle w:val="afc"/>
      </w:pPr>
    </w:p>
    <w:p w14:paraId="5ADD393A" w14:textId="77777777" w:rsidR="00207636" w:rsidRDefault="00207636" w:rsidP="008674F2">
      <w:pPr>
        <w:pStyle w:val="afc"/>
      </w:pPr>
      <w:r>
        <w:t xml:space="preserve">Setting                                                                        </w:t>
      </w:r>
      <w:proofErr w:type="spellStart"/>
      <w:r>
        <w:t>MBytes</w:t>
      </w:r>
      <w:proofErr w:type="spellEnd"/>
      <w:r>
        <w:t xml:space="preserve"> </w:t>
      </w:r>
    </w:p>
    <w:p w14:paraId="73E95EB4" w14:textId="77777777" w:rsidR="00207636" w:rsidRDefault="00207636" w:rsidP="008674F2">
      <w:pPr>
        <w:pStyle w:val="afc"/>
      </w:pPr>
      <w:r>
        <w:t xml:space="preserve">------------------------------------------------------ ----------- </w:t>
      </w:r>
    </w:p>
    <w:p w14:paraId="5AE30A2A" w14:textId="77777777" w:rsidR="00207636" w:rsidRDefault="00207636" w:rsidP="008674F2">
      <w:pPr>
        <w:pStyle w:val="afc"/>
      </w:pPr>
      <w:r>
        <w:t xml:space="preserve">16K Cache: 0                                                                           0 </w:t>
      </w:r>
    </w:p>
    <w:p w14:paraId="5309C0F4" w14:textId="77777777" w:rsidR="00207636" w:rsidRDefault="00207636" w:rsidP="008674F2">
      <w:pPr>
        <w:pStyle w:val="afc"/>
      </w:pPr>
      <w:r>
        <w:t xml:space="preserve">2K Cache: 0                                                                             0 </w:t>
      </w:r>
    </w:p>
    <w:p w14:paraId="383C265C" w14:textId="77777777" w:rsidR="00207636" w:rsidRDefault="00207636" w:rsidP="008674F2">
      <w:pPr>
        <w:pStyle w:val="afc"/>
      </w:pPr>
      <w:r>
        <w:t xml:space="preserve">32K Cache: 0                                                                           0 </w:t>
      </w:r>
    </w:p>
    <w:p w14:paraId="76986977" w14:textId="77777777" w:rsidR="00207636" w:rsidRDefault="00207636" w:rsidP="008674F2">
      <w:pPr>
        <w:pStyle w:val="afc"/>
      </w:pPr>
      <w:r>
        <w:lastRenderedPageBreak/>
        <w:t xml:space="preserve">4K Cache: 0                                                                             0 </w:t>
      </w:r>
    </w:p>
    <w:p w14:paraId="5012F676" w14:textId="77777777" w:rsidR="00207636" w:rsidRDefault="00207636" w:rsidP="008674F2">
      <w:pPr>
        <w:pStyle w:val="afc"/>
      </w:pPr>
      <w:r>
        <w:t xml:space="preserve">8K Cache: 0                                                                             0 </w:t>
      </w:r>
    </w:p>
    <w:p w14:paraId="0285ED01" w14:textId="77777777" w:rsidR="00207636" w:rsidRDefault="00207636" w:rsidP="008674F2">
      <w:pPr>
        <w:pStyle w:val="afc"/>
      </w:pPr>
      <w:r>
        <w:t>Buffer Cache: 0                                                                         0   &lt;&lt; ideal to set minimum</w:t>
      </w:r>
    </w:p>
    <w:p w14:paraId="66E1F48F" w14:textId="77777777" w:rsidR="00207636" w:rsidRDefault="00207636" w:rsidP="008674F2">
      <w:pPr>
        <w:pStyle w:val="afc"/>
      </w:pPr>
      <w:r>
        <w:t xml:space="preserve">Java Pool Size: 0                                                                       0 </w:t>
      </w:r>
    </w:p>
    <w:p w14:paraId="057010CF" w14:textId="77777777" w:rsidR="00207636" w:rsidRDefault="00207636" w:rsidP="008674F2">
      <w:pPr>
        <w:pStyle w:val="afc"/>
      </w:pPr>
      <w:r>
        <w:t xml:space="preserve">Keep Cache: 0                                                                          0 </w:t>
      </w:r>
    </w:p>
    <w:p w14:paraId="37418D2C" w14:textId="77777777" w:rsidR="00207636" w:rsidRDefault="00207636" w:rsidP="008674F2">
      <w:pPr>
        <w:pStyle w:val="afc"/>
      </w:pPr>
      <w:r>
        <w:t xml:space="preserve">Large Pool Size: 0                                                                     0 </w:t>
      </w:r>
    </w:p>
    <w:p w14:paraId="68D19EC2" w14:textId="77777777" w:rsidR="00207636" w:rsidRDefault="00207636" w:rsidP="008674F2">
      <w:pPr>
        <w:pStyle w:val="afc"/>
      </w:pPr>
      <w:r>
        <w:t xml:space="preserve">Log Buffer: 7024640                                                                 7 </w:t>
      </w:r>
    </w:p>
    <w:p w14:paraId="4CC46725" w14:textId="77777777" w:rsidR="00207636" w:rsidRDefault="00207636" w:rsidP="008674F2">
      <w:pPr>
        <w:pStyle w:val="afc"/>
      </w:pPr>
      <w:r>
        <w:t xml:space="preserve">Recycle Cache: 0                                                                      0 </w:t>
      </w:r>
    </w:p>
    <w:p w14:paraId="25B5DB26" w14:textId="77777777" w:rsidR="00207636" w:rsidRDefault="00207636" w:rsidP="008674F2">
      <w:pPr>
        <w:pStyle w:val="afc"/>
      </w:pPr>
      <w:r>
        <w:t xml:space="preserve">SGA Max: 734003200                                                         700 </w:t>
      </w:r>
    </w:p>
    <w:p w14:paraId="4CA4F913" w14:textId="77777777" w:rsidR="00207636" w:rsidRDefault="00207636" w:rsidP="008674F2">
      <w:pPr>
        <w:pStyle w:val="afc"/>
      </w:pPr>
      <w:r>
        <w:t>SGA Target: 612368384                                                      584   &lt;&lt; if using auto-tuning</w:t>
      </w:r>
    </w:p>
    <w:p w14:paraId="6FF4378C" w14:textId="77777777" w:rsidR="00207636" w:rsidRDefault="00207636" w:rsidP="008674F2">
      <w:pPr>
        <w:pStyle w:val="afc"/>
      </w:pPr>
      <w:r>
        <w:t>Shared Pool Size: 0                                                                   0   &lt;&lt; ideal to set a minimum</w:t>
      </w:r>
    </w:p>
    <w:p w14:paraId="0703FA69" w14:textId="77777777" w:rsidR="00207636" w:rsidRDefault="00207636" w:rsidP="008674F2">
      <w:pPr>
        <w:pStyle w:val="afc"/>
      </w:pPr>
      <w:r>
        <w:t xml:space="preserve">Streams Pool Size: 0                                                                  0 </w:t>
      </w:r>
    </w:p>
    <w:p w14:paraId="3EAA4E0F" w14:textId="77777777" w:rsidR="00207636" w:rsidRDefault="00207636" w:rsidP="008674F2">
      <w:pPr>
        <w:pStyle w:val="afc"/>
      </w:pPr>
    </w:p>
    <w:p w14:paraId="26816CF8" w14:textId="77777777" w:rsidR="00207636" w:rsidRDefault="00207636" w:rsidP="008674F2">
      <w:pPr>
        <w:pStyle w:val="afc"/>
      </w:pPr>
      <w:r>
        <w:t xml:space="preserve">15 rows selected. </w:t>
      </w:r>
    </w:p>
    <w:p w14:paraId="4E3E1F90" w14:textId="77777777" w:rsidR="00207636" w:rsidRDefault="00207636" w:rsidP="008674F2">
      <w:pPr>
        <w:pStyle w:val="afc"/>
      </w:pPr>
    </w:p>
    <w:p w14:paraId="404DBD5D" w14:textId="77777777" w:rsidR="00207636" w:rsidRDefault="00207636" w:rsidP="008674F2">
      <w:pPr>
        <w:pStyle w:val="afc"/>
      </w:pPr>
      <w:r>
        <w:t xml:space="preserve">Setting </w:t>
      </w:r>
    </w:p>
    <w:p w14:paraId="016681C4" w14:textId="77777777" w:rsidR="00207636" w:rsidRDefault="00207636" w:rsidP="008674F2">
      <w:pPr>
        <w:pStyle w:val="afc"/>
      </w:pPr>
      <w:r>
        <w:t xml:space="preserve">----------------------------------------------------------------- </w:t>
      </w:r>
    </w:p>
    <w:p w14:paraId="548CDBAC" w14:textId="77777777" w:rsidR="00207636" w:rsidRDefault="00207636" w:rsidP="008674F2">
      <w:pPr>
        <w:pStyle w:val="afc"/>
      </w:pPr>
      <w:r>
        <w:t xml:space="preserve">DB Files: 200 </w:t>
      </w:r>
    </w:p>
    <w:p w14:paraId="3AD43A6A" w14:textId="77777777" w:rsidR="00207636" w:rsidRDefault="00207636" w:rsidP="008674F2">
      <w:pPr>
        <w:pStyle w:val="afc"/>
      </w:pPr>
      <w:r>
        <w:t>Open Cursors: 300   &lt;&lt; larger values require more memory for the Library Cache</w:t>
      </w:r>
    </w:p>
    <w:p w14:paraId="7AD1CD25" w14:textId="77777777" w:rsidR="00207636" w:rsidRDefault="00207636" w:rsidP="008674F2">
      <w:pPr>
        <w:pStyle w:val="afc"/>
      </w:pPr>
      <w:r>
        <w:t xml:space="preserve">Processes: 150 </w:t>
      </w:r>
    </w:p>
    <w:p w14:paraId="5DB80012" w14:textId="77777777" w:rsidR="00207636" w:rsidRDefault="00207636" w:rsidP="008674F2">
      <w:pPr>
        <w:pStyle w:val="afc"/>
      </w:pPr>
      <w:r>
        <w:t xml:space="preserve">Session Cached Cursors: 25 </w:t>
      </w:r>
    </w:p>
    <w:p w14:paraId="76E7A7A6" w14:textId="77777777" w:rsidR="00207636" w:rsidRDefault="00207636" w:rsidP="008674F2">
      <w:pPr>
        <w:pStyle w:val="afc"/>
      </w:pPr>
      <w:r>
        <w:t xml:space="preserve">Sessions: 170 </w:t>
      </w:r>
    </w:p>
    <w:p w14:paraId="301787D6" w14:textId="77777777" w:rsidR="00207636" w:rsidRDefault="00207636" w:rsidP="008674F2">
      <w:pPr>
        <w:pStyle w:val="afc"/>
      </w:pPr>
    </w:p>
    <w:p w14:paraId="11C2F263" w14:textId="77777777" w:rsidR="00207636" w:rsidRDefault="00207636" w:rsidP="008674F2">
      <w:pPr>
        <w:pStyle w:val="afc"/>
      </w:pPr>
      <w:r>
        <w:t xml:space="preserve">Setting </w:t>
      </w:r>
    </w:p>
    <w:p w14:paraId="7ED98B0A" w14:textId="77777777" w:rsidR="00207636" w:rsidRDefault="00207636" w:rsidP="008674F2">
      <w:pPr>
        <w:pStyle w:val="afc"/>
      </w:pPr>
      <w:r>
        <w:t xml:space="preserve">------------------------------ </w:t>
      </w:r>
    </w:p>
    <w:p w14:paraId="7AB7FEFB" w14:textId="77777777" w:rsidR="00207636" w:rsidRDefault="00207636" w:rsidP="008674F2">
      <w:pPr>
        <w:pStyle w:val="afc"/>
      </w:pPr>
      <w:r>
        <w:t xml:space="preserve">Cache Advice: ON </w:t>
      </w:r>
    </w:p>
    <w:p w14:paraId="7FBDE93A" w14:textId="77777777" w:rsidR="00207636" w:rsidRDefault="00207636" w:rsidP="008674F2">
      <w:pPr>
        <w:pStyle w:val="afc"/>
      </w:pPr>
      <w:r>
        <w:t xml:space="preserve">Compatible: 10.2.0.1.0 </w:t>
      </w:r>
    </w:p>
    <w:p w14:paraId="33A954A0" w14:textId="77777777" w:rsidR="00207636" w:rsidRDefault="00207636" w:rsidP="008674F2">
      <w:pPr>
        <w:pStyle w:val="afc"/>
      </w:pPr>
      <w:r>
        <w:t xml:space="preserve">Cursor Sharing: EXACT </w:t>
      </w:r>
    </w:p>
    <w:p w14:paraId="02205007" w14:textId="77777777" w:rsidR="00207636" w:rsidRDefault="00207636" w:rsidP="008674F2">
      <w:pPr>
        <w:pStyle w:val="afc"/>
      </w:pPr>
      <w:r>
        <w:t xml:space="preserve">Query Rewrite: TRUE </w:t>
      </w:r>
    </w:p>
    <w:p w14:paraId="2CAABE1D" w14:textId="77777777" w:rsidR="00207636" w:rsidRDefault="00207636" w:rsidP="008674F2">
      <w:pPr>
        <w:pStyle w:val="afc"/>
      </w:pPr>
      <w:r>
        <w:t>Statistics Level: TYPICAL   &lt;&lt; necessary for internal analysis to auto-tune</w:t>
      </w:r>
    </w:p>
    <w:p w14:paraId="2D4C2067" w14:textId="77777777" w:rsidR="00207636" w:rsidRDefault="00207636" w:rsidP="008674F2">
      <w:pPr>
        <w:pStyle w:val="afc"/>
      </w:pPr>
    </w:p>
    <w:p w14:paraId="5C83CCEF" w14:textId="77777777" w:rsidR="00207636" w:rsidRDefault="00207636" w:rsidP="008674F2">
      <w:pPr>
        <w:pStyle w:val="afc"/>
      </w:pPr>
      <w:r>
        <w:t xml:space="preserve">Resource                         Current             HWM               Setting </w:t>
      </w:r>
    </w:p>
    <w:p w14:paraId="4759CB89" w14:textId="77777777" w:rsidR="00207636" w:rsidRDefault="00207636" w:rsidP="008674F2">
      <w:pPr>
        <w:pStyle w:val="afc"/>
      </w:pPr>
      <w:r>
        <w:t xml:space="preserve">------------------------- ---------------- ---------------- --------------- </w:t>
      </w:r>
    </w:p>
    <w:p w14:paraId="5AE21106" w14:textId="77777777" w:rsidR="00207636" w:rsidRDefault="00207636" w:rsidP="008674F2">
      <w:pPr>
        <w:pStyle w:val="afc"/>
      </w:pPr>
      <w:r>
        <w:t xml:space="preserve">processes                                           25                     26                   150 </w:t>
      </w:r>
    </w:p>
    <w:p w14:paraId="2DB3ED3F" w14:textId="77777777" w:rsidR="00207636" w:rsidRDefault="00207636" w:rsidP="008674F2">
      <w:pPr>
        <w:pStyle w:val="afc"/>
      </w:pPr>
      <w:r>
        <w:t xml:space="preserve">sessions                                              29                     30                   170 </w:t>
      </w:r>
    </w:p>
    <w:p w14:paraId="6AA14A19" w14:textId="77777777" w:rsidR="00207636" w:rsidRDefault="00207636" w:rsidP="008674F2">
      <w:pPr>
        <w:pStyle w:val="afc"/>
      </w:pPr>
      <w:proofErr w:type="spellStart"/>
      <w:r>
        <w:t>enqueue_locks</w:t>
      </w:r>
      <w:proofErr w:type="spellEnd"/>
      <w:r>
        <w:t xml:space="preserve">                                    21                     28                 2300 </w:t>
      </w:r>
    </w:p>
    <w:p w14:paraId="48A49479" w14:textId="77777777" w:rsidR="00207636" w:rsidRDefault="00207636" w:rsidP="008674F2">
      <w:pPr>
        <w:pStyle w:val="afc"/>
      </w:pPr>
      <w:proofErr w:type="spellStart"/>
      <w:r>
        <w:t>enqueue_resources</w:t>
      </w:r>
      <w:proofErr w:type="spellEnd"/>
      <w:r>
        <w:t xml:space="preserve">                             21                      21                   968 </w:t>
      </w:r>
    </w:p>
    <w:p w14:paraId="6CE0B54E" w14:textId="77777777" w:rsidR="00207636" w:rsidRDefault="00207636" w:rsidP="008674F2">
      <w:pPr>
        <w:pStyle w:val="afc"/>
      </w:pPr>
      <w:proofErr w:type="spellStart"/>
      <w:r>
        <w:t>ges_procs</w:t>
      </w:r>
      <w:proofErr w:type="spellEnd"/>
      <w:r>
        <w:t xml:space="preserve">                                            0                         0                       0 </w:t>
      </w:r>
    </w:p>
    <w:p w14:paraId="039858E4" w14:textId="77777777" w:rsidR="00207636" w:rsidRDefault="00207636" w:rsidP="008674F2">
      <w:pPr>
        <w:pStyle w:val="afc"/>
      </w:pPr>
      <w:proofErr w:type="spellStart"/>
      <w:r>
        <w:t>dml_locks</w:t>
      </w:r>
      <w:proofErr w:type="spellEnd"/>
      <w:r>
        <w:t xml:space="preserve">                                             0                        8                     748 </w:t>
      </w:r>
    </w:p>
    <w:p w14:paraId="0696D782" w14:textId="77777777" w:rsidR="00207636" w:rsidRDefault="00207636" w:rsidP="008674F2">
      <w:pPr>
        <w:pStyle w:val="afc"/>
      </w:pPr>
      <w:proofErr w:type="spellStart"/>
      <w:r>
        <w:t>max_shared_servers</w:t>
      </w:r>
      <w:proofErr w:type="spellEnd"/>
      <w:r>
        <w:t xml:space="preserve">                              2                        2      UNLIMITED </w:t>
      </w:r>
    </w:p>
    <w:p w14:paraId="63D63DF0" w14:textId="77777777" w:rsidR="00207636" w:rsidRDefault="00207636" w:rsidP="008674F2">
      <w:pPr>
        <w:pStyle w:val="afc"/>
      </w:pPr>
    </w:p>
    <w:p w14:paraId="2D13045E" w14:textId="77777777" w:rsidR="00207636" w:rsidRDefault="00207636" w:rsidP="008674F2">
      <w:pPr>
        <w:pStyle w:val="afc"/>
      </w:pPr>
      <w:r>
        <w:t xml:space="preserve">14 rows selected. </w:t>
      </w:r>
    </w:p>
    <w:p w14:paraId="4D9B5E5E" w14:textId="77777777" w:rsidR="00207636" w:rsidRDefault="00207636" w:rsidP="008674F2">
      <w:pPr>
        <w:pStyle w:val="afc"/>
      </w:pPr>
    </w:p>
    <w:p w14:paraId="5C801C48" w14:textId="77777777" w:rsidR="00207636" w:rsidRDefault="00207636" w:rsidP="008674F2">
      <w:pPr>
        <w:pStyle w:val="afc"/>
      </w:pPr>
      <w:r>
        <w:t>Double underscore parameters below are the "current" auto-tuned size of the component.</w:t>
      </w:r>
    </w:p>
    <w:p w14:paraId="39C9D1B8" w14:textId="77777777" w:rsidR="00207636" w:rsidRDefault="00207636" w:rsidP="008674F2">
      <w:pPr>
        <w:pStyle w:val="afc"/>
      </w:pPr>
    </w:p>
    <w:p w14:paraId="0E7F5856" w14:textId="77777777" w:rsidR="00207636" w:rsidRDefault="00207636" w:rsidP="008674F2">
      <w:pPr>
        <w:pStyle w:val="afc"/>
      </w:pPr>
      <w:r>
        <w:lastRenderedPageBreak/>
        <w:t xml:space="preserve">Parameter                                      Session Value                  Instance Value </w:t>
      </w:r>
    </w:p>
    <w:p w14:paraId="466CA293" w14:textId="77777777" w:rsidR="00207636" w:rsidRDefault="00207636" w:rsidP="008674F2">
      <w:pPr>
        <w:pStyle w:val="afc"/>
      </w:pPr>
      <w:r>
        <w:t xml:space="preserve">----------------------------------- ------------------------- ------------------------- </w:t>
      </w:r>
    </w:p>
    <w:p w14:paraId="50A5B83E" w14:textId="77777777" w:rsidR="00207636" w:rsidRDefault="00207636" w:rsidP="008674F2">
      <w:pPr>
        <w:pStyle w:val="afc"/>
      </w:pPr>
      <w:r>
        <w:t xml:space="preserve">_4031_dump_bitvec                      67194879                      67194879 </w:t>
      </w:r>
    </w:p>
    <w:p w14:paraId="009A105F" w14:textId="77777777" w:rsidR="00207636" w:rsidRDefault="00207636" w:rsidP="008674F2">
      <w:pPr>
        <w:pStyle w:val="afc"/>
      </w:pPr>
      <w:r>
        <w:t xml:space="preserve">_4031_max_dumps                               3600                              3600 </w:t>
      </w:r>
    </w:p>
    <w:p w14:paraId="3172CAEE" w14:textId="77777777" w:rsidR="00207636" w:rsidRDefault="00207636" w:rsidP="008674F2">
      <w:pPr>
        <w:pStyle w:val="afc"/>
      </w:pPr>
      <w:r>
        <w:t>_</w:t>
      </w:r>
      <w:proofErr w:type="spellStart"/>
      <w:r>
        <w:t>PX_use_large_pool</w:t>
      </w:r>
      <w:proofErr w:type="spellEnd"/>
      <w:r>
        <w:t xml:space="preserve">                         FALSE                           </w:t>
      </w:r>
      <w:proofErr w:type="spellStart"/>
      <w:r>
        <w:t>FALSE</w:t>
      </w:r>
      <w:proofErr w:type="spellEnd"/>
      <w:r>
        <w:t xml:space="preserve"> </w:t>
      </w:r>
    </w:p>
    <w:p w14:paraId="1BDFCBB4" w14:textId="77777777" w:rsidR="00207636" w:rsidRDefault="00207636" w:rsidP="008674F2">
      <w:pPr>
        <w:pStyle w:val="afc"/>
      </w:pPr>
      <w:r>
        <w:t>__</w:t>
      </w:r>
      <w:proofErr w:type="spellStart"/>
      <w:r>
        <w:t>db_cache_size</w:t>
      </w:r>
      <w:proofErr w:type="spellEnd"/>
      <w:r>
        <w:t xml:space="preserve">                         503316480                    503316480 </w:t>
      </w:r>
    </w:p>
    <w:p w14:paraId="7396830E" w14:textId="77777777" w:rsidR="00207636" w:rsidRDefault="00207636" w:rsidP="008674F2">
      <w:pPr>
        <w:pStyle w:val="afc"/>
      </w:pPr>
      <w:r>
        <w:t>_</w:t>
      </w:r>
      <w:proofErr w:type="spellStart"/>
      <w:r>
        <w:t>shared_pool_reserved_pct</w:t>
      </w:r>
      <w:proofErr w:type="spellEnd"/>
      <w:r>
        <w:t xml:space="preserve">                           5                                    5 </w:t>
      </w:r>
    </w:p>
    <w:p w14:paraId="702E9D4B" w14:textId="77777777" w:rsidR="00207636" w:rsidRDefault="00207636" w:rsidP="008674F2">
      <w:pPr>
        <w:pStyle w:val="afc"/>
      </w:pPr>
      <w:r>
        <w:t xml:space="preserve">event                                       10235 trace name context 10235 trace name context </w:t>
      </w:r>
    </w:p>
    <w:p w14:paraId="47552960" w14:textId="77777777" w:rsidR="00207636" w:rsidRDefault="00207636" w:rsidP="008674F2">
      <w:pPr>
        <w:pStyle w:val="afc"/>
      </w:pPr>
      <w:r>
        <w:t xml:space="preserve">                                                        forever, level 65536          forever, level 65536SGAComponents.sql (need to run appropriate code for release level)</w:t>
      </w:r>
    </w:p>
    <w:p w14:paraId="29212DB4" w14:textId="77777777" w:rsidR="00207636" w:rsidRDefault="00207636" w:rsidP="008674F2">
      <w:pPr>
        <w:pStyle w:val="afc"/>
      </w:pPr>
    </w:p>
    <w:p w14:paraId="78E32675" w14:textId="77777777" w:rsidR="00207636" w:rsidRDefault="00207636" w:rsidP="008674F2">
      <w:pPr>
        <w:pStyle w:val="afc"/>
      </w:pPr>
    </w:p>
    <w:p w14:paraId="3D474F10" w14:textId="77777777" w:rsidR="00207636" w:rsidRDefault="00207636" w:rsidP="008674F2">
      <w:pPr>
        <w:pStyle w:val="afc"/>
      </w:pPr>
      <w:r>
        <w:t>REM  Important information for investigating the efficiency with auto-tuning</w:t>
      </w:r>
    </w:p>
    <w:p w14:paraId="73B0FCB0" w14:textId="77777777" w:rsidR="00207636" w:rsidRDefault="00207636" w:rsidP="008674F2">
      <w:pPr>
        <w:pStyle w:val="afc"/>
      </w:pPr>
      <w:r>
        <w:t>REM  Most problems with auto-tuning will show up in sections 3 and 4 of this report</w:t>
      </w:r>
    </w:p>
    <w:p w14:paraId="67DAF102" w14:textId="77777777" w:rsidR="00207636" w:rsidRDefault="00207636" w:rsidP="008674F2">
      <w:pPr>
        <w:pStyle w:val="afc"/>
      </w:pPr>
      <w:r>
        <w:t xml:space="preserve">REM </w:t>
      </w:r>
    </w:p>
    <w:p w14:paraId="555CCA58" w14:textId="77777777" w:rsidR="00207636" w:rsidRDefault="00207636" w:rsidP="008674F2">
      <w:pPr>
        <w:pStyle w:val="afc"/>
      </w:pPr>
      <w:r>
        <w:t>REM  In this sample, the last couple of sessions are not listed.   These show high and low</w:t>
      </w:r>
    </w:p>
    <w:p w14:paraId="63CB6C08" w14:textId="77777777" w:rsidR="00207636" w:rsidRDefault="00207636" w:rsidP="008674F2">
      <w:pPr>
        <w:pStyle w:val="afc"/>
      </w:pPr>
      <w:r>
        <w:t>REM  memory usage over time and a breakdown of SGA information from V$SGAINFO</w:t>
      </w:r>
    </w:p>
    <w:p w14:paraId="0DFC557D" w14:textId="77777777" w:rsidR="00207636" w:rsidRDefault="00207636" w:rsidP="008674F2">
      <w:pPr>
        <w:pStyle w:val="afc"/>
      </w:pPr>
      <w:r>
        <w:t xml:space="preserve">REM  </w:t>
      </w:r>
    </w:p>
    <w:p w14:paraId="24684313" w14:textId="77777777" w:rsidR="00207636" w:rsidRDefault="00207636" w:rsidP="008674F2">
      <w:pPr>
        <w:pStyle w:val="afc"/>
      </w:pPr>
      <w:r>
        <w:t>REM  Trends to be watching for:</w:t>
      </w:r>
    </w:p>
    <w:p w14:paraId="4EE1FF40" w14:textId="77777777" w:rsidR="00207636" w:rsidRDefault="00207636" w:rsidP="008674F2">
      <w:pPr>
        <w:pStyle w:val="afc"/>
      </w:pPr>
      <w:r>
        <w:t>REM  Are there no rows of data showing auto-tuning is making memory changes?</w:t>
      </w:r>
    </w:p>
    <w:p w14:paraId="4F0A21CD" w14:textId="77777777" w:rsidR="00207636" w:rsidRDefault="00207636" w:rsidP="008674F2">
      <w:pPr>
        <w:pStyle w:val="afc"/>
      </w:pPr>
      <w:r>
        <w:t>REM  Are there periods of time where one component grows and grows and then it shrinks and shrinks</w:t>
      </w:r>
    </w:p>
    <w:p w14:paraId="52BF905C" w14:textId="77777777" w:rsidR="00207636" w:rsidRDefault="00207636" w:rsidP="008674F2">
      <w:pPr>
        <w:pStyle w:val="afc"/>
      </w:pPr>
      <w:r>
        <w:t>REM  as the original component grows and grows?   This points to "fighting" for memory</w:t>
      </w:r>
    </w:p>
    <w:p w14:paraId="1A11FFED" w14:textId="77777777" w:rsidR="00207636" w:rsidRDefault="00207636" w:rsidP="008674F2">
      <w:pPr>
        <w:pStyle w:val="afc"/>
      </w:pPr>
      <w:r>
        <w:t>REM  Are there repeated rows with STATUS='ERROR'</w:t>
      </w:r>
    </w:p>
    <w:p w14:paraId="3F93ED28" w14:textId="77777777" w:rsidR="00207636" w:rsidRDefault="00207636" w:rsidP="008674F2">
      <w:pPr>
        <w:pStyle w:val="afc"/>
      </w:pPr>
      <w:r>
        <w:t>REM</w:t>
      </w:r>
    </w:p>
    <w:p w14:paraId="28FDEB01" w14:textId="77777777" w:rsidR="00207636" w:rsidRDefault="00207636" w:rsidP="008674F2">
      <w:pPr>
        <w:pStyle w:val="afc"/>
      </w:pPr>
      <w:r>
        <w:t>REM  These cases indicate that SGA_TARGET is too small</w:t>
      </w:r>
    </w:p>
    <w:p w14:paraId="302D462D" w14:textId="77777777" w:rsidR="00207636" w:rsidRDefault="00207636" w:rsidP="008674F2">
      <w:pPr>
        <w:pStyle w:val="afc"/>
      </w:pPr>
      <w:r>
        <w:t>REM</w:t>
      </w:r>
    </w:p>
    <w:p w14:paraId="53EA0AC2" w14:textId="77777777" w:rsidR="00207636" w:rsidRDefault="00207636" w:rsidP="008674F2">
      <w:pPr>
        <w:pStyle w:val="afc"/>
      </w:pPr>
      <w:r>
        <w:t xml:space="preserve">REM  Caveat:  Memory moves go through the default Buffer Cache.   So a move required in the </w:t>
      </w:r>
    </w:p>
    <w:p w14:paraId="54AB8938" w14:textId="77777777" w:rsidR="00207636" w:rsidRDefault="00207636" w:rsidP="008674F2">
      <w:pPr>
        <w:pStyle w:val="afc"/>
      </w:pPr>
      <w:r>
        <w:t>REM  Streams Pool may take memory from 1) the Shared Pool, and then 2) to the Buffer Cache, and</w:t>
      </w:r>
    </w:p>
    <w:p w14:paraId="53BC13E4" w14:textId="77777777" w:rsidR="00207636" w:rsidRDefault="00207636" w:rsidP="008674F2">
      <w:pPr>
        <w:pStyle w:val="afc"/>
      </w:pPr>
      <w:r>
        <w:t>REM  then 3) to the Streams Pool.   Therefore, excess memory within SGA_TARGET that is not</w:t>
      </w:r>
    </w:p>
    <w:p w14:paraId="7153F6E7" w14:textId="77777777" w:rsidR="00207636" w:rsidRDefault="00207636" w:rsidP="008674F2">
      <w:pPr>
        <w:pStyle w:val="afc"/>
      </w:pPr>
      <w:r>
        <w:t>REM  needed within components in the SGA will collect in the default Buffer Cache.   In other words,</w:t>
      </w:r>
    </w:p>
    <w:p w14:paraId="3D33FD65" w14:textId="77777777" w:rsidR="00207636" w:rsidRDefault="00207636" w:rsidP="008674F2">
      <w:pPr>
        <w:pStyle w:val="afc"/>
      </w:pPr>
      <w:r>
        <w:t>REM  as the SGA stabilizes, the default Buffer Cache can be oversized.</w:t>
      </w:r>
    </w:p>
    <w:p w14:paraId="0E8CE0BD" w14:textId="77777777" w:rsidR="00207636" w:rsidRDefault="00207636" w:rsidP="008674F2">
      <w:pPr>
        <w:pStyle w:val="afc"/>
      </w:pPr>
    </w:p>
    <w:p w14:paraId="4D966C5B" w14:textId="77777777" w:rsidR="00207636" w:rsidRDefault="00207636" w:rsidP="008674F2">
      <w:pPr>
        <w:pStyle w:val="afc"/>
      </w:pPr>
    </w:p>
    <w:p w14:paraId="1EC7B3A8" w14:textId="77777777" w:rsidR="00207636" w:rsidRDefault="00207636" w:rsidP="008674F2">
      <w:pPr>
        <w:pStyle w:val="afc"/>
      </w:pPr>
      <w:r>
        <w:t xml:space="preserve">COMPONENT             Current Size         Min Size         Max Size Granule Size </w:t>
      </w:r>
    </w:p>
    <w:p w14:paraId="6E43EA47" w14:textId="77777777" w:rsidR="00207636" w:rsidRDefault="00207636" w:rsidP="008674F2">
      <w:pPr>
        <w:pStyle w:val="afc"/>
      </w:pPr>
      <w:r>
        <w:t xml:space="preserve">----------------- ---------------- ---------------- ---------------- --------- </w:t>
      </w:r>
    </w:p>
    <w:p w14:paraId="3E7F931D" w14:textId="77777777" w:rsidR="00207636" w:rsidRDefault="00207636" w:rsidP="008674F2">
      <w:pPr>
        <w:pStyle w:val="afc"/>
      </w:pPr>
      <w:r>
        <w:t xml:space="preserve">shared pool            285,212,672      276,824,064                0 8,388,608 </w:t>
      </w:r>
    </w:p>
    <w:p w14:paraId="3F3B99F9" w14:textId="77777777" w:rsidR="00207636" w:rsidRDefault="00207636" w:rsidP="008674F2">
      <w:pPr>
        <w:pStyle w:val="afc"/>
      </w:pPr>
      <w:r>
        <w:t xml:space="preserve">large pool               8,388,608        8,388,608                0 8,388,608 </w:t>
      </w:r>
    </w:p>
    <w:p w14:paraId="6C8EC883" w14:textId="77777777" w:rsidR="00207636" w:rsidRDefault="00207636" w:rsidP="008674F2">
      <w:pPr>
        <w:pStyle w:val="afc"/>
      </w:pPr>
      <w:r>
        <w:t xml:space="preserve">java pool                8,388,608        8,388,608                0 8,388,608 </w:t>
      </w:r>
    </w:p>
    <w:p w14:paraId="3CAF2860" w14:textId="77777777" w:rsidR="00207636" w:rsidRDefault="00207636" w:rsidP="008674F2">
      <w:pPr>
        <w:pStyle w:val="afc"/>
      </w:pPr>
      <w:r>
        <w:t>streams pool                     0                0                0 8,388,608</w:t>
      </w:r>
    </w:p>
    <w:p w14:paraId="26ACBC2D" w14:textId="77777777" w:rsidR="00207636" w:rsidRDefault="00207636" w:rsidP="008674F2">
      <w:pPr>
        <w:pStyle w:val="afc"/>
      </w:pPr>
      <w:r>
        <w:t xml:space="preserve">DEFAULT buffer cache   754,974,720      754,974,720                0 8,388,608 </w:t>
      </w:r>
    </w:p>
    <w:p w14:paraId="4BBBC0E5" w14:textId="77777777" w:rsidR="00207636" w:rsidRDefault="00207636" w:rsidP="008674F2">
      <w:pPr>
        <w:pStyle w:val="afc"/>
      </w:pPr>
      <w:r>
        <w:t xml:space="preserve">KEEP buffer cache                0                0                0 8,388,608 </w:t>
      </w:r>
    </w:p>
    <w:p w14:paraId="7CE3F405" w14:textId="77777777" w:rsidR="00207636" w:rsidRDefault="00207636" w:rsidP="008674F2">
      <w:pPr>
        <w:pStyle w:val="afc"/>
      </w:pPr>
      <w:r>
        <w:t xml:space="preserve">RECYCLE buffer cache             0                0                0 8,388,608 </w:t>
      </w:r>
    </w:p>
    <w:p w14:paraId="5015540F" w14:textId="77777777" w:rsidR="00207636" w:rsidRDefault="00207636" w:rsidP="008674F2">
      <w:pPr>
        <w:pStyle w:val="afc"/>
      </w:pPr>
      <w:r>
        <w:t xml:space="preserve">DEFAULT 2K buffer cache          0                0                0 8,388,608 </w:t>
      </w:r>
    </w:p>
    <w:p w14:paraId="5D46A12F" w14:textId="77777777" w:rsidR="00207636" w:rsidRDefault="00207636" w:rsidP="008674F2">
      <w:pPr>
        <w:pStyle w:val="afc"/>
      </w:pPr>
      <w:r>
        <w:t xml:space="preserve">DEFAULT 4K buffer cache          0                0                0 8,388,608 </w:t>
      </w:r>
    </w:p>
    <w:p w14:paraId="79A26AD4" w14:textId="77777777" w:rsidR="00207636" w:rsidRDefault="00207636" w:rsidP="008674F2">
      <w:pPr>
        <w:pStyle w:val="afc"/>
      </w:pPr>
      <w:r>
        <w:t xml:space="preserve">DEFAULT 8K buffer cache          0                0                0 8,388,608 </w:t>
      </w:r>
    </w:p>
    <w:p w14:paraId="66E9304A" w14:textId="77777777" w:rsidR="00207636" w:rsidRDefault="00207636" w:rsidP="008674F2">
      <w:pPr>
        <w:pStyle w:val="afc"/>
      </w:pPr>
      <w:r>
        <w:t xml:space="preserve">DEFAULT 16K buffer cache         0                0                0 8,388,608 </w:t>
      </w:r>
    </w:p>
    <w:p w14:paraId="1AEE68AB" w14:textId="77777777" w:rsidR="00207636" w:rsidRDefault="00207636" w:rsidP="008674F2">
      <w:pPr>
        <w:pStyle w:val="afc"/>
      </w:pPr>
      <w:r>
        <w:t xml:space="preserve">DEFAULT 32K buffer cache         0                0                0 8,388,608 </w:t>
      </w:r>
    </w:p>
    <w:p w14:paraId="47321D2C" w14:textId="77777777" w:rsidR="00207636" w:rsidRDefault="00207636" w:rsidP="008674F2">
      <w:pPr>
        <w:pStyle w:val="afc"/>
      </w:pPr>
      <w:r>
        <w:t xml:space="preserve">ASM Buffer Cache                 0                0                0 8,388,608 </w:t>
      </w:r>
    </w:p>
    <w:p w14:paraId="6895EB89" w14:textId="77777777" w:rsidR="00207636" w:rsidRDefault="00207636" w:rsidP="008674F2">
      <w:pPr>
        <w:pStyle w:val="afc"/>
      </w:pPr>
      <w:r>
        <w:t xml:space="preserve">                  ---------------- </w:t>
      </w:r>
    </w:p>
    <w:p w14:paraId="5A79DCB5" w14:textId="77777777" w:rsidR="00207636" w:rsidRDefault="00207636" w:rsidP="008674F2">
      <w:pPr>
        <w:pStyle w:val="afc"/>
      </w:pPr>
      <w:r>
        <w:t xml:space="preserve">sum                  1,056,964,608 </w:t>
      </w:r>
    </w:p>
    <w:p w14:paraId="1014E1DA" w14:textId="77777777" w:rsidR="00207636" w:rsidRDefault="00207636" w:rsidP="008674F2">
      <w:pPr>
        <w:pStyle w:val="afc"/>
      </w:pPr>
    </w:p>
    <w:p w14:paraId="0C29105C" w14:textId="77777777" w:rsidR="00207636" w:rsidRDefault="00207636" w:rsidP="008674F2">
      <w:pPr>
        <w:pStyle w:val="afc"/>
      </w:pPr>
      <w:r>
        <w:t xml:space="preserve">COMPONENT                Type            Mode            Timestamp </w:t>
      </w:r>
    </w:p>
    <w:p w14:paraId="1E655AB0" w14:textId="77777777" w:rsidR="00207636" w:rsidRDefault="00207636" w:rsidP="008674F2">
      <w:pPr>
        <w:pStyle w:val="afc"/>
      </w:pPr>
      <w:r>
        <w:lastRenderedPageBreak/>
        <w:t xml:space="preserve">------------------------ --------------- --------------- -------------------- </w:t>
      </w:r>
    </w:p>
    <w:p w14:paraId="3154CD6F" w14:textId="77777777" w:rsidR="00207636" w:rsidRDefault="00207636" w:rsidP="008674F2">
      <w:pPr>
        <w:pStyle w:val="afc"/>
      </w:pPr>
      <w:r>
        <w:t>shared pool              GROW            IMMEDIATE       08/12/2007 11:42:32</w:t>
      </w:r>
    </w:p>
    <w:p w14:paraId="1D59D758" w14:textId="77777777" w:rsidR="00207636" w:rsidRDefault="00207636" w:rsidP="008674F2">
      <w:pPr>
        <w:pStyle w:val="afc"/>
      </w:pPr>
      <w:r>
        <w:t xml:space="preserve">large pool               STATIC </w:t>
      </w:r>
    </w:p>
    <w:p w14:paraId="1AA71167" w14:textId="77777777" w:rsidR="00207636" w:rsidRDefault="00207636" w:rsidP="008674F2">
      <w:pPr>
        <w:pStyle w:val="afc"/>
      </w:pPr>
      <w:r>
        <w:t xml:space="preserve">java pool                STATIC </w:t>
      </w:r>
    </w:p>
    <w:p w14:paraId="16536C5F" w14:textId="77777777" w:rsidR="00207636" w:rsidRDefault="00207636" w:rsidP="008674F2">
      <w:pPr>
        <w:pStyle w:val="afc"/>
      </w:pPr>
      <w:r>
        <w:t xml:space="preserve">streams pool             STATIC </w:t>
      </w:r>
    </w:p>
    <w:p w14:paraId="197124B9" w14:textId="77777777" w:rsidR="00207636" w:rsidRDefault="00207636" w:rsidP="008674F2">
      <w:pPr>
        <w:pStyle w:val="afc"/>
      </w:pPr>
      <w:r>
        <w:t xml:space="preserve">DEFAULT buffer cache     SHRINK          IMMEDIATE       08/12/2007 11:42:32 </w:t>
      </w:r>
    </w:p>
    <w:p w14:paraId="249A8721" w14:textId="77777777" w:rsidR="00207636" w:rsidRDefault="00207636" w:rsidP="008674F2">
      <w:pPr>
        <w:pStyle w:val="afc"/>
      </w:pPr>
      <w:r>
        <w:t xml:space="preserve">KEEP buffer cache        STATIC </w:t>
      </w:r>
    </w:p>
    <w:p w14:paraId="573EC01F" w14:textId="77777777" w:rsidR="00207636" w:rsidRDefault="00207636" w:rsidP="008674F2">
      <w:pPr>
        <w:pStyle w:val="afc"/>
      </w:pPr>
      <w:r>
        <w:t xml:space="preserve">RECYCLE buffer cache     STATIC </w:t>
      </w:r>
    </w:p>
    <w:p w14:paraId="1D5D5BE0" w14:textId="77777777" w:rsidR="00207636" w:rsidRDefault="00207636" w:rsidP="008674F2">
      <w:pPr>
        <w:pStyle w:val="afc"/>
      </w:pPr>
      <w:r>
        <w:t xml:space="preserve">DEFAULT 2K buffer cache  STATIC </w:t>
      </w:r>
    </w:p>
    <w:p w14:paraId="219A6875" w14:textId="77777777" w:rsidR="00207636" w:rsidRDefault="00207636" w:rsidP="008674F2">
      <w:pPr>
        <w:pStyle w:val="afc"/>
      </w:pPr>
      <w:r>
        <w:t xml:space="preserve">DEFAULT 4K buffer cache  STATIC </w:t>
      </w:r>
    </w:p>
    <w:p w14:paraId="3BA6204E" w14:textId="77777777" w:rsidR="00207636" w:rsidRDefault="00207636" w:rsidP="008674F2">
      <w:pPr>
        <w:pStyle w:val="afc"/>
      </w:pPr>
      <w:r>
        <w:t xml:space="preserve">DEFAULT 8K buffer cache  STATIC </w:t>
      </w:r>
    </w:p>
    <w:p w14:paraId="6F3214F8" w14:textId="77777777" w:rsidR="00207636" w:rsidRDefault="00207636" w:rsidP="008674F2">
      <w:pPr>
        <w:pStyle w:val="afc"/>
      </w:pPr>
      <w:r>
        <w:t xml:space="preserve">DEFAULT 16K buffer cache STATIC </w:t>
      </w:r>
    </w:p>
    <w:p w14:paraId="6F5B569E" w14:textId="77777777" w:rsidR="00207636" w:rsidRDefault="00207636" w:rsidP="008674F2">
      <w:pPr>
        <w:pStyle w:val="afc"/>
      </w:pPr>
      <w:r>
        <w:t xml:space="preserve">DEFAULT 32K buffer cache STATIC </w:t>
      </w:r>
    </w:p>
    <w:p w14:paraId="1E16D43A" w14:textId="77777777" w:rsidR="00207636" w:rsidRDefault="00207636" w:rsidP="008674F2">
      <w:pPr>
        <w:pStyle w:val="afc"/>
      </w:pPr>
      <w:r>
        <w:t xml:space="preserve">ASM Buffer Cache         STATIC </w:t>
      </w:r>
    </w:p>
    <w:p w14:paraId="6CD86D0A" w14:textId="77777777" w:rsidR="00207636" w:rsidRDefault="00207636" w:rsidP="008674F2">
      <w:pPr>
        <w:pStyle w:val="afc"/>
      </w:pPr>
    </w:p>
    <w:p w14:paraId="45DC0CC6" w14:textId="77777777" w:rsidR="00207636" w:rsidRDefault="00207636" w:rsidP="008674F2">
      <w:pPr>
        <w:pStyle w:val="afc"/>
      </w:pPr>
      <w:r>
        <w:t xml:space="preserve">COMPONENT           . . .  Final       Status   Changed At </w:t>
      </w:r>
    </w:p>
    <w:p w14:paraId="25E2D063" w14:textId="77777777" w:rsidR="00207636" w:rsidRDefault="00207636" w:rsidP="008674F2">
      <w:pPr>
        <w:pStyle w:val="afc"/>
      </w:pPr>
      <w:r>
        <w:t>------------------         ----------- -------- -------------------</w:t>
      </w:r>
    </w:p>
    <w:p w14:paraId="0961323F" w14:textId="77777777" w:rsidR="00207636" w:rsidRDefault="00207636" w:rsidP="008674F2">
      <w:pPr>
        <w:pStyle w:val="afc"/>
      </w:pPr>
      <w:r>
        <w:t xml:space="preserve">shared pool                276,824,064 COMPLETE 08/12/2007 11:40:24 </w:t>
      </w:r>
    </w:p>
    <w:p w14:paraId="70D14AEA" w14:textId="77777777" w:rsidR="00207636" w:rsidRDefault="00207636" w:rsidP="008674F2">
      <w:pPr>
        <w:pStyle w:val="afc"/>
      </w:pPr>
      <w:r>
        <w:t xml:space="preserve">large pool                   8,388,608 COMPLETE 08/12/2007 11:40:24 </w:t>
      </w:r>
    </w:p>
    <w:p w14:paraId="2833DD68" w14:textId="77777777" w:rsidR="00207636" w:rsidRDefault="00207636" w:rsidP="008674F2">
      <w:pPr>
        <w:pStyle w:val="afc"/>
      </w:pPr>
      <w:r>
        <w:t xml:space="preserve">DEFAULT buffer cache       763,363,328 COMPLETE 08/12/2007 11:40:24 </w:t>
      </w:r>
    </w:p>
    <w:p w14:paraId="68C1B5EC" w14:textId="77777777" w:rsidR="00207636" w:rsidRDefault="00207636" w:rsidP="008674F2">
      <w:pPr>
        <w:pStyle w:val="afc"/>
      </w:pPr>
      <w:r>
        <w:t xml:space="preserve">java pool                    8,388,608 COMPLETE 08/12/2007 11:40:24 </w:t>
      </w:r>
    </w:p>
    <w:p w14:paraId="6A6D0216" w14:textId="77777777" w:rsidR="00207636" w:rsidRDefault="00207636" w:rsidP="008674F2">
      <w:pPr>
        <w:pStyle w:val="afc"/>
      </w:pPr>
      <w:r>
        <w:t xml:space="preserve">streams pool                         0 COMPLETE 08/12/2007 11:40:24 </w:t>
      </w:r>
    </w:p>
    <w:p w14:paraId="72F600A6" w14:textId="77777777" w:rsidR="00207636" w:rsidRDefault="00207636" w:rsidP="008674F2">
      <w:pPr>
        <w:pStyle w:val="afc"/>
      </w:pPr>
      <w:r>
        <w:t xml:space="preserve">DEFAULT buffer cache       763,363,328 COMPLETE 08/12/2007 11:40:24 </w:t>
      </w:r>
    </w:p>
    <w:p w14:paraId="6283C767" w14:textId="77777777" w:rsidR="00207636" w:rsidRDefault="00207636" w:rsidP="008674F2">
      <w:pPr>
        <w:pStyle w:val="afc"/>
      </w:pPr>
      <w:r>
        <w:t xml:space="preserve">KEEP buffer cache                    0 COMPLETE 08/12/2007 11:40:24 </w:t>
      </w:r>
    </w:p>
    <w:p w14:paraId="7485B838" w14:textId="77777777" w:rsidR="00207636" w:rsidRDefault="00207636" w:rsidP="008674F2">
      <w:pPr>
        <w:pStyle w:val="afc"/>
      </w:pPr>
      <w:r>
        <w:t xml:space="preserve">RECYCLE buffer cache                 0 COMPLETE 08/12/2007 11:40:24 </w:t>
      </w:r>
    </w:p>
    <w:p w14:paraId="48F93B92" w14:textId="77777777" w:rsidR="00207636" w:rsidRDefault="00207636" w:rsidP="008674F2">
      <w:pPr>
        <w:pStyle w:val="afc"/>
      </w:pPr>
      <w:r>
        <w:t>.</w:t>
      </w:r>
    </w:p>
    <w:p w14:paraId="1C6F3A5D" w14:textId="77777777" w:rsidR="00207636" w:rsidRDefault="00207636" w:rsidP="008674F2">
      <w:pPr>
        <w:pStyle w:val="afc"/>
      </w:pPr>
      <w:r>
        <w:t>.</w:t>
      </w:r>
    </w:p>
    <w:p w14:paraId="721ED1F5" w14:textId="77777777" w:rsidR="00207636" w:rsidRDefault="00207636" w:rsidP="008674F2">
      <w:pPr>
        <w:pStyle w:val="afc"/>
      </w:pPr>
      <w:r>
        <w:t>.</w:t>
      </w:r>
    </w:p>
    <w:p w14:paraId="23698B7B" w14:textId="77777777" w:rsidR="00207636" w:rsidRDefault="00207636" w:rsidP="008674F2">
      <w:pPr>
        <w:pStyle w:val="afc"/>
      </w:pPr>
      <w:r>
        <w:t xml:space="preserve">ASM Buffer Cache                     0 COMPLETE 08/12/2007 11:40:24 </w:t>
      </w:r>
    </w:p>
    <w:p w14:paraId="2318C1AE" w14:textId="77777777" w:rsidR="00207636" w:rsidRDefault="00207636" w:rsidP="008674F2">
      <w:pPr>
        <w:pStyle w:val="afc"/>
      </w:pPr>
      <w:r>
        <w:t xml:space="preserve">DEFAULT buffer cache       754,974,720 COMPLETE 08/12/2007 11:42:32 </w:t>
      </w:r>
    </w:p>
    <w:p w14:paraId="07CAFB71" w14:textId="77777777" w:rsidR="00207636" w:rsidRDefault="00207636" w:rsidP="008674F2">
      <w:pPr>
        <w:pStyle w:val="afc"/>
      </w:pPr>
      <w:r>
        <w:t>shared pool                285,212,672 COMPLETE 08/12/2007 11:42:32CursorEfficiency.sql</w:t>
      </w:r>
    </w:p>
    <w:p w14:paraId="111CDF9E" w14:textId="77777777" w:rsidR="00207636" w:rsidRDefault="00207636" w:rsidP="008674F2">
      <w:pPr>
        <w:pStyle w:val="afc"/>
      </w:pPr>
    </w:p>
    <w:p w14:paraId="1BBB6167" w14:textId="77777777" w:rsidR="00207636" w:rsidRDefault="00207636" w:rsidP="008674F2">
      <w:pPr>
        <w:pStyle w:val="afc"/>
      </w:pPr>
      <w:r>
        <w:t xml:space="preserve">                                                 Max </w:t>
      </w:r>
    </w:p>
    <w:p w14:paraId="7E947E50" w14:textId="77777777" w:rsidR="00207636" w:rsidRDefault="00207636" w:rsidP="008674F2">
      <w:pPr>
        <w:pStyle w:val="afc"/>
      </w:pPr>
      <w:r>
        <w:t xml:space="preserve">REM Best used to investigate the efficiency of </w:t>
      </w:r>
      <w:proofErr w:type="spellStart"/>
      <w:r>
        <w:t>open_cursors</w:t>
      </w:r>
      <w:proofErr w:type="spellEnd"/>
    </w:p>
    <w:p w14:paraId="21BEB15C" w14:textId="77777777" w:rsidR="00207636" w:rsidRDefault="00207636" w:rsidP="008674F2">
      <w:pPr>
        <w:pStyle w:val="afc"/>
      </w:pPr>
      <w:r>
        <w:t>REM</w:t>
      </w:r>
    </w:p>
    <w:p w14:paraId="2BA6D849" w14:textId="77777777" w:rsidR="00207636" w:rsidRDefault="00207636" w:rsidP="008674F2">
      <w:pPr>
        <w:pStyle w:val="afc"/>
      </w:pPr>
      <w:r>
        <w:t xml:space="preserve">REM </w:t>
      </w:r>
      <w:proofErr w:type="spellStart"/>
      <w:r>
        <w:t>session_cache_cursors</w:t>
      </w:r>
      <w:proofErr w:type="spellEnd"/>
      <w:r>
        <w:t xml:space="preserve"> can show 100% usage even though the parameter</w:t>
      </w:r>
    </w:p>
    <w:p w14:paraId="3AC43566" w14:textId="77777777" w:rsidR="00207636" w:rsidRDefault="00207636" w:rsidP="008674F2">
      <w:pPr>
        <w:pStyle w:val="afc"/>
      </w:pPr>
      <w:r>
        <w:t>REM is undersized.   This parameter is not necessary in many environments.</w:t>
      </w:r>
    </w:p>
    <w:p w14:paraId="14414B78" w14:textId="77777777" w:rsidR="00207636" w:rsidRDefault="00207636" w:rsidP="008674F2">
      <w:pPr>
        <w:pStyle w:val="afc"/>
      </w:pPr>
      <w:r>
        <w:t xml:space="preserve">REM </w:t>
      </w:r>
    </w:p>
    <w:p w14:paraId="27F90406" w14:textId="77777777" w:rsidR="00207636" w:rsidRDefault="00207636" w:rsidP="008674F2">
      <w:pPr>
        <w:pStyle w:val="afc"/>
      </w:pPr>
      <w:r>
        <w:t xml:space="preserve">REM The goal with </w:t>
      </w:r>
      <w:proofErr w:type="spellStart"/>
      <w:r>
        <w:t>open_cursors</w:t>
      </w:r>
      <w:proofErr w:type="spellEnd"/>
      <w:r>
        <w:t xml:space="preserve"> is to get the usage percentage up close to 100%</w:t>
      </w:r>
    </w:p>
    <w:p w14:paraId="171C3452" w14:textId="77777777" w:rsidR="00207636" w:rsidRDefault="00207636" w:rsidP="008674F2">
      <w:pPr>
        <w:pStyle w:val="afc"/>
      </w:pPr>
    </w:p>
    <w:p w14:paraId="300FF4F9" w14:textId="77777777" w:rsidR="00207636" w:rsidRDefault="00207636" w:rsidP="008674F2">
      <w:pPr>
        <w:pStyle w:val="afc"/>
      </w:pPr>
    </w:p>
    <w:p w14:paraId="6F35BD5C" w14:textId="77777777" w:rsidR="00207636" w:rsidRDefault="00207636" w:rsidP="008674F2">
      <w:pPr>
        <w:pStyle w:val="afc"/>
      </w:pPr>
      <w:r>
        <w:t xml:space="preserve">Init Parameter                           Limit   Usage </w:t>
      </w:r>
    </w:p>
    <w:p w14:paraId="7BAE6881" w14:textId="77777777" w:rsidR="00207636" w:rsidRDefault="00207636" w:rsidP="008674F2">
      <w:pPr>
        <w:pStyle w:val="afc"/>
      </w:pPr>
      <w:r>
        <w:t xml:space="preserve">---------------------------------------- ------- --------- </w:t>
      </w:r>
    </w:p>
    <w:p w14:paraId="6CEC2741" w14:textId="77777777" w:rsidR="00207636" w:rsidRDefault="00207636" w:rsidP="008674F2">
      <w:pPr>
        <w:pStyle w:val="afc"/>
      </w:pPr>
      <w:proofErr w:type="spellStart"/>
      <w:r>
        <w:t>session_cached_cursors</w:t>
      </w:r>
      <w:proofErr w:type="spellEnd"/>
      <w:r>
        <w:t xml:space="preserve">                        25      100% </w:t>
      </w:r>
    </w:p>
    <w:p w14:paraId="3AAAD556" w14:textId="77777777" w:rsidR="00207636" w:rsidRDefault="00207636" w:rsidP="008674F2">
      <w:pPr>
        <w:pStyle w:val="afc"/>
      </w:pPr>
      <w:proofErr w:type="spellStart"/>
      <w:r>
        <w:t>open_cursors</w:t>
      </w:r>
      <w:proofErr w:type="spellEnd"/>
      <w:r>
        <w:t xml:space="preserve">                                 300       19%SGAStat.sql</w:t>
      </w:r>
    </w:p>
    <w:p w14:paraId="46C70D4C" w14:textId="77777777" w:rsidR="00207636" w:rsidRDefault="00207636" w:rsidP="008674F2">
      <w:pPr>
        <w:pStyle w:val="afc"/>
      </w:pPr>
    </w:p>
    <w:p w14:paraId="5D55FA45" w14:textId="77777777" w:rsidR="00207636" w:rsidRDefault="00207636" w:rsidP="008674F2">
      <w:pPr>
        <w:pStyle w:val="afc"/>
      </w:pPr>
      <w:r>
        <w:t xml:space="preserve">Excellent query to gather trend data prior to 10g.   For 10g, see </w:t>
      </w:r>
      <w:proofErr w:type="spellStart"/>
      <w:r>
        <w:t>Trendsgastats.sql</w:t>
      </w:r>
      <w:proofErr w:type="spellEnd"/>
      <w:r>
        <w:t>.</w:t>
      </w:r>
    </w:p>
    <w:p w14:paraId="466F04DA" w14:textId="77777777" w:rsidR="00207636" w:rsidRDefault="00207636" w:rsidP="008674F2">
      <w:pPr>
        <w:pStyle w:val="afc"/>
      </w:pPr>
    </w:p>
    <w:p w14:paraId="2C1A0C98" w14:textId="77777777" w:rsidR="00207636" w:rsidRDefault="00207636" w:rsidP="008674F2">
      <w:pPr>
        <w:pStyle w:val="afc"/>
      </w:pPr>
    </w:p>
    <w:p w14:paraId="7E61DE2F" w14:textId="77777777" w:rsidR="00207636" w:rsidRDefault="00207636" w:rsidP="008674F2">
      <w:pPr>
        <w:pStyle w:val="afc"/>
      </w:pPr>
      <w:r>
        <w:t xml:space="preserve">REM  This data is for a point-in-time.  It is necessary to gather this data at intervals to </w:t>
      </w:r>
    </w:p>
    <w:p w14:paraId="0B95AF68" w14:textId="77777777" w:rsidR="00207636" w:rsidRDefault="00207636" w:rsidP="008674F2">
      <w:pPr>
        <w:pStyle w:val="afc"/>
      </w:pPr>
      <w:r>
        <w:t>REM  build trend data for where memory is growing and stabilizing</w:t>
      </w:r>
    </w:p>
    <w:p w14:paraId="0876E5DA" w14:textId="77777777" w:rsidR="00207636" w:rsidRDefault="00207636" w:rsidP="008674F2">
      <w:pPr>
        <w:pStyle w:val="afc"/>
      </w:pPr>
    </w:p>
    <w:p w14:paraId="545C9118" w14:textId="77777777" w:rsidR="00207636" w:rsidRDefault="00207636" w:rsidP="008674F2">
      <w:pPr>
        <w:pStyle w:val="afc"/>
      </w:pPr>
    </w:p>
    <w:p w14:paraId="7E3728B2" w14:textId="77777777" w:rsidR="00207636" w:rsidRDefault="00207636" w:rsidP="008674F2">
      <w:pPr>
        <w:pStyle w:val="afc"/>
      </w:pPr>
      <w:r>
        <w:t xml:space="preserve">free memory                    23,273,108 </w:t>
      </w:r>
      <w:proofErr w:type="spellStart"/>
      <w:r>
        <w:t>sql</w:t>
      </w:r>
      <w:proofErr w:type="spellEnd"/>
      <w:r>
        <w:t xml:space="preserve"> area                       12,810,916 library cache                   7,691,788 ASH buffers                     4,194,304 KCB Table Scan Buffer           3,981,204 KSFD SGA I/O b                  3,977,128 row cache                       3,741,868 KQR M SO                        3,621,804 </w:t>
      </w:r>
      <w:proofErr w:type="spellStart"/>
      <w:r>
        <w:t>CCursor</w:t>
      </w:r>
      <w:proofErr w:type="spellEnd"/>
      <w:r>
        <w:t xml:space="preserve">                         3,308,648 . . .                          ---------------- Tot                           114,520,848</w:t>
      </w:r>
    </w:p>
    <w:p w14:paraId="230E3E77" w14:textId="77777777" w:rsidR="00207636" w:rsidRDefault="00207636" w:rsidP="00207636">
      <w:pPr>
        <w:pStyle w:val="a0"/>
        <w:ind w:leftChars="355" w:left="710" w:firstLine="1"/>
        <w:rPr>
          <w:lang w:eastAsia="zh-CN"/>
        </w:rPr>
      </w:pPr>
    </w:p>
    <w:p w14:paraId="4A07E00E" w14:textId="3BEDCEAF" w:rsidR="00207636" w:rsidRDefault="00207636" w:rsidP="00591737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lastRenderedPageBreak/>
        <w:t>分析某个特定组件的趋势情况</w:t>
      </w:r>
      <w:r w:rsidR="009D10DF">
        <w:rPr>
          <w:rFonts w:hint="eastAsia"/>
          <w:lang w:eastAsia="zh-CN"/>
        </w:rPr>
        <w:t>（里面的</w:t>
      </w:r>
      <w:r w:rsidR="009D10DF">
        <w:rPr>
          <w:rFonts w:hint="eastAsia"/>
          <w:lang w:eastAsia="zh-CN"/>
        </w:rPr>
        <w:t xml:space="preserve">name </w:t>
      </w:r>
      <w:r w:rsidR="009D10DF">
        <w:rPr>
          <w:rFonts w:hint="eastAsia"/>
          <w:lang w:eastAsia="zh-CN"/>
        </w:rPr>
        <w:t>依据</w:t>
      </w:r>
      <w:r w:rsidR="009D10DF">
        <w:rPr>
          <w:rFonts w:hint="eastAsia"/>
          <w:lang w:eastAsia="zh-CN"/>
        </w:rPr>
        <w:t xml:space="preserve">AWR shared pool </w:t>
      </w:r>
      <w:r w:rsidR="009D10DF">
        <w:rPr>
          <w:rFonts w:hint="eastAsia"/>
          <w:lang w:eastAsia="zh-CN"/>
        </w:rPr>
        <w:t>某个增长最快的组件名称做相应调整，时间调到需要趋势分析的最早时间）</w:t>
      </w:r>
      <w:r>
        <w:rPr>
          <w:rFonts w:hint="eastAsia"/>
          <w:lang w:eastAsia="zh-CN"/>
        </w:rPr>
        <w:t>：</w:t>
      </w:r>
    </w:p>
    <w:p w14:paraId="2B2B4DD5" w14:textId="77777777" w:rsidR="00207636" w:rsidRDefault="00207636" w:rsidP="009D10DF">
      <w:pPr>
        <w:pStyle w:val="afc"/>
      </w:pPr>
      <w:r>
        <w:t xml:space="preserve">/* </w:t>
      </w:r>
      <w:proofErr w:type="spellStart"/>
      <w:r>
        <w:t>Hisotry</w:t>
      </w:r>
      <w:proofErr w:type="spellEnd"/>
      <w:r>
        <w:t xml:space="preserve"> K* usage */</w:t>
      </w:r>
    </w:p>
    <w:p w14:paraId="3755A891" w14:textId="77777777" w:rsidR="00207636" w:rsidRDefault="00207636" w:rsidP="009D10DF">
      <w:pPr>
        <w:pStyle w:val="afc"/>
      </w:pPr>
      <w:r>
        <w:t xml:space="preserve">set </w:t>
      </w:r>
      <w:proofErr w:type="spellStart"/>
      <w:r>
        <w:t>serveroutput</w:t>
      </w:r>
      <w:proofErr w:type="spellEnd"/>
      <w:r>
        <w:t xml:space="preserve"> on; </w:t>
      </w:r>
    </w:p>
    <w:p w14:paraId="6C308163" w14:textId="77777777" w:rsidR="00207636" w:rsidRDefault="00207636" w:rsidP="009D10DF">
      <w:pPr>
        <w:pStyle w:val="afc"/>
      </w:pPr>
      <w:r>
        <w:t xml:space="preserve">exec </w:t>
      </w:r>
      <w:proofErr w:type="spellStart"/>
      <w:r>
        <w:t>dbms_output.put_line</w:t>
      </w:r>
      <w:proofErr w:type="spellEnd"/>
      <w:r>
        <w:t>('</w:t>
      </w:r>
      <w:proofErr w:type="spellStart"/>
      <w:r>
        <w:t>Hisotry</w:t>
      </w:r>
      <w:proofErr w:type="spellEnd"/>
      <w:r>
        <w:t xml:space="preserve"> KSXR pending messages que usage');</w:t>
      </w:r>
    </w:p>
    <w:p w14:paraId="1BE0B472" w14:textId="77777777" w:rsidR="00207636" w:rsidRDefault="00207636" w:rsidP="009D10DF">
      <w:pPr>
        <w:pStyle w:val="afc"/>
      </w:pPr>
      <w:r>
        <w:t xml:space="preserve">select bytes/1024/1024 , </w:t>
      </w:r>
      <w:proofErr w:type="spellStart"/>
      <w:r>
        <w:t>s.snap_id</w:t>
      </w:r>
      <w:proofErr w:type="spellEnd"/>
      <w:r>
        <w:t xml:space="preserve">, </w:t>
      </w:r>
      <w:proofErr w:type="spellStart"/>
      <w:r>
        <w:t>begin_interval_time</w:t>
      </w:r>
      <w:proofErr w:type="spellEnd"/>
      <w:r>
        <w:t xml:space="preserve"> START_TIME</w:t>
      </w:r>
    </w:p>
    <w:p w14:paraId="16772819" w14:textId="77777777" w:rsidR="00207636" w:rsidRDefault="00207636" w:rsidP="009D10DF">
      <w:pPr>
        <w:pStyle w:val="afc"/>
      </w:pPr>
      <w:r>
        <w:t xml:space="preserve">  from </w:t>
      </w:r>
      <w:proofErr w:type="spellStart"/>
      <w:r>
        <w:t>dba_hist_sgastat</w:t>
      </w:r>
      <w:proofErr w:type="spellEnd"/>
      <w:r>
        <w:t xml:space="preserve"> g, </w:t>
      </w:r>
      <w:proofErr w:type="spellStart"/>
      <w:r>
        <w:t>dba_hist_snapshot</w:t>
      </w:r>
      <w:proofErr w:type="spellEnd"/>
      <w:r>
        <w:t xml:space="preserve"> s</w:t>
      </w:r>
    </w:p>
    <w:p w14:paraId="744A00C6" w14:textId="77777777" w:rsidR="00207636" w:rsidRDefault="00207636" w:rsidP="009D10DF">
      <w:pPr>
        <w:pStyle w:val="afc"/>
      </w:pPr>
      <w:r>
        <w:t xml:space="preserve">  where name='</w:t>
      </w:r>
      <w:r w:rsidRPr="00591737">
        <w:rPr>
          <w:color w:val="FF0000"/>
        </w:rPr>
        <w:t>KSXR pending messages que</w:t>
      </w:r>
      <w:r>
        <w:t>'</w:t>
      </w:r>
    </w:p>
    <w:p w14:paraId="560CA6E3" w14:textId="77777777" w:rsidR="00207636" w:rsidRDefault="00207636" w:rsidP="009D10DF">
      <w:pPr>
        <w:pStyle w:val="afc"/>
      </w:pPr>
      <w:r>
        <w:t xml:space="preserve">  and pool='shared pool'</w:t>
      </w:r>
    </w:p>
    <w:p w14:paraId="3E6B2F27" w14:textId="77777777" w:rsidR="00207636" w:rsidRDefault="00207636" w:rsidP="009D10DF">
      <w:pPr>
        <w:pStyle w:val="afc"/>
      </w:pPr>
      <w:r>
        <w:t xml:space="preserve">  and </w:t>
      </w:r>
      <w:proofErr w:type="spellStart"/>
      <w:r>
        <w:t>trunc</w:t>
      </w:r>
      <w:proofErr w:type="spellEnd"/>
      <w:r>
        <w:t>(</w:t>
      </w:r>
      <w:proofErr w:type="spellStart"/>
      <w:r>
        <w:t>begin_interval_time</w:t>
      </w:r>
      <w:proofErr w:type="spellEnd"/>
      <w:r>
        <w:t>) &gt;= '01-DEC-2013'</w:t>
      </w:r>
    </w:p>
    <w:p w14:paraId="30FCB918" w14:textId="77777777" w:rsidR="00207636" w:rsidRDefault="00207636" w:rsidP="009D10DF">
      <w:pPr>
        <w:pStyle w:val="afc"/>
      </w:pPr>
      <w:r>
        <w:t xml:space="preserve">  and </w:t>
      </w:r>
      <w:proofErr w:type="spellStart"/>
      <w:r>
        <w:t>s.snap_id</w:t>
      </w:r>
      <w:proofErr w:type="spellEnd"/>
      <w:r>
        <w:t xml:space="preserve"> = </w:t>
      </w:r>
      <w:proofErr w:type="spellStart"/>
      <w:r>
        <w:t>g.snap_id</w:t>
      </w:r>
      <w:proofErr w:type="spellEnd"/>
    </w:p>
    <w:p w14:paraId="6A55A3F5" w14:textId="77777777" w:rsidR="00207636" w:rsidRDefault="00207636" w:rsidP="009D10DF">
      <w:pPr>
        <w:pStyle w:val="afc"/>
      </w:pPr>
      <w:r>
        <w:t xml:space="preserve">  order by 2;</w:t>
      </w:r>
    </w:p>
    <w:p w14:paraId="727FF0D3" w14:textId="77777777" w:rsidR="00207636" w:rsidRDefault="00207636" w:rsidP="009D10DF">
      <w:pPr>
        <w:pStyle w:val="afc"/>
      </w:pPr>
    </w:p>
    <w:p w14:paraId="3146D467" w14:textId="77777777" w:rsidR="00207636" w:rsidRDefault="00207636" w:rsidP="009D10DF">
      <w:pPr>
        <w:pStyle w:val="afc"/>
      </w:pPr>
      <w:r w:rsidRPr="00591737">
        <w:rPr>
          <w:rFonts w:hint="eastAsia"/>
          <w:color w:val="FF0000"/>
        </w:rPr>
        <w:t xml:space="preserve">/*  Shared Pool </w:t>
      </w:r>
      <w:r w:rsidRPr="00591737">
        <w:rPr>
          <w:rFonts w:hint="eastAsia"/>
          <w:color w:val="FF0000"/>
        </w:rPr>
        <w:t>某天历史分配情况</w:t>
      </w:r>
      <w:r w:rsidRPr="00591737">
        <w:rPr>
          <w:rFonts w:hint="eastAsia"/>
          <w:color w:val="FF0000"/>
        </w:rPr>
        <w:t xml:space="preserve"> */</w:t>
      </w:r>
    </w:p>
    <w:p w14:paraId="054F2FBD" w14:textId="77777777" w:rsidR="00207636" w:rsidRDefault="00207636" w:rsidP="009D10DF">
      <w:pPr>
        <w:pStyle w:val="afc"/>
      </w:pPr>
    </w:p>
    <w:p w14:paraId="49E7219A" w14:textId="77777777" w:rsidR="00207636" w:rsidRDefault="00207636" w:rsidP="009D10DF">
      <w:pPr>
        <w:pStyle w:val="afc"/>
      </w:pPr>
      <w:r>
        <w:t xml:space="preserve">set </w:t>
      </w:r>
      <w:proofErr w:type="spellStart"/>
      <w:r>
        <w:t>serveroutput</w:t>
      </w:r>
      <w:proofErr w:type="spellEnd"/>
      <w:r>
        <w:t xml:space="preserve"> on; </w:t>
      </w:r>
    </w:p>
    <w:p w14:paraId="4300F6C6" w14:textId="77777777" w:rsidR="00207636" w:rsidRDefault="00207636" w:rsidP="009D10DF">
      <w:pPr>
        <w:pStyle w:val="afc"/>
      </w:pPr>
      <w:r>
        <w:t xml:space="preserve">exec </w:t>
      </w:r>
      <w:proofErr w:type="spellStart"/>
      <w:r>
        <w:t>dbms_output.put_line</w:t>
      </w:r>
      <w:proofErr w:type="spellEnd"/>
      <w:r>
        <w:t xml:space="preserve">('history of Shared pool allocations in a </w:t>
      </w:r>
      <w:proofErr w:type="spellStart"/>
      <w:r>
        <w:t>speciifed</w:t>
      </w:r>
      <w:proofErr w:type="spellEnd"/>
      <w:r>
        <w:t xml:space="preserve"> Day');</w:t>
      </w:r>
    </w:p>
    <w:p w14:paraId="1707DE01" w14:textId="77777777" w:rsidR="00207636" w:rsidRDefault="00207636" w:rsidP="009D10DF">
      <w:pPr>
        <w:pStyle w:val="afc"/>
      </w:pPr>
      <w:r>
        <w:t>col name format a30</w:t>
      </w:r>
    </w:p>
    <w:p w14:paraId="23DC7833" w14:textId="77777777" w:rsidR="00207636" w:rsidRDefault="00207636" w:rsidP="009D10DF">
      <w:pPr>
        <w:pStyle w:val="afc"/>
      </w:pPr>
      <w:r>
        <w:t>select n,</w:t>
      </w:r>
    </w:p>
    <w:p w14:paraId="5BFBF9F8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1,bytes, null)) "1",</w:t>
      </w:r>
    </w:p>
    <w:p w14:paraId="6CB176D5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2,bytes, null)) "2",</w:t>
      </w:r>
    </w:p>
    <w:p w14:paraId="6F28BE1D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3,bytes, null)) "3",</w:t>
      </w:r>
    </w:p>
    <w:p w14:paraId="09125EBE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4,bytes, null)) "4",</w:t>
      </w:r>
    </w:p>
    <w:p w14:paraId="20C94A69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5,bytes, null)) "5",</w:t>
      </w:r>
    </w:p>
    <w:p w14:paraId="65385823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6,bytes, null)) "6",</w:t>
      </w:r>
    </w:p>
    <w:p w14:paraId="3D9A272F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7,bytes, null)) "7",</w:t>
      </w:r>
    </w:p>
    <w:p w14:paraId="5DDE0233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8,bytes, null)) "8",</w:t>
      </w:r>
    </w:p>
    <w:p w14:paraId="29074D59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9,bytes, null)) "9",</w:t>
      </w:r>
    </w:p>
    <w:p w14:paraId="182F1B9D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10,bytes, null)) "10",</w:t>
      </w:r>
    </w:p>
    <w:p w14:paraId="62430610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11,bytes, null)) "11",</w:t>
      </w:r>
    </w:p>
    <w:p w14:paraId="404C7E36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12,bytes, null)) "12",</w:t>
      </w:r>
    </w:p>
    <w:p w14:paraId="5192B4C2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13,bytes, null)) "13",</w:t>
      </w:r>
    </w:p>
    <w:p w14:paraId="042D59D6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14,bytes, null)) "14",</w:t>
      </w:r>
    </w:p>
    <w:p w14:paraId="5ADC14AC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15,bytes, null)) "15",</w:t>
      </w:r>
    </w:p>
    <w:p w14:paraId="4811F196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16,bytes, null)) "16",</w:t>
      </w:r>
    </w:p>
    <w:p w14:paraId="736DDEEE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17,bytes, null)) "17",</w:t>
      </w:r>
    </w:p>
    <w:p w14:paraId="590E4FB0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18,bytes, null)) "18",</w:t>
      </w:r>
    </w:p>
    <w:p w14:paraId="1513FD44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19,bytes, null)) "19",</w:t>
      </w:r>
    </w:p>
    <w:p w14:paraId="3AE7C384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20,bytes, null)) "20",</w:t>
      </w:r>
    </w:p>
    <w:p w14:paraId="68446010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21,bytes, null)) "21",</w:t>
      </w:r>
    </w:p>
    <w:p w14:paraId="22264019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22,bytes, null)) "22",</w:t>
      </w:r>
    </w:p>
    <w:p w14:paraId="3075C358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23,bytes, null)) "23",</w:t>
      </w:r>
    </w:p>
    <w:p w14:paraId="30D3CCA7" w14:textId="77777777" w:rsidR="00207636" w:rsidRDefault="00207636" w:rsidP="009D10DF">
      <w:pPr>
        <w:pStyle w:val="afc"/>
      </w:pPr>
      <w:r>
        <w:t xml:space="preserve">  max(decode(</w:t>
      </w:r>
      <w:proofErr w:type="spellStart"/>
      <w:r>
        <w:t>to_char</w:t>
      </w:r>
      <w:proofErr w:type="spellEnd"/>
      <w:r>
        <w:t>(</w:t>
      </w:r>
      <w:proofErr w:type="spellStart"/>
      <w:r>
        <w:t>begin_interval_time</w:t>
      </w:r>
      <w:proofErr w:type="spellEnd"/>
      <w:r>
        <w:t>, 'hh24'), 24,bytes, null)) "24"</w:t>
      </w:r>
    </w:p>
    <w:p w14:paraId="485EF9A9" w14:textId="77777777" w:rsidR="00207636" w:rsidRDefault="00207636" w:rsidP="009D10DF">
      <w:pPr>
        <w:pStyle w:val="afc"/>
      </w:pPr>
      <w:r>
        <w:t xml:space="preserve">from (select '"'||name||'"' n, </w:t>
      </w:r>
      <w:proofErr w:type="spellStart"/>
      <w:r>
        <w:t>begin_interval_time</w:t>
      </w:r>
      <w:proofErr w:type="spellEnd"/>
      <w:r>
        <w:t xml:space="preserve">, bytes from </w:t>
      </w:r>
      <w:proofErr w:type="spellStart"/>
      <w:r>
        <w:t>dba_hist_sgastat</w:t>
      </w:r>
      <w:proofErr w:type="spellEnd"/>
      <w:r>
        <w:t xml:space="preserve"> a, </w:t>
      </w:r>
      <w:proofErr w:type="spellStart"/>
      <w:r>
        <w:t>dba_hist_snapshot</w:t>
      </w:r>
      <w:proofErr w:type="spellEnd"/>
      <w:r>
        <w:t xml:space="preserve"> b</w:t>
      </w:r>
    </w:p>
    <w:p w14:paraId="7E9C9DCF" w14:textId="77777777" w:rsidR="00207636" w:rsidRDefault="00207636" w:rsidP="009D10DF">
      <w:pPr>
        <w:pStyle w:val="afc"/>
      </w:pPr>
      <w:r>
        <w:t xml:space="preserve">where pool='shared pool' and </w:t>
      </w:r>
      <w:proofErr w:type="spellStart"/>
      <w:r>
        <w:t>a.snap_id</w:t>
      </w:r>
      <w:proofErr w:type="spellEnd"/>
      <w:r>
        <w:t>=</w:t>
      </w:r>
      <w:proofErr w:type="spellStart"/>
      <w:r>
        <w:t>b.snap_id</w:t>
      </w:r>
      <w:proofErr w:type="spellEnd"/>
    </w:p>
    <w:p w14:paraId="595F1119" w14:textId="77777777" w:rsidR="00207636" w:rsidRDefault="00207636" w:rsidP="009D10DF">
      <w:pPr>
        <w:pStyle w:val="afc"/>
      </w:pPr>
      <w:r>
        <w:t xml:space="preserve">and </w:t>
      </w:r>
      <w:proofErr w:type="spellStart"/>
      <w:r>
        <w:t>to_char</w:t>
      </w:r>
      <w:proofErr w:type="spellEnd"/>
      <w:r>
        <w:t>(begin_interval_time,'hh24:mi') between '01:00' and '24:00'</w:t>
      </w:r>
    </w:p>
    <w:p w14:paraId="2F1FD283" w14:textId="70974D1F" w:rsidR="00207636" w:rsidRDefault="00207636" w:rsidP="009D10DF">
      <w:pPr>
        <w:pStyle w:val="afc"/>
      </w:pPr>
      <w:r>
        <w:t xml:space="preserve">and </w:t>
      </w:r>
      <w:proofErr w:type="spellStart"/>
      <w:r>
        <w:t>to_char</w:t>
      </w:r>
      <w:proofErr w:type="spellEnd"/>
      <w:r>
        <w:t>(begin_interval_time,'</w:t>
      </w:r>
      <w:proofErr w:type="spellStart"/>
      <w:r>
        <w:t>dd-mon</w:t>
      </w:r>
      <w:proofErr w:type="spellEnd"/>
      <w:r>
        <w:t xml:space="preserve">')  = </w:t>
      </w:r>
      <w:proofErr w:type="spellStart"/>
      <w:r>
        <w:t>to_char</w:t>
      </w:r>
      <w:proofErr w:type="spellEnd"/>
      <w:r>
        <w:t>(sysdate-1, 'dd-</w:t>
      </w:r>
      <w:proofErr w:type="spellStart"/>
      <w:r>
        <w:t>mon</w:t>
      </w:r>
      <w:proofErr w:type="spellEnd"/>
      <w:r>
        <w:t>'))</w:t>
      </w:r>
      <w:r w:rsidR="009D10DF">
        <w:rPr>
          <w:rFonts w:hint="eastAsia"/>
        </w:rPr>
        <w:t>;</w:t>
      </w:r>
    </w:p>
    <w:p w14:paraId="70051B59" w14:textId="77777777" w:rsidR="00207636" w:rsidRDefault="00207636" w:rsidP="00207636">
      <w:pPr>
        <w:pStyle w:val="a0"/>
        <w:ind w:leftChars="355" w:left="710" w:firstLine="1"/>
        <w:rPr>
          <w:lang w:eastAsia="zh-CN"/>
        </w:rPr>
      </w:pPr>
    </w:p>
    <w:p w14:paraId="36ECB29C" w14:textId="5A8B60CF" w:rsidR="00207636" w:rsidRDefault="00207636" w:rsidP="002E7BAE">
      <w:pPr>
        <w:pStyle w:val="a0"/>
        <w:ind w:leftChars="355" w:left="710" w:firstLine="1"/>
        <w:rPr>
          <w:lang w:eastAsia="zh-CN"/>
        </w:rPr>
      </w:pPr>
      <w:r>
        <w:rPr>
          <w:rFonts w:hint="eastAsia"/>
          <w:lang w:eastAsia="zh-CN"/>
        </w:rPr>
        <w:t>对于</w:t>
      </w:r>
      <w:r>
        <w:rPr>
          <w:rFonts w:hint="eastAsia"/>
          <w:lang w:eastAsia="zh-CN"/>
        </w:rPr>
        <w:t xml:space="preserve">4031 </w:t>
      </w:r>
      <w:r>
        <w:rPr>
          <w:rFonts w:hint="eastAsia"/>
          <w:lang w:eastAsia="zh-CN"/>
        </w:rPr>
        <w:t>的深入以及代码层面分析，</w:t>
      </w:r>
      <w:r>
        <w:rPr>
          <w:rFonts w:hint="eastAsia"/>
          <w:lang w:eastAsia="zh-CN"/>
        </w:rPr>
        <w:t xml:space="preserve">Oracle </w:t>
      </w:r>
      <w:r>
        <w:rPr>
          <w:rFonts w:hint="eastAsia"/>
          <w:lang w:eastAsia="zh-CN"/>
        </w:rPr>
        <w:t>后台研发一般需要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heapdump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或者</w:t>
      </w:r>
      <w:r>
        <w:rPr>
          <w:rFonts w:hint="eastAsia"/>
          <w:lang w:eastAsia="zh-CN"/>
        </w:rPr>
        <w:t xml:space="preserve"> library cache dump </w:t>
      </w:r>
      <w:r>
        <w:rPr>
          <w:rFonts w:hint="eastAsia"/>
          <w:lang w:eastAsia="zh-CN"/>
        </w:rPr>
        <w:t>进行分析</w:t>
      </w:r>
      <w:r>
        <w:rPr>
          <w:rFonts w:hint="eastAsia"/>
          <w:lang w:eastAsia="zh-CN"/>
        </w:rPr>
        <w:t>.</w:t>
      </w:r>
    </w:p>
    <w:p w14:paraId="318CD035" w14:textId="77777777" w:rsidR="00207636" w:rsidRPr="002E7BAE" w:rsidRDefault="00207636" w:rsidP="00207636">
      <w:pPr>
        <w:pStyle w:val="a0"/>
        <w:ind w:leftChars="355" w:left="710" w:firstLine="1"/>
        <w:rPr>
          <w:b/>
          <w:bCs/>
          <w:lang w:eastAsia="zh-CN"/>
        </w:rPr>
      </w:pPr>
      <w:r w:rsidRPr="002E7BAE">
        <w:rPr>
          <w:rFonts w:hint="eastAsia"/>
          <w:b/>
          <w:bCs/>
          <w:lang w:eastAsia="zh-CN"/>
        </w:rPr>
        <w:t xml:space="preserve">1) </w:t>
      </w:r>
      <w:proofErr w:type="spellStart"/>
      <w:r w:rsidRPr="002E7BAE">
        <w:rPr>
          <w:rFonts w:hint="eastAsia"/>
          <w:b/>
          <w:bCs/>
          <w:lang w:eastAsia="zh-CN"/>
        </w:rPr>
        <w:t>Heapdump</w:t>
      </w:r>
      <w:proofErr w:type="spellEnd"/>
      <w:r w:rsidRPr="002E7BAE">
        <w:rPr>
          <w:rFonts w:hint="eastAsia"/>
          <w:b/>
          <w:bCs/>
          <w:lang w:eastAsia="zh-CN"/>
        </w:rPr>
        <w:t xml:space="preserve"> </w:t>
      </w:r>
      <w:r w:rsidRPr="002E7BAE">
        <w:rPr>
          <w:rFonts w:hint="eastAsia"/>
          <w:b/>
          <w:bCs/>
          <w:lang w:eastAsia="zh-CN"/>
        </w:rPr>
        <w:t>的信息</w:t>
      </w:r>
      <w:r w:rsidRPr="002E7BAE">
        <w:rPr>
          <w:rFonts w:hint="eastAsia"/>
          <w:b/>
          <w:bCs/>
          <w:lang w:eastAsia="zh-CN"/>
        </w:rPr>
        <w:t xml:space="preserve">: </w:t>
      </w:r>
      <w:r w:rsidRPr="002E7BAE">
        <w:rPr>
          <w:rFonts w:hint="eastAsia"/>
          <w:b/>
          <w:bCs/>
          <w:lang w:eastAsia="zh-CN"/>
        </w:rPr>
        <w:t>命令如下：</w:t>
      </w:r>
    </w:p>
    <w:p w14:paraId="021C4A50" w14:textId="77777777" w:rsidR="00207636" w:rsidRDefault="00207636" w:rsidP="002E7BAE">
      <w:pPr>
        <w:pStyle w:val="afc"/>
        <w:ind w:leftChars="526" w:left="1052"/>
      </w:pPr>
      <w:proofErr w:type="spellStart"/>
      <w:r>
        <w:t>sqlplus</w:t>
      </w:r>
      <w:proofErr w:type="spellEnd"/>
      <w:r>
        <w:t xml:space="preserve"> /</w:t>
      </w:r>
      <w:proofErr w:type="spellStart"/>
      <w:r>
        <w:t>nolog</w:t>
      </w:r>
      <w:proofErr w:type="spellEnd"/>
    </w:p>
    <w:p w14:paraId="125B965D" w14:textId="77777777" w:rsidR="00207636" w:rsidRDefault="00207636" w:rsidP="002E7BAE">
      <w:pPr>
        <w:pStyle w:val="afc"/>
        <w:ind w:leftChars="526" w:left="1052"/>
      </w:pPr>
      <w:r>
        <w:t xml:space="preserve">connect / as </w:t>
      </w:r>
      <w:proofErr w:type="spellStart"/>
      <w:r>
        <w:t>sysdba</w:t>
      </w:r>
      <w:proofErr w:type="spellEnd"/>
      <w:r>
        <w:t xml:space="preserve"> </w:t>
      </w:r>
    </w:p>
    <w:p w14:paraId="5EA42336" w14:textId="77777777" w:rsidR="00207636" w:rsidRDefault="00207636" w:rsidP="002E7BAE">
      <w:pPr>
        <w:pStyle w:val="afc"/>
        <w:ind w:leftChars="526" w:left="1052"/>
      </w:pPr>
      <w:proofErr w:type="spellStart"/>
      <w:r>
        <w:t>oradebug</w:t>
      </w:r>
      <w:proofErr w:type="spellEnd"/>
      <w:r>
        <w:t xml:space="preserve"> </w:t>
      </w:r>
      <w:proofErr w:type="spellStart"/>
      <w:r>
        <w:t>setmypid</w:t>
      </w:r>
      <w:proofErr w:type="spellEnd"/>
    </w:p>
    <w:p w14:paraId="59E7ACA7" w14:textId="77777777" w:rsidR="00207636" w:rsidRDefault="00207636" w:rsidP="002E7BAE">
      <w:pPr>
        <w:pStyle w:val="afc"/>
        <w:ind w:leftChars="526" w:left="1052"/>
      </w:pPr>
      <w:proofErr w:type="spellStart"/>
      <w:r>
        <w:t>oradebug</w:t>
      </w:r>
      <w:proofErr w:type="spellEnd"/>
      <w:r>
        <w:t xml:space="preserve"> </w:t>
      </w:r>
      <w:proofErr w:type="spellStart"/>
      <w:r>
        <w:t>unlimit</w:t>
      </w:r>
      <w:proofErr w:type="spellEnd"/>
    </w:p>
    <w:p w14:paraId="27D75AEF" w14:textId="77777777" w:rsidR="00207636" w:rsidRDefault="00207636" w:rsidP="002E7BAE">
      <w:pPr>
        <w:pStyle w:val="afc"/>
        <w:ind w:leftChars="526" w:left="1052"/>
      </w:pPr>
      <w:proofErr w:type="spellStart"/>
      <w:r>
        <w:t>oradebug</w:t>
      </w:r>
      <w:proofErr w:type="spellEnd"/>
      <w:r>
        <w:t xml:space="preserve"> dump </w:t>
      </w:r>
      <w:proofErr w:type="spellStart"/>
      <w:r>
        <w:t>heapdump</w:t>
      </w:r>
      <w:proofErr w:type="spellEnd"/>
      <w:r>
        <w:t xml:space="preserve"> 536871426</w:t>
      </w:r>
    </w:p>
    <w:p w14:paraId="0BC85B9E" w14:textId="77777777" w:rsidR="00207636" w:rsidRDefault="00207636" w:rsidP="002E7BAE">
      <w:pPr>
        <w:pStyle w:val="afc"/>
        <w:ind w:leftChars="526" w:left="1052"/>
      </w:pPr>
      <w:proofErr w:type="spellStart"/>
      <w:r>
        <w:t>oradebug</w:t>
      </w:r>
      <w:proofErr w:type="spellEnd"/>
      <w:r>
        <w:t xml:space="preserve"> </w:t>
      </w:r>
      <w:proofErr w:type="spellStart"/>
      <w:r>
        <w:t>tracefile_name</w:t>
      </w:r>
      <w:proofErr w:type="spellEnd"/>
    </w:p>
    <w:p w14:paraId="6F8B05E1" w14:textId="0F9B6DFE" w:rsidR="00207636" w:rsidRDefault="00207636" w:rsidP="002E7BAE">
      <w:pPr>
        <w:pStyle w:val="afc"/>
        <w:ind w:leftChars="526" w:left="1052"/>
      </w:pPr>
      <w:proofErr w:type="spellStart"/>
      <w:r>
        <w:lastRenderedPageBreak/>
        <w:t>oradebug</w:t>
      </w:r>
      <w:proofErr w:type="spellEnd"/>
      <w:r>
        <w:t xml:space="preserve"> </w:t>
      </w:r>
      <w:proofErr w:type="spellStart"/>
      <w:r>
        <w:t>close_trace</w:t>
      </w:r>
      <w:proofErr w:type="spellEnd"/>
    </w:p>
    <w:p w14:paraId="58D75674" w14:textId="77777777" w:rsidR="002E7BAE" w:rsidRDefault="002E7BAE" w:rsidP="002E7BAE">
      <w:pPr>
        <w:pStyle w:val="afc"/>
        <w:ind w:leftChars="526" w:left="1052"/>
      </w:pPr>
    </w:p>
    <w:p w14:paraId="1566D3FE" w14:textId="77777777" w:rsidR="002E7BAE" w:rsidRDefault="00207636" w:rsidP="002E7BAE">
      <w:pPr>
        <w:pStyle w:val="afc"/>
        <w:ind w:leftChars="526" w:left="1052"/>
      </w:pPr>
      <w:r>
        <w:rPr>
          <w:rFonts w:hint="eastAsia"/>
        </w:rPr>
        <w:t>影响分析：</w:t>
      </w:r>
    </w:p>
    <w:p w14:paraId="52155E7F" w14:textId="77777777" w:rsidR="002E7BAE" w:rsidRDefault="00207636" w:rsidP="002E7BAE">
      <w:pPr>
        <w:pStyle w:val="afc"/>
        <w:ind w:leftChars="526" w:left="1052"/>
      </w:pPr>
      <w:r>
        <w:rPr>
          <w:rFonts w:hint="eastAsia"/>
        </w:rPr>
        <w:t>从经验来看，一般</w:t>
      </w:r>
      <w:proofErr w:type="spellStart"/>
      <w:r>
        <w:rPr>
          <w:rFonts w:hint="eastAsia"/>
        </w:rPr>
        <w:t>Heapdump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执行不会对系统造成太多的影响，影响基本可以忽略</w:t>
      </w:r>
      <w:r w:rsidR="002E7BAE">
        <w:rPr>
          <w:rFonts w:hint="eastAsia"/>
        </w:rPr>
        <w:t>。</w:t>
      </w:r>
    </w:p>
    <w:p w14:paraId="59A49478" w14:textId="0930036D" w:rsidR="00207636" w:rsidRDefault="00207636" w:rsidP="002E7BAE">
      <w:pPr>
        <w:pStyle w:val="afc"/>
        <w:ind w:leftChars="526" w:left="1052"/>
      </w:pPr>
      <w:r>
        <w:rPr>
          <w:rFonts w:hint="eastAsia"/>
        </w:rPr>
        <w:t>如果产生影响，也是系统产生</w:t>
      </w:r>
      <w:r>
        <w:rPr>
          <w:rFonts w:hint="eastAsia"/>
        </w:rPr>
        <w:t>4031</w:t>
      </w:r>
      <w:r>
        <w:rPr>
          <w:rFonts w:hint="eastAsia"/>
        </w:rPr>
        <w:t>后影响结果，非本身该操作影响</w:t>
      </w:r>
      <w:r w:rsidR="00817582">
        <w:rPr>
          <w:rFonts w:hint="eastAsia"/>
        </w:rPr>
        <w:t>。</w:t>
      </w:r>
    </w:p>
    <w:p w14:paraId="19E0AD71" w14:textId="77777777" w:rsidR="00207636" w:rsidRPr="002E7BAE" w:rsidRDefault="00207636" w:rsidP="00207636">
      <w:pPr>
        <w:pStyle w:val="a0"/>
        <w:ind w:leftChars="355" w:left="710" w:firstLine="1"/>
        <w:rPr>
          <w:b/>
          <w:bCs/>
          <w:lang w:eastAsia="zh-CN"/>
        </w:rPr>
      </w:pPr>
      <w:r w:rsidRPr="002E7BAE">
        <w:rPr>
          <w:rFonts w:hint="eastAsia"/>
          <w:b/>
          <w:bCs/>
          <w:lang w:eastAsia="zh-CN"/>
        </w:rPr>
        <w:t xml:space="preserve">2) </w:t>
      </w:r>
      <w:r w:rsidRPr="002E7BAE">
        <w:rPr>
          <w:rFonts w:hint="eastAsia"/>
          <w:b/>
          <w:bCs/>
          <w:lang w:eastAsia="zh-CN"/>
        </w:rPr>
        <w:t>根据需要可以做</w:t>
      </w:r>
      <w:r w:rsidRPr="002E7BAE">
        <w:rPr>
          <w:rFonts w:hint="eastAsia"/>
          <w:b/>
          <w:bCs/>
          <w:lang w:eastAsia="zh-CN"/>
        </w:rPr>
        <w:t xml:space="preserve">library cache dump. </w:t>
      </w:r>
      <w:r w:rsidRPr="002E7BAE">
        <w:rPr>
          <w:rFonts w:hint="eastAsia"/>
          <w:b/>
          <w:bCs/>
          <w:lang w:eastAsia="zh-CN"/>
        </w:rPr>
        <w:t>命令</w:t>
      </w:r>
      <w:r w:rsidRPr="002E7BAE">
        <w:rPr>
          <w:rFonts w:hint="eastAsia"/>
          <w:b/>
          <w:bCs/>
          <w:lang w:eastAsia="zh-CN"/>
        </w:rPr>
        <w:t xml:space="preserve"> </w:t>
      </w:r>
      <w:r w:rsidRPr="002E7BAE">
        <w:rPr>
          <w:rFonts w:hint="eastAsia"/>
          <w:b/>
          <w:bCs/>
          <w:lang w:eastAsia="zh-CN"/>
        </w:rPr>
        <w:t>如下：</w:t>
      </w:r>
    </w:p>
    <w:p w14:paraId="5B6A8677" w14:textId="5E810008" w:rsidR="00207636" w:rsidRDefault="00827528" w:rsidP="002E7BAE">
      <w:pPr>
        <w:pStyle w:val="afc"/>
        <w:ind w:leftChars="526" w:left="1052"/>
      </w:pPr>
      <w:r w:rsidRPr="00827528">
        <w:rPr>
          <w:b/>
        </w:rPr>
        <w:t>SQL&gt;</w:t>
      </w:r>
      <w:r w:rsidR="0037400D">
        <w:t xml:space="preserve"> ALTER</w:t>
      </w:r>
      <w:r w:rsidR="00207636">
        <w:t xml:space="preserve"> SYSTEM SET EVENTS 'IMMEDIATE TRACE NAME LIBRARY_CACHE LEVEL 16';</w:t>
      </w:r>
    </w:p>
    <w:p w14:paraId="20B568D6" w14:textId="77777777" w:rsidR="00207636" w:rsidRDefault="00207636" w:rsidP="002E7BAE">
      <w:pPr>
        <w:pStyle w:val="afc"/>
        <w:ind w:leftChars="526" w:left="1052"/>
      </w:pPr>
    </w:p>
    <w:p w14:paraId="1F8E760D" w14:textId="77777777" w:rsidR="002E7BAE" w:rsidRDefault="00207636" w:rsidP="002E7BAE">
      <w:pPr>
        <w:pStyle w:val="afc"/>
        <w:ind w:leftChars="526" w:left="1052"/>
      </w:pPr>
      <w:r>
        <w:rPr>
          <w:rFonts w:hint="eastAsia"/>
        </w:rPr>
        <w:t>影响分析：</w:t>
      </w:r>
    </w:p>
    <w:p w14:paraId="558DDAD7" w14:textId="78618366" w:rsidR="00207636" w:rsidRDefault="00207636" w:rsidP="002E7BAE">
      <w:pPr>
        <w:pStyle w:val="afc"/>
        <w:ind w:leftChars="526" w:left="1052"/>
      </w:pPr>
      <w:r>
        <w:rPr>
          <w:rFonts w:hint="eastAsia"/>
        </w:rPr>
        <w:t>从经验来看，</w:t>
      </w:r>
      <w:r>
        <w:rPr>
          <w:rFonts w:hint="eastAsia"/>
        </w:rPr>
        <w:t>library cache dump</w:t>
      </w:r>
      <w:r>
        <w:rPr>
          <w:rFonts w:hint="eastAsia"/>
        </w:rPr>
        <w:t>可能会对系统有些少许的影响</w:t>
      </w:r>
      <w:r>
        <w:rPr>
          <w:rFonts w:hint="eastAsia"/>
        </w:rPr>
        <w:t>(</w:t>
      </w:r>
      <w:r>
        <w:rPr>
          <w:rFonts w:hint="eastAsia"/>
        </w:rPr>
        <w:t>依据系统负载不同而影响不同</w:t>
      </w:r>
      <w:r>
        <w:rPr>
          <w:rFonts w:hint="eastAsia"/>
        </w:rPr>
        <w:t>)</w:t>
      </w:r>
      <w:r>
        <w:rPr>
          <w:rFonts w:hint="eastAsia"/>
        </w:rPr>
        <w:t>，建议可以在晚上非业务高峰期做</w:t>
      </w:r>
      <w:r w:rsidR="002E7BAE">
        <w:rPr>
          <w:rFonts w:hint="eastAsia"/>
        </w:rPr>
        <w:t>。</w:t>
      </w:r>
    </w:p>
    <w:p w14:paraId="3E114CC9" w14:textId="77777777" w:rsidR="00207636" w:rsidRDefault="00207636" w:rsidP="00207636">
      <w:pPr>
        <w:pStyle w:val="a0"/>
        <w:ind w:leftChars="355" w:left="710" w:firstLine="1"/>
        <w:rPr>
          <w:lang w:eastAsia="zh-CN"/>
        </w:rPr>
      </w:pPr>
    </w:p>
    <w:p w14:paraId="108F5EFC" w14:textId="3E37D970" w:rsidR="00207636" w:rsidRPr="00817582" w:rsidRDefault="00207636" w:rsidP="00817582">
      <w:pPr>
        <w:pStyle w:val="a0"/>
        <w:ind w:leftChars="455" w:left="910" w:firstLine="1"/>
        <w:rPr>
          <w:b/>
          <w:bCs/>
          <w:color w:val="FF0000"/>
          <w:lang w:eastAsia="zh-CN"/>
        </w:rPr>
      </w:pPr>
      <w:r w:rsidRPr="00817582">
        <w:rPr>
          <w:rFonts w:hint="eastAsia"/>
          <w:b/>
          <w:bCs/>
          <w:color w:val="FF0000"/>
          <w:lang w:eastAsia="zh-CN"/>
        </w:rPr>
        <w:t>执行</w:t>
      </w:r>
      <w:proofErr w:type="spellStart"/>
      <w:r w:rsidRPr="00817582">
        <w:rPr>
          <w:rFonts w:hint="eastAsia"/>
          <w:b/>
          <w:bCs/>
          <w:color w:val="FF0000"/>
          <w:lang w:eastAsia="zh-CN"/>
        </w:rPr>
        <w:t>Heapdump</w:t>
      </w:r>
      <w:r w:rsidRPr="00817582">
        <w:rPr>
          <w:rFonts w:hint="eastAsia"/>
          <w:b/>
          <w:bCs/>
          <w:color w:val="FF0000"/>
          <w:lang w:eastAsia="zh-CN"/>
        </w:rPr>
        <w:t>以及</w:t>
      </w:r>
      <w:r w:rsidRPr="00817582">
        <w:rPr>
          <w:rFonts w:hint="eastAsia"/>
          <w:b/>
          <w:bCs/>
          <w:color w:val="FF0000"/>
          <w:lang w:eastAsia="zh-CN"/>
        </w:rPr>
        <w:t>librarcy</w:t>
      </w:r>
      <w:proofErr w:type="spellEnd"/>
      <w:r w:rsidRPr="00817582">
        <w:rPr>
          <w:rFonts w:hint="eastAsia"/>
          <w:b/>
          <w:bCs/>
          <w:color w:val="FF0000"/>
          <w:lang w:eastAsia="zh-CN"/>
        </w:rPr>
        <w:t xml:space="preserve"> cache dump </w:t>
      </w:r>
      <w:r w:rsidRPr="00817582">
        <w:rPr>
          <w:rFonts w:hint="eastAsia"/>
          <w:b/>
          <w:bCs/>
          <w:color w:val="FF0000"/>
          <w:lang w:eastAsia="zh-CN"/>
        </w:rPr>
        <w:t>有必要时可以联系</w:t>
      </w:r>
      <w:r w:rsidRPr="00817582">
        <w:rPr>
          <w:rFonts w:hint="eastAsia"/>
          <w:b/>
          <w:bCs/>
          <w:color w:val="FF0000"/>
          <w:lang w:eastAsia="zh-CN"/>
        </w:rPr>
        <w:t xml:space="preserve"> oracle </w:t>
      </w:r>
      <w:r w:rsidRPr="00817582">
        <w:rPr>
          <w:rFonts w:hint="eastAsia"/>
          <w:b/>
          <w:bCs/>
          <w:color w:val="FF0000"/>
          <w:lang w:eastAsia="zh-CN"/>
        </w:rPr>
        <w:t>支持进行指导</w:t>
      </w:r>
      <w:r w:rsidRPr="00817582">
        <w:rPr>
          <w:rFonts w:hint="eastAsia"/>
          <w:b/>
          <w:bCs/>
          <w:color w:val="FF0000"/>
          <w:lang w:eastAsia="zh-CN"/>
        </w:rPr>
        <w:t>.</w:t>
      </w:r>
    </w:p>
    <w:p w14:paraId="5BD3AD86" w14:textId="425BB2F3" w:rsidR="00C46B83" w:rsidRDefault="00C46B83" w:rsidP="00A4708F">
      <w:pPr>
        <w:pStyle w:val="a0"/>
        <w:ind w:leftChars="355" w:left="710" w:firstLine="1"/>
        <w:rPr>
          <w:lang w:eastAsia="zh-CN"/>
        </w:rPr>
      </w:pPr>
    </w:p>
    <w:p w14:paraId="52ECE2A7" w14:textId="75EDF10C" w:rsidR="007A5AD0" w:rsidRDefault="007A5AD0" w:rsidP="007A5AD0">
      <w:pPr>
        <w:pStyle w:val="20"/>
      </w:pPr>
      <w:bookmarkStart w:id="142" w:name="_Toc99826109"/>
      <w:bookmarkStart w:id="143" w:name="_Toc99977217"/>
      <w:proofErr w:type="spellStart"/>
      <w:r>
        <w:rPr>
          <w:rFonts w:hint="eastAsia"/>
        </w:rPr>
        <w:t>L</w:t>
      </w:r>
      <w:r>
        <w:t>istener</w:t>
      </w:r>
      <w:r>
        <w:rPr>
          <w:rFonts w:hint="eastAsia"/>
        </w:rPr>
        <w:t>问题</w:t>
      </w:r>
      <w:bookmarkEnd w:id="142"/>
      <w:bookmarkEnd w:id="143"/>
      <w:proofErr w:type="spellEnd"/>
    </w:p>
    <w:p w14:paraId="33A20E3C" w14:textId="06F21179" w:rsidR="007A5AD0" w:rsidRPr="00A276BC" w:rsidRDefault="007A5AD0" w:rsidP="009052AA">
      <w:pPr>
        <w:pStyle w:val="a0"/>
        <w:ind w:leftChars="355" w:left="710" w:firstLine="1"/>
        <w:rPr>
          <w:lang w:eastAsia="zh-CN"/>
        </w:rPr>
      </w:pPr>
      <w:r w:rsidRPr="00A276BC">
        <w:rPr>
          <w:rFonts w:hint="eastAsia"/>
          <w:lang w:eastAsia="zh-CN"/>
        </w:rPr>
        <w:t>如出现</w:t>
      </w:r>
      <w:proofErr w:type="spellStart"/>
      <w:r w:rsidRPr="00A276BC">
        <w:rPr>
          <w:rFonts w:hint="eastAsia"/>
          <w:lang w:eastAsia="zh-CN"/>
        </w:rPr>
        <w:t>Listner</w:t>
      </w:r>
      <w:proofErr w:type="spellEnd"/>
      <w:r w:rsidRPr="00A276BC">
        <w:rPr>
          <w:rFonts w:hint="eastAsia"/>
          <w:lang w:eastAsia="zh-CN"/>
        </w:rPr>
        <w:t xml:space="preserve"> </w:t>
      </w:r>
      <w:r w:rsidRPr="00A276BC">
        <w:rPr>
          <w:rFonts w:hint="eastAsia"/>
          <w:lang w:eastAsia="zh-CN"/>
        </w:rPr>
        <w:t>连接不上或</w:t>
      </w:r>
      <w:r w:rsidRPr="00A276BC">
        <w:rPr>
          <w:lang w:eastAsia="zh-CN"/>
        </w:rPr>
        <w:t>者慢</w:t>
      </w:r>
      <w:r w:rsidRPr="00A276BC">
        <w:rPr>
          <w:rFonts w:hint="eastAsia"/>
          <w:lang w:eastAsia="zh-CN"/>
        </w:rPr>
        <w:t>这样的问题，一般的需要信息搜集下：</w:t>
      </w:r>
    </w:p>
    <w:p w14:paraId="6B08DE59" w14:textId="072FEDD0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t>基</w:t>
      </w:r>
      <w:r w:rsidRPr="00A276BC">
        <w:rPr>
          <w:lang w:eastAsia="zh-CN"/>
        </w:rPr>
        <w:t>本描述：</w:t>
      </w:r>
      <w:r w:rsidRPr="00A276BC">
        <w:rPr>
          <w:rFonts w:hint="eastAsia"/>
          <w:lang w:eastAsia="zh-CN"/>
        </w:rPr>
        <w:t>远</w:t>
      </w:r>
      <w:r w:rsidRPr="00A276BC">
        <w:rPr>
          <w:lang w:eastAsia="zh-CN"/>
        </w:rPr>
        <w:t>程</w:t>
      </w:r>
      <w:r w:rsidRPr="00A276BC">
        <w:rPr>
          <w:rFonts w:hint="eastAsia"/>
          <w:lang w:eastAsia="zh-CN"/>
        </w:rPr>
        <w:t>连</w:t>
      </w:r>
      <w:r w:rsidRPr="00A276BC">
        <w:rPr>
          <w:lang w:eastAsia="zh-CN"/>
        </w:rPr>
        <w:t>接慢</w:t>
      </w:r>
      <w:r w:rsidRPr="00A276BC">
        <w:rPr>
          <w:rFonts w:hint="eastAsia"/>
          <w:lang w:eastAsia="zh-CN"/>
        </w:rPr>
        <w:t>不</w:t>
      </w:r>
      <w:r w:rsidRPr="00A276BC">
        <w:rPr>
          <w:lang w:eastAsia="zh-CN"/>
        </w:rPr>
        <w:t>慢</w:t>
      </w:r>
      <w:r w:rsidRPr="00A276BC">
        <w:rPr>
          <w:rFonts w:hint="eastAsia"/>
          <w:lang w:eastAsia="zh-CN"/>
        </w:rPr>
        <w:t>，本</w:t>
      </w:r>
      <w:r w:rsidRPr="00A276BC">
        <w:rPr>
          <w:lang w:eastAsia="zh-CN"/>
        </w:rPr>
        <w:t>地连接慢</w:t>
      </w:r>
      <w:r w:rsidRPr="00A276BC">
        <w:rPr>
          <w:rFonts w:hint="eastAsia"/>
          <w:lang w:eastAsia="zh-CN"/>
        </w:rPr>
        <w:t>不慢</w:t>
      </w:r>
      <w:r w:rsidR="00A276BC">
        <w:rPr>
          <w:rFonts w:hint="eastAsia"/>
          <w:lang w:eastAsia="zh-CN"/>
        </w:rPr>
        <w:t>，</w:t>
      </w:r>
      <w:r w:rsidRPr="00A276BC">
        <w:rPr>
          <w:rFonts w:hint="eastAsia"/>
          <w:lang w:eastAsia="zh-CN"/>
        </w:rPr>
        <w:t>加</w:t>
      </w:r>
      <w:r w:rsidRPr="00A276BC">
        <w:rPr>
          <w:lang w:eastAsia="zh-CN"/>
        </w:rPr>
        <w:t>不</w:t>
      </w:r>
      <w:r w:rsidRPr="00A276BC">
        <w:rPr>
          <w:rFonts w:hint="eastAsia"/>
          <w:lang w:eastAsia="zh-CN"/>
        </w:rPr>
        <w:t>加</w:t>
      </w:r>
      <w:proofErr w:type="spellStart"/>
      <w:r w:rsidRPr="00A276BC">
        <w:rPr>
          <w:rFonts w:hint="eastAsia"/>
          <w:lang w:eastAsia="zh-CN"/>
        </w:rPr>
        <w:t>TNS</w:t>
      </w:r>
      <w:r w:rsidRPr="00A276BC">
        <w:rPr>
          <w:rFonts w:hint="eastAsia"/>
          <w:lang w:eastAsia="zh-CN"/>
        </w:rPr>
        <w:t>有</w:t>
      </w:r>
      <w:r w:rsidRPr="00A276BC">
        <w:rPr>
          <w:lang w:eastAsia="zh-CN"/>
        </w:rPr>
        <w:t>没有影响</w:t>
      </w:r>
      <w:proofErr w:type="spellEnd"/>
      <w:r w:rsidRPr="00A276BC">
        <w:rPr>
          <w:lang w:eastAsia="zh-CN"/>
        </w:rPr>
        <w:t>，</w:t>
      </w:r>
      <w:proofErr w:type="spellStart"/>
      <w:r w:rsidRPr="00A276BC">
        <w:rPr>
          <w:rFonts w:hint="eastAsia"/>
          <w:lang w:eastAsia="zh-CN"/>
        </w:rPr>
        <w:t>sys</w:t>
      </w:r>
      <w:r w:rsidRPr="00A276BC">
        <w:rPr>
          <w:rFonts w:hint="eastAsia"/>
          <w:lang w:eastAsia="zh-CN"/>
        </w:rPr>
        <w:t>用</w:t>
      </w:r>
      <w:r w:rsidRPr="00A276BC">
        <w:rPr>
          <w:lang w:eastAsia="zh-CN"/>
        </w:rPr>
        <w:t>户</w:t>
      </w:r>
      <w:r w:rsidRPr="00A276BC">
        <w:rPr>
          <w:rFonts w:hint="eastAsia"/>
          <w:lang w:eastAsia="zh-CN"/>
        </w:rPr>
        <w:t>连</w:t>
      </w:r>
      <w:r w:rsidRPr="00A276BC">
        <w:rPr>
          <w:lang w:eastAsia="zh-CN"/>
        </w:rPr>
        <w:t>接有</w:t>
      </w:r>
      <w:r w:rsidRPr="00A276BC">
        <w:rPr>
          <w:rFonts w:hint="eastAsia"/>
          <w:lang w:eastAsia="zh-CN"/>
        </w:rPr>
        <w:t>没</w:t>
      </w:r>
      <w:r w:rsidRPr="00A276BC">
        <w:rPr>
          <w:lang w:eastAsia="zh-CN"/>
        </w:rPr>
        <w:t>有影响</w:t>
      </w:r>
      <w:proofErr w:type="spellEnd"/>
      <w:r w:rsidRPr="00A276BC">
        <w:rPr>
          <w:rFonts w:hint="eastAsia"/>
          <w:lang w:eastAsia="zh-CN"/>
        </w:rPr>
        <w:t>.</w:t>
      </w:r>
    </w:p>
    <w:p w14:paraId="4E46F245" w14:textId="37785278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proofErr w:type="spellStart"/>
      <w:r w:rsidRPr="00A276BC">
        <w:rPr>
          <w:rFonts w:hint="eastAsia"/>
          <w:lang w:eastAsia="zh-CN"/>
        </w:rPr>
        <w:t>sqlnet.ora</w:t>
      </w:r>
      <w:r w:rsidR="00A276BC">
        <w:rPr>
          <w:rFonts w:hint="eastAsia"/>
          <w:lang w:eastAsia="zh-CN"/>
        </w:rPr>
        <w:t>和</w:t>
      </w:r>
      <w:r w:rsidRPr="00A276BC">
        <w:rPr>
          <w:rFonts w:hint="eastAsia"/>
          <w:lang w:eastAsia="zh-CN"/>
        </w:rPr>
        <w:t>listene.ora</w:t>
      </w:r>
      <w:r w:rsidR="00A276BC">
        <w:rPr>
          <w:rFonts w:hint="eastAsia"/>
          <w:lang w:eastAsia="zh-CN"/>
        </w:rPr>
        <w:t>信息</w:t>
      </w:r>
      <w:proofErr w:type="spellEnd"/>
    </w:p>
    <w:p w14:paraId="12C91750" w14:textId="3FDF59AF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t xml:space="preserve">AWR/ASH </w:t>
      </w:r>
      <w:r w:rsidRPr="00A276BC">
        <w:rPr>
          <w:rFonts w:hint="eastAsia"/>
          <w:lang w:eastAsia="zh-CN"/>
        </w:rPr>
        <w:t>报告</w:t>
      </w:r>
      <w:r w:rsidRPr="00A276BC">
        <w:rPr>
          <w:rFonts w:hint="eastAsia"/>
          <w:lang w:eastAsia="zh-CN"/>
        </w:rPr>
        <w:t xml:space="preserve"> </w:t>
      </w:r>
      <w:r w:rsidR="00A276BC">
        <w:rPr>
          <w:rFonts w:hint="eastAsia"/>
          <w:lang w:eastAsia="zh-CN"/>
        </w:rPr>
        <w:t>参考日常运维</w:t>
      </w:r>
      <w:r w:rsidR="00A276BC">
        <w:rPr>
          <w:rFonts w:hint="eastAsia"/>
          <w:lang w:eastAsia="zh-CN"/>
        </w:rPr>
        <w:t>-</w:t>
      </w:r>
      <w:proofErr w:type="spellStart"/>
      <w:r w:rsidR="00A276BC">
        <w:rPr>
          <w:rFonts w:hint="eastAsia"/>
          <w:lang w:eastAsia="zh-CN"/>
        </w:rPr>
        <w:t>工具介绍章节</w:t>
      </w:r>
      <w:r w:rsidR="00A276BC">
        <w:rPr>
          <w:rFonts w:hint="eastAsia"/>
          <w:lang w:eastAsia="zh-CN"/>
        </w:rPr>
        <w:t>ASH</w:t>
      </w:r>
      <w:r w:rsidR="00A276BC">
        <w:rPr>
          <w:rFonts w:hint="eastAsia"/>
          <w:lang w:eastAsia="zh-CN"/>
        </w:rPr>
        <w:t>和</w:t>
      </w:r>
      <w:proofErr w:type="spellEnd"/>
      <w:r w:rsidR="00A276BC">
        <w:rPr>
          <w:rFonts w:hint="eastAsia"/>
          <w:lang w:eastAsia="zh-CN"/>
        </w:rPr>
        <w:t>AWR</w:t>
      </w:r>
    </w:p>
    <w:p w14:paraId="47900E29" w14:textId="17F5C76A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t>用户</w:t>
      </w:r>
      <w:r w:rsidR="00A276BC">
        <w:rPr>
          <w:rFonts w:hint="eastAsia"/>
          <w:lang w:eastAsia="zh-CN"/>
        </w:rPr>
        <w:t>执行的</w:t>
      </w:r>
      <w:r w:rsidRPr="00A276BC">
        <w:rPr>
          <w:rFonts w:hint="eastAsia"/>
          <w:lang w:eastAsia="zh-CN"/>
        </w:rPr>
        <w:t>命令</w:t>
      </w:r>
      <w:r w:rsidR="00A276BC">
        <w:rPr>
          <w:rFonts w:hint="eastAsia"/>
          <w:lang w:eastAsia="zh-CN"/>
        </w:rPr>
        <w:t>和</w:t>
      </w:r>
      <w:r w:rsidRPr="00A276BC">
        <w:rPr>
          <w:rFonts w:hint="eastAsia"/>
          <w:lang w:eastAsia="zh-CN"/>
        </w:rPr>
        <w:t>错误输出</w:t>
      </w:r>
      <w:r w:rsidRPr="00A276BC">
        <w:rPr>
          <w:rFonts w:hint="eastAsia"/>
          <w:lang w:eastAsia="zh-CN"/>
        </w:rPr>
        <w:t>.</w:t>
      </w:r>
    </w:p>
    <w:p w14:paraId="7C7C1A46" w14:textId="77777777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t>数据库发生故障时的近几个小时的连接情况等</w:t>
      </w:r>
      <w:r w:rsidRPr="00A276BC">
        <w:rPr>
          <w:rFonts w:hint="eastAsia"/>
          <w:lang w:eastAsia="zh-CN"/>
        </w:rPr>
        <w:t>.</w:t>
      </w:r>
      <w:r w:rsidRPr="00A276BC">
        <w:rPr>
          <w:lang w:eastAsia="zh-CN"/>
        </w:rPr>
        <w:t xml:space="preserve"> </w:t>
      </w:r>
      <w:r w:rsidRPr="00A276BC">
        <w:rPr>
          <w:rFonts w:hint="eastAsia"/>
          <w:lang w:eastAsia="zh-CN"/>
        </w:rPr>
        <w:t>如</w:t>
      </w:r>
      <w:r w:rsidRPr="00A276BC">
        <w:rPr>
          <w:rFonts w:hint="eastAsia"/>
          <w:lang w:eastAsia="zh-CN"/>
        </w:rPr>
        <w:t xml:space="preserve"> </w:t>
      </w:r>
      <w:proofErr w:type="spellStart"/>
      <w:r w:rsidRPr="00A276BC">
        <w:rPr>
          <w:lang w:eastAsia="zh-CN"/>
        </w:rPr>
        <w:t>DBA_HIST_RESOURCE_LIMIT</w:t>
      </w:r>
      <w:r w:rsidRPr="00A276BC">
        <w:rPr>
          <w:rFonts w:hint="eastAsia"/>
          <w:lang w:eastAsia="zh-CN"/>
        </w:rPr>
        <w:t>等</w:t>
      </w:r>
      <w:proofErr w:type="spellEnd"/>
      <w:r w:rsidRPr="00A276BC">
        <w:rPr>
          <w:rFonts w:hint="eastAsia"/>
          <w:lang w:eastAsia="zh-CN"/>
        </w:rPr>
        <w:t>.</w:t>
      </w:r>
    </w:p>
    <w:p w14:paraId="332E3C65" w14:textId="7F2C24E8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t>检查是否可以在数据库本机通过：</w:t>
      </w:r>
      <w:proofErr w:type="spellStart"/>
      <w:r w:rsidRPr="00A276BC">
        <w:rPr>
          <w:lang w:eastAsia="zh-CN"/>
        </w:rPr>
        <w:t>sqlplus</w:t>
      </w:r>
      <w:proofErr w:type="spellEnd"/>
      <w:r w:rsidRPr="00A276BC">
        <w:rPr>
          <w:lang w:eastAsia="zh-CN"/>
        </w:rPr>
        <w:t xml:space="preserve"> / as </w:t>
      </w:r>
      <w:proofErr w:type="spellStart"/>
      <w:r w:rsidRPr="00A276BC">
        <w:rPr>
          <w:lang w:eastAsia="zh-CN"/>
        </w:rPr>
        <w:t>sysdba</w:t>
      </w:r>
      <w:proofErr w:type="spellEnd"/>
      <w:r w:rsidRPr="00A276BC">
        <w:rPr>
          <w:lang w:eastAsia="zh-CN"/>
        </w:rPr>
        <w:t xml:space="preserve"> </w:t>
      </w:r>
      <w:r w:rsidRPr="00A276BC">
        <w:rPr>
          <w:rFonts w:hint="eastAsia"/>
          <w:lang w:eastAsia="zh-CN"/>
        </w:rPr>
        <w:t>登录数据库</w:t>
      </w:r>
    </w:p>
    <w:p w14:paraId="0FCFB248" w14:textId="77777777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t>在</w:t>
      </w:r>
      <w:r w:rsidRPr="00A276BC">
        <w:rPr>
          <w:lang w:eastAsia="zh-CN"/>
        </w:rPr>
        <w:t>实际</w:t>
      </w:r>
      <w:r w:rsidRPr="00A276BC">
        <w:rPr>
          <w:rFonts w:hint="eastAsia"/>
          <w:lang w:eastAsia="zh-CN"/>
        </w:rPr>
        <w:t>操作</w:t>
      </w:r>
      <w:r w:rsidRPr="00A276BC">
        <w:rPr>
          <w:lang w:eastAsia="zh-CN"/>
        </w:rPr>
        <w:t>中，客户会</w:t>
      </w:r>
      <w:r w:rsidRPr="00A276BC">
        <w:rPr>
          <w:rFonts w:hint="eastAsia"/>
          <w:lang w:eastAsia="zh-CN"/>
        </w:rPr>
        <w:t>使用</w:t>
      </w:r>
      <w:r w:rsidRPr="00A276BC">
        <w:rPr>
          <w:lang w:eastAsia="zh-CN"/>
        </w:rPr>
        <w:t>如</w:t>
      </w:r>
      <w:r w:rsidRPr="00A276BC">
        <w:rPr>
          <w:rFonts w:hint="eastAsia"/>
          <w:lang w:eastAsia="zh-CN"/>
        </w:rPr>
        <w:t>下</w:t>
      </w:r>
      <w:r w:rsidRPr="00A276BC">
        <w:rPr>
          <w:lang w:eastAsia="zh-CN"/>
        </w:rPr>
        <w:t>方法进行实际信息的搜集。</w:t>
      </w:r>
    </w:p>
    <w:p w14:paraId="070BE137" w14:textId="16AA6D19" w:rsidR="007A5AD0" w:rsidRPr="00A276BC" w:rsidRDefault="007A5AD0" w:rsidP="00430335">
      <w:pPr>
        <w:pStyle w:val="afc"/>
        <w:ind w:leftChars="816" w:left="1632"/>
      </w:pPr>
      <w:r w:rsidRPr="00A276BC">
        <w:rPr>
          <w:rFonts w:hint="eastAsia"/>
        </w:rPr>
        <w:t>AIX</w:t>
      </w:r>
      <w:r w:rsidRPr="00A276BC">
        <w:rPr>
          <w:rFonts w:hint="eastAsia"/>
        </w:rPr>
        <w:t>：</w:t>
      </w:r>
      <w:r w:rsidR="00430335">
        <w:rPr>
          <w:rFonts w:hint="eastAsia"/>
        </w:rPr>
        <w:t xml:space="preserve"> </w:t>
      </w:r>
      <w:r w:rsidRPr="00A276BC">
        <w:rPr>
          <w:rFonts w:hint="eastAsia"/>
        </w:rPr>
        <w:t xml:space="preserve">truss </w:t>
      </w:r>
      <w:r w:rsidRPr="00A276BC">
        <w:rPr>
          <w:rFonts w:hint="eastAsia"/>
        </w:rPr>
        <w:t>–</w:t>
      </w:r>
      <w:proofErr w:type="spellStart"/>
      <w:r w:rsidRPr="00A276BC">
        <w:rPr>
          <w:rFonts w:hint="eastAsia"/>
        </w:rPr>
        <w:t>Dlafeo</w:t>
      </w:r>
      <w:proofErr w:type="spellEnd"/>
      <w:r w:rsidRPr="00A276BC">
        <w:rPr>
          <w:rFonts w:hint="eastAsia"/>
        </w:rPr>
        <w:t xml:space="preserve"> /</w:t>
      </w:r>
      <w:proofErr w:type="spellStart"/>
      <w:r w:rsidRPr="00A276BC">
        <w:rPr>
          <w:rFonts w:hint="eastAsia"/>
        </w:rPr>
        <w:t>tmp</w:t>
      </w:r>
      <w:proofErr w:type="spellEnd"/>
      <w:r w:rsidRPr="00A276BC">
        <w:rPr>
          <w:rFonts w:hint="eastAsia"/>
        </w:rPr>
        <w:t>/truss-lsnr.log -p &lt;</w:t>
      </w:r>
      <w:proofErr w:type="spellStart"/>
      <w:r w:rsidRPr="00A276BC">
        <w:rPr>
          <w:rFonts w:hint="eastAsia"/>
        </w:rPr>
        <w:t>PID_of_listener</w:t>
      </w:r>
      <w:proofErr w:type="spellEnd"/>
      <w:r w:rsidRPr="00A276BC">
        <w:rPr>
          <w:rFonts w:hint="eastAsia"/>
        </w:rPr>
        <w:t>&gt;</w:t>
      </w:r>
    </w:p>
    <w:p w14:paraId="3BE7998B" w14:textId="430C80E2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t>官方</w:t>
      </w:r>
      <w:r w:rsidRPr="00A276BC">
        <w:rPr>
          <w:lang w:eastAsia="zh-CN"/>
        </w:rPr>
        <w:t>文档的列</w:t>
      </w:r>
      <w:r w:rsidRPr="00A276BC">
        <w:rPr>
          <w:rFonts w:hint="eastAsia"/>
          <w:lang w:eastAsia="zh-CN"/>
        </w:rPr>
        <w:t>到</w:t>
      </w:r>
      <w:r w:rsidRPr="00A276BC">
        <w:rPr>
          <w:lang w:eastAsia="zh-CN"/>
        </w:rPr>
        <w:t>的</w:t>
      </w:r>
      <w:r w:rsidRPr="00A276BC">
        <w:rPr>
          <w:rFonts w:hint="eastAsia"/>
          <w:lang w:eastAsia="zh-CN"/>
        </w:rPr>
        <w:t>可以参</w:t>
      </w:r>
      <w:r w:rsidRPr="00A276BC">
        <w:rPr>
          <w:lang w:eastAsia="zh-CN"/>
        </w:rPr>
        <w:t>考的</w:t>
      </w:r>
      <w:r w:rsidRPr="00A276BC">
        <w:rPr>
          <w:rFonts w:hint="eastAsia"/>
          <w:lang w:eastAsia="zh-CN"/>
        </w:rPr>
        <w:t>命</w:t>
      </w:r>
      <w:r w:rsidRPr="00A276BC">
        <w:rPr>
          <w:lang w:eastAsia="zh-CN"/>
        </w:rPr>
        <w:t>令</w:t>
      </w:r>
      <w:r w:rsidRPr="00A276BC">
        <w:rPr>
          <w:rFonts w:hint="eastAsia"/>
          <w:lang w:eastAsia="zh-CN"/>
        </w:rPr>
        <w:t>如</w:t>
      </w:r>
      <w:r w:rsidRPr="00A276BC">
        <w:rPr>
          <w:lang w:eastAsia="zh-CN"/>
        </w:rPr>
        <w:t>下</w:t>
      </w:r>
      <w:r w:rsidRPr="00A276BC">
        <w:rPr>
          <w:rFonts w:hint="eastAsia"/>
          <w:lang w:eastAsia="zh-CN"/>
        </w:rPr>
        <w:t>.</w:t>
      </w:r>
    </w:p>
    <w:p w14:paraId="3EFA4AAE" w14:textId="77777777" w:rsidR="007A5AD0" w:rsidRPr="00A276BC" w:rsidRDefault="007A5AD0" w:rsidP="00430335">
      <w:pPr>
        <w:pStyle w:val="afc"/>
        <w:ind w:leftChars="816" w:left="1632"/>
      </w:pPr>
      <w:r w:rsidRPr="00A276BC">
        <w:t>O/S             Trace Utility</w:t>
      </w:r>
    </w:p>
    <w:p w14:paraId="230FBF3E" w14:textId="1FD252E6" w:rsidR="007A5AD0" w:rsidRPr="00A276BC" w:rsidRDefault="007A5AD0" w:rsidP="00430335">
      <w:pPr>
        <w:pStyle w:val="afc"/>
        <w:ind w:leftChars="816" w:left="1632"/>
      </w:pPr>
      <w:r w:rsidRPr="00A276BC">
        <w:t>-----------    ------------------------------------------------------</w:t>
      </w:r>
    </w:p>
    <w:p w14:paraId="46191074" w14:textId="7443DA27" w:rsidR="007A5AD0" w:rsidRPr="00A276BC" w:rsidRDefault="007A5AD0" w:rsidP="00430335">
      <w:pPr>
        <w:pStyle w:val="afc"/>
        <w:ind w:leftChars="816" w:left="1632"/>
      </w:pPr>
      <w:r w:rsidRPr="00A276BC">
        <w:t>Sun Solaris</w:t>
      </w:r>
      <w:r w:rsidRPr="00A276BC">
        <w:tab/>
      </w:r>
      <w:r w:rsidR="00A276BC">
        <w:t xml:space="preserve"> </w:t>
      </w:r>
      <w:r w:rsidRPr="00A276BC">
        <w:t>truss, e.g.:</w:t>
      </w:r>
      <w:r w:rsidR="00A276BC">
        <w:rPr>
          <w:rFonts w:hint="eastAsia"/>
        </w:rPr>
        <w:t xml:space="preserve"> </w:t>
      </w:r>
      <w:r w:rsidRPr="00A276BC">
        <w:t>$ truss –</w:t>
      </w:r>
      <w:proofErr w:type="spellStart"/>
      <w:r w:rsidRPr="00A276BC">
        <w:t>efldDE</w:t>
      </w:r>
      <w:proofErr w:type="spellEnd"/>
      <w:r w:rsidRPr="00A276BC">
        <w:rPr>
          <w:rFonts w:hint="eastAsia"/>
        </w:rPr>
        <w:t xml:space="preserve"> -o</w:t>
      </w:r>
      <w:r w:rsidRPr="00A276BC">
        <w:t xml:space="preserve"> &lt;output file&gt; </w:t>
      </w:r>
      <w:r w:rsidRPr="00A276BC">
        <w:rPr>
          <w:rFonts w:hint="eastAsia"/>
        </w:rPr>
        <w:t xml:space="preserve">-p </w:t>
      </w:r>
      <w:r w:rsidRPr="00A276BC">
        <w:t>&lt;executable&gt;</w:t>
      </w:r>
    </w:p>
    <w:p w14:paraId="6C3F6FEC" w14:textId="5776666A" w:rsidR="007A5AD0" w:rsidRPr="00A276BC" w:rsidRDefault="007A5AD0" w:rsidP="00430335">
      <w:pPr>
        <w:pStyle w:val="afc"/>
        <w:ind w:leftChars="816" w:left="1632"/>
      </w:pPr>
      <w:r w:rsidRPr="00A276BC">
        <w:t>HP/UX</w:t>
      </w:r>
      <w:r w:rsidRPr="00A276BC">
        <w:tab/>
      </w:r>
      <w:r w:rsidRPr="00A276BC">
        <w:tab/>
      </w:r>
      <w:r w:rsidR="00A276BC">
        <w:t xml:space="preserve">     </w:t>
      </w:r>
      <w:proofErr w:type="spellStart"/>
      <w:r w:rsidRPr="00A276BC">
        <w:t>tusc</w:t>
      </w:r>
      <w:proofErr w:type="spellEnd"/>
      <w:r w:rsidRPr="00A276BC">
        <w:t xml:space="preserve">, </w:t>
      </w:r>
      <w:proofErr w:type="spellStart"/>
      <w:r w:rsidRPr="00A276BC">
        <w:t>eg</w:t>
      </w:r>
      <w:proofErr w:type="spellEnd"/>
      <w:r w:rsidRPr="00A276BC">
        <w:t xml:space="preserve"> :</w:t>
      </w:r>
      <w:r w:rsidR="00A276BC">
        <w:rPr>
          <w:rFonts w:hint="eastAsia"/>
        </w:rPr>
        <w:t xml:space="preserve"> </w:t>
      </w:r>
      <w:r w:rsidRPr="00A276BC">
        <w:t xml:space="preserve">$ </w:t>
      </w:r>
      <w:proofErr w:type="spellStart"/>
      <w:r w:rsidRPr="00A276BC">
        <w:t>tusc</w:t>
      </w:r>
      <w:proofErr w:type="spellEnd"/>
      <w:r w:rsidRPr="00A276BC">
        <w:t xml:space="preserve"> -</w:t>
      </w:r>
      <w:proofErr w:type="spellStart"/>
      <w:r w:rsidRPr="00A276BC">
        <w:t>afpo</w:t>
      </w:r>
      <w:proofErr w:type="spellEnd"/>
      <w:r w:rsidRPr="00A276BC">
        <w:t xml:space="preserve"> &lt;output file&gt;</w:t>
      </w:r>
      <w:r w:rsidRPr="00A276BC">
        <w:rPr>
          <w:rFonts w:hint="eastAsia"/>
        </w:rPr>
        <w:t xml:space="preserve"> </w:t>
      </w:r>
      <w:r w:rsidRPr="00A276BC">
        <w:t>-T "%H:%M:%S" -p &lt;executable&gt;</w:t>
      </w:r>
    </w:p>
    <w:p w14:paraId="3956A699" w14:textId="62C30763" w:rsidR="007A5AD0" w:rsidRPr="00A276BC" w:rsidRDefault="007A5AD0" w:rsidP="00430335">
      <w:pPr>
        <w:pStyle w:val="afc"/>
        <w:ind w:leftChars="816" w:left="1632"/>
      </w:pPr>
      <w:r w:rsidRPr="00A276BC">
        <w:t xml:space="preserve">IBM AIX        </w:t>
      </w:r>
      <w:r w:rsidR="00A276BC">
        <w:t xml:space="preserve"> </w:t>
      </w:r>
      <w:r w:rsidRPr="00A276BC">
        <w:t>truss, e.g.:</w:t>
      </w:r>
      <w:r w:rsidR="00A276BC">
        <w:rPr>
          <w:rFonts w:hint="eastAsia"/>
        </w:rPr>
        <w:t xml:space="preserve"> </w:t>
      </w:r>
      <w:r w:rsidRPr="00A276BC">
        <w:t>$ truss -</w:t>
      </w:r>
      <w:proofErr w:type="spellStart"/>
      <w:r w:rsidRPr="00A276BC">
        <w:rPr>
          <w:rFonts w:hint="eastAsia"/>
        </w:rPr>
        <w:t>Dl</w:t>
      </w:r>
      <w:r w:rsidRPr="00A276BC">
        <w:t>aefo</w:t>
      </w:r>
      <w:proofErr w:type="spellEnd"/>
      <w:r w:rsidRPr="00A276BC">
        <w:t xml:space="preserve"> &lt;output file&gt; </w:t>
      </w:r>
      <w:r w:rsidRPr="00A276BC">
        <w:rPr>
          <w:rFonts w:hint="eastAsia"/>
        </w:rPr>
        <w:t xml:space="preserve">-p </w:t>
      </w:r>
      <w:r w:rsidRPr="00A276BC">
        <w:t>&lt;executable&gt;</w:t>
      </w:r>
    </w:p>
    <w:p w14:paraId="5504FD1D" w14:textId="77777777" w:rsidR="00A0616F" w:rsidRDefault="007A5AD0" w:rsidP="00430335">
      <w:pPr>
        <w:pStyle w:val="afc"/>
        <w:ind w:leftChars="816" w:left="1632"/>
      </w:pPr>
      <w:r w:rsidRPr="00A276BC">
        <w:t xml:space="preserve">Linux           </w:t>
      </w:r>
      <w:proofErr w:type="spellStart"/>
      <w:r w:rsidRPr="00A276BC">
        <w:t>strace</w:t>
      </w:r>
      <w:proofErr w:type="spellEnd"/>
      <w:r w:rsidRPr="00A276BC">
        <w:t xml:space="preserve">, </w:t>
      </w:r>
      <w:proofErr w:type="spellStart"/>
      <w:r w:rsidRPr="00A276BC">
        <w:t>eg</w:t>
      </w:r>
      <w:proofErr w:type="spellEnd"/>
      <w:r w:rsidRPr="00A276BC">
        <w:t xml:space="preserve"> :</w:t>
      </w:r>
      <w:r w:rsidR="00A276BC">
        <w:rPr>
          <w:rFonts w:hint="eastAsia"/>
        </w:rPr>
        <w:t xml:space="preserve"> </w:t>
      </w:r>
      <w:r w:rsidRPr="00A276BC">
        <w:t xml:space="preserve">$ </w:t>
      </w:r>
      <w:proofErr w:type="spellStart"/>
      <w:r w:rsidRPr="00A276BC">
        <w:t>strace</w:t>
      </w:r>
      <w:proofErr w:type="spellEnd"/>
      <w:r w:rsidRPr="00A276BC">
        <w:t xml:space="preserve"> -</w:t>
      </w:r>
      <w:proofErr w:type="spellStart"/>
      <w:r w:rsidRPr="00A276BC">
        <w:t>fo</w:t>
      </w:r>
      <w:proofErr w:type="spellEnd"/>
      <w:r w:rsidRPr="00A276BC">
        <w:t xml:space="preserve"> &lt;output file&gt; &lt;executable&gt;</w:t>
      </w:r>
    </w:p>
    <w:p w14:paraId="55CA964C" w14:textId="77777777" w:rsidR="00430335" w:rsidRDefault="00430335" w:rsidP="00430335">
      <w:pPr>
        <w:pStyle w:val="afc"/>
        <w:ind w:leftChars="816" w:left="1632"/>
      </w:pPr>
    </w:p>
    <w:p w14:paraId="63127BD4" w14:textId="2FC5E40D" w:rsidR="00430335" w:rsidRDefault="007A5AD0" w:rsidP="00430335">
      <w:pPr>
        <w:pStyle w:val="afc"/>
        <w:ind w:leftChars="816" w:left="1632"/>
      </w:pPr>
      <w:r w:rsidRPr="00A276BC">
        <w:t xml:space="preserve">-- </w:t>
      </w:r>
      <w:r w:rsidRPr="00A276BC">
        <w:rPr>
          <w:rFonts w:hint="eastAsia"/>
        </w:rPr>
        <w:t>等</w:t>
      </w:r>
      <w:r w:rsidRPr="00A276BC">
        <w:t>2</w:t>
      </w:r>
      <w:r w:rsidRPr="00A276BC">
        <w:rPr>
          <w:rFonts w:hint="eastAsia"/>
        </w:rPr>
        <w:t>分钟然后停止这个</w:t>
      </w:r>
      <w:r w:rsidRPr="00A276BC">
        <w:t>truss/</w:t>
      </w:r>
      <w:proofErr w:type="spellStart"/>
      <w:r w:rsidRPr="00A276BC">
        <w:t>strace</w:t>
      </w:r>
      <w:proofErr w:type="spellEnd"/>
      <w:r w:rsidRPr="00A276BC">
        <w:t>/</w:t>
      </w:r>
      <w:proofErr w:type="spellStart"/>
      <w:r w:rsidRPr="00A276BC">
        <w:t>tusc</w:t>
      </w:r>
      <w:proofErr w:type="spellEnd"/>
      <w:r w:rsidRPr="00A276BC">
        <w:rPr>
          <w:rFonts w:hint="eastAsia"/>
        </w:rPr>
        <w:t>进程</w:t>
      </w:r>
    </w:p>
    <w:p w14:paraId="2BAA6A33" w14:textId="51B93B16" w:rsidR="007A5AD0" w:rsidRPr="00A276BC" w:rsidRDefault="007A5AD0" w:rsidP="00430335">
      <w:pPr>
        <w:pStyle w:val="afc"/>
        <w:ind w:leftChars="816" w:left="1632"/>
      </w:pPr>
      <w:r w:rsidRPr="00A276BC">
        <w:rPr>
          <w:rFonts w:hint="eastAsia"/>
        </w:rPr>
        <w:t>因为不同平台的具体版本可能稍有不同，如有些参数有些变化，请以</w:t>
      </w:r>
      <w:r w:rsidRPr="00A276BC">
        <w:rPr>
          <w:rFonts w:hint="eastAsia"/>
        </w:rPr>
        <w:t xml:space="preserve">OS </w:t>
      </w:r>
      <w:r w:rsidRPr="00A276BC">
        <w:rPr>
          <w:rFonts w:hint="eastAsia"/>
        </w:rPr>
        <w:t>信息为准</w:t>
      </w:r>
      <w:r w:rsidRPr="00A276BC">
        <w:rPr>
          <w:rFonts w:hint="eastAsia"/>
        </w:rPr>
        <w:t>.</w:t>
      </w:r>
    </w:p>
    <w:p w14:paraId="43B8ED56" w14:textId="77777777" w:rsidR="007A5AD0" w:rsidRPr="00A276BC" w:rsidRDefault="007A5AD0" w:rsidP="006662A7">
      <w:pPr>
        <w:pStyle w:val="a0"/>
        <w:numPr>
          <w:ilvl w:val="0"/>
          <w:numId w:val="44"/>
        </w:numPr>
        <w:ind w:leftChars="590" w:left="1600"/>
        <w:rPr>
          <w:lang w:eastAsia="zh-CN"/>
        </w:rPr>
      </w:pPr>
      <w:r w:rsidRPr="00A276BC">
        <w:rPr>
          <w:rFonts w:hint="eastAsia"/>
          <w:lang w:eastAsia="zh-CN"/>
        </w:rPr>
        <w:lastRenderedPageBreak/>
        <w:t>如</w:t>
      </w:r>
      <w:r w:rsidRPr="00A276BC">
        <w:rPr>
          <w:lang w:eastAsia="zh-CN"/>
        </w:rPr>
        <w:t>果需要</w:t>
      </w:r>
      <w:proofErr w:type="spellStart"/>
      <w:r w:rsidRPr="00A276BC">
        <w:rPr>
          <w:rFonts w:hint="eastAsia"/>
          <w:lang w:eastAsia="zh-CN"/>
        </w:rPr>
        <w:t>Listner</w:t>
      </w:r>
      <w:proofErr w:type="spellEnd"/>
      <w:r w:rsidRPr="00A276BC">
        <w:rPr>
          <w:rFonts w:hint="eastAsia"/>
          <w:lang w:eastAsia="zh-CN"/>
        </w:rPr>
        <w:t xml:space="preserve"> </w:t>
      </w:r>
      <w:r w:rsidRPr="00A276BC">
        <w:rPr>
          <w:rFonts w:hint="eastAsia"/>
          <w:lang w:eastAsia="zh-CN"/>
        </w:rPr>
        <w:t>更</w:t>
      </w:r>
      <w:r w:rsidRPr="00A276BC">
        <w:rPr>
          <w:lang w:eastAsia="zh-CN"/>
        </w:rPr>
        <w:t>细</w:t>
      </w:r>
      <w:r w:rsidRPr="00A276BC">
        <w:rPr>
          <w:rFonts w:hint="eastAsia"/>
          <w:lang w:eastAsia="zh-CN"/>
        </w:rPr>
        <w:t>的诊</w:t>
      </w:r>
      <w:r w:rsidRPr="00A276BC">
        <w:rPr>
          <w:lang w:eastAsia="zh-CN"/>
        </w:rPr>
        <w:t>断信息</w:t>
      </w:r>
      <w:r w:rsidRPr="00A276BC">
        <w:rPr>
          <w:rFonts w:hint="eastAsia"/>
          <w:lang w:eastAsia="zh-CN"/>
        </w:rPr>
        <w:t>，</w:t>
      </w:r>
      <w:r w:rsidRPr="00A276BC">
        <w:rPr>
          <w:lang w:eastAsia="zh-CN"/>
        </w:rPr>
        <w:t>需要打开</w:t>
      </w:r>
      <w:r w:rsidRPr="00A276BC">
        <w:rPr>
          <w:rFonts w:hint="eastAsia"/>
          <w:lang w:eastAsia="zh-CN"/>
        </w:rPr>
        <w:t>SQL</w:t>
      </w:r>
      <w:r w:rsidRPr="00A276BC">
        <w:rPr>
          <w:lang w:eastAsia="zh-CN"/>
        </w:rPr>
        <w:t>-</w:t>
      </w:r>
      <w:r w:rsidRPr="00A276BC">
        <w:rPr>
          <w:rFonts w:hint="eastAsia"/>
          <w:lang w:eastAsia="zh-CN"/>
        </w:rPr>
        <w:t xml:space="preserve">NET </w:t>
      </w:r>
      <w:proofErr w:type="spellStart"/>
      <w:r w:rsidRPr="00A276BC">
        <w:rPr>
          <w:lang w:eastAsia="zh-CN"/>
        </w:rPr>
        <w:t>Trace</w:t>
      </w:r>
      <w:r w:rsidRPr="00A276BC">
        <w:rPr>
          <w:rFonts w:hint="eastAsia"/>
          <w:lang w:eastAsia="zh-CN"/>
        </w:rPr>
        <w:t>跟</w:t>
      </w:r>
      <w:r w:rsidRPr="00A276BC">
        <w:rPr>
          <w:lang w:eastAsia="zh-CN"/>
        </w:rPr>
        <w:t>踪</w:t>
      </w:r>
      <w:proofErr w:type="spellEnd"/>
      <w:r w:rsidRPr="00A276BC">
        <w:rPr>
          <w:rFonts w:hint="eastAsia"/>
          <w:lang w:eastAsia="zh-CN"/>
        </w:rPr>
        <w:t>.</w:t>
      </w:r>
      <w:r w:rsidRPr="00A276BC">
        <w:rPr>
          <w:lang w:eastAsia="zh-CN"/>
        </w:rPr>
        <w:t xml:space="preserve"> </w:t>
      </w:r>
      <w:r w:rsidRPr="00A276BC">
        <w:rPr>
          <w:rFonts w:hint="eastAsia"/>
          <w:lang w:eastAsia="zh-CN"/>
        </w:rPr>
        <w:t>因此</w:t>
      </w:r>
      <w:r w:rsidRPr="00A276BC">
        <w:rPr>
          <w:lang w:eastAsia="zh-CN"/>
        </w:rPr>
        <w:t>为高阶内</w:t>
      </w:r>
      <w:r w:rsidRPr="00A276BC">
        <w:rPr>
          <w:rFonts w:hint="eastAsia"/>
          <w:lang w:eastAsia="zh-CN"/>
        </w:rPr>
        <w:t>容</w:t>
      </w:r>
      <w:r w:rsidRPr="00A276BC">
        <w:rPr>
          <w:lang w:eastAsia="zh-CN"/>
        </w:rPr>
        <w:t>，不在此</w:t>
      </w:r>
      <w:r w:rsidRPr="00A276BC">
        <w:rPr>
          <w:rFonts w:hint="eastAsia"/>
          <w:lang w:eastAsia="zh-CN"/>
        </w:rPr>
        <w:t>详</w:t>
      </w:r>
      <w:r w:rsidRPr="00A276BC">
        <w:rPr>
          <w:lang w:eastAsia="zh-CN"/>
        </w:rPr>
        <w:t>细列出，可</w:t>
      </w:r>
      <w:r w:rsidRPr="00A276BC">
        <w:rPr>
          <w:rFonts w:hint="eastAsia"/>
          <w:lang w:eastAsia="zh-CN"/>
        </w:rPr>
        <w:t>以</w:t>
      </w:r>
      <w:r w:rsidRPr="00A276BC">
        <w:rPr>
          <w:lang w:eastAsia="zh-CN"/>
        </w:rPr>
        <w:t>参</w:t>
      </w:r>
      <w:r w:rsidRPr="00A276BC">
        <w:rPr>
          <w:rFonts w:hint="eastAsia"/>
          <w:lang w:eastAsia="zh-CN"/>
        </w:rPr>
        <w:t>考文</w:t>
      </w:r>
      <w:r w:rsidRPr="00A276BC">
        <w:rPr>
          <w:lang w:eastAsia="zh-CN"/>
        </w:rPr>
        <w:t>档</w:t>
      </w:r>
      <w:r w:rsidRPr="00A276BC">
        <w:rPr>
          <w:lang w:eastAsia="zh-CN"/>
        </w:rPr>
        <w:t>1681696.1</w:t>
      </w:r>
      <w:r w:rsidRPr="00A276BC">
        <w:rPr>
          <w:rFonts w:hint="eastAsia"/>
          <w:lang w:eastAsia="zh-CN"/>
        </w:rPr>
        <w:t>.</w:t>
      </w:r>
    </w:p>
    <w:p w14:paraId="4FDCDFF3" w14:textId="1E8A7B05" w:rsidR="007A5AD0" w:rsidRDefault="007A5AD0" w:rsidP="00430335">
      <w:pPr>
        <w:pStyle w:val="a0"/>
        <w:ind w:leftChars="345" w:left="690" w:firstLine="1"/>
        <w:rPr>
          <w:lang w:eastAsia="zh-CN"/>
        </w:rPr>
      </w:pPr>
    </w:p>
    <w:p w14:paraId="419E406A" w14:textId="163C8505" w:rsidR="0092645F" w:rsidRDefault="0092645F" w:rsidP="0092645F">
      <w:pPr>
        <w:pStyle w:val="20"/>
      </w:pPr>
      <w:bookmarkStart w:id="144" w:name="_Toc99977218"/>
      <w:proofErr w:type="spellStart"/>
      <w:r>
        <w:rPr>
          <w:rFonts w:hint="eastAsia"/>
        </w:rPr>
        <w:t>强制</w:t>
      </w:r>
      <w:r>
        <w:rPr>
          <w:rFonts w:hint="eastAsia"/>
        </w:rPr>
        <w:t>SQL</w:t>
      </w:r>
      <w:r>
        <w:rPr>
          <w:rFonts w:hint="eastAsia"/>
        </w:rPr>
        <w:t>重新解析</w:t>
      </w:r>
      <w:bookmarkEnd w:id="144"/>
      <w:proofErr w:type="spellEnd"/>
    </w:p>
    <w:p w14:paraId="5BFC6D8E" w14:textId="5F181892" w:rsidR="00840CD3" w:rsidRDefault="00840CD3" w:rsidP="00840CD3">
      <w:pPr>
        <w:pStyle w:val="a0"/>
        <w:ind w:leftChars="555" w:left="1410" w:hangingChars="150" w:hanging="300"/>
        <w:rPr>
          <w:lang w:val="en-GB" w:eastAsia="zh-CN"/>
        </w:rPr>
      </w:pPr>
      <w:r>
        <w:rPr>
          <w:lang w:val="en-GB" w:eastAsia="zh-CN"/>
        </w:rPr>
        <w:t>以下步骤将强制</w:t>
      </w:r>
      <w:r>
        <w:rPr>
          <w:lang w:val="en-GB" w:eastAsia="zh-CN"/>
        </w:rPr>
        <w:t>SQL</w:t>
      </w:r>
      <w:r>
        <w:rPr>
          <w:lang w:val="en-GB" w:eastAsia="zh-CN"/>
        </w:rPr>
        <w:t>重新解析</w:t>
      </w:r>
      <w:r>
        <w:rPr>
          <w:rFonts w:hint="eastAsia"/>
          <w:lang w:val="en-GB" w:eastAsia="zh-CN"/>
        </w:rPr>
        <w:t>：</w:t>
      </w:r>
    </w:p>
    <w:p w14:paraId="7E03DAF1" w14:textId="77777777" w:rsidR="00840CD3" w:rsidRDefault="00840CD3" w:rsidP="00840CD3">
      <w:pPr>
        <w:pStyle w:val="a0"/>
        <w:numPr>
          <w:ilvl w:val="0"/>
          <w:numId w:val="49"/>
        </w:numPr>
        <w:rPr>
          <w:lang w:val="en-GB" w:eastAsia="zh-CN"/>
        </w:rPr>
      </w:pPr>
      <w:r w:rsidRPr="00B77A6F">
        <w:rPr>
          <w:rFonts w:hint="eastAsia"/>
          <w:lang w:val="en-GB" w:eastAsia="zh-CN"/>
        </w:rPr>
        <w:t>确认问题</w:t>
      </w:r>
      <w:r>
        <w:rPr>
          <w:rFonts w:hint="eastAsia"/>
          <w:lang w:val="en-GB" w:eastAsia="zh-CN"/>
        </w:rPr>
        <w:t>SQL</w:t>
      </w:r>
      <w:r w:rsidRPr="00B77A6F">
        <w:rPr>
          <w:rFonts w:hint="eastAsia"/>
          <w:lang w:val="en-GB" w:eastAsia="zh-CN"/>
        </w:rPr>
        <w:t>的</w:t>
      </w:r>
      <w:r>
        <w:rPr>
          <w:rFonts w:hint="eastAsia"/>
          <w:lang w:val="en-GB" w:eastAsia="zh-CN"/>
        </w:rPr>
        <w:t>SQL_</w:t>
      </w:r>
      <w:r w:rsidRPr="00B77A6F">
        <w:rPr>
          <w:rFonts w:hint="eastAsia"/>
          <w:lang w:val="en-GB" w:eastAsia="zh-CN"/>
        </w:rPr>
        <w:t>ID</w:t>
      </w:r>
      <w:r w:rsidRPr="00B77A6F">
        <w:rPr>
          <w:rFonts w:hint="eastAsia"/>
          <w:lang w:val="en-GB" w:eastAsia="zh-CN"/>
        </w:rPr>
        <w:t>（通过</w:t>
      </w:r>
      <w:r w:rsidRPr="00B77A6F">
        <w:rPr>
          <w:rFonts w:hint="eastAsia"/>
          <w:lang w:val="en-GB" w:eastAsia="zh-CN"/>
        </w:rPr>
        <w:t>OEM</w:t>
      </w:r>
      <w:r w:rsidRPr="00B77A6F">
        <w:rPr>
          <w:rFonts w:hint="eastAsia"/>
          <w:lang w:val="en-GB" w:eastAsia="zh-CN"/>
        </w:rPr>
        <w:t>、后台</w:t>
      </w:r>
      <w:r w:rsidRPr="00B77A6F">
        <w:rPr>
          <w:rFonts w:hint="eastAsia"/>
          <w:lang w:val="en-GB" w:eastAsia="zh-CN"/>
        </w:rPr>
        <w:t>SQL</w:t>
      </w:r>
      <w:r w:rsidRPr="00B77A6F">
        <w:rPr>
          <w:rFonts w:hint="eastAsia"/>
          <w:lang w:val="en-GB" w:eastAsia="zh-CN"/>
        </w:rPr>
        <w:t>查询、</w:t>
      </w:r>
      <w:r w:rsidRPr="00B77A6F">
        <w:rPr>
          <w:rFonts w:hint="eastAsia"/>
          <w:lang w:val="en-GB" w:eastAsia="zh-CN"/>
        </w:rPr>
        <w:t>AWR</w:t>
      </w:r>
      <w:r w:rsidRPr="00B77A6F">
        <w:rPr>
          <w:rFonts w:hint="eastAsia"/>
          <w:lang w:val="en-GB" w:eastAsia="zh-CN"/>
        </w:rPr>
        <w:t>）和当前执行计划</w:t>
      </w:r>
      <w:r>
        <w:rPr>
          <w:rFonts w:hint="eastAsia"/>
          <w:lang w:val="en-GB" w:eastAsia="zh-CN"/>
        </w:rPr>
        <w:t>：</w:t>
      </w:r>
    </w:p>
    <w:p w14:paraId="74F34124" w14:textId="461F6B8C" w:rsidR="00840CD3" w:rsidRPr="00BF1F81" w:rsidRDefault="00C63FC8" w:rsidP="00BF1F81">
      <w:pPr>
        <w:pStyle w:val="afc"/>
        <w:ind w:leftChars="626" w:left="1252"/>
      </w:pPr>
      <w:r w:rsidRPr="00C63FC8">
        <w:rPr>
          <w:rFonts w:hint="eastAsia"/>
          <w:b/>
          <w:bCs w:val="0"/>
        </w:rPr>
        <w:t>SQL</w:t>
      </w:r>
      <w:r w:rsidRPr="00C63FC8">
        <w:rPr>
          <w:b/>
          <w:bCs w:val="0"/>
        </w:rPr>
        <w:t xml:space="preserve">&gt; </w:t>
      </w:r>
      <w:r w:rsidR="00840CD3" w:rsidRPr="00BF1F81">
        <w:t xml:space="preserve">set line 200 </w:t>
      </w:r>
      <w:proofErr w:type="spellStart"/>
      <w:r w:rsidR="00840CD3" w:rsidRPr="00BF1F81">
        <w:t>pagesize</w:t>
      </w:r>
      <w:proofErr w:type="spellEnd"/>
      <w:r w:rsidR="00840CD3" w:rsidRPr="00BF1F81">
        <w:t xml:space="preserve"> 1000</w:t>
      </w:r>
    </w:p>
    <w:p w14:paraId="3316EA01" w14:textId="10D0347F" w:rsidR="00840CD3" w:rsidRPr="00BF1F81" w:rsidRDefault="00C63FC8" w:rsidP="00BF1F81">
      <w:pPr>
        <w:pStyle w:val="afc"/>
        <w:ind w:leftChars="626" w:left="1252"/>
      </w:pPr>
      <w:r w:rsidRPr="00C63FC8">
        <w:rPr>
          <w:rFonts w:hint="eastAsia"/>
          <w:b/>
          <w:bCs w:val="0"/>
        </w:rPr>
        <w:t>SQL</w:t>
      </w:r>
      <w:r w:rsidRPr="00C63FC8">
        <w:rPr>
          <w:b/>
          <w:bCs w:val="0"/>
        </w:rPr>
        <w:t xml:space="preserve">&gt; </w:t>
      </w:r>
      <w:r w:rsidR="00840CD3" w:rsidRPr="00BF1F81">
        <w:t>set long 99999999</w:t>
      </w:r>
    </w:p>
    <w:p w14:paraId="111BFFCF" w14:textId="1057D3BF" w:rsidR="00840CD3" w:rsidRPr="00BF1F81" w:rsidRDefault="00C63FC8" w:rsidP="00BF1F81">
      <w:pPr>
        <w:pStyle w:val="afc"/>
        <w:ind w:leftChars="626" w:left="1252"/>
      </w:pPr>
      <w:r w:rsidRPr="00C63FC8">
        <w:rPr>
          <w:rFonts w:hint="eastAsia"/>
          <w:b/>
          <w:bCs w:val="0"/>
        </w:rPr>
        <w:t>SQL</w:t>
      </w:r>
      <w:r w:rsidRPr="00C63FC8">
        <w:rPr>
          <w:b/>
          <w:bCs w:val="0"/>
        </w:rPr>
        <w:t xml:space="preserve">&gt; </w:t>
      </w:r>
      <w:r w:rsidR="00840CD3" w:rsidRPr="00BF1F81">
        <w:t>col SQL_ID for a15</w:t>
      </w:r>
    </w:p>
    <w:p w14:paraId="7A315AB3" w14:textId="67BA3951" w:rsidR="00840CD3" w:rsidRPr="00BF1F81" w:rsidRDefault="00C63FC8" w:rsidP="00BF1F81">
      <w:pPr>
        <w:pStyle w:val="afc"/>
        <w:ind w:leftChars="626" w:left="1252"/>
      </w:pPr>
      <w:r w:rsidRPr="00C63FC8">
        <w:rPr>
          <w:rFonts w:hint="eastAsia"/>
          <w:b/>
          <w:bCs w:val="0"/>
        </w:rPr>
        <w:t>SQL</w:t>
      </w:r>
      <w:r w:rsidRPr="00C63FC8">
        <w:rPr>
          <w:b/>
          <w:bCs w:val="0"/>
        </w:rPr>
        <w:t xml:space="preserve">&gt; </w:t>
      </w:r>
      <w:r w:rsidR="00840CD3" w:rsidRPr="00BF1F81">
        <w:t>select INST_ID, SQL_ID, SQL_FULLTEXT</w:t>
      </w:r>
    </w:p>
    <w:p w14:paraId="52716F33" w14:textId="77777777" w:rsidR="00840CD3" w:rsidRPr="00BF1F81" w:rsidRDefault="00840CD3" w:rsidP="00BF1F81">
      <w:pPr>
        <w:pStyle w:val="afc"/>
        <w:ind w:leftChars="626" w:left="1252"/>
      </w:pPr>
      <w:r w:rsidRPr="00BF1F81">
        <w:t xml:space="preserve">  from </w:t>
      </w:r>
      <w:proofErr w:type="spellStart"/>
      <w:r w:rsidRPr="00BF1F81">
        <w:t>gv$sql</w:t>
      </w:r>
      <w:proofErr w:type="spellEnd"/>
    </w:p>
    <w:p w14:paraId="64C3E033" w14:textId="77777777" w:rsidR="00840CD3" w:rsidRPr="00BF1F81" w:rsidRDefault="00840CD3" w:rsidP="00BF1F81">
      <w:pPr>
        <w:pStyle w:val="afc"/>
        <w:ind w:leftChars="626" w:left="1252"/>
      </w:pPr>
      <w:r w:rsidRPr="00BF1F81">
        <w:t xml:space="preserve"> where SQL_FULLTEXT like 'select%'</w:t>
      </w:r>
    </w:p>
    <w:p w14:paraId="497CFB37" w14:textId="77777777" w:rsidR="00840CD3" w:rsidRPr="00BF1F81" w:rsidRDefault="00840CD3" w:rsidP="00BF1F81">
      <w:pPr>
        <w:pStyle w:val="afc"/>
        <w:ind w:leftChars="626" w:left="1252"/>
      </w:pPr>
      <w:r w:rsidRPr="00BF1F81">
        <w:t xml:space="preserve"> order by 1 desc, 2;</w:t>
      </w:r>
    </w:p>
    <w:p w14:paraId="5ABE3C07" w14:textId="77777777" w:rsidR="00840CD3" w:rsidRPr="00BF1F81" w:rsidRDefault="00840CD3" w:rsidP="00BF1F81">
      <w:pPr>
        <w:pStyle w:val="afc"/>
        <w:ind w:leftChars="626" w:left="1252"/>
        <w:rPr>
          <w:b/>
        </w:rPr>
      </w:pPr>
    </w:p>
    <w:p w14:paraId="4F11CA95" w14:textId="77777777" w:rsidR="00840CD3" w:rsidRPr="00E6416A" w:rsidRDefault="00840CD3" w:rsidP="00BF1F81">
      <w:pPr>
        <w:pStyle w:val="afc"/>
        <w:ind w:leftChars="626" w:left="1252"/>
        <w:rPr>
          <w:bCs w:val="0"/>
          <w:color w:val="FF0000"/>
        </w:rPr>
      </w:pPr>
      <w:r w:rsidRPr="00E6416A">
        <w:rPr>
          <w:rFonts w:hint="eastAsia"/>
          <w:bCs w:val="0"/>
          <w:color w:val="FF0000"/>
        </w:rPr>
        <w:t>【注意】</w:t>
      </w:r>
    </w:p>
    <w:p w14:paraId="7895A17F" w14:textId="77777777" w:rsidR="00840CD3" w:rsidRPr="00E6416A" w:rsidRDefault="00840CD3" w:rsidP="00EE18D9">
      <w:pPr>
        <w:pStyle w:val="afc"/>
        <w:numPr>
          <w:ilvl w:val="0"/>
          <w:numId w:val="53"/>
        </w:numPr>
        <w:ind w:leftChars="0"/>
        <w:rPr>
          <w:bCs w:val="0"/>
          <w:color w:val="FF0000"/>
        </w:rPr>
      </w:pPr>
      <w:r w:rsidRPr="00E6416A">
        <w:rPr>
          <w:rFonts w:hint="eastAsia"/>
          <w:bCs w:val="0"/>
          <w:color w:val="FF0000"/>
        </w:rPr>
        <w:t>其中</w:t>
      </w:r>
      <w:r w:rsidRPr="00E6416A">
        <w:rPr>
          <w:rFonts w:hint="eastAsia"/>
          <w:bCs w:val="0"/>
          <w:color w:val="FF0000"/>
        </w:rPr>
        <w:t>where</w:t>
      </w:r>
      <w:r w:rsidRPr="00E6416A">
        <w:rPr>
          <w:rFonts w:hint="eastAsia"/>
          <w:bCs w:val="0"/>
          <w:color w:val="FF0000"/>
        </w:rPr>
        <w:t>条件中</w:t>
      </w:r>
      <w:r w:rsidRPr="00E6416A">
        <w:rPr>
          <w:rFonts w:hint="eastAsia"/>
          <w:bCs w:val="0"/>
          <w:color w:val="FF0000"/>
        </w:rPr>
        <w:t>select</w:t>
      </w:r>
      <w:r w:rsidRPr="00E6416A">
        <w:rPr>
          <w:rFonts w:hint="eastAsia"/>
          <w:bCs w:val="0"/>
          <w:color w:val="FF0000"/>
        </w:rPr>
        <w:t>为关键字，可多个关键字组合查询（例如</w:t>
      </w:r>
      <w:r w:rsidRPr="00E6416A">
        <w:rPr>
          <w:rFonts w:hint="eastAsia"/>
          <w:bCs w:val="0"/>
          <w:color w:val="FF0000"/>
        </w:rPr>
        <w:t>'select%odt0101%'</w:t>
      </w:r>
      <w:r w:rsidRPr="00E6416A">
        <w:rPr>
          <w:rFonts w:hint="eastAsia"/>
          <w:bCs w:val="0"/>
          <w:color w:val="FF0000"/>
        </w:rPr>
        <w:t>），关键字中间用</w:t>
      </w:r>
      <w:r w:rsidRPr="00E6416A">
        <w:rPr>
          <w:rFonts w:hint="eastAsia"/>
          <w:bCs w:val="0"/>
          <w:color w:val="FF0000"/>
        </w:rPr>
        <w:t>%</w:t>
      </w:r>
      <w:r w:rsidRPr="00E6416A">
        <w:rPr>
          <w:rFonts w:hint="eastAsia"/>
          <w:bCs w:val="0"/>
          <w:color w:val="FF0000"/>
        </w:rPr>
        <w:t>连接，必须完全匹配大小写。</w:t>
      </w:r>
    </w:p>
    <w:p w14:paraId="1F619081" w14:textId="77777777" w:rsidR="00840CD3" w:rsidRPr="00E6416A" w:rsidRDefault="00840CD3" w:rsidP="00EE18D9">
      <w:pPr>
        <w:pStyle w:val="afc"/>
        <w:numPr>
          <w:ilvl w:val="0"/>
          <w:numId w:val="53"/>
        </w:numPr>
        <w:ind w:leftChars="0"/>
        <w:rPr>
          <w:bCs w:val="0"/>
          <w:color w:val="FF0000"/>
        </w:rPr>
      </w:pPr>
      <w:r w:rsidRPr="00E6416A">
        <w:rPr>
          <w:rFonts w:hint="eastAsia"/>
          <w:bCs w:val="0"/>
          <w:color w:val="FF0000"/>
        </w:rPr>
        <w:t>从共享池中已经被刷出去的</w:t>
      </w:r>
      <w:r w:rsidRPr="00E6416A">
        <w:rPr>
          <w:rFonts w:hint="eastAsia"/>
          <w:bCs w:val="0"/>
          <w:color w:val="FF0000"/>
        </w:rPr>
        <w:t>SQL</w:t>
      </w:r>
      <w:r w:rsidRPr="00E6416A">
        <w:rPr>
          <w:rFonts w:hint="eastAsia"/>
          <w:bCs w:val="0"/>
          <w:color w:val="FF0000"/>
        </w:rPr>
        <w:t>无法从这个视图中查询出来</w:t>
      </w:r>
    </w:p>
    <w:p w14:paraId="7CF17901" w14:textId="77777777" w:rsidR="00840CD3" w:rsidRDefault="00840CD3" w:rsidP="00840CD3">
      <w:pPr>
        <w:pStyle w:val="a0"/>
        <w:ind w:leftChars="555" w:left="1410" w:hangingChars="150" w:hanging="300"/>
        <w:rPr>
          <w:lang w:val="en-GB" w:eastAsia="zh-CN"/>
        </w:rPr>
      </w:pPr>
    </w:p>
    <w:p w14:paraId="56BC1AE4" w14:textId="77777777" w:rsidR="00840CD3" w:rsidRPr="00B77A6F" w:rsidRDefault="00840CD3" w:rsidP="00840CD3">
      <w:pPr>
        <w:pStyle w:val="a0"/>
        <w:numPr>
          <w:ilvl w:val="0"/>
          <w:numId w:val="49"/>
        </w:numPr>
        <w:rPr>
          <w:lang w:val="en-GB" w:eastAsia="zh-CN"/>
        </w:rPr>
      </w:pPr>
      <w:r w:rsidRPr="00B77A6F">
        <w:rPr>
          <w:rFonts w:hint="eastAsia"/>
          <w:lang w:val="en-GB" w:eastAsia="zh-CN"/>
        </w:rPr>
        <w:t>根据</w:t>
      </w:r>
      <w:r>
        <w:rPr>
          <w:rFonts w:hint="eastAsia"/>
          <w:lang w:val="en-GB" w:eastAsia="zh-CN"/>
        </w:rPr>
        <w:t>SQL_</w:t>
      </w:r>
      <w:r w:rsidRPr="00B77A6F">
        <w:rPr>
          <w:rFonts w:hint="eastAsia"/>
          <w:lang w:val="en-GB" w:eastAsia="zh-CN"/>
        </w:rPr>
        <w:t>ID</w:t>
      </w:r>
      <w:r w:rsidRPr="00B77A6F">
        <w:rPr>
          <w:rFonts w:hint="eastAsia"/>
          <w:lang w:val="en-GB" w:eastAsia="zh-CN"/>
        </w:rPr>
        <w:t>查询问题</w:t>
      </w:r>
      <w:r>
        <w:rPr>
          <w:rFonts w:hint="eastAsia"/>
          <w:lang w:val="en-GB" w:eastAsia="zh-CN"/>
        </w:rPr>
        <w:t>SQL</w:t>
      </w:r>
      <w:r w:rsidRPr="00B77A6F">
        <w:rPr>
          <w:rFonts w:hint="eastAsia"/>
          <w:lang w:val="en-GB" w:eastAsia="zh-CN"/>
        </w:rPr>
        <w:t>对应</w:t>
      </w:r>
      <w:r>
        <w:rPr>
          <w:rFonts w:hint="eastAsia"/>
          <w:lang w:val="en-GB" w:eastAsia="zh-CN"/>
        </w:rPr>
        <w:t>hash</w:t>
      </w:r>
      <w:r w:rsidRPr="00B77A6F">
        <w:rPr>
          <w:rFonts w:hint="eastAsia"/>
          <w:lang w:val="en-GB" w:eastAsia="zh-CN"/>
        </w:rPr>
        <w:t>地址等参数</w:t>
      </w:r>
    </w:p>
    <w:p w14:paraId="09607CAA" w14:textId="56D943FC" w:rsidR="00840CD3" w:rsidRPr="00B77A6F" w:rsidRDefault="00C63FC8" w:rsidP="00EE18D9">
      <w:pPr>
        <w:pStyle w:val="afc"/>
        <w:ind w:leftChars="626" w:left="1252"/>
      </w:pPr>
      <w:r w:rsidRPr="00C63FC8">
        <w:rPr>
          <w:rFonts w:hint="eastAsia"/>
          <w:b/>
          <w:bCs w:val="0"/>
        </w:rPr>
        <w:t>SQL</w:t>
      </w:r>
      <w:r w:rsidRPr="00C63FC8">
        <w:rPr>
          <w:b/>
          <w:bCs w:val="0"/>
        </w:rPr>
        <w:t xml:space="preserve">&gt; </w:t>
      </w:r>
      <w:r w:rsidR="00840CD3" w:rsidRPr="00B77A6F">
        <w:rPr>
          <w:rFonts w:hint="eastAsia"/>
        </w:rPr>
        <w:t>select SQL_ID, SQL_TEXT, ADDRESS, HASH_VALUE</w:t>
      </w:r>
    </w:p>
    <w:p w14:paraId="559B4572" w14:textId="77777777" w:rsidR="00840CD3" w:rsidRPr="00B77A6F" w:rsidRDefault="00840CD3" w:rsidP="00EE18D9">
      <w:pPr>
        <w:pStyle w:val="afc"/>
        <w:ind w:leftChars="626" w:left="1252"/>
      </w:pPr>
      <w:r w:rsidRPr="00B77A6F">
        <w:rPr>
          <w:rFonts w:hint="eastAsia"/>
        </w:rPr>
        <w:t xml:space="preserve">  from </w:t>
      </w:r>
      <w:proofErr w:type="spellStart"/>
      <w:r w:rsidRPr="00B77A6F">
        <w:rPr>
          <w:rFonts w:hint="eastAsia"/>
        </w:rPr>
        <w:t>v$sqlarea</w:t>
      </w:r>
      <w:proofErr w:type="spellEnd"/>
    </w:p>
    <w:p w14:paraId="40C40F64" w14:textId="77777777" w:rsidR="00840CD3" w:rsidRPr="00B77A6F" w:rsidRDefault="00840CD3" w:rsidP="00EE18D9">
      <w:pPr>
        <w:pStyle w:val="afc"/>
        <w:ind w:leftChars="626" w:left="1252"/>
      </w:pPr>
      <w:r w:rsidRPr="00B77A6F">
        <w:rPr>
          <w:rFonts w:hint="eastAsia"/>
        </w:rPr>
        <w:t> where SQL_ID = '</w:t>
      </w:r>
      <w:proofErr w:type="spellStart"/>
      <w:r w:rsidRPr="00B77A6F">
        <w:rPr>
          <w:rFonts w:hint="eastAsia"/>
        </w:rPr>
        <w:t>xxxxx</w:t>
      </w:r>
      <w:proofErr w:type="spellEnd"/>
      <w:r w:rsidRPr="00B77A6F">
        <w:rPr>
          <w:rFonts w:hint="eastAsia"/>
        </w:rPr>
        <w:t>';</w:t>
      </w:r>
    </w:p>
    <w:p w14:paraId="3C8F3529" w14:textId="77777777" w:rsidR="00840CD3" w:rsidRPr="00B77A6F" w:rsidRDefault="00840CD3" w:rsidP="00EE18D9">
      <w:pPr>
        <w:pStyle w:val="afc"/>
        <w:ind w:leftChars="626" w:left="1252"/>
      </w:pPr>
    </w:p>
    <w:p w14:paraId="5CF74AD2" w14:textId="77777777" w:rsidR="00840CD3" w:rsidRPr="00EE18D9" w:rsidRDefault="00840CD3" w:rsidP="00EE18D9">
      <w:pPr>
        <w:pStyle w:val="afc"/>
        <w:ind w:leftChars="626" w:left="1252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【注意】</w:t>
      </w:r>
    </w:p>
    <w:p w14:paraId="15FE4DD5" w14:textId="77777777" w:rsidR="00840CD3" w:rsidRPr="00EE18D9" w:rsidRDefault="00840CD3" w:rsidP="00EE18D9">
      <w:pPr>
        <w:pStyle w:val="afc"/>
        <w:numPr>
          <w:ilvl w:val="0"/>
          <w:numId w:val="54"/>
        </w:numPr>
        <w:ind w:leftChars="0"/>
        <w:rPr>
          <w:bCs w:val="0"/>
          <w:color w:val="FF0000"/>
        </w:rPr>
      </w:pPr>
      <w:proofErr w:type="spellStart"/>
      <w:r w:rsidRPr="00EE18D9">
        <w:rPr>
          <w:rFonts w:hint="eastAsia"/>
          <w:bCs w:val="0"/>
          <w:color w:val="FF0000"/>
        </w:rPr>
        <w:t>xxxxx</w:t>
      </w:r>
      <w:proofErr w:type="spellEnd"/>
      <w:r w:rsidRPr="00EE18D9">
        <w:rPr>
          <w:rFonts w:hint="eastAsia"/>
          <w:bCs w:val="0"/>
          <w:color w:val="FF0000"/>
        </w:rPr>
        <w:t>为第</w:t>
      </w:r>
      <w:r w:rsidRPr="00EE18D9">
        <w:rPr>
          <w:rFonts w:hint="eastAsia"/>
          <w:bCs w:val="0"/>
          <w:color w:val="FF0000"/>
        </w:rPr>
        <w:t>1</w:t>
      </w:r>
      <w:r w:rsidRPr="00EE18D9">
        <w:rPr>
          <w:rFonts w:hint="eastAsia"/>
          <w:bCs w:val="0"/>
          <w:color w:val="FF0000"/>
        </w:rPr>
        <w:t>步中查出的</w:t>
      </w:r>
      <w:r w:rsidRPr="00EE18D9">
        <w:rPr>
          <w:rFonts w:hint="eastAsia"/>
          <w:bCs w:val="0"/>
          <w:color w:val="FF0000"/>
        </w:rPr>
        <w:t>SQL_ID</w:t>
      </w:r>
      <w:r w:rsidRPr="00EE18D9">
        <w:rPr>
          <w:rFonts w:hint="eastAsia"/>
          <w:bCs w:val="0"/>
          <w:color w:val="FF0000"/>
        </w:rPr>
        <w:t>，需要自行更改并带入语句中</w:t>
      </w:r>
    </w:p>
    <w:p w14:paraId="57FC9B4D" w14:textId="77777777" w:rsidR="00840CD3" w:rsidRPr="00EE18D9" w:rsidRDefault="00840CD3" w:rsidP="00EE18D9">
      <w:pPr>
        <w:pStyle w:val="afc"/>
        <w:numPr>
          <w:ilvl w:val="0"/>
          <w:numId w:val="54"/>
        </w:numPr>
        <w:ind w:leftChars="0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需要到对应运行节点进行查询</w:t>
      </w:r>
    </w:p>
    <w:p w14:paraId="10DEB849" w14:textId="77777777" w:rsidR="00840CD3" w:rsidRPr="00B77A6F" w:rsidRDefault="00840CD3" w:rsidP="00840CD3">
      <w:pPr>
        <w:pStyle w:val="a0"/>
        <w:ind w:leftChars="555" w:left="1410" w:hangingChars="150" w:hanging="300"/>
        <w:rPr>
          <w:lang w:val="en-GB" w:eastAsia="zh-CN"/>
        </w:rPr>
      </w:pPr>
    </w:p>
    <w:p w14:paraId="4B507DCB" w14:textId="77777777" w:rsidR="00840CD3" w:rsidRPr="00B77A6F" w:rsidRDefault="00840CD3" w:rsidP="00840CD3">
      <w:pPr>
        <w:pStyle w:val="a0"/>
        <w:numPr>
          <w:ilvl w:val="0"/>
          <w:numId w:val="49"/>
        </w:numPr>
        <w:rPr>
          <w:lang w:val="en-GB" w:eastAsia="zh-CN"/>
        </w:rPr>
      </w:pPr>
      <w:r w:rsidRPr="00B77A6F">
        <w:rPr>
          <w:rFonts w:hint="eastAsia"/>
          <w:lang w:val="en-GB" w:eastAsia="zh-CN"/>
        </w:rPr>
        <w:t>确认该</w:t>
      </w:r>
      <w:r w:rsidRPr="00B77A6F">
        <w:rPr>
          <w:rFonts w:hint="eastAsia"/>
          <w:lang w:val="en-GB" w:eastAsia="zh-CN"/>
        </w:rPr>
        <w:t>SQL</w:t>
      </w:r>
      <w:r w:rsidRPr="00B77A6F">
        <w:rPr>
          <w:rFonts w:hint="eastAsia"/>
          <w:lang w:val="en-GB" w:eastAsia="zh-CN"/>
        </w:rPr>
        <w:t>目前在数据库中未执行（针对</w:t>
      </w:r>
      <w:r w:rsidRPr="00B77A6F">
        <w:rPr>
          <w:rFonts w:hint="eastAsia"/>
          <w:lang w:val="en-GB" w:eastAsia="zh-CN"/>
        </w:rPr>
        <w:t>RAC</w:t>
      </w:r>
      <w:r w:rsidRPr="00B77A6F">
        <w:rPr>
          <w:rFonts w:hint="eastAsia"/>
          <w:lang w:val="en-GB" w:eastAsia="zh-CN"/>
        </w:rPr>
        <w:t>环境）</w:t>
      </w:r>
    </w:p>
    <w:p w14:paraId="69F6B434" w14:textId="50A8820A" w:rsidR="00840CD3" w:rsidRPr="00B77A6F" w:rsidRDefault="00C63FC8" w:rsidP="00EE18D9">
      <w:pPr>
        <w:pStyle w:val="afc"/>
        <w:ind w:leftChars="626" w:left="1252"/>
      </w:pPr>
      <w:r w:rsidRPr="00C63FC8">
        <w:rPr>
          <w:rFonts w:hint="eastAsia"/>
          <w:b/>
          <w:bCs w:val="0"/>
        </w:rPr>
        <w:t>SQL</w:t>
      </w:r>
      <w:r w:rsidRPr="00C63FC8">
        <w:rPr>
          <w:b/>
          <w:bCs w:val="0"/>
        </w:rPr>
        <w:t xml:space="preserve">&gt; </w:t>
      </w:r>
      <w:r w:rsidR="00840CD3" w:rsidRPr="00B77A6F">
        <w:rPr>
          <w:rFonts w:hint="eastAsia"/>
        </w:rPr>
        <w:t xml:space="preserve">select * from </w:t>
      </w:r>
      <w:proofErr w:type="spellStart"/>
      <w:r w:rsidR="00840CD3" w:rsidRPr="00B77A6F">
        <w:rPr>
          <w:rFonts w:hint="eastAsia"/>
        </w:rPr>
        <w:t>gv$session</w:t>
      </w:r>
      <w:proofErr w:type="spellEnd"/>
      <w:r w:rsidR="00840CD3" w:rsidRPr="00B77A6F">
        <w:rPr>
          <w:rFonts w:hint="eastAsia"/>
        </w:rPr>
        <w:t xml:space="preserve"> where </w:t>
      </w:r>
      <w:proofErr w:type="spellStart"/>
      <w:r w:rsidR="00840CD3" w:rsidRPr="00B77A6F">
        <w:rPr>
          <w:rFonts w:hint="eastAsia"/>
        </w:rPr>
        <w:t>sql_id</w:t>
      </w:r>
      <w:proofErr w:type="spellEnd"/>
      <w:r w:rsidR="00840CD3" w:rsidRPr="00B77A6F">
        <w:rPr>
          <w:rFonts w:hint="eastAsia"/>
        </w:rPr>
        <w:t xml:space="preserve"> = '</w:t>
      </w:r>
      <w:proofErr w:type="spellStart"/>
      <w:r w:rsidR="00840CD3" w:rsidRPr="00B77A6F">
        <w:rPr>
          <w:rFonts w:hint="eastAsia"/>
        </w:rPr>
        <w:t>xxxxx</w:t>
      </w:r>
      <w:proofErr w:type="spellEnd"/>
      <w:r w:rsidR="00840CD3" w:rsidRPr="00B77A6F">
        <w:rPr>
          <w:rFonts w:hint="eastAsia"/>
        </w:rPr>
        <w:t>';</w:t>
      </w:r>
    </w:p>
    <w:p w14:paraId="386C1877" w14:textId="77777777" w:rsidR="00840CD3" w:rsidRPr="00B77A6F" w:rsidRDefault="00840CD3" w:rsidP="00EE18D9">
      <w:pPr>
        <w:pStyle w:val="afc"/>
        <w:ind w:leftChars="626" w:left="1252"/>
      </w:pPr>
    </w:p>
    <w:p w14:paraId="25F36473" w14:textId="77777777" w:rsidR="00840CD3" w:rsidRPr="00EE18D9" w:rsidRDefault="00840CD3" w:rsidP="00EE18D9">
      <w:pPr>
        <w:pStyle w:val="afc"/>
        <w:ind w:leftChars="626" w:left="1252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【注意】</w:t>
      </w:r>
    </w:p>
    <w:p w14:paraId="056153BE" w14:textId="77777777" w:rsidR="00840CD3" w:rsidRPr="00EE18D9" w:rsidRDefault="00840CD3" w:rsidP="00EE18D9">
      <w:pPr>
        <w:pStyle w:val="afc"/>
        <w:numPr>
          <w:ilvl w:val="0"/>
          <w:numId w:val="55"/>
        </w:numPr>
        <w:ind w:leftChars="0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无返回值代表此语句未在执行中</w:t>
      </w:r>
    </w:p>
    <w:p w14:paraId="01D649D6" w14:textId="77777777" w:rsidR="00840CD3" w:rsidRPr="00B77A6F" w:rsidRDefault="00840CD3" w:rsidP="00840CD3">
      <w:pPr>
        <w:pStyle w:val="a0"/>
        <w:ind w:leftChars="555" w:left="1410" w:hangingChars="150" w:hanging="300"/>
        <w:rPr>
          <w:lang w:val="en-GB" w:eastAsia="zh-CN"/>
        </w:rPr>
      </w:pPr>
    </w:p>
    <w:p w14:paraId="14DB57DC" w14:textId="77777777" w:rsidR="00840CD3" w:rsidRPr="00B77A6F" w:rsidRDefault="00840CD3" w:rsidP="00840CD3">
      <w:pPr>
        <w:pStyle w:val="a0"/>
        <w:numPr>
          <w:ilvl w:val="0"/>
          <w:numId w:val="49"/>
        </w:numPr>
        <w:rPr>
          <w:lang w:val="en-GB" w:eastAsia="zh-CN"/>
        </w:rPr>
      </w:pPr>
      <w:r w:rsidRPr="00B77A6F">
        <w:rPr>
          <w:rFonts w:hint="eastAsia"/>
          <w:lang w:val="en-GB" w:eastAsia="zh-CN"/>
        </w:rPr>
        <w:t>手工方式</w:t>
      </w:r>
      <w:r w:rsidRPr="00B77A6F">
        <w:rPr>
          <w:rFonts w:hint="eastAsia"/>
          <w:lang w:val="en-GB" w:eastAsia="zh-CN"/>
        </w:rPr>
        <w:t xml:space="preserve">kill </w:t>
      </w:r>
      <w:r w:rsidRPr="00B77A6F">
        <w:rPr>
          <w:rFonts w:hint="eastAsia"/>
          <w:lang w:val="en-GB" w:eastAsia="zh-CN"/>
        </w:rPr>
        <w:t>掉</w:t>
      </w:r>
      <w:r w:rsidRPr="00B77A6F">
        <w:rPr>
          <w:rFonts w:hint="eastAsia"/>
          <w:lang w:val="en-GB" w:eastAsia="zh-CN"/>
        </w:rPr>
        <w:t>SQL  #</w:t>
      </w:r>
      <w:r w:rsidRPr="00B77A6F">
        <w:rPr>
          <w:rFonts w:hint="eastAsia"/>
          <w:lang w:val="en-GB" w:eastAsia="zh-CN"/>
        </w:rPr>
        <w:t>针对正在</w:t>
      </w:r>
      <w:r>
        <w:rPr>
          <w:rFonts w:hint="eastAsia"/>
          <w:lang w:val="en-GB" w:eastAsia="zh-CN"/>
        </w:rPr>
        <w:t>执行中</w:t>
      </w:r>
      <w:r w:rsidRPr="00B77A6F">
        <w:rPr>
          <w:rFonts w:hint="eastAsia"/>
          <w:lang w:val="en-GB" w:eastAsia="zh-CN"/>
        </w:rPr>
        <w:t>情况，需要联系业务人员确认</w:t>
      </w:r>
    </w:p>
    <w:p w14:paraId="3DC6407B" w14:textId="76602515" w:rsidR="00840CD3" w:rsidRPr="00B77A6F" w:rsidRDefault="00C63FC8" w:rsidP="00EE18D9">
      <w:pPr>
        <w:pStyle w:val="afc"/>
        <w:ind w:leftChars="626" w:left="1252"/>
      </w:pPr>
      <w:r w:rsidRPr="00C63FC8">
        <w:rPr>
          <w:rFonts w:hint="eastAsia"/>
          <w:b/>
          <w:bCs w:val="0"/>
        </w:rPr>
        <w:t>SQL</w:t>
      </w:r>
      <w:r w:rsidRPr="00C63FC8">
        <w:rPr>
          <w:b/>
          <w:bCs w:val="0"/>
        </w:rPr>
        <w:t xml:space="preserve">&gt; </w:t>
      </w:r>
      <w:r w:rsidR="00840CD3" w:rsidRPr="00B77A6F">
        <w:rPr>
          <w:rFonts w:hint="eastAsia"/>
        </w:rPr>
        <w:t>alter system kill session '</w:t>
      </w:r>
      <w:proofErr w:type="spellStart"/>
      <w:r w:rsidR="00840CD3" w:rsidRPr="00B77A6F">
        <w:rPr>
          <w:rFonts w:hint="eastAsia"/>
        </w:rPr>
        <w:t>sid</w:t>
      </w:r>
      <w:proofErr w:type="spellEnd"/>
      <w:r w:rsidR="00840CD3" w:rsidRPr="00B77A6F">
        <w:rPr>
          <w:rFonts w:hint="eastAsia"/>
        </w:rPr>
        <w:t xml:space="preserve"> , serial#';</w:t>
      </w:r>
    </w:p>
    <w:p w14:paraId="79A489F1" w14:textId="77777777" w:rsidR="00840CD3" w:rsidRPr="00B77A6F" w:rsidRDefault="00840CD3" w:rsidP="00EE18D9">
      <w:pPr>
        <w:pStyle w:val="afc"/>
        <w:ind w:leftChars="626" w:left="1252"/>
      </w:pPr>
    </w:p>
    <w:p w14:paraId="384CEBE5" w14:textId="77777777" w:rsidR="00840CD3" w:rsidRPr="00EE18D9" w:rsidRDefault="00840CD3" w:rsidP="00EE18D9">
      <w:pPr>
        <w:pStyle w:val="afc"/>
        <w:ind w:leftChars="626" w:left="1252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【注意】</w:t>
      </w:r>
    </w:p>
    <w:p w14:paraId="7A028814" w14:textId="77777777" w:rsidR="00840CD3" w:rsidRPr="00EE18D9" w:rsidRDefault="00840CD3" w:rsidP="00EE18D9">
      <w:pPr>
        <w:pStyle w:val="afc"/>
        <w:numPr>
          <w:ilvl w:val="0"/>
          <w:numId w:val="55"/>
        </w:numPr>
        <w:ind w:leftChars="0"/>
        <w:rPr>
          <w:bCs w:val="0"/>
          <w:color w:val="FF0000"/>
        </w:rPr>
      </w:pPr>
      <w:proofErr w:type="spellStart"/>
      <w:r w:rsidRPr="00EE18D9">
        <w:rPr>
          <w:rFonts w:hint="eastAsia"/>
          <w:bCs w:val="0"/>
          <w:color w:val="FF0000"/>
        </w:rPr>
        <w:t>sid</w:t>
      </w:r>
      <w:proofErr w:type="spellEnd"/>
      <w:r w:rsidRPr="00EE18D9">
        <w:rPr>
          <w:rFonts w:hint="eastAsia"/>
          <w:bCs w:val="0"/>
          <w:color w:val="FF0000"/>
        </w:rPr>
        <w:t>, serial#</w:t>
      </w:r>
      <w:r w:rsidRPr="00EE18D9">
        <w:rPr>
          <w:rFonts w:hint="eastAsia"/>
          <w:bCs w:val="0"/>
          <w:color w:val="FF0000"/>
        </w:rPr>
        <w:t>需替换为第</w:t>
      </w:r>
      <w:r w:rsidRPr="00EE18D9">
        <w:rPr>
          <w:rFonts w:hint="eastAsia"/>
          <w:bCs w:val="0"/>
          <w:color w:val="FF0000"/>
        </w:rPr>
        <w:t>3</w:t>
      </w:r>
      <w:r w:rsidRPr="00EE18D9">
        <w:rPr>
          <w:rFonts w:hint="eastAsia"/>
          <w:bCs w:val="0"/>
          <w:color w:val="FF0000"/>
        </w:rPr>
        <w:t>步中查到的对应值</w:t>
      </w:r>
    </w:p>
    <w:p w14:paraId="4E2B69F1" w14:textId="77777777" w:rsidR="00840CD3" w:rsidRPr="00B77A6F" w:rsidRDefault="00840CD3" w:rsidP="00840CD3">
      <w:pPr>
        <w:pStyle w:val="a0"/>
        <w:ind w:leftChars="555" w:left="1410" w:hangingChars="150" w:hanging="300"/>
        <w:rPr>
          <w:lang w:val="en-GB" w:eastAsia="zh-CN"/>
        </w:rPr>
      </w:pPr>
    </w:p>
    <w:p w14:paraId="728C13FF" w14:textId="77777777" w:rsidR="00840CD3" w:rsidRPr="00B77A6F" w:rsidRDefault="00840CD3" w:rsidP="00840CD3">
      <w:pPr>
        <w:pStyle w:val="a0"/>
        <w:numPr>
          <w:ilvl w:val="0"/>
          <w:numId w:val="49"/>
        </w:numPr>
        <w:rPr>
          <w:lang w:val="en-GB" w:eastAsia="zh-CN"/>
        </w:rPr>
      </w:pPr>
      <w:r w:rsidRPr="00B77A6F">
        <w:rPr>
          <w:rFonts w:hint="eastAsia"/>
          <w:lang w:val="en-GB" w:eastAsia="zh-CN"/>
        </w:rPr>
        <w:t>清理该</w:t>
      </w:r>
      <w:r w:rsidRPr="00B77A6F">
        <w:rPr>
          <w:rFonts w:hint="eastAsia"/>
          <w:lang w:val="en-GB" w:eastAsia="zh-CN"/>
        </w:rPr>
        <w:t>SQL</w:t>
      </w:r>
      <w:r w:rsidRPr="00B77A6F">
        <w:rPr>
          <w:rFonts w:hint="eastAsia"/>
          <w:lang w:val="en-GB" w:eastAsia="zh-CN"/>
        </w:rPr>
        <w:t>的内存中的</w:t>
      </w:r>
      <w:r w:rsidRPr="00B77A6F">
        <w:rPr>
          <w:rFonts w:hint="eastAsia"/>
          <w:lang w:val="en-GB" w:eastAsia="zh-CN"/>
        </w:rPr>
        <w:t>SQL</w:t>
      </w:r>
      <w:r w:rsidRPr="00B77A6F">
        <w:rPr>
          <w:rFonts w:hint="eastAsia"/>
          <w:lang w:val="en-GB" w:eastAsia="zh-CN"/>
        </w:rPr>
        <w:t>执行计划（针对</w:t>
      </w:r>
      <w:r w:rsidRPr="00B77A6F">
        <w:rPr>
          <w:rFonts w:hint="eastAsia"/>
          <w:lang w:val="en-GB" w:eastAsia="zh-CN"/>
        </w:rPr>
        <w:t>RAC</w:t>
      </w:r>
      <w:r w:rsidRPr="00B77A6F">
        <w:rPr>
          <w:rFonts w:hint="eastAsia"/>
          <w:lang w:val="en-GB" w:eastAsia="zh-CN"/>
        </w:rPr>
        <w:t>环境）</w:t>
      </w:r>
    </w:p>
    <w:p w14:paraId="02E8087D" w14:textId="38F9F2C4" w:rsidR="00840CD3" w:rsidRPr="00B77A6F" w:rsidRDefault="00C63FC8" w:rsidP="00EE18D9">
      <w:pPr>
        <w:pStyle w:val="afc"/>
        <w:ind w:leftChars="626" w:left="1252"/>
      </w:pPr>
      <w:r w:rsidRPr="00C63FC8">
        <w:rPr>
          <w:rFonts w:hint="eastAsia"/>
          <w:b/>
          <w:bCs w:val="0"/>
        </w:rPr>
        <w:lastRenderedPageBreak/>
        <w:t>SQL</w:t>
      </w:r>
      <w:r w:rsidRPr="00C63FC8">
        <w:rPr>
          <w:b/>
          <w:bCs w:val="0"/>
        </w:rPr>
        <w:t xml:space="preserve">&gt; </w:t>
      </w:r>
      <w:r w:rsidR="00840CD3" w:rsidRPr="00B77A6F">
        <w:rPr>
          <w:rFonts w:hint="eastAsia"/>
        </w:rPr>
        <w:t xml:space="preserve">exec </w:t>
      </w:r>
      <w:proofErr w:type="spellStart"/>
      <w:r w:rsidR="00840CD3" w:rsidRPr="00B77A6F">
        <w:rPr>
          <w:rFonts w:hint="eastAsia"/>
        </w:rPr>
        <w:t>dbms_shared_pool.purge</w:t>
      </w:r>
      <w:proofErr w:type="spellEnd"/>
      <w:r w:rsidR="00840CD3" w:rsidRPr="00B77A6F">
        <w:rPr>
          <w:rFonts w:hint="eastAsia"/>
        </w:rPr>
        <w:t>('ADDRESS,HASH_VALUE','C');</w:t>
      </w:r>
    </w:p>
    <w:p w14:paraId="1A9A57CA" w14:textId="77777777" w:rsidR="00840CD3" w:rsidRPr="00B77A6F" w:rsidRDefault="00840CD3" w:rsidP="00EE18D9">
      <w:pPr>
        <w:pStyle w:val="afc"/>
        <w:ind w:leftChars="626" w:left="1252"/>
      </w:pPr>
    </w:p>
    <w:p w14:paraId="2E269297" w14:textId="77777777" w:rsidR="00840CD3" w:rsidRPr="00EE18D9" w:rsidRDefault="00840CD3" w:rsidP="00EE18D9">
      <w:pPr>
        <w:pStyle w:val="afc"/>
        <w:ind w:leftChars="626" w:left="1252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【注意】</w:t>
      </w:r>
    </w:p>
    <w:p w14:paraId="18D269CC" w14:textId="77777777" w:rsidR="00840CD3" w:rsidRPr="00EE18D9" w:rsidRDefault="00840CD3" w:rsidP="00EE18D9">
      <w:pPr>
        <w:pStyle w:val="afc"/>
        <w:numPr>
          <w:ilvl w:val="0"/>
          <w:numId w:val="55"/>
        </w:numPr>
        <w:ind w:leftChars="0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ADDRESS, HASH_VALUE</w:t>
      </w:r>
      <w:r w:rsidRPr="00EE18D9">
        <w:rPr>
          <w:rFonts w:hint="eastAsia"/>
          <w:bCs w:val="0"/>
          <w:color w:val="FF0000"/>
        </w:rPr>
        <w:t>需替换为第</w:t>
      </w:r>
      <w:r w:rsidRPr="00EE18D9">
        <w:rPr>
          <w:rFonts w:hint="eastAsia"/>
          <w:bCs w:val="0"/>
          <w:color w:val="FF0000"/>
        </w:rPr>
        <w:t>2</w:t>
      </w:r>
      <w:r w:rsidRPr="00EE18D9">
        <w:rPr>
          <w:rFonts w:hint="eastAsia"/>
          <w:bCs w:val="0"/>
          <w:color w:val="FF0000"/>
        </w:rPr>
        <w:t>步中查到的对应值</w:t>
      </w:r>
    </w:p>
    <w:p w14:paraId="5B3180C3" w14:textId="77777777" w:rsidR="00840CD3" w:rsidRPr="00EE18D9" w:rsidRDefault="00840CD3" w:rsidP="00EE18D9">
      <w:pPr>
        <w:pStyle w:val="afc"/>
        <w:numPr>
          <w:ilvl w:val="0"/>
          <w:numId w:val="55"/>
        </w:numPr>
        <w:ind w:leftChars="0"/>
        <w:rPr>
          <w:bCs w:val="0"/>
          <w:color w:val="FF0000"/>
        </w:rPr>
      </w:pPr>
      <w:r w:rsidRPr="00EE18D9">
        <w:rPr>
          <w:rFonts w:hint="eastAsia"/>
          <w:bCs w:val="0"/>
          <w:color w:val="FF0000"/>
        </w:rPr>
        <w:t>需要到对应运行节点执行</w:t>
      </w:r>
    </w:p>
    <w:p w14:paraId="1525A7E3" w14:textId="77777777" w:rsidR="00840CD3" w:rsidRPr="00B77A6F" w:rsidRDefault="00840CD3" w:rsidP="00840CD3">
      <w:pPr>
        <w:pStyle w:val="a0"/>
        <w:ind w:leftChars="555" w:left="1410" w:hangingChars="150" w:hanging="300"/>
        <w:rPr>
          <w:lang w:val="en-GB" w:eastAsia="zh-CN"/>
        </w:rPr>
      </w:pPr>
    </w:p>
    <w:p w14:paraId="2AC7BB4D" w14:textId="77777777" w:rsidR="0092645F" w:rsidRPr="00840CD3" w:rsidRDefault="0092645F" w:rsidP="0092645F">
      <w:pPr>
        <w:pStyle w:val="a0"/>
        <w:rPr>
          <w:lang w:val="en-GB"/>
        </w:rPr>
      </w:pPr>
    </w:p>
    <w:bookmarkEnd w:id="3"/>
    <w:p w14:paraId="3ADB82A0" w14:textId="77777777" w:rsidR="00F9716E" w:rsidRPr="001A5120" w:rsidRDefault="00F9716E" w:rsidP="00430335">
      <w:pPr>
        <w:ind w:leftChars="-10" w:left="-20"/>
      </w:pPr>
      <w:r w:rsidRPr="001A5120">
        <w:br w:type="page"/>
      </w:r>
    </w:p>
    <w:p w14:paraId="122EF624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  <w:r w:rsidRPr="001A5120">
        <w:rPr>
          <w:b/>
          <w:sz w:val="18"/>
        </w:rPr>
        <w:lastRenderedPageBreak/>
        <w:t xml:space="preserve">Oracle Corporation is the world's largest enterprise software company. With annual revenues of more than $10.8 billion, Oracle offers its database, tools and application products, along with related consulting, education, and support services. </w:t>
      </w:r>
    </w:p>
    <w:p w14:paraId="2EA57788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</w:p>
    <w:p w14:paraId="1CE75594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  <w:r w:rsidRPr="001A5120">
        <w:rPr>
          <w:b/>
          <w:sz w:val="18"/>
        </w:rPr>
        <w:t>Oracle Support Services provides technical and operational expertise for all Oracle technology and applications.</w:t>
      </w:r>
    </w:p>
    <w:p w14:paraId="71CAD8F1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</w:p>
    <w:p w14:paraId="0DF18F03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  <w:r w:rsidRPr="001A5120">
        <w:rPr>
          <w:b/>
          <w:sz w:val="18"/>
        </w:rPr>
        <w:t>Oracle is a registered trademark of Oracle Corporation.  Other names may be trademarks of their respective owners.</w:t>
      </w:r>
    </w:p>
    <w:p w14:paraId="07082A81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</w:p>
    <w:p w14:paraId="5F53441E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  <w:r w:rsidRPr="001A5120">
        <w:rPr>
          <w:b/>
          <w:sz w:val="18"/>
        </w:rPr>
        <w:t>All Rights Reserved.  No part of this publication may be reprinted or otherwise reproduced without permission from the publisher.</w:t>
      </w:r>
    </w:p>
    <w:p w14:paraId="18692804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</w:p>
    <w:p w14:paraId="1530D143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</w:p>
    <w:p w14:paraId="0CD8A679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  <w:r w:rsidRPr="001A5120">
        <w:rPr>
          <w:b/>
          <w:sz w:val="18"/>
        </w:rPr>
        <w:t>Copyright © 20</w:t>
      </w:r>
      <w:r w:rsidR="00CF7352" w:rsidRPr="001A5120">
        <w:rPr>
          <w:b/>
          <w:sz w:val="18"/>
        </w:rPr>
        <w:t>12</w:t>
      </w:r>
      <w:r w:rsidRPr="001A5120">
        <w:rPr>
          <w:b/>
          <w:sz w:val="18"/>
        </w:rPr>
        <w:t xml:space="preserve"> Oracle Corporation.</w:t>
      </w:r>
    </w:p>
    <w:p w14:paraId="6E772D19" w14:textId="77777777" w:rsidR="00F9716E" w:rsidRPr="001A5120" w:rsidRDefault="00F9716E">
      <w:pPr>
        <w:framePr w:w="5740" w:h="5347" w:hSpace="180" w:wrap="auto" w:vAnchor="text" w:hAnchor="page" w:x="4702" w:y="113"/>
        <w:rPr>
          <w:b/>
          <w:sz w:val="18"/>
        </w:rPr>
      </w:pPr>
    </w:p>
    <w:p w14:paraId="6D09FA50" w14:textId="77777777" w:rsidR="00F9716E" w:rsidRPr="001A5120" w:rsidRDefault="00F9716E">
      <w:pPr>
        <w:framePr w:w="5740" w:h="5347" w:hSpace="180" w:wrap="auto" w:vAnchor="text" w:hAnchor="page" w:x="4702" w:y="113"/>
      </w:pPr>
    </w:p>
    <w:p w14:paraId="32D4ADFF" w14:textId="77777777" w:rsidR="00F9716E" w:rsidRPr="001A5120" w:rsidRDefault="00826611">
      <w:pPr>
        <w:pStyle w:val="a0"/>
        <w:ind w:leftChars="270" w:left="540"/>
      </w:pPr>
      <w:r w:rsidRPr="001A5120">
        <w:rPr>
          <w:noProof/>
          <w:lang w:val="en-US" w:eastAsia="zh-CN"/>
        </w:rPr>
        <w:drawing>
          <wp:inline distT="0" distB="0" distL="0" distR="0" wp14:anchorId="6CD16637" wp14:editId="384B33E8">
            <wp:extent cx="1579245" cy="498475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EEDF" w14:textId="77777777" w:rsidR="00F9716E" w:rsidRPr="001A5120" w:rsidRDefault="00F9716E">
      <w:pPr>
        <w:pStyle w:val="a0"/>
        <w:ind w:left="710"/>
      </w:pPr>
    </w:p>
    <w:p w14:paraId="118FB5AF" w14:textId="77777777" w:rsidR="00F9716E" w:rsidRPr="001A5120" w:rsidRDefault="00F9716E">
      <w:pPr>
        <w:pStyle w:val="a0"/>
        <w:ind w:left="710"/>
      </w:pPr>
    </w:p>
    <w:p w14:paraId="5139B7CA" w14:textId="77777777" w:rsidR="00F9716E" w:rsidRPr="001A5120" w:rsidRDefault="00F9716E">
      <w:pPr>
        <w:pStyle w:val="a0"/>
        <w:ind w:left="710"/>
      </w:pPr>
    </w:p>
    <w:p w14:paraId="2E4CA995" w14:textId="77777777" w:rsidR="00F9716E" w:rsidRPr="001A5120" w:rsidRDefault="00F9716E">
      <w:pPr>
        <w:pStyle w:val="a0"/>
        <w:ind w:left="710"/>
      </w:pPr>
    </w:p>
    <w:p w14:paraId="4E1293DE" w14:textId="77777777" w:rsidR="00F9716E" w:rsidRPr="001A5120" w:rsidRDefault="00F9716E">
      <w:pPr>
        <w:pStyle w:val="a0"/>
        <w:ind w:left="710"/>
      </w:pPr>
    </w:p>
    <w:p w14:paraId="39BF8437" w14:textId="77777777" w:rsidR="00F9716E" w:rsidRPr="001A5120" w:rsidRDefault="00F9716E"/>
    <w:p w14:paraId="03400049" w14:textId="77777777" w:rsidR="00F9716E" w:rsidRPr="001A5120" w:rsidRDefault="00F9716E">
      <w:pPr>
        <w:pStyle w:val="a0"/>
        <w:ind w:left="710"/>
      </w:pPr>
    </w:p>
    <w:p w14:paraId="49579CE0" w14:textId="77777777" w:rsidR="00F9716E" w:rsidRPr="001A5120" w:rsidRDefault="00F9716E">
      <w:pPr>
        <w:pStyle w:val="a0"/>
        <w:spacing w:before="0" w:after="0"/>
        <w:ind w:left="710" w:rightChars="40" w:right="80"/>
        <w:rPr>
          <w:sz w:val="21"/>
        </w:rPr>
      </w:pPr>
    </w:p>
    <w:p w14:paraId="412A2B99" w14:textId="77777777" w:rsidR="00F9716E" w:rsidRPr="001A5120" w:rsidRDefault="00F9716E">
      <w:pPr>
        <w:pStyle w:val="a0"/>
        <w:spacing w:before="0" w:after="0"/>
        <w:ind w:left="710" w:rightChars="40" w:right="80"/>
        <w:rPr>
          <w:sz w:val="21"/>
        </w:rPr>
      </w:pPr>
    </w:p>
    <w:p w14:paraId="09D75E7B" w14:textId="77777777" w:rsidR="00F9716E" w:rsidRPr="001A5120" w:rsidRDefault="00F9716E">
      <w:pPr>
        <w:pStyle w:val="a0"/>
        <w:spacing w:before="0" w:after="0"/>
        <w:ind w:left="710" w:rightChars="40" w:right="80"/>
        <w:rPr>
          <w:sz w:val="21"/>
        </w:rPr>
      </w:pPr>
    </w:p>
    <w:p w14:paraId="26505C9E" w14:textId="77777777" w:rsidR="00F9716E" w:rsidRPr="001A5120" w:rsidRDefault="00F9716E">
      <w:pPr>
        <w:pStyle w:val="a0"/>
        <w:spacing w:before="0" w:after="0"/>
        <w:ind w:left="710" w:rightChars="40" w:right="80"/>
        <w:rPr>
          <w:sz w:val="21"/>
        </w:rPr>
      </w:pPr>
    </w:p>
    <w:sectPr w:rsidR="00F9716E" w:rsidRPr="001A5120" w:rsidSect="004F44F0">
      <w:headerReference w:type="even" r:id="rId19"/>
      <w:headerReference w:type="default" r:id="rId20"/>
      <w:footerReference w:type="default" r:id="rId21"/>
      <w:headerReference w:type="first" r:id="rId22"/>
      <w:pgSz w:w="11907" w:h="16840" w:code="9"/>
      <w:pgMar w:top="680" w:right="964" w:bottom="680" w:left="680" w:header="431" w:footer="431" w:gutter="284"/>
      <w:pgNumType w:start="1"/>
      <w:cols w:space="720"/>
      <w:docGrid w:linePitch="272" w:charSpace="4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16B08" w14:textId="77777777" w:rsidR="001628B8" w:rsidRDefault="001628B8">
      <w:r>
        <w:separator/>
      </w:r>
    </w:p>
    <w:p w14:paraId="1443CF47" w14:textId="77777777" w:rsidR="001628B8" w:rsidRDefault="001628B8"/>
  </w:endnote>
  <w:endnote w:type="continuationSeparator" w:id="0">
    <w:p w14:paraId="523085E3" w14:textId="77777777" w:rsidR="001628B8" w:rsidRDefault="001628B8">
      <w:r>
        <w:continuationSeparator/>
      </w:r>
    </w:p>
    <w:p w14:paraId="2A8D3D6E" w14:textId="77777777" w:rsidR="001628B8" w:rsidRDefault="001628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BB1F7" w14:textId="77777777" w:rsidR="00136E20" w:rsidRDefault="00D958B8">
    <w:pPr>
      <w:pStyle w:val="a6"/>
      <w:pBdr>
        <w:top w:val="single" w:sz="4" w:space="1" w:color="auto"/>
      </w:pBdr>
      <w:tabs>
        <w:tab w:val="clear" w:pos="7920"/>
        <w:tab w:val="right" w:pos="9898"/>
      </w:tabs>
      <w:ind w:rightChars="40" w:right="80"/>
      <w:jc w:val="both"/>
      <w:rPr>
        <w:rFonts w:ascii="Tahoma" w:eastAsia="黑体" w:hAnsi="Tahoma"/>
      </w:rPr>
    </w:pPr>
    <w:r w:rsidRPr="00AB2F37">
      <w:rPr>
        <w:rFonts w:ascii="黑体" w:eastAsia="黑体" w:hint="eastAsia"/>
        <w:sz w:val="18"/>
        <w:szCs w:val="18"/>
      </w:rPr>
      <w:t>Oracle Advanced</w:t>
    </w:r>
    <w:r w:rsidRPr="00AB2F37">
      <w:rPr>
        <w:rFonts w:ascii="黑体" w:eastAsia="黑体"/>
        <w:sz w:val="18"/>
        <w:szCs w:val="18"/>
      </w:rPr>
      <w:t xml:space="preserve"> </w:t>
    </w:r>
    <w:r w:rsidRPr="00AB2F37">
      <w:rPr>
        <w:rFonts w:ascii="黑体" w:eastAsia="黑体" w:hint="eastAsia"/>
        <w:sz w:val="18"/>
        <w:szCs w:val="18"/>
      </w:rPr>
      <w:t>Customer</w:t>
    </w:r>
    <w:r w:rsidRPr="00AB2F37">
      <w:rPr>
        <w:rFonts w:ascii="黑体" w:eastAsia="黑体"/>
        <w:sz w:val="18"/>
        <w:szCs w:val="18"/>
      </w:rPr>
      <w:t xml:space="preserve"> </w:t>
    </w:r>
    <w:r w:rsidRPr="00AB2F37">
      <w:rPr>
        <w:rFonts w:ascii="黑体" w:eastAsia="黑体" w:hint="eastAsia"/>
        <w:sz w:val="18"/>
        <w:szCs w:val="18"/>
      </w:rPr>
      <w:t>Services</w:t>
    </w:r>
    <w:r>
      <w:rPr>
        <w:rFonts w:ascii="黑体" w:eastAsia="黑体"/>
        <w:sz w:val="18"/>
        <w:szCs w:val="18"/>
      </w:rPr>
      <w:t xml:space="preserve">  </w:t>
    </w:r>
    <w:r w:rsidR="00136E20">
      <w:rPr>
        <w:rFonts w:ascii="Tahoma" w:eastAsia="黑体" w:hAnsi="Tahoma" w:hint="eastAsia"/>
        <w:sz w:val="15"/>
      </w:rPr>
      <w:tab/>
    </w:r>
    <w:r w:rsidR="00136E20">
      <w:rPr>
        <w:rFonts w:ascii="Tahoma" w:eastAsia="黑体" w:hAnsi="Tahoma" w:hint="eastAsia"/>
        <w:sz w:val="15"/>
      </w:rPr>
      <w:t>第</w:t>
    </w:r>
    <w:r w:rsidR="00136E20">
      <w:rPr>
        <w:rStyle w:val="ad"/>
        <w:rFonts w:ascii="Tahoma" w:eastAsia="黑体" w:hAnsi="Tahoma"/>
      </w:rPr>
      <w:fldChar w:fldCharType="begin"/>
    </w:r>
    <w:r w:rsidR="00136E20">
      <w:rPr>
        <w:rStyle w:val="ad"/>
        <w:rFonts w:ascii="Tahoma" w:eastAsia="黑体" w:hAnsi="Tahoma"/>
      </w:rPr>
      <w:instrText xml:space="preserve"> PAGE </w:instrText>
    </w:r>
    <w:r w:rsidR="00136E20">
      <w:rPr>
        <w:rStyle w:val="ad"/>
        <w:rFonts w:ascii="Tahoma" w:eastAsia="黑体" w:hAnsi="Tahoma"/>
      </w:rPr>
      <w:fldChar w:fldCharType="separate"/>
    </w:r>
    <w:r w:rsidR="00B56ECF">
      <w:rPr>
        <w:rStyle w:val="ad"/>
        <w:rFonts w:ascii="Tahoma" w:eastAsia="黑体" w:hAnsi="Tahoma"/>
        <w:noProof/>
      </w:rPr>
      <w:t>7</w:t>
    </w:r>
    <w:r w:rsidR="00136E20">
      <w:rPr>
        <w:rStyle w:val="ad"/>
        <w:rFonts w:ascii="Tahoma" w:eastAsia="黑体" w:hAnsi="Tahoma"/>
      </w:rPr>
      <w:fldChar w:fldCharType="end"/>
    </w:r>
    <w:r w:rsidR="00136E20">
      <w:rPr>
        <w:rStyle w:val="ad"/>
        <w:rFonts w:ascii="Tahoma" w:eastAsia="黑体" w:hAnsi="Tahoma" w:hint="eastAsia"/>
      </w:rPr>
      <w:t>页</w:t>
    </w:r>
  </w:p>
  <w:p w14:paraId="0AF684DD" w14:textId="77777777" w:rsidR="00F83469" w:rsidRDefault="00F834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58F9A" w14:textId="77777777" w:rsidR="001628B8" w:rsidRDefault="001628B8">
      <w:r>
        <w:separator/>
      </w:r>
    </w:p>
    <w:p w14:paraId="3DD2E26F" w14:textId="77777777" w:rsidR="001628B8" w:rsidRDefault="001628B8"/>
  </w:footnote>
  <w:footnote w:type="continuationSeparator" w:id="0">
    <w:p w14:paraId="2D5F8949" w14:textId="77777777" w:rsidR="001628B8" w:rsidRDefault="001628B8">
      <w:r>
        <w:continuationSeparator/>
      </w:r>
    </w:p>
    <w:p w14:paraId="45228BFD" w14:textId="77777777" w:rsidR="001628B8" w:rsidRDefault="001628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19B86" w14:textId="77777777" w:rsidR="00B56ECF" w:rsidRDefault="00000000">
    <w:pPr>
      <w:pStyle w:val="a7"/>
    </w:pPr>
    <w:r>
      <w:rPr>
        <w:noProof/>
      </w:rPr>
      <w:pict w14:anchorId="2CF442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1816" o:spid="_x0000_s1027" type="#_x0000_t136" alt="" style="position:absolute;margin-left:0;margin-top:0;width:586.2pt;height:117.2pt;rotation:315;z-index:-25164851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</w:p>
  <w:p w14:paraId="0F36D4A1" w14:textId="77777777" w:rsidR="00F83469" w:rsidRDefault="00F8346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36843" w14:textId="3AF29904" w:rsidR="00F83469" w:rsidRDefault="00000000" w:rsidP="00455A61">
    <w:pPr>
      <w:pStyle w:val="a7"/>
    </w:pPr>
    <w:r>
      <w:rPr>
        <w:noProof/>
      </w:rPr>
      <w:pict w14:anchorId="63265E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1817" o:spid="_x0000_s1026" type="#_x0000_t136" alt="" style="position:absolute;margin-left:0;margin-top:0;width:586.2pt;height:117.2pt;rotation:315;z-index:-25164646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6E83D" w14:textId="77777777" w:rsidR="00B56ECF" w:rsidRDefault="00000000">
    <w:pPr>
      <w:pStyle w:val="a7"/>
    </w:pPr>
    <w:r>
      <w:rPr>
        <w:noProof/>
      </w:rPr>
      <w:pict w14:anchorId="158268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1815" o:spid="_x0000_s1025" type="#_x0000_t136" alt="" style="position:absolute;margin-left:0;margin-top:0;width:586.2pt;height:117.2pt;rotation:315;z-index:-25165056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ORACLE A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1C1"/>
    <w:multiLevelType w:val="hybridMultilevel"/>
    <w:tmpl w:val="CA303D8A"/>
    <w:lvl w:ilvl="0" w:tplc="0409000B">
      <w:start w:val="1"/>
      <w:numFmt w:val="bullet"/>
      <w:lvlText w:val=""/>
      <w:lvlJc w:val="left"/>
      <w:pPr>
        <w:ind w:left="153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1" w:hanging="420"/>
      </w:pPr>
      <w:rPr>
        <w:rFonts w:ascii="Wingdings" w:hAnsi="Wingdings" w:hint="default"/>
      </w:rPr>
    </w:lvl>
  </w:abstractNum>
  <w:abstractNum w:abstractNumId="1" w15:restartNumberingAfterBreak="0">
    <w:nsid w:val="08C75B52"/>
    <w:multiLevelType w:val="hybridMultilevel"/>
    <w:tmpl w:val="0F86FE88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2" w15:restartNumberingAfterBreak="0">
    <w:nsid w:val="0B4A44CB"/>
    <w:multiLevelType w:val="hybridMultilevel"/>
    <w:tmpl w:val="CB8AF72C"/>
    <w:lvl w:ilvl="0" w:tplc="0409000D">
      <w:start w:val="1"/>
      <w:numFmt w:val="bullet"/>
      <w:lvlText w:val=""/>
      <w:lvlJc w:val="left"/>
      <w:pPr>
        <w:ind w:left="16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2" w:hanging="420"/>
      </w:pPr>
      <w:rPr>
        <w:rFonts w:ascii="Wingdings" w:hAnsi="Wingdings" w:hint="default"/>
      </w:rPr>
    </w:lvl>
  </w:abstractNum>
  <w:abstractNum w:abstractNumId="3" w15:restartNumberingAfterBreak="0">
    <w:nsid w:val="100C5003"/>
    <w:multiLevelType w:val="multilevel"/>
    <w:tmpl w:val="FA60E17A"/>
    <w:styleLink w:val="1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ahoma" w:hAnsi="Tahoma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2">
      <w:start w:val="1"/>
      <w:numFmt w:val="decimal"/>
      <w:lvlText w:val="%3)"/>
      <w:lvlJc w:val="left"/>
      <w:pPr>
        <w:ind w:left="420" w:hanging="4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9)"/>
      <w:lvlJc w:val="left"/>
      <w:pPr>
        <w:ind w:left="420" w:hanging="420"/>
      </w:pPr>
    </w:lvl>
  </w:abstractNum>
  <w:abstractNum w:abstractNumId="4" w15:restartNumberingAfterBreak="0">
    <w:nsid w:val="12A509C7"/>
    <w:multiLevelType w:val="hybridMultilevel"/>
    <w:tmpl w:val="9D847AB8"/>
    <w:lvl w:ilvl="0" w:tplc="04090019">
      <w:start w:val="1"/>
      <w:numFmt w:val="lowerLetter"/>
      <w:lvlText w:val="%1)"/>
      <w:lvlJc w:val="left"/>
      <w:pPr>
        <w:ind w:left="1531" w:hanging="420"/>
      </w:pPr>
    </w:lvl>
    <w:lvl w:ilvl="1" w:tplc="04090019" w:tentative="1">
      <w:start w:val="1"/>
      <w:numFmt w:val="lowerLetter"/>
      <w:lvlText w:val="%2)"/>
      <w:lvlJc w:val="left"/>
      <w:pPr>
        <w:ind w:left="1951" w:hanging="420"/>
      </w:pPr>
    </w:lvl>
    <w:lvl w:ilvl="2" w:tplc="0409001B" w:tentative="1">
      <w:start w:val="1"/>
      <w:numFmt w:val="lowerRoman"/>
      <w:lvlText w:val="%3."/>
      <w:lvlJc w:val="right"/>
      <w:pPr>
        <w:ind w:left="2371" w:hanging="420"/>
      </w:pPr>
    </w:lvl>
    <w:lvl w:ilvl="3" w:tplc="0409000F" w:tentative="1">
      <w:start w:val="1"/>
      <w:numFmt w:val="decimal"/>
      <w:lvlText w:val="%4."/>
      <w:lvlJc w:val="left"/>
      <w:pPr>
        <w:ind w:left="2791" w:hanging="420"/>
      </w:pPr>
    </w:lvl>
    <w:lvl w:ilvl="4" w:tplc="04090019" w:tentative="1">
      <w:start w:val="1"/>
      <w:numFmt w:val="lowerLetter"/>
      <w:lvlText w:val="%5)"/>
      <w:lvlJc w:val="left"/>
      <w:pPr>
        <w:ind w:left="3211" w:hanging="420"/>
      </w:pPr>
    </w:lvl>
    <w:lvl w:ilvl="5" w:tplc="0409001B" w:tentative="1">
      <w:start w:val="1"/>
      <w:numFmt w:val="lowerRoman"/>
      <w:lvlText w:val="%6."/>
      <w:lvlJc w:val="right"/>
      <w:pPr>
        <w:ind w:left="3631" w:hanging="420"/>
      </w:pPr>
    </w:lvl>
    <w:lvl w:ilvl="6" w:tplc="0409000F" w:tentative="1">
      <w:start w:val="1"/>
      <w:numFmt w:val="decimal"/>
      <w:lvlText w:val="%7."/>
      <w:lvlJc w:val="left"/>
      <w:pPr>
        <w:ind w:left="4051" w:hanging="420"/>
      </w:pPr>
    </w:lvl>
    <w:lvl w:ilvl="7" w:tplc="04090019" w:tentative="1">
      <w:start w:val="1"/>
      <w:numFmt w:val="lowerLetter"/>
      <w:lvlText w:val="%8)"/>
      <w:lvlJc w:val="left"/>
      <w:pPr>
        <w:ind w:left="4471" w:hanging="420"/>
      </w:pPr>
    </w:lvl>
    <w:lvl w:ilvl="8" w:tplc="0409001B" w:tentative="1">
      <w:start w:val="1"/>
      <w:numFmt w:val="lowerRoman"/>
      <w:lvlText w:val="%9."/>
      <w:lvlJc w:val="right"/>
      <w:pPr>
        <w:ind w:left="4891" w:hanging="420"/>
      </w:pPr>
    </w:lvl>
  </w:abstractNum>
  <w:abstractNum w:abstractNumId="5" w15:restartNumberingAfterBreak="0">
    <w:nsid w:val="12CD002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18151154"/>
    <w:multiLevelType w:val="hybridMultilevel"/>
    <w:tmpl w:val="0D54931A"/>
    <w:lvl w:ilvl="0" w:tplc="0409000D">
      <w:start w:val="1"/>
      <w:numFmt w:val="bullet"/>
      <w:lvlText w:val=""/>
      <w:lvlJc w:val="left"/>
      <w:pPr>
        <w:ind w:left="16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2" w:hanging="420"/>
      </w:pPr>
      <w:rPr>
        <w:rFonts w:ascii="Wingdings" w:hAnsi="Wingdings" w:hint="default"/>
      </w:rPr>
    </w:lvl>
  </w:abstractNum>
  <w:abstractNum w:abstractNumId="7" w15:restartNumberingAfterBreak="0">
    <w:nsid w:val="18244C36"/>
    <w:multiLevelType w:val="hybridMultilevel"/>
    <w:tmpl w:val="14FC9072"/>
    <w:lvl w:ilvl="0" w:tplc="D55CCDB4">
      <w:start w:val="1"/>
      <w:numFmt w:val="decimal"/>
      <w:pStyle w:val="5"/>
      <w:lvlText w:val="Step %1."/>
      <w:lvlJc w:val="left"/>
      <w:pPr>
        <w:ind w:left="1530" w:hanging="4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1950" w:hanging="420"/>
      </w:pPr>
    </w:lvl>
    <w:lvl w:ilvl="2" w:tplc="0409001B" w:tentative="1">
      <w:start w:val="1"/>
      <w:numFmt w:val="lowerRoman"/>
      <w:lvlText w:val="%3."/>
      <w:lvlJc w:val="right"/>
      <w:pPr>
        <w:ind w:left="2370" w:hanging="420"/>
      </w:pPr>
    </w:lvl>
    <w:lvl w:ilvl="3" w:tplc="0409000F" w:tentative="1">
      <w:start w:val="1"/>
      <w:numFmt w:val="decimal"/>
      <w:lvlText w:val="%4."/>
      <w:lvlJc w:val="left"/>
      <w:pPr>
        <w:ind w:left="2790" w:hanging="420"/>
      </w:pPr>
    </w:lvl>
    <w:lvl w:ilvl="4" w:tplc="04090019" w:tentative="1">
      <w:start w:val="1"/>
      <w:numFmt w:val="lowerLetter"/>
      <w:lvlText w:val="%5)"/>
      <w:lvlJc w:val="left"/>
      <w:pPr>
        <w:ind w:left="3210" w:hanging="420"/>
      </w:pPr>
    </w:lvl>
    <w:lvl w:ilvl="5" w:tplc="0409001B" w:tentative="1">
      <w:start w:val="1"/>
      <w:numFmt w:val="lowerRoman"/>
      <w:lvlText w:val="%6."/>
      <w:lvlJc w:val="right"/>
      <w:pPr>
        <w:ind w:left="3630" w:hanging="420"/>
      </w:pPr>
    </w:lvl>
    <w:lvl w:ilvl="6" w:tplc="0409000F" w:tentative="1">
      <w:start w:val="1"/>
      <w:numFmt w:val="decimal"/>
      <w:lvlText w:val="%7."/>
      <w:lvlJc w:val="left"/>
      <w:pPr>
        <w:ind w:left="4050" w:hanging="420"/>
      </w:pPr>
    </w:lvl>
    <w:lvl w:ilvl="7" w:tplc="04090019" w:tentative="1">
      <w:start w:val="1"/>
      <w:numFmt w:val="lowerLetter"/>
      <w:lvlText w:val="%8)"/>
      <w:lvlJc w:val="left"/>
      <w:pPr>
        <w:ind w:left="4470" w:hanging="420"/>
      </w:pPr>
    </w:lvl>
    <w:lvl w:ilvl="8" w:tplc="0409001B" w:tentative="1">
      <w:start w:val="1"/>
      <w:numFmt w:val="lowerRoman"/>
      <w:lvlText w:val="%9."/>
      <w:lvlJc w:val="right"/>
      <w:pPr>
        <w:ind w:left="4890" w:hanging="420"/>
      </w:pPr>
    </w:lvl>
  </w:abstractNum>
  <w:abstractNum w:abstractNumId="8" w15:restartNumberingAfterBreak="0">
    <w:nsid w:val="1CFB7DC0"/>
    <w:multiLevelType w:val="hybridMultilevel"/>
    <w:tmpl w:val="ECE2456C"/>
    <w:lvl w:ilvl="0" w:tplc="0409000B">
      <w:start w:val="1"/>
      <w:numFmt w:val="bullet"/>
      <w:lvlText w:val=""/>
      <w:lvlJc w:val="left"/>
      <w:pPr>
        <w:ind w:left="153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1" w:hanging="420"/>
      </w:pPr>
      <w:rPr>
        <w:rFonts w:ascii="Wingdings" w:hAnsi="Wingdings" w:hint="default"/>
      </w:rPr>
    </w:lvl>
  </w:abstractNum>
  <w:abstractNum w:abstractNumId="9" w15:restartNumberingAfterBreak="0">
    <w:nsid w:val="1E2A5B10"/>
    <w:multiLevelType w:val="hybridMultilevel"/>
    <w:tmpl w:val="832CA3FC"/>
    <w:lvl w:ilvl="0" w:tplc="65609B8E">
      <w:start w:val="1"/>
      <w:numFmt w:val="decimal"/>
      <w:pStyle w:val="4"/>
      <w:lvlText w:val="%1)"/>
      <w:lvlJc w:val="left"/>
      <w:pPr>
        <w:ind w:left="1131" w:hanging="420"/>
      </w:pPr>
    </w:lvl>
    <w:lvl w:ilvl="1" w:tplc="04090019" w:tentative="1">
      <w:start w:val="1"/>
      <w:numFmt w:val="lowerLetter"/>
      <w:lvlText w:val="%2)"/>
      <w:lvlJc w:val="left"/>
      <w:pPr>
        <w:ind w:left="1551" w:hanging="420"/>
      </w:pPr>
    </w:lvl>
    <w:lvl w:ilvl="2" w:tplc="0409001B" w:tentative="1">
      <w:start w:val="1"/>
      <w:numFmt w:val="lowerRoman"/>
      <w:lvlText w:val="%3."/>
      <w:lvlJc w:val="right"/>
      <w:pPr>
        <w:ind w:left="1971" w:hanging="420"/>
      </w:pPr>
    </w:lvl>
    <w:lvl w:ilvl="3" w:tplc="0409000F" w:tentative="1">
      <w:start w:val="1"/>
      <w:numFmt w:val="decimal"/>
      <w:lvlText w:val="%4."/>
      <w:lvlJc w:val="left"/>
      <w:pPr>
        <w:ind w:left="2391" w:hanging="420"/>
      </w:pPr>
    </w:lvl>
    <w:lvl w:ilvl="4" w:tplc="04090019" w:tentative="1">
      <w:start w:val="1"/>
      <w:numFmt w:val="lowerLetter"/>
      <w:lvlText w:val="%5)"/>
      <w:lvlJc w:val="left"/>
      <w:pPr>
        <w:ind w:left="2811" w:hanging="420"/>
      </w:pPr>
    </w:lvl>
    <w:lvl w:ilvl="5" w:tplc="0409001B" w:tentative="1">
      <w:start w:val="1"/>
      <w:numFmt w:val="lowerRoman"/>
      <w:lvlText w:val="%6."/>
      <w:lvlJc w:val="right"/>
      <w:pPr>
        <w:ind w:left="3231" w:hanging="420"/>
      </w:pPr>
    </w:lvl>
    <w:lvl w:ilvl="6" w:tplc="0409000F" w:tentative="1">
      <w:start w:val="1"/>
      <w:numFmt w:val="decimal"/>
      <w:lvlText w:val="%7."/>
      <w:lvlJc w:val="left"/>
      <w:pPr>
        <w:ind w:left="3651" w:hanging="420"/>
      </w:pPr>
    </w:lvl>
    <w:lvl w:ilvl="7" w:tplc="04090019" w:tentative="1">
      <w:start w:val="1"/>
      <w:numFmt w:val="lowerLetter"/>
      <w:lvlText w:val="%8)"/>
      <w:lvlJc w:val="left"/>
      <w:pPr>
        <w:ind w:left="4071" w:hanging="420"/>
      </w:pPr>
    </w:lvl>
    <w:lvl w:ilvl="8" w:tplc="0409001B" w:tentative="1">
      <w:start w:val="1"/>
      <w:numFmt w:val="lowerRoman"/>
      <w:lvlText w:val="%9."/>
      <w:lvlJc w:val="right"/>
      <w:pPr>
        <w:ind w:left="4491" w:hanging="420"/>
      </w:pPr>
    </w:lvl>
  </w:abstractNum>
  <w:abstractNum w:abstractNumId="10" w15:restartNumberingAfterBreak="0">
    <w:nsid w:val="20F2298B"/>
    <w:multiLevelType w:val="hybridMultilevel"/>
    <w:tmpl w:val="0A4EA186"/>
    <w:lvl w:ilvl="0" w:tplc="0409001B">
      <w:start w:val="1"/>
      <w:numFmt w:val="lowerRoman"/>
      <w:lvlText w:val="%1."/>
      <w:lvlJc w:val="righ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1" w15:restartNumberingAfterBreak="0">
    <w:nsid w:val="23041A09"/>
    <w:multiLevelType w:val="hybridMultilevel"/>
    <w:tmpl w:val="3DA2D7BE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12" w15:restartNumberingAfterBreak="0">
    <w:nsid w:val="2449367D"/>
    <w:multiLevelType w:val="hybridMultilevel"/>
    <w:tmpl w:val="2026B478"/>
    <w:lvl w:ilvl="0" w:tplc="0409000B">
      <w:start w:val="1"/>
      <w:numFmt w:val="bullet"/>
      <w:lvlText w:val="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13" w15:restartNumberingAfterBreak="0">
    <w:nsid w:val="25AD16F6"/>
    <w:multiLevelType w:val="hybridMultilevel"/>
    <w:tmpl w:val="31001206"/>
    <w:lvl w:ilvl="0" w:tplc="0409000D">
      <w:start w:val="1"/>
      <w:numFmt w:val="bullet"/>
      <w:lvlText w:val=""/>
      <w:lvlJc w:val="left"/>
      <w:pPr>
        <w:ind w:left="18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2" w:hanging="420"/>
      </w:pPr>
      <w:rPr>
        <w:rFonts w:ascii="Wingdings" w:hAnsi="Wingdings" w:hint="default"/>
      </w:rPr>
    </w:lvl>
  </w:abstractNum>
  <w:abstractNum w:abstractNumId="14" w15:restartNumberingAfterBreak="0">
    <w:nsid w:val="25F73A6F"/>
    <w:multiLevelType w:val="multilevel"/>
    <w:tmpl w:val="51409E82"/>
    <w:styleLink w:val="3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ahoma" w:hAnsi="Tahoma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29072B3B"/>
    <w:multiLevelType w:val="hybridMultilevel"/>
    <w:tmpl w:val="529245B0"/>
    <w:lvl w:ilvl="0" w:tplc="0409000D">
      <w:start w:val="1"/>
      <w:numFmt w:val="bullet"/>
      <w:lvlText w:val=""/>
      <w:lvlJc w:val="left"/>
      <w:pPr>
        <w:ind w:left="18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2" w:hanging="420"/>
      </w:pPr>
      <w:rPr>
        <w:rFonts w:ascii="Wingdings" w:hAnsi="Wingdings" w:hint="default"/>
      </w:rPr>
    </w:lvl>
  </w:abstractNum>
  <w:abstractNum w:abstractNumId="16" w15:restartNumberingAfterBreak="0">
    <w:nsid w:val="2B330014"/>
    <w:multiLevelType w:val="hybridMultilevel"/>
    <w:tmpl w:val="69DA421E"/>
    <w:lvl w:ilvl="0" w:tplc="04090019">
      <w:start w:val="1"/>
      <w:numFmt w:val="lowerLetter"/>
      <w:lvlText w:val="%1)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7" w15:restartNumberingAfterBreak="0">
    <w:nsid w:val="35E83713"/>
    <w:multiLevelType w:val="hybridMultilevel"/>
    <w:tmpl w:val="B7C228B0"/>
    <w:lvl w:ilvl="0" w:tplc="0409000B">
      <w:start w:val="1"/>
      <w:numFmt w:val="bullet"/>
      <w:lvlText w:val=""/>
      <w:lvlJc w:val="left"/>
      <w:pPr>
        <w:ind w:left="20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30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4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8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3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7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1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980" w:hanging="420"/>
      </w:pPr>
      <w:rPr>
        <w:rFonts w:ascii="Wingdings" w:hAnsi="Wingdings" w:hint="default"/>
      </w:rPr>
    </w:lvl>
  </w:abstractNum>
  <w:abstractNum w:abstractNumId="18" w15:restartNumberingAfterBreak="0">
    <w:nsid w:val="35F77422"/>
    <w:multiLevelType w:val="hybridMultilevel"/>
    <w:tmpl w:val="DAE8B206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19" w15:restartNumberingAfterBreak="0">
    <w:nsid w:val="3733571D"/>
    <w:multiLevelType w:val="hybridMultilevel"/>
    <w:tmpl w:val="3DA2D7BE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20" w15:restartNumberingAfterBreak="0">
    <w:nsid w:val="382E7978"/>
    <w:multiLevelType w:val="hybridMultilevel"/>
    <w:tmpl w:val="8F5E72E0"/>
    <w:lvl w:ilvl="0" w:tplc="04090019">
      <w:start w:val="1"/>
      <w:numFmt w:val="lowerLetter"/>
      <w:lvlText w:val="%1)"/>
      <w:lvlJc w:val="left"/>
      <w:pPr>
        <w:ind w:left="1331" w:hanging="420"/>
      </w:pPr>
    </w:lvl>
    <w:lvl w:ilvl="1" w:tplc="04090019" w:tentative="1">
      <w:start w:val="1"/>
      <w:numFmt w:val="lowerLetter"/>
      <w:lvlText w:val="%2)"/>
      <w:lvlJc w:val="left"/>
      <w:pPr>
        <w:ind w:left="1751" w:hanging="420"/>
      </w:pPr>
    </w:lvl>
    <w:lvl w:ilvl="2" w:tplc="0409001B" w:tentative="1">
      <w:start w:val="1"/>
      <w:numFmt w:val="lowerRoman"/>
      <w:lvlText w:val="%3."/>
      <w:lvlJc w:val="right"/>
      <w:pPr>
        <w:ind w:left="2171" w:hanging="420"/>
      </w:pPr>
    </w:lvl>
    <w:lvl w:ilvl="3" w:tplc="0409000F" w:tentative="1">
      <w:start w:val="1"/>
      <w:numFmt w:val="decimal"/>
      <w:lvlText w:val="%4."/>
      <w:lvlJc w:val="left"/>
      <w:pPr>
        <w:ind w:left="2591" w:hanging="420"/>
      </w:pPr>
    </w:lvl>
    <w:lvl w:ilvl="4" w:tplc="04090019" w:tentative="1">
      <w:start w:val="1"/>
      <w:numFmt w:val="lowerLetter"/>
      <w:lvlText w:val="%5)"/>
      <w:lvlJc w:val="left"/>
      <w:pPr>
        <w:ind w:left="3011" w:hanging="420"/>
      </w:pPr>
    </w:lvl>
    <w:lvl w:ilvl="5" w:tplc="0409001B" w:tentative="1">
      <w:start w:val="1"/>
      <w:numFmt w:val="lowerRoman"/>
      <w:lvlText w:val="%6."/>
      <w:lvlJc w:val="right"/>
      <w:pPr>
        <w:ind w:left="3431" w:hanging="420"/>
      </w:pPr>
    </w:lvl>
    <w:lvl w:ilvl="6" w:tplc="0409000F" w:tentative="1">
      <w:start w:val="1"/>
      <w:numFmt w:val="decimal"/>
      <w:lvlText w:val="%7."/>
      <w:lvlJc w:val="left"/>
      <w:pPr>
        <w:ind w:left="3851" w:hanging="420"/>
      </w:pPr>
    </w:lvl>
    <w:lvl w:ilvl="7" w:tplc="04090019" w:tentative="1">
      <w:start w:val="1"/>
      <w:numFmt w:val="lowerLetter"/>
      <w:lvlText w:val="%8)"/>
      <w:lvlJc w:val="left"/>
      <w:pPr>
        <w:ind w:left="4271" w:hanging="420"/>
      </w:pPr>
    </w:lvl>
    <w:lvl w:ilvl="8" w:tplc="0409001B" w:tentative="1">
      <w:start w:val="1"/>
      <w:numFmt w:val="lowerRoman"/>
      <w:lvlText w:val="%9."/>
      <w:lvlJc w:val="right"/>
      <w:pPr>
        <w:ind w:left="4691" w:hanging="420"/>
      </w:pPr>
    </w:lvl>
  </w:abstractNum>
  <w:abstractNum w:abstractNumId="21" w15:restartNumberingAfterBreak="0">
    <w:nsid w:val="39536382"/>
    <w:multiLevelType w:val="hybridMultilevel"/>
    <w:tmpl w:val="7B7CE486"/>
    <w:lvl w:ilvl="0" w:tplc="04090019">
      <w:start w:val="1"/>
      <w:numFmt w:val="lowerLetter"/>
      <w:lvlText w:val="%1)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2" w15:restartNumberingAfterBreak="0">
    <w:nsid w:val="3ABC08B9"/>
    <w:multiLevelType w:val="hybridMultilevel"/>
    <w:tmpl w:val="F7448D6C"/>
    <w:lvl w:ilvl="0" w:tplc="04090011">
      <w:start w:val="1"/>
      <w:numFmt w:val="decimal"/>
      <w:lvlText w:val="%1)"/>
      <w:lvlJc w:val="left"/>
      <w:pPr>
        <w:ind w:left="1751" w:hanging="420"/>
      </w:pPr>
    </w:lvl>
    <w:lvl w:ilvl="1" w:tplc="D4507F2C">
      <w:start w:val="1"/>
      <w:numFmt w:val="decimal"/>
      <w:lvlText w:val="%2."/>
      <w:lvlJc w:val="left"/>
      <w:pPr>
        <w:ind w:left="211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91" w:hanging="420"/>
      </w:pPr>
    </w:lvl>
    <w:lvl w:ilvl="3" w:tplc="0409000F" w:tentative="1">
      <w:start w:val="1"/>
      <w:numFmt w:val="decimal"/>
      <w:lvlText w:val="%4."/>
      <w:lvlJc w:val="left"/>
      <w:pPr>
        <w:ind w:left="3011" w:hanging="420"/>
      </w:pPr>
    </w:lvl>
    <w:lvl w:ilvl="4" w:tplc="04090019" w:tentative="1">
      <w:start w:val="1"/>
      <w:numFmt w:val="lowerLetter"/>
      <w:lvlText w:val="%5)"/>
      <w:lvlJc w:val="left"/>
      <w:pPr>
        <w:ind w:left="3431" w:hanging="420"/>
      </w:pPr>
    </w:lvl>
    <w:lvl w:ilvl="5" w:tplc="0409001B" w:tentative="1">
      <w:start w:val="1"/>
      <w:numFmt w:val="lowerRoman"/>
      <w:lvlText w:val="%6."/>
      <w:lvlJc w:val="right"/>
      <w:pPr>
        <w:ind w:left="3851" w:hanging="420"/>
      </w:pPr>
    </w:lvl>
    <w:lvl w:ilvl="6" w:tplc="0409000F" w:tentative="1">
      <w:start w:val="1"/>
      <w:numFmt w:val="decimal"/>
      <w:lvlText w:val="%7."/>
      <w:lvlJc w:val="left"/>
      <w:pPr>
        <w:ind w:left="4271" w:hanging="420"/>
      </w:pPr>
    </w:lvl>
    <w:lvl w:ilvl="7" w:tplc="04090019" w:tentative="1">
      <w:start w:val="1"/>
      <w:numFmt w:val="lowerLetter"/>
      <w:lvlText w:val="%8)"/>
      <w:lvlJc w:val="left"/>
      <w:pPr>
        <w:ind w:left="4691" w:hanging="420"/>
      </w:pPr>
    </w:lvl>
    <w:lvl w:ilvl="8" w:tplc="0409001B" w:tentative="1">
      <w:start w:val="1"/>
      <w:numFmt w:val="lowerRoman"/>
      <w:lvlText w:val="%9."/>
      <w:lvlJc w:val="right"/>
      <w:pPr>
        <w:ind w:left="5111" w:hanging="420"/>
      </w:pPr>
    </w:lvl>
  </w:abstractNum>
  <w:abstractNum w:abstractNumId="23" w15:restartNumberingAfterBreak="0">
    <w:nsid w:val="3C013B75"/>
    <w:multiLevelType w:val="hybridMultilevel"/>
    <w:tmpl w:val="5A6C6C3C"/>
    <w:lvl w:ilvl="0" w:tplc="04090009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24" w15:restartNumberingAfterBreak="0">
    <w:nsid w:val="3F4C7A0C"/>
    <w:multiLevelType w:val="hybridMultilevel"/>
    <w:tmpl w:val="F90C03D0"/>
    <w:lvl w:ilvl="0" w:tplc="04090009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25" w15:restartNumberingAfterBreak="0">
    <w:nsid w:val="408C09A7"/>
    <w:multiLevelType w:val="hybridMultilevel"/>
    <w:tmpl w:val="DDD4C74E"/>
    <w:lvl w:ilvl="0" w:tplc="04090009">
      <w:start w:val="1"/>
      <w:numFmt w:val="bullet"/>
      <w:lvlText w:val=""/>
      <w:lvlJc w:val="left"/>
      <w:pPr>
        <w:ind w:left="233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91" w:hanging="420"/>
      </w:pPr>
      <w:rPr>
        <w:rFonts w:ascii="Wingdings" w:hAnsi="Wingdings" w:hint="default"/>
      </w:rPr>
    </w:lvl>
  </w:abstractNum>
  <w:abstractNum w:abstractNumId="26" w15:restartNumberingAfterBreak="0">
    <w:nsid w:val="42544E99"/>
    <w:multiLevelType w:val="hybridMultilevel"/>
    <w:tmpl w:val="3DA2D7BE"/>
    <w:lvl w:ilvl="0" w:tplc="04090011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27" w15:restartNumberingAfterBreak="0">
    <w:nsid w:val="45C54F0E"/>
    <w:multiLevelType w:val="hybridMultilevel"/>
    <w:tmpl w:val="DAE8B206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28" w15:restartNumberingAfterBreak="0">
    <w:nsid w:val="4D922D9B"/>
    <w:multiLevelType w:val="hybridMultilevel"/>
    <w:tmpl w:val="839A3A42"/>
    <w:lvl w:ilvl="0" w:tplc="04090019">
      <w:start w:val="1"/>
      <w:numFmt w:val="lowerLetter"/>
      <w:lvlText w:val="%1)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9" w15:restartNumberingAfterBreak="0">
    <w:nsid w:val="4F7E68B4"/>
    <w:multiLevelType w:val="hybridMultilevel"/>
    <w:tmpl w:val="9E28DBF2"/>
    <w:lvl w:ilvl="0" w:tplc="04090019">
      <w:start w:val="1"/>
      <w:numFmt w:val="lowerLetter"/>
      <w:lvlText w:val="%1)"/>
      <w:lvlJc w:val="left"/>
      <w:pPr>
        <w:ind w:left="1531" w:hanging="420"/>
      </w:pPr>
    </w:lvl>
    <w:lvl w:ilvl="1" w:tplc="FFFFFFFF" w:tentative="1">
      <w:start w:val="1"/>
      <w:numFmt w:val="lowerLetter"/>
      <w:lvlText w:val="%2)"/>
      <w:lvlJc w:val="left"/>
      <w:pPr>
        <w:ind w:left="1951" w:hanging="420"/>
      </w:pPr>
    </w:lvl>
    <w:lvl w:ilvl="2" w:tplc="FFFFFFFF" w:tentative="1">
      <w:start w:val="1"/>
      <w:numFmt w:val="lowerRoman"/>
      <w:lvlText w:val="%3."/>
      <w:lvlJc w:val="right"/>
      <w:pPr>
        <w:ind w:left="2371" w:hanging="420"/>
      </w:pPr>
    </w:lvl>
    <w:lvl w:ilvl="3" w:tplc="FFFFFFFF" w:tentative="1">
      <w:start w:val="1"/>
      <w:numFmt w:val="decimal"/>
      <w:lvlText w:val="%4."/>
      <w:lvlJc w:val="left"/>
      <w:pPr>
        <w:ind w:left="2791" w:hanging="420"/>
      </w:pPr>
    </w:lvl>
    <w:lvl w:ilvl="4" w:tplc="FFFFFFFF" w:tentative="1">
      <w:start w:val="1"/>
      <w:numFmt w:val="lowerLetter"/>
      <w:lvlText w:val="%5)"/>
      <w:lvlJc w:val="left"/>
      <w:pPr>
        <w:ind w:left="3211" w:hanging="420"/>
      </w:pPr>
    </w:lvl>
    <w:lvl w:ilvl="5" w:tplc="FFFFFFFF" w:tentative="1">
      <w:start w:val="1"/>
      <w:numFmt w:val="lowerRoman"/>
      <w:lvlText w:val="%6."/>
      <w:lvlJc w:val="right"/>
      <w:pPr>
        <w:ind w:left="3631" w:hanging="420"/>
      </w:pPr>
    </w:lvl>
    <w:lvl w:ilvl="6" w:tplc="FFFFFFFF" w:tentative="1">
      <w:start w:val="1"/>
      <w:numFmt w:val="decimal"/>
      <w:lvlText w:val="%7."/>
      <w:lvlJc w:val="left"/>
      <w:pPr>
        <w:ind w:left="4051" w:hanging="420"/>
      </w:pPr>
    </w:lvl>
    <w:lvl w:ilvl="7" w:tplc="FFFFFFFF" w:tentative="1">
      <w:start w:val="1"/>
      <w:numFmt w:val="lowerLetter"/>
      <w:lvlText w:val="%8)"/>
      <w:lvlJc w:val="left"/>
      <w:pPr>
        <w:ind w:left="4471" w:hanging="420"/>
      </w:pPr>
    </w:lvl>
    <w:lvl w:ilvl="8" w:tplc="FFFFFFFF" w:tentative="1">
      <w:start w:val="1"/>
      <w:numFmt w:val="lowerRoman"/>
      <w:lvlText w:val="%9."/>
      <w:lvlJc w:val="right"/>
      <w:pPr>
        <w:ind w:left="4891" w:hanging="420"/>
      </w:pPr>
    </w:lvl>
  </w:abstractNum>
  <w:abstractNum w:abstractNumId="30" w15:restartNumberingAfterBreak="0">
    <w:nsid w:val="58824466"/>
    <w:multiLevelType w:val="multilevel"/>
    <w:tmpl w:val="32FC4674"/>
    <w:styleLink w:val="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ahoma" w:hAnsi="Tahoma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58F31A02"/>
    <w:multiLevelType w:val="hybridMultilevel"/>
    <w:tmpl w:val="FDF6870A"/>
    <w:lvl w:ilvl="0" w:tplc="0409000D">
      <w:start w:val="1"/>
      <w:numFmt w:val="bullet"/>
      <w:lvlText w:val=""/>
      <w:lvlJc w:val="left"/>
      <w:pPr>
        <w:ind w:left="16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2" w:hanging="420"/>
      </w:pPr>
      <w:rPr>
        <w:rFonts w:ascii="Wingdings" w:hAnsi="Wingdings" w:hint="default"/>
      </w:rPr>
    </w:lvl>
  </w:abstractNum>
  <w:abstractNum w:abstractNumId="32" w15:restartNumberingAfterBreak="0">
    <w:nsid w:val="5CFB4EFB"/>
    <w:multiLevelType w:val="hybridMultilevel"/>
    <w:tmpl w:val="71263946"/>
    <w:lvl w:ilvl="0" w:tplc="0409000B">
      <w:start w:val="1"/>
      <w:numFmt w:val="bullet"/>
      <w:lvlText w:val=""/>
      <w:lvlJc w:val="left"/>
      <w:pPr>
        <w:ind w:left="16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2" w:hanging="420"/>
      </w:pPr>
      <w:rPr>
        <w:rFonts w:ascii="Wingdings" w:hAnsi="Wingdings" w:hint="default"/>
      </w:rPr>
    </w:lvl>
  </w:abstractNum>
  <w:abstractNum w:abstractNumId="33" w15:restartNumberingAfterBreak="0">
    <w:nsid w:val="5D153A83"/>
    <w:multiLevelType w:val="multilevel"/>
    <w:tmpl w:val="E3BC1FB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ahoma" w:hAnsi="Tahoma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4" w15:restartNumberingAfterBreak="0">
    <w:nsid w:val="5ED42E78"/>
    <w:multiLevelType w:val="hybridMultilevel"/>
    <w:tmpl w:val="7410E832"/>
    <w:lvl w:ilvl="0" w:tplc="0409000B">
      <w:start w:val="1"/>
      <w:numFmt w:val="bullet"/>
      <w:lvlText w:val=""/>
      <w:lvlJc w:val="left"/>
      <w:pPr>
        <w:ind w:left="1551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951" w:hanging="420"/>
      </w:pPr>
    </w:lvl>
    <w:lvl w:ilvl="2" w:tplc="FFFFFFFF" w:tentative="1">
      <w:start w:val="1"/>
      <w:numFmt w:val="lowerRoman"/>
      <w:lvlText w:val="%3."/>
      <w:lvlJc w:val="right"/>
      <w:pPr>
        <w:ind w:left="2371" w:hanging="420"/>
      </w:pPr>
    </w:lvl>
    <w:lvl w:ilvl="3" w:tplc="FFFFFFFF" w:tentative="1">
      <w:start w:val="1"/>
      <w:numFmt w:val="decimal"/>
      <w:lvlText w:val="%4."/>
      <w:lvlJc w:val="left"/>
      <w:pPr>
        <w:ind w:left="2791" w:hanging="420"/>
      </w:pPr>
    </w:lvl>
    <w:lvl w:ilvl="4" w:tplc="FFFFFFFF" w:tentative="1">
      <w:start w:val="1"/>
      <w:numFmt w:val="lowerLetter"/>
      <w:lvlText w:val="%5)"/>
      <w:lvlJc w:val="left"/>
      <w:pPr>
        <w:ind w:left="3211" w:hanging="420"/>
      </w:pPr>
    </w:lvl>
    <w:lvl w:ilvl="5" w:tplc="FFFFFFFF" w:tentative="1">
      <w:start w:val="1"/>
      <w:numFmt w:val="lowerRoman"/>
      <w:lvlText w:val="%6."/>
      <w:lvlJc w:val="right"/>
      <w:pPr>
        <w:ind w:left="3631" w:hanging="420"/>
      </w:pPr>
    </w:lvl>
    <w:lvl w:ilvl="6" w:tplc="FFFFFFFF" w:tentative="1">
      <w:start w:val="1"/>
      <w:numFmt w:val="decimal"/>
      <w:lvlText w:val="%7."/>
      <w:lvlJc w:val="left"/>
      <w:pPr>
        <w:ind w:left="4051" w:hanging="420"/>
      </w:pPr>
    </w:lvl>
    <w:lvl w:ilvl="7" w:tplc="FFFFFFFF" w:tentative="1">
      <w:start w:val="1"/>
      <w:numFmt w:val="lowerLetter"/>
      <w:lvlText w:val="%8)"/>
      <w:lvlJc w:val="left"/>
      <w:pPr>
        <w:ind w:left="4471" w:hanging="420"/>
      </w:pPr>
    </w:lvl>
    <w:lvl w:ilvl="8" w:tplc="FFFFFFFF" w:tentative="1">
      <w:start w:val="1"/>
      <w:numFmt w:val="lowerRoman"/>
      <w:lvlText w:val="%9."/>
      <w:lvlJc w:val="right"/>
      <w:pPr>
        <w:ind w:left="4891" w:hanging="420"/>
      </w:pPr>
    </w:lvl>
  </w:abstractNum>
  <w:abstractNum w:abstractNumId="35" w15:restartNumberingAfterBreak="0">
    <w:nsid w:val="5F545925"/>
    <w:multiLevelType w:val="hybridMultilevel"/>
    <w:tmpl w:val="5DE6B624"/>
    <w:lvl w:ilvl="0" w:tplc="0409000B">
      <w:start w:val="1"/>
      <w:numFmt w:val="bullet"/>
      <w:lvlText w:val=""/>
      <w:lvlJc w:val="left"/>
      <w:pPr>
        <w:ind w:left="2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0" w:hanging="420"/>
      </w:pPr>
      <w:rPr>
        <w:rFonts w:ascii="Wingdings" w:hAnsi="Wingdings" w:hint="default"/>
      </w:rPr>
    </w:lvl>
  </w:abstractNum>
  <w:abstractNum w:abstractNumId="36" w15:restartNumberingAfterBreak="0">
    <w:nsid w:val="63D238CD"/>
    <w:multiLevelType w:val="hybridMultilevel"/>
    <w:tmpl w:val="3DA2D7BE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37" w15:restartNumberingAfterBreak="0">
    <w:nsid w:val="671F5C74"/>
    <w:multiLevelType w:val="hybridMultilevel"/>
    <w:tmpl w:val="3DA2D7BE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38" w15:restartNumberingAfterBreak="0">
    <w:nsid w:val="6C1A6CF4"/>
    <w:multiLevelType w:val="multilevel"/>
    <w:tmpl w:val="0409001D"/>
    <w:numStyleLink w:val="1111110"/>
  </w:abstractNum>
  <w:abstractNum w:abstractNumId="39" w15:restartNumberingAfterBreak="0">
    <w:nsid w:val="6C874E8B"/>
    <w:multiLevelType w:val="multilevel"/>
    <w:tmpl w:val="0409001D"/>
    <w:styleLink w:val="1111110"/>
    <w:lvl w:ilvl="0">
      <w:start w:val="1"/>
      <w:numFmt w:val="decimal"/>
      <w:pStyle w:val="10"/>
      <w:lvlText w:val="%1"/>
      <w:lvlJc w:val="left"/>
      <w:pPr>
        <w:ind w:left="425" w:hanging="425"/>
      </w:pPr>
    </w:lvl>
    <w:lvl w:ilvl="1">
      <w:start w:val="1"/>
      <w:numFmt w:val="decimal"/>
      <w:pStyle w:val="20"/>
      <w:lvlText w:val="%1.%2"/>
      <w:lvlJc w:val="left"/>
      <w:pPr>
        <w:ind w:left="992" w:hanging="567"/>
      </w:pPr>
    </w:lvl>
    <w:lvl w:ilvl="2">
      <w:start w:val="1"/>
      <w:numFmt w:val="decimal"/>
      <w:pStyle w:val="3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6A57251"/>
    <w:multiLevelType w:val="hybridMultilevel"/>
    <w:tmpl w:val="3DA2D7BE"/>
    <w:lvl w:ilvl="0" w:tplc="FFFFFFFF">
      <w:start w:val="1"/>
      <w:numFmt w:val="decimal"/>
      <w:lvlText w:val="%1)"/>
      <w:lvlJc w:val="left"/>
      <w:pPr>
        <w:ind w:left="1330" w:hanging="420"/>
      </w:pPr>
    </w:lvl>
    <w:lvl w:ilvl="1" w:tplc="FFFFFFFF" w:tentative="1">
      <w:start w:val="1"/>
      <w:numFmt w:val="lowerLetter"/>
      <w:lvlText w:val="%2)"/>
      <w:lvlJc w:val="left"/>
      <w:pPr>
        <w:ind w:left="1750" w:hanging="420"/>
      </w:pPr>
    </w:lvl>
    <w:lvl w:ilvl="2" w:tplc="FFFFFFFF" w:tentative="1">
      <w:start w:val="1"/>
      <w:numFmt w:val="lowerRoman"/>
      <w:lvlText w:val="%3."/>
      <w:lvlJc w:val="right"/>
      <w:pPr>
        <w:ind w:left="2170" w:hanging="420"/>
      </w:pPr>
    </w:lvl>
    <w:lvl w:ilvl="3" w:tplc="FFFFFFFF" w:tentative="1">
      <w:start w:val="1"/>
      <w:numFmt w:val="decimal"/>
      <w:lvlText w:val="%4."/>
      <w:lvlJc w:val="left"/>
      <w:pPr>
        <w:ind w:left="2590" w:hanging="420"/>
      </w:pPr>
    </w:lvl>
    <w:lvl w:ilvl="4" w:tplc="FFFFFFFF" w:tentative="1">
      <w:start w:val="1"/>
      <w:numFmt w:val="lowerLetter"/>
      <w:lvlText w:val="%5)"/>
      <w:lvlJc w:val="left"/>
      <w:pPr>
        <w:ind w:left="3010" w:hanging="420"/>
      </w:pPr>
    </w:lvl>
    <w:lvl w:ilvl="5" w:tplc="FFFFFFFF" w:tentative="1">
      <w:start w:val="1"/>
      <w:numFmt w:val="lowerRoman"/>
      <w:lvlText w:val="%6."/>
      <w:lvlJc w:val="right"/>
      <w:pPr>
        <w:ind w:left="3430" w:hanging="420"/>
      </w:pPr>
    </w:lvl>
    <w:lvl w:ilvl="6" w:tplc="FFFFFFFF" w:tentative="1">
      <w:start w:val="1"/>
      <w:numFmt w:val="decimal"/>
      <w:lvlText w:val="%7."/>
      <w:lvlJc w:val="left"/>
      <w:pPr>
        <w:ind w:left="3850" w:hanging="420"/>
      </w:pPr>
    </w:lvl>
    <w:lvl w:ilvl="7" w:tplc="FFFFFFFF" w:tentative="1">
      <w:start w:val="1"/>
      <w:numFmt w:val="lowerLetter"/>
      <w:lvlText w:val="%8)"/>
      <w:lvlJc w:val="left"/>
      <w:pPr>
        <w:ind w:left="4270" w:hanging="420"/>
      </w:pPr>
    </w:lvl>
    <w:lvl w:ilvl="8" w:tplc="FFFFFFFF" w:tentative="1">
      <w:start w:val="1"/>
      <w:numFmt w:val="lowerRoman"/>
      <w:lvlText w:val="%9."/>
      <w:lvlJc w:val="right"/>
      <w:pPr>
        <w:ind w:left="4690" w:hanging="420"/>
      </w:pPr>
    </w:lvl>
  </w:abstractNum>
  <w:abstractNum w:abstractNumId="41" w15:restartNumberingAfterBreak="0">
    <w:nsid w:val="79B26DA9"/>
    <w:multiLevelType w:val="hybridMultilevel"/>
    <w:tmpl w:val="8D98730A"/>
    <w:lvl w:ilvl="0" w:tplc="04090009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42" w15:restartNumberingAfterBreak="0">
    <w:nsid w:val="7A665F88"/>
    <w:multiLevelType w:val="hybridMultilevel"/>
    <w:tmpl w:val="4D7C00CC"/>
    <w:lvl w:ilvl="0" w:tplc="04090019">
      <w:start w:val="1"/>
      <w:numFmt w:val="lowerLetter"/>
      <w:lvlText w:val="%1)"/>
      <w:lvlJc w:val="left"/>
      <w:pPr>
        <w:ind w:left="1331" w:hanging="420"/>
      </w:pPr>
    </w:lvl>
    <w:lvl w:ilvl="1" w:tplc="04090019">
      <w:start w:val="1"/>
      <w:numFmt w:val="lowerLetter"/>
      <w:lvlText w:val="%2)"/>
      <w:lvlJc w:val="left"/>
      <w:pPr>
        <w:ind w:left="1751" w:hanging="420"/>
      </w:pPr>
    </w:lvl>
    <w:lvl w:ilvl="2" w:tplc="0409001B" w:tentative="1">
      <w:start w:val="1"/>
      <w:numFmt w:val="lowerRoman"/>
      <w:lvlText w:val="%3."/>
      <w:lvlJc w:val="right"/>
      <w:pPr>
        <w:ind w:left="2171" w:hanging="420"/>
      </w:pPr>
    </w:lvl>
    <w:lvl w:ilvl="3" w:tplc="0409000F" w:tentative="1">
      <w:start w:val="1"/>
      <w:numFmt w:val="decimal"/>
      <w:lvlText w:val="%4."/>
      <w:lvlJc w:val="left"/>
      <w:pPr>
        <w:ind w:left="2591" w:hanging="420"/>
      </w:pPr>
    </w:lvl>
    <w:lvl w:ilvl="4" w:tplc="04090019" w:tentative="1">
      <w:start w:val="1"/>
      <w:numFmt w:val="lowerLetter"/>
      <w:lvlText w:val="%5)"/>
      <w:lvlJc w:val="left"/>
      <w:pPr>
        <w:ind w:left="3011" w:hanging="420"/>
      </w:pPr>
    </w:lvl>
    <w:lvl w:ilvl="5" w:tplc="0409001B" w:tentative="1">
      <w:start w:val="1"/>
      <w:numFmt w:val="lowerRoman"/>
      <w:lvlText w:val="%6."/>
      <w:lvlJc w:val="right"/>
      <w:pPr>
        <w:ind w:left="3431" w:hanging="420"/>
      </w:pPr>
    </w:lvl>
    <w:lvl w:ilvl="6" w:tplc="0409000F" w:tentative="1">
      <w:start w:val="1"/>
      <w:numFmt w:val="decimal"/>
      <w:lvlText w:val="%7."/>
      <w:lvlJc w:val="left"/>
      <w:pPr>
        <w:ind w:left="3851" w:hanging="420"/>
      </w:pPr>
    </w:lvl>
    <w:lvl w:ilvl="7" w:tplc="04090019" w:tentative="1">
      <w:start w:val="1"/>
      <w:numFmt w:val="lowerLetter"/>
      <w:lvlText w:val="%8)"/>
      <w:lvlJc w:val="left"/>
      <w:pPr>
        <w:ind w:left="4271" w:hanging="420"/>
      </w:pPr>
    </w:lvl>
    <w:lvl w:ilvl="8" w:tplc="0409001B" w:tentative="1">
      <w:start w:val="1"/>
      <w:numFmt w:val="lowerRoman"/>
      <w:lvlText w:val="%9."/>
      <w:lvlJc w:val="right"/>
      <w:pPr>
        <w:ind w:left="4691" w:hanging="420"/>
      </w:pPr>
    </w:lvl>
  </w:abstractNum>
  <w:abstractNum w:abstractNumId="43" w15:restartNumberingAfterBreak="0">
    <w:nsid w:val="7B1D68B3"/>
    <w:multiLevelType w:val="hybridMultilevel"/>
    <w:tmpl w:val="EED2AD3C"/>
    <w:lvl w:ilvl="0" w:tplc="04090011">
      <w:start w:val="1"/>
      <w:numFmt w:val="decimal"/>
      <w:lvlText w:val="%1)"/>
      <w:lvlJc w:val="left"/>
      <w:pPr>
        <w:ind w:left="1530" w:hanging="420"/>
      </w:pPr>
    </w:lvl>
    <w:lvl w:ilvl="1" w:tplc="04090019" w:tentative="1">
      <w:start w:val="1"/>
      <w:numFmt w:val="lowerLetter"/>
      <w:lvlText w:val="%2)"/>
      <w:lvlJc w:val="left"/>
      <w:pPr>
        <w:ind w:left="1950" w:hanging="420"/>
      </w:pPr>
    </w:lvl>
    <w:lvl w:ilvl="2" w:tplc="0409001B" w:tentative="1">
      <w:start w:val="1"/>
      <w:numFmt w:val="lowerRoman"/>
      <w:lvlText w:val="%3."/>
      <w:lvlJc w:val="right"/>
      <w:pPr>
        <w:ind w:left="2370" w:hanging="420"/>
      </w:pPr>
    </w:lvl>
    <w:lvl w:ilvl="3" w:tplc="0409000F" w:tentative="1">
      <w:start w:val="1"/>
      <w:numFmt w:val="decimal"/>
      <w:lvlText w:val="%4."/>
      <w:lvlJc w:val="left"/>
      <w:pPr>
        <w:ind w:left="2790" w:hanging="420"/>
      </w:pPr>
    </w:lvl>
    <w:lvl w:ilvl="4" w:tplc="04090019" w:tentative="1">
      <w:start w:val="1"/>
      <w:numFmt w:val="lowerLetter"/>
      <w:lvlText w:val="%5)"/>
      <w:lvlJc w:val="left"/>
      <w:pPr>
        <w:ind w:left="3210" w:hanging="420"/>
      </w:pPr>
    </w:lvl>
    <w:lvl w:ilvl="5" w:tplc="0409001B" w:tentative="1">
      <w:start w:val="1"/>
      <w:numFmt w:val="lowerRoman"/>
      <w:lvlText w:val="%6."/>
      <w:lvlJc w:val="right"/>
      <w:pPr>
        <w:ind w:left="3630" w:hanging="420"/>
      </w:pPr>
    </w:lvl>
    <w:lvl w:ilvl="6" w:tplc="0409000F" w:tentative="1">
      <w:start w:val="1"/>
      <w:numFmt w:val="decimal"/>
      <w:lvlText w:val="%7."/>
      <w:lvlJc w:val="left"/>
      <w:pPr>
        <w:ind w:left="4050" w:hanging="420"/>
      </w:pPr>
    </w:lvl>
    <w:lvl w:ilvl="7" w:tplc="04090019" w:tentative="1">
      <w:start w:val="1"/>
      <w:numFmt w:val="lowerLetter"/>
      <w:lvlText w:val="%8)"/>
      <w:lvlJc w:val="left"/>
      <w:pPr>
        <w:ind w:left="4470" w:hanging="420"/>
      </w:pPr>
    </w:lvl>
    <w:lvl w:ilvl="8" w:tplc="0409001B" w:tentative="1">
      <w:start w:val="1"/>
      <w:numFmt w:val="lowerRoman"/>
      <w:lvlText w:val="%9."/>
      <w:lvlJc w:val="right"/>
      <w:pPr>
        <w:ind w:left="4890" w:hanging="420"/>
      </w:pPr>
    </w:lvl>
  </w:abstractNum>
  <w:abstractNum w:abstractNumId="44" w15:restartNumberingAfterBreak="0">
    <w:nsid w:val="7F261AAC"/>
    <w:multiLevelType w:val="hybridMultilevel"/>
    <w:tmpl w:val="194CF898"/>
    <w:lvl w:ilvl="0" w:tplc="0409000B">
      <w:start w:val="1"/>
      <w:numFmt w:val="bullet"/>
      <w:lvlText w:val=""/>
      <w:lvlJc w:val="left"/>
      <w:pPr>
        <w:ind w:left="1551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171" w:hanging="420"/>
      </w:pPr>
    </w:lvl>
    <w:lvl w:ilvl="2" w:tplc="FFFFFFFF" w:tentative="1">
      <w:start w:val="1"/>
      <w:numFmt w:val="lowerRoman"/>
      <w:lvlText w:val="%3."/>
      <w:lvlJc w:val="right"/>
      <w:pPr>
        <w:ind w:left="1591" w:hanging="420"/>
      </w:pPr>
    </w:lvl>
    <w:lvl w:ilvl="3" w:tplc="FFFFFFFF" w:tentative="1">
      <w:start w:val="1"/>
      <w:numFmt w:val="decimal"/>
      <w:lvlText w:val="%4."/>
      <w:lvlJc w:val="left"/>
      <w:pPr>
        <w:ind w:left="2011" w:hanging="420"/>
      </w:pPr>
    </w:lvl>
    <w:lvl w:ilvl="4" w:tplc="FFFFFFFF" w:tentative="1">
      <w:start w:val="1"/>
      <w:numFmt w:val="lowerLetter"/>
      <w:lvlText w:val="%5)"/>
      <w:lvlJc w:val="left"/>
      <w:pPr>
        <w:ind w:left="2431" w:hanging="420"/>
      </w:pPr>
    </w:lvl>
    <w:lvl w:ilvl="5" w:tplc="FFFFFFFF" w:tentative="1">
      <w:start w:val="1"/>
      <w:numFmt w:val="lowerRoman"/>
      <w:lvlText w:val="%6."/>
      <w:lvlJc w:val="right"/>
      <w:pPr>
        <w:ind w:left="2851" w:hanging="420"/>
      </w:pPr>
    </w:lvl>
    <w:lvl w:ilvl="6" w:tplc="FFFFFFFF" w:tentative="1">
      <w:start w:val="1"/>
      <w:numFmt w:val="decimal"/>
      <w:lvlText w:val="%7."/>
      <w:lvlJc w:val="left"/>
      <w:pPr>
        <w:ind w:left="3271" w:hanging="420"/>
      </w:pPr>
    </w:lvl>
    <w:lvl w:ilvl="7" w:tplc="FFFFFFFF" w:tentative="1">
      <w:start w:val="1"/>
      <w:numFmt w:val="lowerLetter"/>
      <w:lvlText w:val="%8)"/>
      <w:lvlJc w:val="left"/>
      <w:pPr>
        <w:ind w:left="3691" w:hanging="420"/>
      </w:pPr>
    </w:lvl>
    <w:lvl w:ilvl="8" w:tplc="FFFFFFFF" w:tentative="1">
      <w:start w:val="1"/>
      <w:numFmt w:val="lowerRoman"/>
      <w:lvlText w:val="%9."/>
      <w:lvlJc w:val="right"/>
      <w:pPr>
        <w:ind w:left="4111" w:hanging="420"/>
      </w:pPr>
    </w:lvl>
  </w:abstractNum>
  <w:abstractNum w:abstractNumId="45" w15:restartNumberingAfterBreak="0">
    <w:nsid w:val="7FA07942"/>
    <w:multiLevelType w:val="hybridMultilevel"/>
    <w:tmpl w:val="73261C50"/>
    <w:lvl w:ilvl="0" w:tplc="04090019">
      <w:start w:val="1"/>
      <w:numFmt w:val="lowerLetter"/>
      <w:lvlText w:val="%1)"/>
      <w:lvlJc w:val="left"/>
      <w:pPr>
        <w:ind w:left="1620" w:hanging="420"/>
      </w:p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 w16cid:durableId="383070333">
    <w:abstractNumId w:val="33"/>
  </w:num>
  <w:num w:numId="2" w16cid:durableId="1471750413">
    <w:abstractNumId w:val="3"/>
  </w:num>
  <w:num w:numId="3" w16cid:durableId="1646353380">
    <w:abstractNumId w:val="39"/>
  </w:num>
  <w:num w:numId="4" w16cid:durableId="1062405080">
    <w:abstractNumId w:val="5"/>
  </w:num>
  <w:num w:numId="5" w16cid:durableId="868644877">
    <w:abstractNumId w:val="30"/>
  </w:num>
  <w:num w:numId="6" w16cid:durableId="609776942">
    <w:abstractNumId w:val="14"/>
  </w:num>
  <w:num w:numId="7" w16cid:durableId="689188460">
    <w:abstractNumId w:val="38"/>
  </w:num>
  <w:num w:numId="8" w16cid:durableId="1399666525">
    <w:abstractNumId w:val="26"/>
  </w:num>
  <w:num w:numId="9" w16cid:durableId="1870680691">
    <w:abstractNumId w:val="1"/>
  </w:num>
  <w:num w:numId="10" w16cid:durableId="1294483700">
    <w:abstractNumId w:val="19"/>
  </w:num>
  <w:num w:numId="11" w16cid:durableId="880824749">
    <w:abstractNumId w:val="9"/>
  </w:num>
  <w:num w:numId="12" w16cid:durableId="126556233">
    <w:abstractNumId w:val="20"/>
  </w:num>
  <w:num w:numId="13" w16cid:durableId="1109010146">
    <w:abstractNumId w:val="22"/>
  </w:num>
  <w:num w:numId="14" w16cid:durableId="347100954">
    <w:abstractNumId w:val="23"/>
  </w:num>
  <w:num w:numId="15" w16cid:durableId="1209074006">
    <w:abstractNumId w:val="21"/>
  </w:num>
  <w:num w:numId="16" w16cid:durableId="3437303">
    <w:abstractNumId w:val="36"/>
  </w:num>
  <w:num w:numId="17" w16cid:durableId="144905894">
    <w:abstractNumId w:val="37"/>
  </w:num>
  <w:num w:numId="18" w16cid:durableId="1767531481">
    <w:abstractNumId w:val="28"/>
  </w:num>
  <w:num w:numId="19" w16cid:durableId="469710759">
    <w:abstractNumId w:val="27"/>
  </w:num>
  <w:num w:numId="20" w16cid:durableId="445932392">
    <w:abstractNumId w:val="16"/>
  </w:num>
  <w:num w:numId="21" w16cid:durableId="721173249">
    <w:abstractNumId w:val="45"/>
  </w:num>
  <w:num w:numId="22" w16cid:durableId="911699500">
    <w:abstractNumId w:val="9"/>
    <w:lvlOverride w:ilvl="0">
      <w:startOverride w:val="1"/>
    </w:lvlOverride>
  </w:num>
  <w:num w:numId="23" w16cid:durableId="1976444689">
    <w:abstractNumId w:val="4"/>
  </w:num>
  <w:num w:numId="24" w16cid:durableId="2064908342">
    <w:abstractNumId w:val="25"/>
  </w:num>
  <w:num w:numId="25" w16cid:durableId="755979735">
    <w:abstractNumId w:val="44"/>
  </w:num>
  <w:num w:numId="26" w16cid:durableId="1032074851">
    <w:abstractNumId w:val="34"/>
  </w:num>
  <w:num w:numId="27" w16cid:durableId="424158235">
    <w:abstractNumId w:val="29"/>
  </w:num>
  <w:num w:numId="28" w16cid:durableId="1962105495">
    <w:abstractNumId w:val="9"/>
    <w:lvlOverride w:ilvl="0">
      <w:startOverride w:val="1"/>
    </w:lvlOverride>
  </w:num>
  <w:num w:numId="29" w16cid:durableId="1517697132">
    <w:abstractNumId w:val="8"/>
  </w:num>
  <w:num w:numId="30" w16cid:durableId="1986162198">
    <w:abstractNumId w:val="0"/>
  </w:num>
  <w:num w:numId="31" w16cid:durableId="737434877">
    <w:abstractNumId w:val="9"/>
    <w:lvlOverride w:ilvl="0">
      <w:startOverride w:val="1"/>
    </w:lvlOverride>
  </w:num>
  <w:num w:numId="32" w16cid:durableId="560333618">
    <w:abstractNumId w:val="17"/>
  </w:num>
  <w:num w:numId="33" w16cid:durableId="911739034">
    <w:abstractNumId w:val="18"/>
  </w:num>
  <w:num w:numId="34" w16cid:durableId="641080691">
    <w:abstractNumId w:val="9"/>
    <w:lvlOverride w:ilvl="0">
      <w:startOverride w:val="1"/>
    </w:lvlOverride>
  </w:num>
  <w:num w:numId="35" w16cid:durableId="1004624860">
    <w:abstractNumId w:val="35"/>
  </w:num>
  <w:num w:numId="36" w16cid:durableId="1119838518">
    <w:abstractNumId w:val="9"/>
    <w:lvlOverride w:ilvl="0">
      <w:startOverride w:val="1"/>
    </w:lvlOverride>
  </w:num>
  <w:num w:numId="37" w16cid:durableId="1627664721">
    <w:abstractNumId w:val="12"/>
  </w:num>
  <w:num w:numId="38" w16cid:durableId="39596975">
    <w:abstractNumId w:val="9"/>
    <w:lvlOverride w:ilvl="0">
      <w:startOverride w:val="1"/>
    </w:lvlOverride>
  </w:num>
  <w:num w:numId="39" w16cid:durableId="494691166">
    <w:abstractNumId w:val="10"/>
  </w:num>
  <w:num w:numId="40" w16cid:durableId="931471568">
    <w:abstractNumId w:val="42"/>
  </w:num>
  <w:num w:numId="41" w16cid:durableId="1942643314">
    <w:abstractNumId w:val="41"/>
  </w:num>
  <w:num w:numId="42" w16cid:durableId="1808627401">
    <w:abstractNumId w:val="40"/>
  </w:num>
  <w:num w:numId="43" w16cid:durableId="1956016018">
    <w:abstractNumId w:val="11"/>
  </w:num>
  <w:num w:numId="44" w16cid:durableId="722412464">
    <w:abstractNumId w:val="24"/>
  </w:num>
  <w:num w:numId="45" w16cid:durableId="884484419">
    <w:abstractNumId w:val="9"/>
    <w:lvlOverride w:ilvl="0">
      <w:startOverride w:val="1"/>
    </w:lvlOverride>
  </w:num>
  <w:num w:numId="46" w16cid:durableId="1441872349">
    <w:abstractNumId w:val="9"/>
    <w:lvlOverride w:ilvl="0">
      <w:startOverride w:val="1"/>
    </w:lvlOverride>
  </w:num>
  <w:num w:numId="47" w16cid:durableId="937449864">
    <w:abstractNumId w:val="7"/>
  </w:num>
  <w:num w:numId="48" w16cid:durableId="1929465314">
    <w:abstractNumId w:val="7"/>
    <w:lvlOverride w:ilvl="0">
      <w:startOverride w:val="1"/>
    </w:lvlOverride>
  </w:num>
  <w:num w:numId="49" w16cid:durableId="1878546687">
    <w:abstractNumId w:val="43"/>
  </w:num>
  <w:num w:numId="50" w16cid:durableId="900019037">
    <w:abstractNumId w:val="13"/>
  </w:num>
  <w:num w:numId="51" w16cid:durableId="1490516151">
    <w:abstractNumId w:val="15"/>
  </w:num>
  <w:num w:numId="52" w16cid:durableId="952790073">
    <w:abstractNumId w:val="32"/>
  </w:num>
  <w:num w:numId="53" w16cid:durableId="122507334">
    <w:abstractNumId w:val="2"/>
  </w:num>
  <w:num w:numId="54" w16cid:durableId="1792557431">
    <w:abstractNumId w:val="31"/>
  </w:num>
  <w:num w:numId="55" w16cid:durableId="483357650">
    <w:abstractNumId w:val="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intFractionalCharacterWidth/>
  <w:mirrorMargins/>
  <w:bordersDoNotSurroundHeader/>
  <w:bordersDoNotSurroundFooter/>
  <w:hideSpellingErrors/>
  <w:activeWritingStyle w:appName="MSWord" w:lang="zh-CN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/>
  <w:attachedTemplate r:id="rId1"/>
  <w:defaultTabStop w:val="400"/>
  <w:doNotHyphenateCaps/>
  <w:drawingGridHorizontalSpacing w:val="101"/>
  <w:drawingGridVerticalSpacing w:val="136"/>
  <w:displayHorizontalDrawingGridEvery w:val="0"/>
  <w:displayVerticalDrawingGridEvery w:val="2"/>
  <w:doNotShadeFormData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1" fill="f" fillcolor="white" strokecolor="red">
      <v:fill color="white" on="f"/>
      <v:stroke color="red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3D52"/>
    <w:rsid w:val="00005B66"/>
    <w:rsid w:val="00006448"/>
    <w:rsid w:val="000114FC"/>
    <w:rsid w:val="00011977"/>
    <w:rsid w:val="000124ED"/>
    <w:rsid w:val="00013094"/>
    <w:rsid w:val="00015403"/>
    <w:rsid w:val="00015E94"/>
    <w:rsid w:val="000178EC"/>
    <w:rsid w:val="00022CCC"/>
    <w:rsid w:val="00023208"/>
    <w:rsid w:val="00025D60"/>
    <w:rsid w:val="00026DD9"/>
    <w:rsid w:val="00032DF6"/>
    <w:rsid w:val="0003573D"/>
    <w:rsid w:val="00041FDE"/>
    <w:rsid w:val="00043A58"/>
    <w:rsid w:val="00045B30"/>
    <w:rsid w:val="0004667E"/>
    <w:rsid w:val="000512B4"/>
    <w:rsid w:val="00054999"/>
    <w:rsid w:val="00055D6A"/>
    <w:rsid w:val="0005601B"/>
    <w:rsid w:val="00056103"/>
    <w:rsid w:val="00057E51"/>
    <w:rsid w:val="00060E98"/>
    <w:rsid w:val="000615DF"/>
    <w:rsid w:val="000655F2"/>
    <w:rsid w:val="00066C62"/>
    <w:rsid w:val="000703F4"/>
    <w:rsid w:val="000719E8"/>
    <w:rsid w:val="00071E66"/>
    <w:rsid w:val="00081ED5"/>
    <w:rsid w:val="00082921"/>
    <w:rsid w:val="00084E05"/>
    <w:rsid w:val="00085321"/>
    <w:rsid w:val="000868FF"/>
    <w:rsid w:val="0009129D"/>
    <w:rsid w:val="0009456A"/>
    <w:rsid w:val="000A0D20"/>
    <w:rsid w:val="000A11B4"/>
    <w:rsid w:val="000A26BB"/>
    <w:rsid w:val="000A3310"/>
    <w:rsid w:val="000A3BC1"/>
    <w:rsid w:val="000A58E4"/>
    <w:rsid w:val="000A7977"/>
    <w:rsid w:val="000B1118"/>
    <w:rsid w:val="000B459D"/>
    <w:rsid w:val="000C20C5"/>
    <w:rsid w:val="000C2521"/>
    <w:rsid w:val="000C5374"/>
    <w:rsid w:val="000D1315"/>
    <w:rsid w:val="000D1363"/>
    <w:rsid w:val="000E0FDF"/>
    <w:rsid w:val="000E1FC8"/>
    <w:rsid w:val="000E34C8"/>
    <w:rsid w:val="000E60CE"/>
    <w:rsid w:val="000E6C4D"/>
    <w:rsid w:val="000F17DB"/>
    <w:rsid w:val="000F3D13"/>
    <w:rsid w:val="000F5566"/>
    <w:rsid w:val="000F5A47"/>
    <w:rsid w:val="000F6F95"/>
    <w:rsid w:val="0010421F"/>
    <w:rsid w:val="001237D1"/>
    <w:rsid w:val="001244BD"/>
    <w:rsid w:val="00124AF1"/>
    <w:rsid w:val="00127F12"/>
    <w:rsid w:val="0013175D"/>
    <w:rsid w:val="00131819"/>
    <w:rsid w:val="001328E1"/>
    <w:rsid w:val="00133902"/>
    <w:rsid w:val="00136E20"/>
    <w:rsid w:val="0014050B"/>
    <w:rsid w:val="00141CEF"/>
    <w:rsid w:val="0014739B"/>
    <w:rsid w:val="00150F0E"/>
    <w:rsid w:val="00151EC3"/>
    <w:rsid w:val="00152449"/>
    <w:rsid w:val="001530BD"/>
    <w:rsid w:val="0015324B"/>
    <w:rsid w:val="00153358"/>
    <w:rsid w:val="001615B8"/>
    <w:rsid w:val="001628B8"/>
    <w:rsid w:val="00163D21"/>
    <w:rsid w:val="00166583"/>
    <w:rsid w:val="00172D97"/>
    <w:rsid w:val="00174BB4"/>
    <w:rsid w:val="00175858"/>
    <w:rsid w:val="00180A54"/>
    <w:rsid w:val="00181953"/>
    <w:rsid w:val="0018523B"/>
    <w:rsid w:val="001852D8"/>
    <w:rsid w:val="001872B3"/>
    <w:rsid w:val="00191095"/>
    <w:rsid w:val="00191572"/>
    <w:rsid w:val="001923E6"/>
    <w:rsid w:val="0019725B"/>
    <w:rsid w:val="00197C6E"/>
    <w:rsid w:val="001A07BA"/>
    <w:rsid w:val="001A1873"/>
    <w:rsid w:val="001A2458"/>
    <w:rsid w:val="001A5120"/>
    <w:rsid w:val="001A55E0"/>
    <w:rsid w:val="001A684D"/>
    <w:rsid w:val="001A6A59"/>
    <w:rsid w:val="001B2D7E"/>
    <w:rsid w:val="001B34C6"/>
    <w:rsid w:val="001B4B7D"/>
    <w:rsid w:val="001B6692"/>
    <w:rsid w:val="001C1CDA"/>
    <w:rsid w:val="001C204D"/>
    <w:rsid w:val="001C2F4C"/>
    <w:rsid w:val="001C345A"/>
    <w:rsid w:val="001C3A7E"/>
    <w:rsid w:val="001C5BD7"/>
    <w:rsid w:val="001C61D2"/>
    <w:rsid w:val="001D03AA"/>
    <w:rsid w:val="001D12B3"/>
    <w:rsid w:val="001D2B35"/>
    <w:rsid w:val="001D795D"/>
    <w:rsid w:val="001E2FCD"/>
    <w:rsid w:val="001E34BD"/>
    <w:rsid w:val="001E3D17"/>
    <w:rsid w:val="001E5846"/>
    <w:rsid w:val="001E7C07"/>
    <w:rsid w:val="001F15FC"/>
    <w:rsid w:val="001F2103"/>
    <w:rsid w:val="001F3FC5"/>
    <w:rsid w:val="001F4C29"/>
    <w:rsid w:val="001F6735"/>
    <w:rsid w:val="002008ED"/>
    <w:rsid w:val="002065F8"/>
    <w:rsid w:val="002075BC"/>
    <w:rsid w:val="00207636"/>
    <w:rsid w:val="00210682"/>
    <w:rsid w:val="00210FB2"/>
    <w:rsid w:val="002110B1"/>
    <w:rsid w:val="002151A2"/>
    <w:rsid w:val="0022041A"/>
    <w:rsid w:val="00220CE7"/>
    <w:rsid w:val="00221249"/>
    <w:rsid w:val="00221DA4"/>
    <w:rsid w:val="002251F9"/>
    <w:rsid w:val="0023254F"/>
    <w:rsid w:val="00232BB4"/>
    <w:rsid w:val="0024286B"/>
    <w:rsid w:val="00245049"/>
    <w:rsid w:val="00250563"/>
    <w:rsid w:val="00250D6C"/>
    <w:rsid w:val="002519EA"/>
    <w:rsid w:val="00253DC5"/>
    <w:rsid w:val="002545CC"/>
    <w:rsid w:val="00257FE6"/>
    <w:rsid w:val="0026327D"/>
    <w:rsid w:val="00266367"/>
    <w:rsid w:val="002666EE"/>
    <w:rsid w:val="00270685"/>
    <w:rsid w:val="002720D8"/>
    <w:rsid w:val="00272F5A"/>
    <w:rsid w:val="00276A2A"/>
    <w:rsid w:val="002810F3"/>
    <w:rsid w:val="0028111E"/>
    <w:rsid w:val="00282B35"/>
    <w:rsid w:val="0028330C"/>
    <w:rsid w:val="0028365B"/>
    <w:rsid w:val="00284B7C"/>
    <w:rsid w:val="002901F2"/>
    <w:rsid w:val="00292DEC"/>
    <w:rsid w:val="002936DC"/>
    <w:rsid w:val="00293B73"/>
    <w:rsid w:val="00295F5E"/>
    <w:rsid w:val="002A007C"/>
    <w:rsid w:val="002A0A9E"/>
    <w:rsid w:val="002A170B"/>
    <w:rsid w:val="002B00CC"/>
    <w:rsid w:val="002B070D"/>
    <w:rsid w:val="002B4722"/>
    <w:rsid w:val="002B728E"/>
    <w:rsid w:val="002B7EAC"/>
    <w:rsid w:val="002C2D66"/>
    <w:rsid w:val="002C3BB2"/>
    <w:rsid w:val="002C459D"/>
    <w:rsid w:val="002C4853"/>
    <w:rsid w:val="002C4DC4"/>
    <w:rsid w:val="002C5C10"/>
    <w:rsid w:val="002D0A9A"/>
    <w:rsid w:val="002D1550"/>
    <w:rsid w:val="002D285C"/>
    <w:rsid w:val="002D32EE"/>
    <w:rsid w:val="002D3C44"/>
    <w:rsid w:val="002D4AF3"/>
    <w:rsid w:val="002D7565"/>
    <w:rsid w:val="002D7E91"/>
    <w:rsid w:val="002E0DD3"/>
    <w:rsid w:val="002E1550"/>
    <w:rsid w:val="002E3B47"/>
    <w:rsid w:val="002E7BAE"/>
    <w:rsid w:val="002F0B1E"/>
    <w:rsid w:val="002F2711"/>
    <w:rsid w:val="002F399B"/>
    <w:rsid w:val="002F5340"/>
    <w:rsid w:val="002F5BF0"/>
    <w:rsid w:val="002F5F41"/>
    <w:rsid w:val="00300186"/>
    <w:rsid w:val="003006EF"/>
    <w:rsid w:val="003017DA"/>
    <w:rsid w:val="00301F7F"/>
    <w:rsid w:val="00302B37"/>
    <w:rsid w:val="003035FD"/>
    <w:rsid w:val="003065E5"/>
    <w:rsid w:val="00311C44"/>
    <w:rsid w:val="00321486"/>
    <w:rsid w:val="003259B1"/>
    <w:rsid w:val="003275E3"/>
    <w:rsid w:val="00331530"/>
    <w:rsid w:val="0033308C"/>
    <w:rsid w:val="00334701"/>
    <w:rsid w:val="00334B2B"/>
    <w:rsid w:val="003477D8"/>
    <w:rsid w:val="00347A0E"/>
    <w:rsid w:val="00347D1F"/>
    <w:rsid w:val="00356DB2"/>
    <w:rsid w:val="00360A99"/>
    <w:rsid w:val="00360E0E"/>
    <w:rsid w:val="00364FD5"/>
    <w:rsid w:val="00364FD9"/>
    <w:rsid w:val="00366B13"/>
    <w:rsid w:val="00367202"/>
    <w:rsid w:val="0037400D"/>
    <w:rsid w:val="00387569"/>
    <w:rsid w:val="003A0BB3"/>
    <w:rsid w:val="003A1247"/>
    <w:rsid w:val="003A4D0D"/>
    <w:rsid w:val="003A6AAC"/>
    <w:rsid w:val="003A7413"/>
    <w:rsid w:val="003B1811"/>
    <w:rsid w:val="003B1FA1"/>
    <w:rsid w:val="003B28D5"/>
    <w:rsid w:val="003B353D"/>
    <w:rsid w:val="003B56E3"/>
    <w:rsid w:val="003C0773"/>
    <w:rsid w:val="003C7900"/>
    <w:rsid w:val="003D0294"/>
    <w:rsid w:val="003D061A"/>
    <w:rsid w:val="003D17EF"/>
    <w:rsid w:val="003D525F"/>
    <w:rsid w:val="003D7720"/>
    <w:rsid w:val="003E1266"/>
    <w:rsid w:val="003E21ED"/>
    <w:rsid w:val="003E34AA"/>
    <w:rsid w:val="003E55AE"/>
    <w:rsid w:val="003E790B"/>
    <w:rsid w:val="003F6458"/>
    <w:rsid w:val="004002E5"/>
    <w:rsid w:val="00401446"/>
    <w:rsid w:val="00401F49"/>
    <w:rsid w:val="004040C0"/>
    <w:rsid w:val="004054F2"/>
    <w:rsid w:val="00407C9C"/>
    <w:rsid w:val="00420332"/>
    <w:rsid w:val="0042193E"/>
    <w:rsid w:val="00423A9D"/>
    <w:rsid w:val="00424E31"/>
    <w:rsid w:val="00430335"/>
    <w:rsid w:val="004351D3"/>
    <w:rsid w:val="00436532"/>
    <w:rsid w:val="004403BE"/>
    <w:rsid w:val="00446BD9"/>
    <w:rsid w:val="004470D8"/>
    <w:rsid w:val="00451450"/>
    <w:rsid w:val="00451FC6"/>
    <w:rsid w:val="00453BCB"/>
    <w:rsid w:val="004543B9"/>
    <w:rsid w:val="00455A61"/>
    <w:rsid w:val="00456EE2"/>
    <w:rsid w:val="0045718F"/>
    <w:rsid w:val="00461F9D"/>
    <w:rsid w:val="00463285"/>
    <w:rsid w:val="0046519C"/>
    <w:rsid w:val="00466679"/>
    <w:rsid w:val="00470D18"/>
    <w:rsid w:val="004723BE"/>
    <w:rsid w:val="00482315"/>
    <w:rsid w:val="00482E11"/>
    <w:rsid w:val="00483018"/>
    <w:rsid w:val="0048537C"/>
    <w:rsid w:val="00490367"/>
    <w:rsid w:val="004942CF"/>
    <w:rsid w:val="004962ED"/>
    <w:rsid w:val="00497AD4"/>
    <w:rsid w:val="004A337E"/>
    <w:rsid w:val="004A7A43"/>
    <w:rsid w:val="004B2E9F"/>
    <w:rsid w:val="004B2F85"/>
    <w:rsid w:val="004B52BD"/>
    <w:rsid w:val="004C042F"/>
    <w:rsid w:val="004C0577"/>
    <w:rsid w:val="004C07B8"/>
    <w:rsid w:val="004C0EB1"/>
    <w:rsid w:val="004C15DD"/>
    <w:rsid w:val="004C6A42"/>
    <w:rsid w:val="004D257D"/>
    <w:rsid w:val="004D56E0"/>
    <w:rsid w:val="004E10BF"/>
    <w:rsid w:val="004E15AD"/>
    <w:rsid w:val="004E22E7"/>
    <w:rsid w:val="004E4348"/>
    <w:rsid w:val="004E5056"/>
    <w:rsid w:val="004F2BC2"/>
    <w:rsid w:val="004F3C2A"/>
    <w:rsid w:val="004F426E"/>
    <w:rsid w:val="004F44F0"/>
    <w:rsid w:val="0050782E"/>
    <w:rsid w:val="00507852"/>
    <w:rsid w:val="00510FEC"/>
    <w:rsid w:val="00516E9A"/>
    <w:rsid w:val="00520A18"/>
    <w:rsid w:val="00522F47"/>
    <w:rsid w:val="00523EA3"/>
    <w:rsid w:val="005247EA"/>
    <w:rsid w:val="00527E88"/>
    <w:rsid w:val="005311C8"/>
    <w:rsid w:val="00534A56"/>
    <w:rsid w:val="00535867"/>
    <w:rsid w:val="00537187"/>
    <w:rsid w:val="0054631D"/>
    <w:rsid w:val="0055197B"/>
    <w:rsid w:val="005554C4"/>
    <w:rsid w:val="00555C04"/>
    <w:rsid w:val="00556E1E"/>
    <w:rsid w:val="00557826"/>
    <w:rsid w:val="005610AD"/>
    <w:rsid w:val="00561CD2"/>
    <w:rsid w:val="00563502"/>
    <w:rsid w:val="0056555C"/>
    <w:rsid w:val="00565669"/>
    <w:rsid w:val="00566E44"/>
    <w:rsid w:val="00570030"/>
    <w:rsid w:val="005702E0"/>
    <w:rsid w:val="00571A10"/>
    <w:rsid w:val="0057480B"/>
    <w:rsid w:val="00576321"/>
    <w:rsid w:val="005771C9"/>
    <w:rsid w:val="00582443"/>
    <w:rsid w:val="0058248C"/>
    <w:rsid w:val="00583EDE"/>
    <w:rsid w:val="00591737"/>
    <w:rsid w:val="00595EE4"/>
    <w:rsid w:val="005A2420"/>
    <w:rsid w:val="005A3493"/>
    <w:rsid w:val="005A6EC9"/>
    <w:rsid w:val="005A772F"/>
    <w:rsid w:val="005B1039"/>
    <w:rsid w:val="005B20DD"/>
    <w:rsid w:val="005B24CF"/>
    <w:rsid w:val="005B388B"/>
    <w:rsid w:val="005B6B3D"/>
    <w:rsid w:val="005B7412"/>
    <w:rsid w:val="005C07C5"/>
    <w:rsid w:val="005C0C18"/>
    <w:rsid w:val="005C42E9"/>
    <w:rsid w:val="005D2DC7"/>
    <w:rsid w:val="005D373A"/>
    <w:rsid w:val="005D3745"/>
    <w:rsid w:val="005D4C26"/>
    <w:rsid w:val="005D6E49"/>
    <w:rsid w:val="005E1443"/>
    <w:rsid w:val="005E24AC"/>
    <w:rsid w:val="005E44F6"/>
    <w:rsid w:val="005E6579"/>
    <w:rsid w:val="005E6C54"/>
    <w:rsid w:val="005F382A"/>
    <w:rsid w:val="005F3C90"/>
    <w:rsid w:val="005F6647"/>
    <w:rsid w:val="005F685D"/>
    <w:rsid w:val="006005ED"/>
    <w:rsid w:val="006006D0"/>
    <w:rsid w:val="00600854"/>
    <w:rsid w:val="0060204F"/>
    <w:rsid w:val="00602399"/>
    <w:rsid w:val="006054B9"/>
    <w:rsid w:val="00607296"/>
    <w:rsid w:val="00614A38"/>
    <w:rsid w:val="00622DDD"/>
    <w:rsid w:val="006232D8"/>
    <w:rsid w:val="00624A94"/>
    <w:rsid w:val="00625416"/>
    <w:rsid w:val="006313CC"/>
    <w:rsid w:val="006321FD"/>
    <w:rsid w:val="006331A5"/>
    <w:rsid w:val="00642895"/>
    <w:rsid w:val="006430F8"/>
    <w:rsid w:val="00643301"/>
    <w:rsid w:val="00645F3F"/>
    <w:rsid w:val="00647574"/>
    <w:rsid w:val="00651999"/>
    <w:rsid w:val="00652757"/>
    <w:rsid w:val="006541AE"/>
    <w:rsid w:val="006550B1"/>
    <w:rsid w:val="006557E4"/>
    <w:rsid w:val="0066226B"/>
    <w:rsid w:val="006662A7"/>
    <w:rsid w:val="006677DF"/>
    <w:rsid w:val="0067017A"/>
    <w:rsid w:val="00672D1A"/>
    <w:rsid w:val="00674845"/>
    <w:rsid w:val="006769D9"/>
    <w:rsid w:val="0067753C"/>
    <w:rsid w:val="00677931"/>
    <w:rsid w:val="006779A9"/>
    <w:rsid w:val="006822A1"/>
    <w:rsid w:val="00683948"/>
    <w:rsid w:val="00683DD0"/>
    <w:rsid w:val="00685383"/>
    <w:rsid w:val="006915C1"/>
    <w:rsid w:val="0069247D"/>
    <w:rsid w:val="00693514"/>
    <w:rsid w:val="00697985"/>
    <w:rsid w:val="006A006B"/>
    <w:rsid w:val="006A1D56"/>
    <w:rsid w:val="006A287B"/>
    <w:rsid w:val="006A30F7"/>
    <w:rsid w:val="006A3D91"/>
    <w:rsid w:val="006A74A3"/>
    <w:rsid w:val="006B212C"/>
    <w:rsid w:val="006B28A4"/>
    <w:rsid w:val="006B2D9A"/>
    <w:rsid w:val="006B49E5"/>
    <w:rsid w:val="006B4AE9"/>
    <w:rsid w:val="006B7305"/>
    <w:rsid w:val="006C0D8F"/>
    <w:rsid w:val="006C7367"/>
    <w:rsid w:val="006C7F9D"/>
    <w:rsid w:val="006D125E"/>
    <w:rsid w:val="006D1D4C"/>
    <w:rsid w:val="006D6482"/>
    <w:rsid w:val="006E061F"/>
    <w:rsid w:val="006E0D41"/>
    <w:rsid w:val="006E2706"/>
    <w:rsid w:val="006E3F10"/>
    <w:rsid w:val="006E563F"/>
    <w:rsid w:val="006E7A37"/>
    <w:rsid w:val="006F1D8F"/>
    <w:rsid w:val="006F1E05"/>
    <w:rsid w:val="006F6491"/>
    <w:rsid w:val="006F6BB4"/>
    <w:rsid w:val="006F78E9"/>
    <w:rsid w:val="007012CD"/>
    <w:rsid w:val="00704E69"/>
    <w:rsid w:val="007055FB"/>
    <w:rsid w:val="00705F48"/>
    <w:rsid w:val="0071049B"/>
    <w:rsid w:val="00711369"/>
    <w:rsid w:val="007145C1"/>
    <w:rsid w:val="00723F28"/>
    <w:rsid w:val="00724B16"/>
    <w:rsid w:val="0072677A"/>
    <w:rsid w:val="00727CF9"/>
    <w:rsid w:val="007315AA"/>
    <w:rsid w:val="007328D3"/>
    <w:rsid w:val="0073315B"/>
    <w:rsid w:val="007344EA"/>
    <w:rsid w:val="00734892"/>
    <w:rsid w:val="007376D2"/>
    <w:rsid w:val="00744791"/>
    <w:rsid w:val="007535AB"/>
    <w:rsid w:val="00753692"/>
    <w:rsid w:val="00753B18"/>
    <w:rsid w:val="00753EC5"/>
    <w:rsid w:val="00754072"/>
    <w:rsid w:val="00754BD2"/>
    <w:rsid w:val="00756ABC"/>
    <w:rsid w:val="00760C81"/>
    <w:rsid w:val="00760F93"/>
    <w:rsid w:val="00762270"/>
    <w:rsid w:val="0076344C"/>
    <w:rsid w:val="00763611"/>
    <w:rsid w:val="007659DD"/>
    <w:rsid w:val="00766605"/>
    <w:rsid w:val="007666DE"/>
    <w:rsid w:val="007668C3"/>
    <w:rsid w:val="00771099"/>
    <w:rsid w:val="007730F7"/>
    <w:rsid w:val="007750A5"/>
    <w:rsid w:val="00776DE0"/>
    <w:rsid w:val="00777CD2"/>
    <w:rsid w:val="00777D3B"/>
    <w:rsid w:val="00780AC0"/>
    <w:rsid w:val="007813D7"/>
    <w:rsid w:val="0078535E"/>
    <w:rsid w:val="00785503"/>
    <w:rsid w:val="007877A2"/>
    <w:rsid w:val="00787A03"/>
    <w:rsid w:val="00793C61"/>
    <w:rsid w:val="00793FD9"/>
    <w:rsid w:val="0079470B"/>
    <w:rsid w:val="00795398"/>
    <w:rsid w:val="007957AB"/>
    <w:rsid w:val="00795FC8"/>
    <w:rsid w:val="00796725"/>
    <w:rsid w:val="0079717A"/>
    <w:rsid w:val="00797AEF"/>
    <w:rsid w:val="007A105C"/>
    <w:rsid w:val="007A5AD0"/>
    <w:rsid w:val="007A675B"/>
    <w:rsid w:val="007B074A"/>
    <w:rsid w:val="007B5DFC"/>
    <w:rsid w:val="007B7942"/>
    <w:rsid w:val="007C0035"/>
    <w:rsid w:val="007C0E61"/>
    <w:rsid w:val="007C4296"/>
    <w:rsid w:val="007C4F06"/>
    <w:rsid w:val="007C6FAB"/>
    <w:rsid w:val="007D0905"/>
    <w:rsid w:val="007D0A74"/>
    <w:rsid w:val="007D154A"/>
    <w:rsid w:val="007D2B90"/>
    <w:rsid w:val="007D352C"/>
    <w:rsid w:val="007D354A"/>
    <w:rsid w:val="007D77CD"/>
    <w:rsid w:val="007D78F4"/>
    <w:rsid w:val="007F215D"/>
    <w:rsid w:val="007F2479"/>
    <w:rsid w:val="007F4576"/>
    <w:rsid w:val="007F4BEA"/>
    <w:rsid w:val="00801EA2"/>
    <w:rsid w:val="008033A3"/>
    <w:rsid w:val="00805C66"/>
    <w:rsid w:val="00806FFE"/>
    <w:rsid w:val="00810982"/>
    <w:rsid w:val="00811414"/>
    <w:rsid w:val="00811AFA"/>
    <w:rsid w:val="00812102"/>
    <w:rsid w:val="008132F3"/>
    <w:rsid w:val="0081411F"/>
    <w:rsid w:val="00815A95"/>
    <w:rsid w:val="008161C8"/>
    <w:rsid w:val="00817582"/>
    <w:rsid w:val="0082047A"/>
    <w:rsid w:val="008209F9"/>
    <w:rsid w:val="0082257F"/>
    <w:rsid w:val="00826611"/>
    <w:rsid w:val="00826D76"/>
    <w:rsid w:val="00827528"/>
    <w:rsid w:val="008315B3"/>
    <w:rsid w:val="00833016"/>
    <w:rsid w:val="00833EBC"/>
    <w:rsid w:val="00834CCD"/>
    <w:rsid w:val="008354CC"/>
    <w:rsid w:val="008365CF"/>
    <w:rsid w:val="00836991"/>
    <w:rsid w:val="00837A4E"/>
    <w:rsid w:val="00840CD3"/>
    <w:rsid w:val="008476E7"/>
    <w:rsid w:val="0085377B"/>
    <w:rsid w:val="00854954"/>
    <w:rsid w:val="00854D69"/>
    <w:rsid w:val="00861EB1"/>
    <w:rsid w:val="00862E6E"/>
    <w:rsid w:val="00863CF5"/>
    <w:rsid w:val="008674F2"/>
    <w:rsid w:val="00870E13"/>
    <w:rsid w:val="00871E81"/>
    <w:rsid w:val="00871FA5"/>
    <w:rsid w:val="00873200"/>
    <w:rsid w:val="0087356D"/>
    <w:rsid w:val="00874C25"/>
    <w:rsid w:val="00881382"/>
    <w:rsid w:val="0088247E"/>
    <w:rsid w:val="00882995"/>
    <w:rsid w:val="008856FC"/>
    <w:rsid w:val="00886763"/>
    <w:rsid w:val="00887C3E"/>
    <w:rsid w:val="00892B0A"/>
    <w:rsid w:val="008930F9"/>
    <w:rsid w:val="00894AB4"/>
    <w:rsid w:val="0089689F"/>
    <w:rsid w:val="008979AC"/>
    <w:rsid w:val="008A0EEB"/>
    <w:rsid w:val="008A15F1"/>
    <w:rsid w:val="008A1ED5"/>
    <w:rsid w:val="008A5365"/>
    <w:rsid w:val="008A7D96"/>
    <w:rsid w:val="008B34EF"/>
    <w:rsid w:val="008B6331"/>
    <w:rsid w:val="008C1F92"/>
    <w:rsid w:val="008C3D17"/>
    <w:rsid w:val="008C4409"/>
    <w:rsid w:val="008C5677"/>
    <w:rsid w:val="008C6112"/>
    <w:rsid w:val="008D0925"/>
    <w:rsid w:val="008D1EE4"/>
    <w:rsid w:val="008D20A6"/>
    <w:rsid w:val="008D4D77"/>
    <w:rsid w:val="008D5716"/>
    <w:rsid w:val="008D74F5"/>
    <w:rsid w:val="008E090C"/>
    <w:rsid w:val="008E3CA5"/>
    <w:rsid w:val="008F04AF"/>
    <w:rsid w:val="008F2618"/>
    <w:rsid w:val="008F6EC2"/>
    <w:rsid w:val="00903E80"/>
    <w:rsid w:val="00904BD4"/>
    <w:rsid w:val="009052AA"/>
    <w:rsid w:val="00907AF8"/>
    <w:rsid w:val="00914D30"/>
    <w:rsid w:val="00914EEF"/>
    <w:rsid w:val="009153CB"/>
    <w:rsid w:val="00916799"/>
    <w:rsid w:val="0091708A"/>
    <w:rsid w:val="009210BF"/>
    <w:rsid w:val="009232F0"/>
    <w:rsid w:val="00924239"/>
    <w:rsid w:val="009258B1"/>
    <w:rsid w:val="0092645F"/>
    <w:rsid w:val="00926A38"/>
    <w:rsid w:val="00926C9C"/>
    <w:rsid w:val="00933060"/>
    <w:rsid w:val="00934B48"/>
    <w:rsid w:val="009376B4"/>
    <w:rsid w:val="00943653"/>
    <w:rsid w:val="00947E61"/>
    <w:rsid w:val="009502A7"/>
    <w:rsid w:val="00953313"/>
    <w:rsid w:val="00953F1A"/>
    <w:rsid w:val="00956970"/>
    <w:rsid w:val="009574F6"/>
    <w:rsid w:val="00957A1C"/>
    <w:rsid w:val="0096228B"/>
    <w:rsid w:val="009639DC"/>
    <w:rsid w:val="009679F6"/>
    <w:rsid w:val="00975038"/>
    <w:rsid w:val="0097573A"/>
    <w:rsid w:val="009778D6"/>
    <w:rsid w:val="0098114C"/>
    <w:rsid w:val="00983E86"/>
    <w:rsid w:val="00986460"/>
    <w:rsid w:val="00991A40"/>
    <w:rsid w:val="00994BC3"/>
    <w:rsid w:val="00996EED"/>
    <w:rsid w:val="00997D95"/>
    <w:rsid w:val="009A53AF"/>
    <w:rsid w:val="009B2211"/>
    <w:rsid w:val="009B24F8"/>
    <w:rsid w:val="009C2044"/>
    <w:rsid w:val="009C32B2"/>
    <w:rsid w:val="009C645E"/>
    <w:rsid w:val="009C66EC"/>
    <w:rsid w:val="009C67AF"/>
    <w:rsid w:val="009C74D9"/>
    <w:rsid w:val="009D10DF"/>
    <w:rsid w:val="009D1325"/>
    <w:rsid w:val="009D7106"/>
    <w:rsid w:val="009E12D6"/>
    <w:rsid w:val="009E15CF"/>
    <w:rsid w:val="009E2C8A"/>
    <w:rsid w:val="009E6981"/>
    <w:rsid w:val="009E7883"/>
    <w:rsid w:val="009F069F"/>
    <w:rsid w:val="009F40C0"/>
    <w:rsid w:val="009F4677"/>
    <w:rsid w:val="009F613A"/>
    <w:rsid w:val="009F61A4"/>
    <w:rsid w:val="00A01681"/>
    <w:rsid w:val="00A030BC"/>
    <w:rsid w:val="00A038C4"/>
    <w:rsid w:val="00A03D08"/>
    <w:rsid w:val="00A04486"/>
    <w:rsid w:val="00A0616F"/>
    <w:rsid w:val="00A10DA3"/>
    <w:rsid w:val="00A11667"/>
    <w:rsid w:val="00A133E6"/>
    <w:rsid w:val="00A14711"/>
    <w:rsid w:val="00A154ED"/>
    <w:rsid w:val="00A16DB7"/>
    <w:rsid w:val="00A17062"/>
    <w:rsid w:val="00A215F7"/>
    <w:rsid w:val="00A22492"/>
    <w:rsid w:val="00A226DF"/>
    <w:rsid w:val="00A25B0F"/>
    <w:rsid w:val="00A276BC"/>
    <w:rsid w:val="00A31722"/>
    <w:rsid w:val="00A3637B"/>
    <w:rsid w:val="00A3682E"/>
    <w:rsid w:val="00A36898"/>
    <w:rsid w:val="00A373FA"/>
    <w:rsid w:val="00A37D69"/>
    <w:rsid w:val="00A4144A"/>
    <w:rsid w:val="00A43DAD"/>
    <w:rsid w:val="00A45EAB"/>
    <w:rsid w:val="00A4708F"/>
    <w:rsid w:val="00A47CD9"/>
    <w:rsid w:val="00A5176F"/>
    <w:rsid w:val="00A53CF3"/>
    <w:rsid w:val="00A566F4"/>
    <w:rsid w:val="00A56E18"/>
    <w:rsid w:val="00A640E6"/>
    <w:rsid w:val="00A71A15"/>
    <w:rsid w:val="00A73FBE"/>
    <w:rsid w:val="00A750BF"/>
    <w:rsid w:val="00A75AB1"/>
    <w:rsid w:val="00A81727"/>
    <w:rsid w:val="00A81B72"/>
    <w:rsid w:val="00A842AE"/>
    <w:rsid w:val="00A85244"/>
    <w:rsid w:val="00A852FD"/>
    <w:rsid w:val="00A92528"/>
    <w:rsid w:val="00A947A1"/>
    <w:rsid w:val="00A97EC4"/>
    <w:rsid w:val="00AA0F12"/>
    <w:rsid w:val="00AA10F8"/>
    <w:rsid w:val="00AA1E04"/>
    <w:rsid w:val="00AA201D"/>
    <w:rsid w:val="00AA2996"/>
    <w:rsid w:val="00AA4859"/>
    <w:rsid w:val="00AA7707"/>
    <w:rsid w:val="00AB1073"/>
    <w:rsid w:val="00AB253D"/>
    <w:rsid w:val="00AB2640"/>
    <w:rsid w:val="00AB666A"/>
    <w:rsid w:val="00AC14F4"/>
    <w:rsid w:val="00AC16E5"/>
    <w:rsid w:val="00AC1700"/>
    <w:rsid w:val="00AC44BA"/>
    <w:rsid w:val="00AC460B"/>
    <w:rsid w:val="00AD0034"/>
    <w:rsid w:val="00AD5AFB"/>
    <w:rsid w:val="00AD634F"/>
    <w:rsid w:val="00AE2610"/>
    <w:rsid w:val="00AE4CF3"/>
    <w:rsid w:val="00AE4CF7"/>
    <w:rsid w:val="00AE638E"/>
    <w:rsid w:val="00AE6BA4"/>
    <w:rsid w:val="00AE74F2"/>
    <w:rsid w:val="00AF175C"/>
    <w:rsid w:val="00AF18D4"/>
    <w:rsid w:val="00AF3887"/>
    <w:rsid w:val="00AF3968"/>
    <w:rsid w:val="00AF6F09"/>
    <w:rsid w:val="00B0211E"/>
    <w:rsid w:val="00B06D20"/>
    <w:rsid w:val="00B07234"/>
    <w:rsid w:val="00B10D1C"/>
    <w:rsid w:val="00B1154C"/>
    <w:rsid w:val="00B13A5E"/>
    <w:rsid w:val="00B13FD2"/>
    <w:rsid w:val="00B160EA"/>
    <w:rsid w:val="00B22D0B"/>
    <w:rsid w:val="00B22D40"/>
    <w:rsid w:val="00B2338C"/>
    <w:rsid w:val="00B2371D"/>
    <w:rsid w:val="00B23A6F"/>
    <w:rsid w:val="00B2574B"/>
    <w:rsid w:val="00B26B06"/>
    <w:rsid w:val="00B3141D"/>
    <w:rsid w:val="00B3166F"/>
    <w:rsid w:val="00B316F1"/>
    <w:rsid w:val="00B3229A"/>
    <w:rsid w:val="00B4063F"/>
    <w:rsid w:val="00B40D08"/>
    <w:rsid w:val="00B425BF"/>
    <w:rsid w:val="00B434D3"/>
    <w:rsid w:val="00B43A59"/>
    <w:rsid w:val="00B45C9C"/>
    <w:rsid w:val="00B466AB"/>
    <w:rsid w:val="00B46ADB"/>
    <w:rsid w:val="00B51282"/>
    <w:rsid w:val="00B55C90"/>
    <w:rsid w:val="00B56ECF"/>
    <w:rsid w:val="00B60F3F"/>
    <w:rsid w:val="00B62ACF"/>
    <w:rsid w:val="00B639AC"/>
    <w:rsid w:val="00B65CE2"/>
    <w:rsid w:val="00B670C5"/>
    <w:rsid w:val="00B67316"/>
    <w:rsid w:val="00B70A0D"/>
    <w:rsid w:val="00B72AB8"/>
    <w:rsid w:val="00B74903"/>
    <w:rsid w:val="00B750E9"/>
    <w:rsid w:val="00B8191A"/>
    <w:rsid w:val="00B83451"/>
    <w:rsid w:val="00B8441D"/>
    <w:rsid w:val="00B84B4D"/>
    <w:rsid w:val="00B867DB"/>
    <w:rsid w:val="00B91F99"/>
    <w:rsid w:val="00B95288"/>
    <w:rsid w:val="00B96C58"/>
    <w:rsid w:val="00BA482C"/>
    <w:rsid w:val="00BA5AAC"/>
    <w:rsid w:val="00BA6765"/>
    <w:rsid w:val="00BB06D6"/>
    <w:rsid w:val="00BB0AEA"/>
    <w:rsid w:val="00BB0C26"/>
    <w:rsid w:val="00BB3ACC"/>
    <w:rsid w:val="00BB4101"/>
    <w:rsid w:val="00BB49EC"/>
    <w:rsid w:val="00BB5667"/>
    <w:rsid w:val="00BC0A9F"/>
    <w:rsid w:val="00BC1C5D"/>
    <w:rsid w:val="00BC276B"/>
    <w:rsid w:val="00BC2E40"/>
    <w:rsid w:val="00BC4717"/>
    <w:rsid w:val="00BC6783"/>
    <w:rsid w:val="00BC6DF7"/>
    <w:rsid w:val="00BC7548"/>
    <w:rsid w:val="00BC7D0C"/>
    <w:rsid w:val="00BD0672"/>
    <w:rsid w:val="00BD0B4D"/>
    <w:rsid w:val="00BD5344"/>
    <w:rsid w:val="00BE0DA6"/>
    <w:rsid w:val="00BE1937"/>
    <w:rsid w:val="00BE1F01"/>
    <w:rsid w:val="00BE5ADE"/>
    <w:rsid w:val="00BE5FDD"/>
    <w:rsid w:val="00BE690B"/>
    <w:rsid w:val="00BE6D1F"/>
    <w:rsid w:val="00BF1F81"/>
    <w:rsid w:val="00BF2576"/>
    <w:rsid w:val="00BF6050"/>
    <w:rsid w:val="00BF686E"/>
    <w:rsid w:val="00BF7833"/>
    <w:rsid w:val="00C0326F"/>
    <w:rsid w:val="00C05BAE"/>
    <w:rsid w:val="00C06BFE"/>
    <w:rsid w:val="00C20968"/>
    <w:rsid w:val="00C23D88"/>
    <w:rsid w:val="00C24568"/>
    <w:rsid w:val="00C279DA"/>
    <w:rsid w:val="00C30DB1"/>
    <w:rsid w:val="00C30E25"/>
    <w:rsid w:val="00C31721"/>
    <w:rsid w:val="00C3345B"/>
    <w:rsid w:val="00C423C0"/>
    <w:rsid w:val="00C426DB"/>
    <w:rsid w:val="00C433C9"/>
    <w:rsid w:val="00C45562"/>
    <w:rsid w:val="00C46ACF"/>
    <w:rsid w:val="00C46B83"/>
    <w:rsid w:val="00C47BF8"/>
    <w:rsid w:val="00C51CFB"/>
    <w:rsid w:val="00C52668"/>
    <w:rsid w:val="00C531A3"/>
    <w:rsid w:val="00C57ADB"/>
    <w:rsid w:val="00C57DC2"/>
    <w:rsid w:val="00C63FC8"/>
    <w:rsid w:val="00C64054"/>
    <w:rsid w:val="00C6743C"/>
    <w:rsid w:val="00C7089C"/>
    <w:rsid w:val="00C80503"/>
    <w:rsid w:val="00C80A67"/>
    <w:rsid w:val="00C8159E"/>
    <w:rsid w:val="00C81C67"/>
    <w:rsid w:val="00C83809"/>
    <w:rsid w:val="00C87A21"/>
    <w:rsid w:val="00C87DF4"/>
    <w:rsid w:val="00C90187"/>
    <w:rsid w:val="00C90297"/>
    <w:rsid w:val="00C92508"/>
    <w:rsid w:val="00C92E2B"/>
    <w:rsid w:val="00C93CB6"/>
    <w:rsid w:val="00C978E3"/>
    <w:rsid w:val="00C97E52"/>
    <w:rsid w:val="00CA0D1B"/>
    <w:rsid w:val="00CA3446"/>
    <w:rsid w:val="00CA46C8"/>
    <w:rsid w:val="00CB163A"/>
    <w:rsid w:val="00CB1B01"/>
    <w:rsid w:val="00CB207E"/>
    <w:rsid w:val="00CB3554"/>
    <w:rsid w:val="00CB752A"/>
    <w:rsid w:val="00CC2319"/>
    <w:rsid w:val="00CC2453"/>
    <w:rsid w:val="00CC2F48"/>
    <w:rsid w:val="00CC511F"/>
    <w:rsid w:val="00CC6CD4"/>
    <w:rsid w:val="00CC7A58"/>
    <w:rsid w:val="00CC7C67"/>
    <w:rsid w:val="00CD0BFD"/>
    <w:rsid w:val="00CD1CF3"/>
    <w:rsid w:val="00CD23A3"/>
    <w:rsid w:val="00CD4EEF"/>
    <w:rsid w:val="00CD5CAB"/>
    <w:rsid w:val="00CD5CB2"/>
    <w:rsid w:val="00CD6211"/>
    <w:rsid w:val="00CD77FE"/>
    <w:rsid w:val="00CE0075"/>
    <w:rsid w:val="00CE01A6"/>
    <w:rsid w:val="00CE03E3"/>
    <w:rsid w:val="00CE26F7"/>
    <w:rsid w:val="00CE3712"/>
    <w:rsid w:val="00CE4FC5"/>
    <w:rsid w:val="00CE6081"/>
    <w:rsid w:val="00CF5CED"/>
    <w:rsid w:val="00CF7352"/>
    <w:rsid w:val="00D008AE"/>
    <w:rsid w:val="00D01215"/>
    <w:rsid w:val="00D02118"/>
    <w:rsid w:val="00D0572D"/>
    <w:rsid w:val="00D05778"/>
    <w:rsid w:val="00D11EDC"/>
    <w:rsid w:val="00D127F9"/>
    <w:rsid w:val="00D151E5"/>
    <w:rsid w:val="00D179FD"/>
    <w:rsid w:val="00D20A17"/>
    <w:rsid w:val="00D21010"/>
    <w:rsid w:val="00D22D2E"/>
    <w:rsid w:val="00D2417A"/>
    <w:rsid w:val="00D24CCF"/>
    <w:rsid w:val="00D25A18"/>
    <w:rsid w:val="00D25DF2"/>
    <w:rsid w:val="00D268FD"/>
    <w:rsid w:val="00D27FB6"/>
    <w:rsid w:val="00D31272"/>
    <w:rsid w:val="00D50BE2"/>
    <w:rsid w:val="00D556C3"/>
    <w:rsid w:val="00D5716D"/>
    <w:rsid w:val="00D61AA2"/>
    <w:rsid w:val="00D641EF"/>
    <w:rsid w:val="00D70F29"/>
    <w:rsid w:val="00D70F60"/>
    <w:rsid w:val="00D71B1F"/>
    <w:rsid w:val="00D82DFB"/>
    <w:rsid w:val="00D85222"/>
    <w:rsid w:val="00D9002B"/>
    <w:rsid w:val="00D904AB"/>
    <w:rsid w:val="00D933E9"/>
    <w:rsid w:val="00D9381E"/>
    <w:rsid w:val="00D958B8"/>
    <w:rsid w:val="00D9712C"/>
    <w:rsid w:val="00DA3576"/>
    <w:rsid w:val="00DA38FA"/>
    <w:rsid w:val="00DA3EA4"/>
    <w:rsid w:val="00DA410B"/>
    <w:rsid w:val="00DA4C33"/>
    <w:rsid w:val="00DA51B2"/>
    <w:rsid w:val="00DA5CD5"/>
    <w:rsid w:val="00DA6C82"/>
    <w:rsid w:val="00DA6E28"/>
    <w:rsid w:val="00DA72EB"/>
    <w:rsid w:val="00DB0B77"/>
    <w:rsid w:val="00DB2B9C"/>
    <w:rsid w:val="00DB68C1"/>
    <w:rsid w:val="00DC5982"/>
    <w:rsid w:val="00DC5AD0"/>
    <w:rsid w:val="00DC66BD"/>
    <w:rsid w:val="00DC6B1E"/>
    <w:rsid w:val="00DD087F"/>
    <w:rsid w:val="00DD245B"/>
    <w:rsid w:val="00DD3571"/>
    <w:rsid w:val="00DD524A"/>
    <w:rsid w:val="00DD5527"/>
    <w:rsid w:val="00DE1DDA"/>
    <w:rsid w:val="00DE2616"/>
    <w:rsid w:val="00DE76D8"/>
    <w:rsid w:val="00DF23E2"/>
    <w:rsid w:val="00DF3578"/>
    <w:rsid w:val="00DF61EB"/>
    <w:rsid w:val="00E0014A"/>
    <w:rsid w:val="00E00A29"/>
    <w:rsid w:val="00E01A9A"/>
    <w:rsid w:val="00E02188"/>
    <w:rsid w:val="00E0486F"/>
    <w:rsid w:val="00E13BB7"/>
    <w:rsid w:val="00E16109"/>
    <w:rsid w:val="00E209E3"/>
    <w:rsid w:val="00E21CB1"/>
    <w:rsid w:val="00E23FFA"/>
    <w:rsid w:val="00E24773"/>
    <w:rsid w:val="00E26BDB"/>
    <w:rsid w:val="00E32F7D"/>
    <w:rsid w:val="00E34D13"/>
    <w:rsid w:val="00E3691C"/>
    <w:rsid w:val="00E36F9B"/>
    <w:rsid w:val="00E36F9E"/>
    <w:rsid w:val="00E40A58"/>
    <w:rsid w:val="00E41873"/>
    <w:rsid w:val="00E433D9"/>
    <w:rsid w:val="00E43EA9"/>
    <w:rsid w:val="00E443BD"/>
    <w:rsid w:val="00E4591C"/>
    <w:rsid w:val="00E540F7"/>
    <w:rsid w:val="00E54B93"/>
    <w:rsid w:val="00E570CB"/>
    <w:rsid w:val="00E57D64"/>
    <w:rsid w:val="00E639AE"/>
    <w:rsid w:val="00E63AB0"/>
    <w:rsid w:val="00E6416A"/>
    <w:rsid w:val="00E64918"/>
    <w:rsid w:val="00E676E0"/>
    <w:rsid w:val="00E67F35"/>
    <w:rsid w:val="00E70ADD"/>
    <w:rsid w:val="00E71519"/>
    <w:rsid w:val="00E736B2"/>
    <w:rsid w:val="00E74D2C"/>
    <w:rsid w:val="00E77A9D"/>
    <w:rsid w:val="00E865F2"/>
    <w:rsid w:val="00E8719C"/>
    <w:rsid w:val="00E9082D"/>
    <w:rsid w:val="00E94BB3"/>
    <w:rsid w:val="00E9643B"/>
    <w:rsid w:val="00EA0243"/>
    <w:rsid w:val="00EA6FA9"/>
    <w:rsid w:val="00EB73FE"/>
    <w:rsid w:val="00EC10B3"/>
    <w:rsid w:val="00EC30B4"/>
    <w:rsid w:val="00EC409E"/>
    <w:rsid w:val="00EC472B"/>
    <w:rsid w:val="00ED5739"/>
    <w:rsid w:val="00ED5766"/>
    <w:rsid w:val="00ED5BFA"/>
    <w:rsid w:val="00ED5E4C"/>
    <w:rsid w:val="00EE18D9"/>
    <w:rsid w:val="00EE6FAA"/>
    <w:rsid w:val="00EF25B1"/>
    <w:rsid w:val="00EF5AF2"/>
    <w:rsid w:val="00EF61AE"/>
    <w:rsid w:val="00EF77D5"/>
    <w:rsid w:val="00EF7957"/>
    <w:rsid w:val="00F01784"/>
    <w:rsid w:val="00F02C50"/>
    <w:rsid w:val="00F11FB6"/>
    <w:rsid w:val="00F14FD9"/>
    <w:rsid w:val="00F15349"/>
    <w:rsid w:val="00F15AC0"/>
    <w:rsid w:val="00F23B6C"/>
    <w:rsid w:val="00F267F2"/>
    <w:rsid w:val="00F27BA9"/>
    <w:rsid w:val="00F31115"/>
    <w:rsid w:val="00F33544"/>
    <w:rsid w:val="00F33806"/>
    <w:rsid w:val="00F3453C"/>
    <w:rsid w:val="00F36EA3"/>
    <w:rsid w:val="00F40782"/>
    <w:rsid w:val="00F423C3"/>
    <w:rsid w:val="00F42659"/>
    <w:rsid w:val="00F4412C"/>
    <w:rsid w:val="00F505F8"/>
    <w:rsid w:val="00F54284"/>
    <w:rsid w:val="00F543FB"/>
    <w:rsid w:val="00F55D45"/>
    <w:rsid w:val="00F607CB"/>
    <w:rsid w:val="00F60F16"/>
    <w:rsid w:val="00F6365E"/>
    <w:rsid w:val="00F64E23"/>
    <w:rsid w:val="00F67CC3"/>
    <w:rsid w:val="00F75EA1"/>
    <w:rsid w:val="00F80DF1"/>
    <w:rsid w:val="00F813C8"/>
    <w:rsid w:val="00F81925"/>
    <w:rsid w:val="00F83469"/>
    <w:rsid w:val="00F8444E"/>
    <w:rsid w:val="00F84F39"/>
    <w:rsid w:val="00F92418"/>
    <w:rsid w:val="00F92F88"/>
    <w:rsid w:val="00F9716E"/>
    <w:rsid w:val="00FA48B1"/>
    <w:rsid w:val="00FA4D6E"/>
    <w:rsid w:val="00FA5892"/>
    <w:rsid w:val="00FA73A2"/>
    <w:rsid w:val="00FB1783"/>
    <w:rsid w:val="00FB22E2"/>
    <w:rsid w:val="00FB5756"/>
    <w:rsid w:val="00FB5D22"/>
    <w:rsid w:val="00FB7C57"/>
    <w:rsid w:val="00FC1133"/>
    <w:rsid w:val="00FC1D58"/>
    <w:rsid w:val="00FC5892"/>
    <w:rsid w:val="00FD0BE5"/>
    <w:rsid w:val="00FD55CD"/>
    <w:rsid w:val="00FD7669"/>
    <w:rsid w:val="00FE040A"/>
    <w:rsid w:val="00FE0F45"/>
    <w:rsid w:val="00FE3A4F"/>
    <w:rsid w:val="00FF05AC"/>
    <w:rsid w:val="00FF25D1"/>
    <w:rsid w:val="00FF5CA2"/>
    <w:rsid w:val="00FF6400"/>
    <w:rsid w:val="00FF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="f" fillcolor="white" strokecolor="red">
      <v:fill color="white" on="f"/>
      <v:stroke color="red"/>
    </o:shapedefaults>
    <o:shapelayout v:ext="edit">
      <o:idmap v:ext="edit" data="2"/>
    </o:shapelayout>
  </w:shapeDefaults>
  <w:decimalSymbol w:val="."/>
  <w:listSeparator w:val=","/>
  <w14:docId w14:val="1C1E0303"/>
  <w15:chartTrackingRefBased/>
  <w15:docId w15:val="{1817A455-36F5-7749-9E37-E8180BFF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宋体" w:hAnsi="Time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3E3"/>
    <w:pPr>
      <w:overflowPunct w:val="0"/>
      <w:autoSpaceDE w:val="0"/>
      <w:autoSpaceDN w:val="0"/>
      <w:adjustRightInd w:val="0"/>
      <w:textAlignment w:val="baseline"/>
    </w:pPr>
    <w:rPr>
      <w:rFonts w:ascii="Consolas" w:eastAsia="微软雅黑" w:hAnsi="Consolas"/>
    </w:rPr>
  </w:style>
  <w:style w:type="paragraph" w:styleId="10">
    <w:name w:val="heading 1"/>
    <w:basedOn w:val="a"/>
    <w:next w:val="a0"/>
    <w:autoRedefine/>
    <w:qFormat/>
    <w:rsid w:val="00C30E25"/>
    <w:pPr>
      <w:keepNext/>
      <w:keepLines/>
      <w:pageBreakBefore/>
      <w:numPr>
        <w:numId w:val="7"/>
      </w:numPr>
      <w:pBdr>
        <w:top w:val="single" w:sz="36" w:space="1" w:color="auto"/>
      </w:pBdr>
      <w:spacing w:before="100" w:beforeAutospacing="1" w:after="100" w:afterAutospacing="1"/>
      <w:ind w:right="6237"/>
      <w:outlineLvl w:val="0"/>
    </w:pPr>
    <w:rPr>
      <w:rFonts w:ascii="微软雅黑" w:hAnsi="微软雅黑"/>
      <w:sz w:val="30"/>
      <w:lang w:val="en-GB"/>
    </w:rPr>
  </w:style>
  <w:style w:type="paragraph" w:styleId="20">
    <w:name w:val="heading 2"/>
    <w:basedOn w:val="a0"/>
    <w:next w:val="a0"/>
    <w:autoRedefine/>
    <w:qFormat/>
    <w:rsid w:val="006B7305"/>
    <w:pPr>
      <w:keepNext/>
      <w:keepLines/>
      <w:numPr>
        <w:ilvl w:val="1"/>
        <w:numId w:val="7"/>
      </w:numPr>
      <w:spacing w:before="100" w:beforeAutospacing="1" w:after="100" w:afterAutospacing="1"/>
      <w:ind w:leftChars="100" w:left="767" w:rightChars="5" w:right="10"/>
      <w:outlineLvl w:val="1"/>
    </w:pPr>
    <w:rPr>
      <w:b/>
      <w:bCs/>
      <w:sz w:val="24"/>
    </w:rPr>
  </w:style>
  <w:style w:type="paragraph" w:styleId="30">
    <w:name w:val="heading 3"/>
    <w:basedOn w:val="a0"/>
    <w:next w:val="a0"/>
    <w:qFormat/>
    <w:rsid w:val="006B7305"/>
    <w:pPr>
      <w:keepNext/>
      <w:keepLines/>
      <w:numPr>
        <w:ilvl w:val="2"/>
        <w:numId w:val="7"/>
      </w:numPr>
      <w:ind w:leftChars="200" w:left="967"/>
      <w:outlineLvl w:val="2"/>
    </w:pPr>
    <w:rPr>
      <w:b/>
      <w:sz w:val="21"/>
      <w:szCs w:val="21"/>
    </w:rPr>
  </w:style>
  <w:style w:type="paragraph" w:styleId="4">
    <w:name w:val="heading 4"/>
    <w:basedOn w:val="a0"/>
    <w:next w:val="a0"/>
    <w:link w:val="40"/>
    <w:qFormat/>
    <w:rsid w:val="006B7305"/>
    <w:pPr>
      <w:numPr>
        <w:numId w:val="11"/>
      </w:numPr>
      <w:outlineLvl w:val="3"/>
    </w:pPr>
    <w:rPr>
      <w:b/>
      <w:lang w:eastAsia="zh-CN"/>
    </w:rPr>
  </w:style>
  <w:style w:type="paragraph" w:styleId="5">
    <w:name w:val="heading 5"/>
    <w:basedOn w:val="a0"/>
    <w:next w:val="a0"/>
    <w:qFormat/>
    <w:rsid w:val="00DE1DDA"/>
    <w:pPr>
      <w:numPr>
        <w:numId w:val="47"/>
      </w:numPr>
      <w:ind w:leftChars="555" w:left="975"/>
      <w:outlineLvl w:val="4"/>
    </w:pPr>
    <w:rPr>
      <w:b/>
      <w:bCs/>
      <w:lang w:eastAsia="zh-CN"/>
    </w:rPr>
  </w:style>
  <w:style w:type="paragraph" w:styleId="6">
    <w:name w:val="heading 6"/>
    <w:basedOn w:val="a"/>
    <w:next w:val="a1"/>
    <w:qFormat/>
    <w:pPr>
      <w:numPr>
        <w:ilvl w:val="5"/>
        <w:numId w:val="1"/>
      </w:numPr>
      <w:outlineLvl w:val="5"/>
    </w:pPr>
    <w:rPr>
      <w:rFonts w:ascii="Times" w:hAnsi="Times"/>
      <w:u w:val="single"/>
    </w:rPr>
  </w:style>
  <w:style w:type="paragraph" w:styleId="7">
    <w:name w:val="heading 7"/>
    <w:basedOn w:val="a"/>
    <w:next w:val="a1"/>
    <w:qFormat/>
    <w:pPr>
      <w:numPr>
        <w:ilvl w:val="6"/>
        <w:numId w:val="1"/>
      </w:numPr>
      <w:outlineLvl w:val="6"/>
    </w:pPr>
    <w:rPr>
      <w:rFonts w:ascii="Times" w:hAnsi="Times"/>
      <w:i/>
    </w:rPr>
  </w:style>
  <w:style w:type="paragraph" w:styleId="8">
    <w:name w:val="heading 8"/>
    <w:basedOn w:val="a"/>
    <w:next w:val="a1"/>
    <w:qFormat/>
    <w:pPr>
      <w:numPr>
        <w:ilvl w:val="7"/>
        <w:numId w:val="1"/>
      </w:numPr>
      <w:outlineLvl w:val="7"/>
    </w:pPr>
    <w:rPr>
      <w:rFonts w:ascii="Times" w:hAnsi="Times"/>
      <w:i/>
    </w:rPr>
  </w:style>
  <w:style w:type="paragraph" w:styleId="9">
    <w:name w:val="heading 9"/>
    <w:basedOn w:val="a"/>
    <w:next w:val="a1"/>
    <w:qFormat/>
    <w:pPr>
      <w:numPr>
        <w:ilvl w:val="8"/>
        <w:numId w:val="1"/>
      </w:numPr>
      <w:outlineLvl w:val="8"/>
    </w:pPr>
    <w:rPr>
      <w:rFonts w:ascii="Times" w:hAnsi="Times"/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aliases w:val="contents,body text,Corps de texte,bt,body tesx"/>
    <w:basedOn w:val="a"/>
    <w:link w:val="a5"/>
    <w:pPr>
      <w:spacing w:before="120" w:after="120"/>
      <w:ind w:left="2520"/>
    </w:pPr>
    <w:rPr>
      <w:lang w:val="x-none" w:eastAsia="x-none"/>
    </w:rPr>
  </w:style>
  <w:style w:type="paragraph" w:styleId="a1">
    <w:name w:val="Normal Indent"/>
    <w:basedOn w:val="a"/>
    <w:semiHidden/>
    <w:pPr>
      <w:tabs>
        <w:tab w:val="left" w:pos="2880"/>
      </w:tabs>
      <w:ind w:left="1152"/>
    </w:pPr>
  </w:style>
  <w:style w:type="paragraph" w:styleId="TOC5">
    <w:name w:val="toc 5"/>
    <w:basedOn w:val="a"/>
    <w:next w:val="a"/>
    <w:semiHidden/>
    <w:pPr>
      <w:ind w:left="800"/>
    </w:pPr>
    <w:rPr>
      <w:rFonts w:ascii="Times New Roman" w:hAnsi="Times New Roman"/>
      <w:szCs w:val="21"/>
    </w:rPr>
  </w:style>
  <w:style w:type="paragraph" w:customStyle="1" w:styleId="Checklist-X">
    <w:name w:val="Checklist-X"/>
    <w:basedOn w:val="Checklist"/>
  </w:style>
  <w:style w:type="paragraph" w:customStyle="1" w:styleId="Checklist">
    <w:name w:val="Checklist"/>
    <w:basedOn w:val="Bullet"/>
    <w:pPr>
      <w:ind w:left="3427" w:hanging="547"/>
    </w:pPr>
  </w:style>
  <w:style w:type="paragraph" w:customStyle="1" w:styleId="Bullet">
    <w:name w:val="Bullet"/>
    <w:basedOn w:val="a0"/>
    <w:pPr>
      <w:keepLines/>
      <w:spacing w:before="60" w:after="60"/>
      <w:ind w:left="3096" w:hanging="216"/>
    </w:pPr>
  </w:style>
  <w:style w:type="paragraph" w:styleId="TOC3">
    <w:name w:val="toc 3"/>
    <w:basedOn w:val="a"/>
    <w:next w:val="a"/>
    <w:uiPriority w:val="39"/>
    <w:rsid w:val="000A58E4"/>
    <w:pPr>
      <w:ind w:left="2693"/>
    </w:pPr>
    <w:rPr>
      <w:iCs/>
      <w:szCs w:val="24"/>
    </w:rPr>
  </w:style>
  <w:style w:type="paragraph" w:styleId="TOC2">
    <w:name w:val="toc 2"/>
    <w:basedOn w:val="a"/>
    <w:next w:val="a"/>
    <w:autoRedefine/>
    <w:uiPriority w:val="39"/>
    <w:rsid w:val="00561CD2"/>
    <w:pPr>
      <w:tabs>
        <w:tab w:val="left" w:pos="3028"/>
        <w:tab w:val="left" w:pos="3070"/>
        <w:tab w:val="right" w:leader="dot" w:pos="10100"/>
      </w:tabs>
      <w:ind w:left="2525" w:rightChars="5" w:right="10"/>
    </w:pPr>
    <w:rPr>
      <w:noProof/>
      <w:sz w:val="21"/>
      <w:szCs w:val="24"/>
    </w:rPr>
  </w:style>
  <w:style w:type="paragraph" w:styleId="TOC1">
    <w:name w:val="toc 1"/>
    <w:basedOn w:val="a"/>
    <w:next w:val="a"/>
    <w:autoRedefine/>
    <w:uiPriority w:val="39"/>
    <w:rsid w:val="000A58E4"/>
    <w:pPr>
      <w:tabs>
        <w:tab w:val="left" w:pos="2614"/>
        <w:tab w:val="left" w:pos="2674"/>
        <w:tab w:val="right" w:leader="dot" w:pos="10100"/>
      </w:tabs>
      <w:spacing w:before="100" w:beforeAutospacing="1"/>
      <w:ind w:leftChars="1060" w:left="2120" w:rightChars="5" w:right="10"/>
    </w:pPr>
    <w:rPr>
      <w:b/>
      <w:caps/>
      <w:noProof/>
      <w:kern w:val="2"/>
      <w:sz w:val="24"/>
      <w:szCs w:val="30"/>
    </w:rPr>
  </w:style>
  <w:style w:type="paragraph" w:styleId="a6">
    <w:name w:val="footer"/>
    <w:basedOn w:val="a"/>
    <w:semiHidden/>
    <w:pPr>
      <w:tabs>
        <w:tab w:val="right" w:pos="7920"/>
      </w:tabs>
    </w:pPr>
    <w:rPr>
      <w:sz w:val="16"/>
    </w:rPr>
  </w:style>
  <w:style w:type="paragraph" w:styleId="a7">
    <w:name w:val="header"/>
    <w:basedOn w:val="a"/>
    <w:semiHidden/>
    <w:pPr>
      <w:tabs>
        <w:tab w:val="right" w:pos="10080"/>
      </w:tabs>
    </w:pPr>
    <w:rPr>
      <w:sz w:val="16"/>
    </w:rPr>
  </w:style>
  <w:style w:type="character" w:styleId="a8">
    <w:name w:val="footnote reference"/>
    <w:semiHidden/>
    <w:rPr>
      <w:position w:val="6"/>
      <w:sz w:val="16"/>
    </w:rPr>
  </w:style>
  <w:style w:type="paragraph" w:styleId="a9">
    <w:name w:val="footnote text"/>
    <w:basedOn w:val="a"/>
    <w:semiHidden/>
    <w:pPr>
      <w:spacing w:after="240"/>
      <w:ind w:hanging="720"/>
    </w:pPr>
  </w:style>
  <w:style w:type="paragraph" w:styleId="aa">
    <w:name w:val="Title"/>
    <w:link w:val="ab"/>
    <w:qFormat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/>
      <w:sz w:val="48"/>
    </w:rPr>
  </w:style>
  <w:style w:type="paragraph" w:customStyle="1" w:styleId="tty132">
    <w:name w:val="tty132"/>
    <w:basedOn w:val="tty80"/>
    <w:rPr>
      <w:sz w:val="12"/>
    </w:rPr>
  </w:style>
  <w:style w:type="paragraph" w:customStyle="1" w:styleId="tty80">
    <w:name w:val="tty80"/>
    <w:basedOn w:val="a"/>
    <w:rPr>
      <w:rFonts w:ascii="Courier New" w:hAnsi="Courier New"/>
    </w:rPr>
  </w:style>
  <w:style w:type="paragraph" w:customStyle="1" w:styleId="hangingindent">
    <w:name w:val="hanging indent"/>
    <w:basedOn w:val="a0"/>
    <w:pPr>
      <w:keepLines/>
      <w:ind w:left="5400" w:hanging="2880"/>
    </w:pPr>
  </w:style>
  <w:style w:type="paragraph" w:customStyle="1" w:styleId="TableText">
    <w:name w:val="Table Text"/>
    <w:basedOn w:val="a"/>
    <w:pPr>
      <w:keepLines/>
    </w:pPr>
    <w:rPr>
      <w:sz w:val="16"/>
    </w:rPr>
  </w:style>
  <w:style w:type="paragraph" w:customStyle="1" w:styleId="NumberList">
    <w:name w:val="Number List"/>
    <w:basedOn w:val="a0"/>
    <w:pPr>
      <w:spacing w:before="60" w:after="60"/>
      <w:ind w:left="3240" w:hanging="360"/>
    </w:pPr>
  </w:style>
  <w:style w:type="paragraph" w:customStyle="1" w:styleId="HeadingBar">
    <w:name w:val="Heading Bar"/>
    <w:basedOn w:val="a"/>
    <w:next w:val="30"/>
    <w:pPr>
      <w:keepNext/>
      <w:keepLines/>
      <w:shd w:val="solid" w:color="auto" w:fill="auto"/>
      <w:spacing w:before="240"/>
      <w:ind w:right="7589"/>
    </w:pPr>
    <w:rPr>
      <w:color w:val="FFFFFF"/>
      <w:sz w:val="8"/>
    </w:rPr>
  </w:style>
  <w:style w:type="paragraph" w:customStyle="1" w:styleId="InfoBox">
    <w:name w:val="Info Box"/>
    <w:basedOn w:val="a0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ty180">
    <w:name w:val="tty180"/>
    <w:basedOn w:val="tty80"/>
    <w:pPr>
      <w:ind w:right="-720"/>
    </w:pPr>
    <w:rPr>
      <w:sz w:val="8"/>
    </w:rPr>
  </w:style>
  <w:style w:type="paragraph" w:customStyle="1" w:styleId="TitleBar">
    <w:name w:val="Title Bar"/>
    <w:basedOn w:val="a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ty80indent">
    <w:name w:val="tty80 indent"/>
    <w:basedOn w:val="tty80"/>
    <w:pPr>
      <w:ind w:left="2895"/>
    </w:pPr>
  </w:style>
  <w:style w:type="paragraph" w:customStyle="1" w:styleId="TOC10">
    <w:name w:val="TOC 标题1"/>
    <w:basedOn w:val="a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ChapterTitle">
    <w:name w:val="Chapter Title"/>
    <w:basedOn w:val="a2"/>
  </w:style>
  <w:style w:type="paragraph" w:customStyle="1" w:styleId="Legal">
    <w:name w:val="Legal"/>
    <w:basedOn w:val="a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rPr>
      <w:color w:val="0000FF"/>
    </w:rPr>
  </w:style>
  <w:style w:type="paragraph" w:customStyle="1" w:styleId="Note">
    <w:name w:val="Note"/>
    <w:basedOn w:val="a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pPr>
      <w:spacing w:before="120" w:after="120"/>
    </w:pPr>
    <w:rPr>
      <w:b/>
    </w:rPr>
  </w:style>
  <w:style w:type="paragraph" w:styleId="ac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</w:rPr>
  </w:style>
  <w:style w:type="paragraph" w:styleId="TOC4">
    <w:name w:val="toc 4"/>
    <w:basedOn w:val="a"/>
    <w:next w:val="a"/>
    <w:uiPriority w:val="39"/>
    <w:rsid w:val="00CB207E"/>
    <w:pPr>
      <w:ind w:left="3005"/>
    </w:pPr>
    <w:rPr>
      <w:rFonts w:ascii="Times New Roman" w:hAnsi="Times New Roman"/>
      <w:szCs w:val="21"/>
    </w:rPr>
  </w:style>
  <w:style w:type="paragraph" w:customStyle="1" w:styleId="Title-Major">
    <w:name w:val="Title-Major"/>
    <w:basedOn w:val="aa"/>
    <w:uiPriority w:val="99"/>
    <w:rPr>
      <w:smallCaps/>
    </w:rPr>
  </w:style>
  <w:style w:type="paragraph" w:customStyle="1" w:styleId="RouteTitle">
    <w:name w:val="Route Title"/>
    <w:basedOn w:val="a"/>
    <w:pPr>
      <w:keepLines/>
      <w:spacing w:after="120"/>
      <w:ind w:left="2520" w:right="720"/>
    </w:pPr>
    <w:rPr>
      <w:sz w:val="36"/>
    </w:rPr>
  </w:style>
  <w:style w:type="paragraph" w:styleId="TOC6">
    <w:name w:val="toc 6"/>
    <w:basedOn w:val="a"/>
    <w:next w:val="a"/>
    <w:semiHidden/>
    <w:pPr>
      <w:ind w:left="1000"/>
    </w:pPr>
    <w:rPr>
      <w:rFonts w:ascii="Times New Roman" w:hAnsi="Times New Roman"/>
      <w:szCs w:val="21"/>
    </w:rPr>
  </w:style>
  <w:style w:type="paragraph" w:styleId="TOC7">
    <w:name w:val="toc 7"/>
    <w:basedOn w:val="a"/>
    <w:next w:val="a"/>
    <w:semiHidden/>
    <w:pPr>
      <w:ind w:left="1200"/>
    </w:pPr>
    <w:rPr>
      <w:rFonts w:ascii="Times New Roman" w:hAnsi="Times New Roman"/>
      <w:szCs w:val="21"/>
    </w:rPr>
  </w:style>
  <w:style w:type="paragraph" w:styleId="TOC8">
    <w:name w:val="toc 8"/>
    <w:basedOn w:val="a"/>
    <w:next w:val="a"/>
    <w:semiHidden/>
    <w:pPr>
      <w:ind w:left="1400"/>
    </w:pPr>
    <w:rPr>
      <w:rFonts w:ascii="Times New Roman" w:hAnsi="Times New Roman"/>
      <w:szCs w:val="21"/>
    </w:rPr>
  </w:style>
  <w:style w:type="paragraph" w:styleId="TOC9">
    <w:name w:val="toc 9"/>
    <w:basedOn w:val="a"/>
    <w:next w:val="a"/>
    <w:semiHidden/>
    <w:pPr>
      <w:ind w:left="1600"/>
    </w:pPr>
    <w:rPr>
      <w:rFonts w:ascii="Times New Roman" w:hAnsi="Times New Roman"/>
      <w:szCs w:val="21"/>
    </w:rPr>
  </w:style>
  <w:style w:type="paragraph" w:customStyle="1" w:styleId="12text">
    <w:name w:val="12 text"/>
    <w:basedOn w:val="a"/>
    <w:pPr>
      <w:spacing w:before="240" w:after="120"/>
      <w:jc w:val="both"/>
    </w:pPr>
    <w:rPr>
      <w:rFonts w:ascii="Arial" w:hAnsi="Arial"/>
    </w:rPr>
  </w:style>
  <w:style w:type="character" w:styleId="ad">
    <w:name w:val="page number"/>
    <w:basedOn w:val="a2"/>
    <w:semiHidden/>
  </w:style>
  <w:style w:type="paragraph" w:customStyle="1" w:styleId="18title">
    <w:name w:val="18 title"/>
    <w:basedOn w:val="a"/>
    <w:pPr>
      <w:spacing w:before="120" w:after="240"/>
    </w:pPr>
    <w:rPr>
      <w:rFonts w:ascii="Arial" w:hAnsi="Arial"/>
      <w:b/>
      <w:sz w:val="36"/>
    </w:rPr>
  </w:style>
  <w:style w:type="paragraph" w:customStyle="1" w:styleId="Heading21">
    <w:name w:val="Heading 21"/>
    <w:basedOn w:val="a0"/>
    <w:next w:val="a0"/>
    <w:pPr>
      <w:keepNext/>
      <w:keepLines/>
      <w:pageBreakBefore/>
      <w:widowControl w:val="0"/>
      <w:pBdr>
        <w:top w:val="single" w:sz="30" w:space="4" w:color="auto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TOC21">
    <w:name w:val="TOC 21"/>
    <w:basedOn w:val="a"/>
    <w:next w:val="a"/>
    <w:pPr>
      <w:widowControl w:val="0"/>
      <w:tabs>
        <w:tab w:val="right" w:leader="dot" w:pos="10109"/>
      </w:tabs>
      <w:overflowPunct/>
      <w:spacing w:before="120" w:after="120"/>
      <w:ind w:left="2520"/>
    </w:pPr>
    <w:rPr>
      <w:lang w:val="en-AU"/>
    </w:rPr>
  </w:style>
  <w:style w:type="paragraph" w:customStyle="1" w:styleId="TOC31">
    <w:name w:val="TOC 31"/>
    <w:basedOn w:val="a"/>
    <w:next w:val="a"/>
    <w:pPr>
      <w:widowControl w:val="0"/>
      <w:tabs>
        <w:tab w:val="right" w:leader="dot" w:pos="10109"/>
      </w:tabs>
      <w:overflowPunct/>
      <w:ind w:left="2880"/>
    </w:pPr>
    <w:rPr>
      <w:lang w:val="en-AU"/>
    </w:rPr>
  </w:style>
  <w:style w:type="paragraph" w:customStyle="1" w:styleId="TOC41">
    <w:name w:val="TOC 41"/>
    <w:basedOn w:val="a"/>
    <w:next w:val="a"/>
    <w:pPr>
      <w:widowControl w:val="0"/>
      <w:tabs>
        <w:tab w:val="right" w:leader="dot" w:pos="10109"/>
      </w:tabs>
      <w:overflowPunct/>
      <w:ind w:left="3240"/>
    </w:pPr>
    <w:rPr>
      <w:sz w:val="18"/>
      <w:lang w:val="en-AU"/>
    </w:rPr>
  </w:style>
  <w:style w:type="character" w:styleId="ae">
    <w:name w:val="Hyperlink"/>
    <w:uiPriority w:val="9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Arial Unicode MS" w:eastAsia="Arial Unicode MS" w:hAnsi="Arial Unicode MS"/>
      <w:lang w:val="x-none" w:eastAsia="x-none"/>
    </w:rPr>
  </w:style>
  <w:style w:type="character" w:styleId="af">
    <w:name w:val="FollowedHyperlink"/>
    <w:semiHidden/>
    <w:rPr>
      <w:color w:val="800080"/>
      <w:u w:val="single"/>
    </w:rPr>
  </w:style>
  <w:style w:type="paragraph" w:styleId="af0">
    <w:name w:val="Date"/>
    <w:basedOn w:val="a"/>
    <w:next w:val="a"/>
    <w:semiHidden/>
    <w:pPr>
      <w:ind w:leftChars="2500" w:left="100"/>
    </w:pPr>
    <w:rPr>
      <w:rFonts w:ascii="Tahoma" w:hAnsi="Tahoma"/>
      <w:b/>
      <w:bCs/>
      <w:sz w:val="21"/>
    </w:rPr>
  </w:style>
  <w:style w:type="character" w:styleId="af1">
    <w:name w:val="Emphasis"/>
    <w:qFormat/>
    <w:rPr>
      <w:i/>
      <w:iCs/>
    </w:rPr>
  </w:style>
  <w:style w:type="paragraph" w:styleId="21">
    <w:name w:val="Body Text 2"/>
    <w:basedOn w:val="a"/>
    <w:semiHidden/>
    <w:pPr>
      <w:ind w:rightChars="40" w:right="80"/>
    </w:pPr>
    <w:rPr>
      <w:rFonts w:ascii="Tahoma" w:hAnsi="Tahoma"/>
      <w:color w:val="FF0000"/>
      <w:sz w:val="21"/>
    </w:rPr>
  </w:style>
  <w:style w:type="character" w:styleId="af2">
    <w:name w:val="annotation reference"/>
    <w:semiHidden/>
    <w:rPr>
      <w:sz w:val="21"/>
      <w:szCs w:val="21"/>
    </w:rPr>
  </w:style>
  <w:style w:type="paragraph" w:styleId="af3">
    <w:name w:val="annotation text"/>
    <w:basedOn w:val="a"/>
    <w:semiHidden/>
  </w:style>
  <w:style w:type="character" w:styleId="af4">
    <w:name w:val="Strong"/>
    <w:uiPriority w:val="22"/>
    <w:qFormat/>
    <w:rPr>
      <w:b/>
      <w:bCs/>
    </w:rPr>
  </w:style>
  <w:style w:type="character" w:customStyle="1" w:styleId="greyedout1">
    <w:name w:val="greyed_out1"/>
    <w:rPr>
      <w:color w:val="777777"/>
    </w:rPr>
  </w:style>
  <w:style w:type="paragraph" w:styleId="af5">
    <w:name w:val="Block Text"/>
    <w:basedOn w:val="a"/>
    <w:semiHidden/>
    <w:pPr>
      <w:ind w:leftChars="1161" w:left="2322" w:rightChars="40" w:right="80"/>
    </w:pPr>
    <w:rPr>
      <w:rFonts w:ascii="Tahoma" w:hAnsi="Tahoma"/>
      <w:sz w:val="21"/>
    </w:rPr>
  </w:style>
  <w:style w:type="paragraph" w:styleId="af6">
    <w:name w:val="Document Map"/>
    <w:basedOn w:val="a"/>
    <w:semiHidden/>
    <w:pPr>
      <w:shd w:val="clear" w:color="auto" w:fill="000080"/>
    </w:pPr>
  </w:style>
  <w:style w:type="paragraph" w:styleId="31">
    <w:name w:val="Body Text 3"/>
    <w:basedOn w:val="a"/>
    <w:semiHidden/>
    <w:pPr>
      <w:snapToGrid w:val="0"/>
      <w:jc w:val="both"/>
    </w:pPr>
    <w:rPr>
      <w:rFonts w:ascii="Arial" w:hAnsi="Arial" w:cs="Arial"/>
      <w:sz w:val="18"/>
      <w:szCs w:val="18"/>
    </w:rPr>
  </w:style>
  <w:style w:type="character" w:styleId="HTML1">
    <w:name w:val="HTML Code"/>
    <w:uiPriority w:val="99"/>
    <w:semiHidden/>
    <w:rPr>
      <w:rFonts w:ascii="Arial Unicode MS" w:eastAsia="Arial Unicode MS" w:hAnsi="Arial Unicode MS" w:cs="Arial Unicode MS"/>
      <w:sz w:val="20"/>
      <w:szCs w:val="20"/>
    </w:rPr>
  </w:style>
  <w:style w:type="paragraph" w:styleId="af7">
    <w:name w:val="List Paragraph"/>
    <w:basedOn w:val="a"/>
    <w:uiPriority w:val="34"/>
    <w:qFormat/>
    <w:rsid w:val="007D0A74"/>
    <w:pPr>
      <w:ind w:firstLineChars="200" w:firstLine="420"/>
    </w:pPr>
  </w:style>
  <w:style w:type="character" w:customStyle="1" w:styleId="a5">
    <w:name w:val="正文文本 字符"/>
    <w:aliases w:val="contents 字符,body text 字符,Corps de texte 字符,bt 字符,body tesx 字符"/>
    <w:link w:val="a0"/>
    <w:rsid w:val="007D0A74"/>
    <w:rPr>
      <w:rFonts w:ascii="Book Antiqua" w:hAnsi="Book Antiqua"/>
    </w:rPr>
  </w:style>
  <w:style w:type="character" w:customStyle="1" w:styleId="HTML0">
    <w:name w:val="HTML 预设格式 字符"/>
    <w:link w:val="HTML"/>
    <w:uiPriority w:val="99"/>
    <w:semiHidden/>
    <w:rsid w:val="007D78F4"/>
    <w:rPr>
      <w:rFonts w:ascii="Arial Unicode MS" w:eastAsia="Arial Unicode MS" w:hAnsi="Arial Unicode MS" w:cs="Arial Unicode MS"/>
    </w:rPr>
  </w:style>
  <w:style w:type="table" w:styleId="af8">
    <w:name w:val="Table Grid"/>
    <w:basedOn w:val="a3"/>
    <w:uiPriority w:val="59"/>
    <w:rsid w:val="005078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Normal (Web)"/>
    <w:basedOn w:val="a"/>
    <w:uiPriority w:val="99"/>
    <w:unhideWhenUsed/>
    <w:rsid w:val="00ED5E4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character" w:customStyle="1" w:styleId="xq">
    <w:name w:val="xq"/>
    <w:basedOn w:val="a2"/>
    <w:rsid w:val="00FB5756"/>
  </w:style>
  <w:style w:type="paragraph" w:styleId="afa">
    <w:name w:val="Balloon Text"/>
    <w:basedOn w:val="a"/>
    <w:link w:val="afb"/>
    <w:uiPriority w:val="99"/>
    <w:semiHidden/>
    <w:unhideWhenUsed/>
    <w:rsid w:val="00C97E52"/>
    <w:rPr>
      <w:sz w:val="18"/>
      <w:szCs w:val="18"/>
      <w:lang w:val="x-none" w:eastAsia="x-none"/>
    </w:rPr>
  </w:style>
  <w:style w:type="character" w:customStyle="1" w:styleId="afb">
    <w:name w:val="批注框文本 字符"/>
    <w:link w:val="afa"/>
    <w:uiPriority w:val="99"/>
    <w:semiHidden/>
    <w:rsid w:val="00C97E52"/>
    <w:rPr>
      <w:rFonts w:ascii="Book Antiqua" w:hAnsi="Book Antiqua"/>
      <w:sz w:val="18"/>
      <w:szCs w:val="18"/>
    </w:rPr>
  </w:style>
  <w:style w:type="character" w:customStyle="1" w:styleId="ab">
    <w:name w:val="标题 字符"/>
    <w:basedOn w:val="a2"/>
    <w:link w:val="aa"/>
    <w:rsid w:val="003A0BB3"/>
    <w:rPr>
      <w:rFonts w:ascii="Book Antiqua" w:hAnsi="Book Antiqua"/>
      <w:sz w:val="48"/>
    </w:rPr>
  </w:style>
  <w:style w:type="character" w:customStyle="1" w:styleId="bold">
    <w:name w:val="bold"/>
    <w:basedOn w:val="a2"/>
    <w:rsid w:val="000655F2"/>
  </w:style>
  <w:style w:type="character" w:styleId="HTML2">
    <w:name w:val="HTML Cite"/>
    <w:basedOn w:val="a2"/>
    <w:uiPriority w:val="99"/>
    <w:semiHidden/>
    <w:unhideWhenUsed/>
    <w:rsid w:val="000655F2"/>
    <w:rPr>
      <w:i/>
      <w:iCs/>
    </w:rPr>
  </w:style>
  <w:style w:type="character" w:customStyle="1" w:styleId="italic">
    <w:name w:val="italic"/>
    <w:basedOn w:val="a2"/>
    <w:rsid w:val="000655F2"/>
  </w:style>
  <w:style w:type="table" w:customStyle="1" w:styleId="tableformat">
    <w:name w:val="table_format"/>
    <w:basedOn w:val="a3"/>
    <w:uiPriority w:val="99"/>
    <w:rsid w:val="000655F2"/>
    <w:pPr>
      <w:jc w:val="both"/>
    </w:pPr>
    <w:rPr>
      <w:rFonts w:ascii="Times New Roman" w:eastAsia="Arial" w:hAnsi="Times New Roman" w:cstheme="minorBidi"/>
      <w:kern w:val="2"/>
      <w:sz w:val="15"/>
      <w:szCs w:val="22"/>
    </w:rPr>
    <w:tblPr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i w:val="0"/>
        <w:color w:val="FFFFFF" w:themeColor="background1"/>
        <w:sz w:val="18"/>
      </w:rPr>
      <w:tblPr/>
      <w:tcPr>
        <w:shd w:val="clear" w:color="auto" w:fill="0066CC"/>
        <w:vAlign w:val="center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CC"/>
      </w:tcPr>
    </w:tblStylePr>
  </w:style>
  <w:style w:type="table" w:customStyle="1" w:styleId="tableformat1">
    <w:name w:val="table_format1"/>
    <w:basedOn w:val="a3"/>
    <w:uiPriority w:val="99"/>
    <w:rsid w:val="000655F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D9D9D9" w:themeFill="background1" w:themeFillShade="D9"/>
    </w:tcPr>
    <w:tblStylePr w:type="band1Horz">
      <w:pPr>
        <w:jc w:val="both"/>
      </w:pPr>
      <w:rPr>
        <w:color w:val="auto"/>
      </w:rPr>
    </w:tblStylePr>
  </w:style>
  <w:style w:type="table" w:customStyle="1" w:styleId="tableformat2">
    <w:name w:val="table_format2"/>
    <w:basedOn w:val="a3"/>
    <w:uiPriority w:val="99"/>
    <w:rsid w:val="000655F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1Horz">
      <w:rPr>
        <w:sz w:val="15"/>
      </w:rPr>
      <w:tblPr/>
      <w:tcPr>
        <w:shd w:val="clear" w:color="auto" w:fill="D9D9D9" w:themeFill="background1" w:themeFillShade="D9"/>
      </w:tcPr>
    </w:tblStylePr>
  </w:style>
  <w:style w:type="table" w:customStyle="1" w:styleId="tableformat4">
    <w:name w:val="table_format4"/>
    <w:basedOn w:val="a3"/>
    <w:uiPriority w:val="99"/>
    <w:rsid w:val="000655F2"/>
    <w:pPr>
      <w:jc w:val="both"/>
    </w:pPr>
    <w:rPr>
      <w:rFonts w:ascii="Times New Roman" w:hAnsi="Times New Roman"/>
    </w:rPr>
    <w:tblPr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2" w:space="0" w:color="auto"/>
        <w:insideV w:val="single" w:sz="2" w:space="0" w:color="auto"/>
      </w:tblBorders>
    </w:tblPr>
    <w:trPr>
      <w:jc w:val="center"/>
    </w:trPr>
    <w:tcPr>
      <w:vAlign w:val="center"/>
    </w:tcPr>
    <w:tblStylePr w:type="band1Vert">
      <w:pPr>
        <w:jc w:val="both"/>
      </w:pPr>
      <w:tblPr/>
      <w:tcPr>
        <w:tcBorders>
          <w:top w:val="single" w:sz="18" w:space="0" w:color="auto"/>
          <w:left w:val="single" w:sz="18" w:space="0" w:color="auto"/>
          <w:bottom w:val="single" w:sz="18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  <w:vAlign w:val="center"/>
      </w:tcPr>
    </w:tblStylePr>
  </w:style>
  <w:style w:type="table" w:customStyle="1" w:styleId="tableformat5">
    <w:name w:val="table_format5"/>
    <w:basedOn w:val="a3"/>
    <w:uiPriority w:val="99"/>
    <w:rsid w:val="000655F2"/>
    <w:pPr>
      <w:jc w:val="center"/>
    </w:pPr>
    <w:rPr>
      <w:rFonts w:ascii="Consolas" w:eastAsia="Consolas" w:hAnsi="Consolas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rPr>
      <w:jc w:val="center"/>
    </w:trPr>
    <w:tcPr>
      <w:vAlign w:val="center"/>
    </w:tcPr>
  </w:style>
  <w:style w:type="table" w:customStyle="1" w:styleId="tableformat6">
    <w:name w:val="table_format6"/>
    <w:basedOn w:val="a3"/>
    <w:uiPriority w:val="99"/>
    <w:rsid w:val="000655F2"/>
    <w:pPr>
      <w:jc w:val="both"/>
    </w:pPr>
    <w:rPr>
      <w:rFonts w:ascii="Times New Roman" w:hAnsi="Times New Roman"/>
    </w:rPr>
    <w:tblPr>
      <w:tblStyleRowBandSize w:val="1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808080" w:themeFill="background1" w:themeFillShade="80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character" w:customStyle="1" w:styleId="40">
    <w:name w:val="标题 4 字符"/>
    <w:basedOn w:val="a2"/>
    <w:link w:val="4"/>
    <w:rsid w:val="006B7305"/>
    <w:rPr>
      <w:rFonts w:ascii="Consolas" w:eastAsia="微软雅黑" w:hAnsi="Consolas"/>
      <w:b/>
      <w:lang w:val="x-none"/>
    </w:rPr>
  </w:style>
  <w:style w:type="paragraph" w:customStyle="1" w:styleId="afc">
    <w:name w:val="日志"/>
    <w:basedOn w:val="a0"/>
    <w:link w:val="afd"/>
    <w:qFormat/>
    <w:rsid w:val="00B96C5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0" w:after="0"/>
      <w:ind w:leftChars="426" w:left="852"/>
    </w:pPr>
    <w:rPr>
      <w:bCs/>
      <w:lang w:val="en-US" w:eastAsia="zh-CN"/>
    </w:rPr>
  </w:style>
  <w:style w:type="character" w:customStyle="1" w:styleId="afd">
    <w:name w:val="日志 字符"/>
    <w:basedOn w:val="a5"/>
    <w:link w:val="afc"/>
    <w:rsid w:val="00B96C58"/>
    <w:rPr>
      <w:rFonts w:ascii="Consolas" w:eastAsia="微软雅黑" w:hAnsi="Consolas"/>
      <w:bCs/>
      <w:shd w:val="clear" w:color="auto" w:fill="D9D9D9"/>
    </w:rPr>
  </w:style>
  <w:style w:type="paragraph" w:customStyle="1" w:styleId="afe">
    <w:name w:val="文本"/>
    <w:basedOn w:val="a0"/>
    <w:link w:val="aff"/>
    <w:qFormat/>
    <w:rsid w:val="0019725B"/>
    <w:pPr>
      <w:ind w:leftChars="355" w:left="710"/>
    </w:pPr>
    <w:rPr>
      <w:lang w:val="en-US" w:eastAsia="zh-CN"/>
    </w:rPr>
  </w:style>
  <w:style w:type="character" w:customStyle="1" w:styleId="aff">
    <w:name w:val="文本 字符"/>
    <w:basedOn w:val="a5"/>
    <w:link w:val="afe"/>
    <w:rsid w:val="0019725B"/>
    <w:rPr>
      <w:rFonts w:ascii="Consolas" w:eastAsia="微软雅黑" w:hAnsi="Consolas"/>
    </w:rPr>
  </w:style>
  <w:style w:type="paragraph" w:styleId="aff0">
    <w:name w:val="Revision"/>
    <w:hidden/>
    <w:uiPriority w:val="99"/>
    <w:semiHidden/>
    <w:rsid w:val="00C30E25"/>
    <w:rPr>
      <w:rFonts w:ascii="Book Antiqua" w:hAnsi="Book Antiqua"/>
    </w:rPr>
  </w:style>
  <w:style w:type="character" w:customStyle="1" w:styleId="variable">
    <w:name w:val="variable"/>
    <w:basedOn w:val="a2"/>
    <w:rsid w:val="0009129D"/>
  </w:style>
  <w:style w:type="numbering" w:customStyle="1" w:styleId="1">
    <w:name w:val="当前列表1"/>
    <w:uiPriority w:val="99"/>
    <w:rsid w:val="00A842AE"/>
    <w:pPr>
      <w:numPr>
        <w:numId w:val="2"/>
      </w:numPr>
    </w:pPr>
  </w:style>
  <w:style w:type="numbering" w:styleId="1111110">
    <w:name w:val="Outline List 1"/>
    <w:basedOn w:val="a4"/>
    <w:uiPriority w:val="99"/>
    <w:semiHidden/>
    <w:unhideWhenUsed/>
    <w:rsid w:val="00A842AE"/>
    <w:pPr>
      <w:numPr>
        <w:numId w:val="3"/>
      </w:numPr>
    </w:pPr>
  </w:style>
  <w:style w:type="numbering" w:styleId="111111">
    <w:name w:val="Outline List 2"/>
    <w:basedOn w:val="a4"/>
    <w:uiPriority w:val="99"/>
    <w:semiHidden/>
    <w:unhideWhenUsed/>
    <w:rsid w:val="00A842AE"/>
    <w:pPr>
      <w:numPr>
        <w:numId w:val="4"/>
      </w:numPr>
    </w:pPr>
  </w:style>
  <w:style w:type="numbering" w:customStyle="1" w:styleId="2">
    <w:name w:val="当前列表2"/>
    <w:uiPriority w:val="99"/>
    <w:rsid w:val="00A842AE"/>
    <w:pPr>
      <w:numPr>
        <w:numId w:val="5"/>
      </w:numPr>
    </w:pPr>
  </w:style>
  <w:style w:type="numbering" w:customStyle="1" w:styleId="3">
    <w:name w:val="当前列表3"/>
    <w:uiPriority w:val="99"/>
    <w:rsid w:val="00A842A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84163-9806-4C4C-BE0F-9A6A745BF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TotalTime>783</TotalTime>
  <Pages>63</Pages>
  <Words>15568</Words>
  <Characters>88743</Characters>
  <Application>Microsoft Office Word</Application>
  <DocSecurity>0</DocSecurity>
  <Lines>739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>Oracle Corporation</Company>
  <LinksUpToDate>false</LinksUpToDate>
  <CharactersWithSpaces>104103</CharactersWithSpaces>
  <SharedDoc>false</SharedDoc>
  <HLinks>
    <vt:vector size="48" baseType="variant">
      <vt:variant>
        <vt:i4>1441849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_Toc534288088</vt:lpwstr>
      </vt:variant>
      <vt:variant>
        <vt:i4>1441849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_Toc534288087</vt:lpwstr>
      </vt:variant>
      <vt:variant>
        <vt:i4>1441849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_Toc534288086</vt:lpwstr>
      </vt:variant>
      <vt:variant>
        <vt:i4>1441849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_Toc534288085</vt:lpwstr>
      </vt:variant>
      <vt:variant>
        <vt:i4>1441849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_Toc534288084</vt:lpwstr>
      </vt:variant>
      <vt:variant>
        <vt:i4>1441849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_Toc534288083</vt:lpwstr>
      </vt:variant>
      <vt:variant>
        <vt:i4>1441849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_Toc534288082</vt:lpwstr>
      </vt:variant>
      <vt:variant>
        <vt:i4>1441849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_Toc534288081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keeng</dc:creator>
  <cp:keywords/>
  <cp:lastModifiedBy>Xiaogang Zhang</cp:lastModifiedBy>
  <cp:revision>409</cp:revision>
  <cp:lastPrinted>2022-01-30T06:49:00Z</cp:lastPrinted>
  <dcterms:created xsi:type="dcterms:W3CDTF">2020-05-25T10:25:00Z</dcterms:created>
  <dcterms:modified xsi:type="dcterms:W3CDTF">2023-02-27T17:56:00Z</dcterms:modified>
</cp:coreProperties>
</file>