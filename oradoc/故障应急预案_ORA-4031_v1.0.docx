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3D166" w14:textId="131E4B7C" w:rsidR="00C61E31" w:rsidRPr="006434FF" w:rsidRDefault="00B73625" w:rsidP="006434FF">
      <w:pPr>
        <w:pStyle w:val="Heading1"/>
        <w:pageBreakBefore/>
        <w:numPr>
          <w:ilvl w:val="0"/>
          <w:numId w:val="1"/>
        </w:numPr>
        <w:pBdr>
          <w:top w:val="single" w:sz="36" w:space="1" w:color="auto"/>
        </w:pBdr>
        <w:tabs>
          <w:tab w:val="clear" w:pos="2520"/>
        </w:tabs>
        <w:spacing w:after="0"/>
        <w:ind w:left="425" w:right="6237" w:hanging="425"/>
        <w:rPr>
          <w:rFonts w:ascii="微软雅黑" w:eastAsia="微软雅黑" w:hAnsi="微软雅黑"/>
          <w:sz w:val="30"/>
          <w:lang w:eastAsia="zh-CN"/>
        </w:rPr>
      </w:pPr>
      <w:bookmarkStart w:id="0" w:name="_Toc135145393"/>
      <w:bookmarkStart w:id="1" w:name="_Toc135209502"/>
      <w:r w:rsidRPr="006434FF">
        <w:rPr>
          <w:rFonts w:ascii="微软雅黑" w:eastAsia="微软雅黑" w:hAnsi="微软雅黑" w:hint="eastAsia"/>
          <w:sz w:val="30"/>
          <w:lang w:eastAsia="zh-CN"/>
        </w:rPr>
        <w:t>ORA-</w:t>
      </w:r>
      <w:r w:rsidRPr="006434FF">
        <w:rPr>
          <w:rFonts w:ascii="微软雅黑" w:eastAsia="微软雅黑" w:hAnsi="微软雅黑"/>
          <w:sz w:val="30"/>
          <w:lang w:eastAsia="zh-CN"/>
        </w:rPr>
        <w:t>4031</w:t>
      </w:r>
      <w:r w:rsidR="00C61E31" w:rsidRPr="006434FF">
        <w:rPr>
          <w:rFonts w:ascii="微软雅黑" w:eastAsia="微软雅黑" w:hAnsi="微软雅黑" w:hint="eastAsia"/>
          <w:sz w:val="30"/>
          <w:lang w:eastAsia="zh-CN"/>
        </w:rPr>
        <w:t>应急预案</w:t>
      </w:r>
      <w:bookmarkStart w:id="2" w:name="OLE_LINK1"/>
      <w:bookmarkEnd w:id="0"/>
      <w:bookmarkEnd w:id="1"/>
    </w:p>
    <w:bookmarkEnd w:id="2"/>
    <w:p w14:paraId="4FC52D21" w14:textId="17B6AAAE" w:rsidR="00B73625" w:rsidRPr="001F37FD" w:rsidRDefault="001C6B3B" w:rsidP="001C6B3B">
      <w:pPr>
        <w:pStyle w:val="BodyText"/>
        <w:spacing w:before="0" w:after="0"/>
        <w:ind w:leftChars="290" w:left="43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</w:t>
      </w:r>
      <w:r w:rsidR="00B73625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ORA-</w:t>
      </w:r>
      <w:r w:rsidR="00B73625"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>4031</w:t>
      </w:r>
      <w:r w:rsidR="00B73625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是Oracle数据库进程（前台进程或后台进程都有可能）向数据库实例</w:t>
      </w:r>
      <w:r w:rsidR="00057C60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的Shared</w:t>
      </w:r>
      <w:r w:rsidR="00057C60"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="00057C60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Pool（或</w:t>
      </w:r>
      <w:r w:rsidR="007739C3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其他</w:t>
      </w:r>
      <w:r w:rsidR="00057C60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）</w:t>
      </w:r>
      <w:r w:rsidR="00B73625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申请一块共有内存时，数据库</w:t>
      </w:r>
      <w:r w:rsidR="00382CF2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实例</w:t>
      </w:r>
      <w:r w:rsidR="00B73625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无法从持有的SGA中找到符合要求的内存时发生的错误</w:t>
      </w:r>
      <w:r w:rsidR="00382CF2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。</w:t>
      </w:r>
    </w:p>
    <w:p w14:paraId="7054E37F" w14:textId="6C237B73" w:rsidR="007F63B8" w:rsidRPr="001C6B3B" w:rsidRDefault="00B73625" w:rsidP="001C6B3B">
      <w:pPr>
        <w:pStyle w:val="BodyText"/>
        <w:spacing w:before="0" w:after="0"/>
        <w:ind w:leftChars="290" w:left="435" w:firstLineChars="200" w:firstLine="42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数据库进程在发生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ORA-</w:t>
      </w:r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>4031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时会中断。如果这个进程是前台进程，应用程序会接收到ORA-</w:t>
      </w:r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>4031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报错</w:t>
      </w:r>
      <w:r w:rsidR="008B0AAA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，应用程序需要进行回滚或其他方式的应用恢复。如果这个进程是后台进程，则有可能引起数据库实例重启等。</w:t>
      </w:r>
    </w:p>
    <w:p w14:paraId="27CE63D6" w14:textId="0A3DBFEE" w:rsidR="00754B69" w:rsidRPr="00892107" w:rsidRDefault="001C6B3B" w:rsidP="00892107">
      <w:pPr>
        <w:pStyle w:val="Heading2"/>
        <w:pageBreakBefore w:val="0"/>
        <w:numPr>
          <w:ilvl w:val="1"/>
          <w:numId w:val="1"/>
        </w:numPr>
        <w:pBdr>
          <w:top w:val="none" w:sz="0" w:space="0" w:color="auto"/>
        </w:pBdr>
        <w:spacing w:before="0" w:after="0"/>
        <w:ind w:leftChars="100" w:left="717" w:rightChars="5" w:right="8" w:hanging="567"/>
        <w:rPr>
          <w:rFonts w:ascii="微软雅黑" w:eastAsia="微软雅黑" w:hAnsi="微软雅黑"/>
          <w:bCs/>
          <w:sz w:val="24"/>
          <w:lang w:val="x-none" w:eastAsia="x-none"/>
        </w:rPr>
      </w:pPr>
      <w:bookmarkStart w:id="3" w:name="_Toc135145397"/>
      <w:bookmarkStart w:id="4" w:name="_Toc135209506"/>
      <w:r w:rsidRPr="006434FF">
        <w:rPr>
          <w:rFonts w:ascii="微软雅黑" w:eastAsia="微软雅黑" w:hAnsi="微软雅黑" w:hint="eastAsia"/>
          <w:sz w:val="30"/>
          <w:lang w:eastAsia="zh-CN"/>
        </w:rPr>
        <w:t>ORA-</w:t>
      </w:r>
      <w:r w:rsidRPr="006434FF">
        <w:rPr>
          <w:rFonts w:ascii="微软雅黑" w:eastAsia="微软雅黑" w:hAnsi="微软雅黑"/>
          <w:sz w:val="30"/>
          <w:lang w:eastAsia="zh-CN"/>
        </w:rPr>
        <w:t>4031</w:t>
      </w:r>
      <w:proofErr w:type="spellStart"/>
      <w:r w:rsidR="0033456C" w:rsidRPr="00892107">
        <w:rPr>
          <w:rFonts w:ascii="微软雅黑" w:eastAsia="微软雅黑" w:hAnsi="微软雅黑" w:hint="eastAsia"/>
          <w:bCs/>
          <w:sz w:val="24"/>
          <w:lang w:val="x-none" w:eastAsia="x-none"/>
        </w:rPr>
        <w:t>应急处理步骤</w:t>
      </w:r>
      <w:bookmarkEnd w:id="3"/>
      <w:bookmarkEnd w:id="4"/>
      <w:proofErr w:type="spellEnd"/>
    </w:p>
    <w:p w14:paraId="544CE996" w14:textId="29DE1D14" w:rsidR="00744D71" w:rsidRPr="00025F46" w:rsidRDefault="00744D71" w:rsidP="001C6B3B">
      <w:pPr>
        <w:rPr>
          <w:rFonts w:ascii="微软雅黑" w:eastAsia="微软雅黑" w:hAnsi="微软雅黑"/>
          <w:b/>
          <w:bCs/>
          <w:sz w:val="24"/>
          <w:szCs w:val="24"/>
          <w:lang w:eastAsia="zh-CN"/>
        </w:rPr>
      </w:pPr>
      <w:bookmarkStart w:id="5" w:name="_Toc135145398"/>
      <w:bookmarkStart w:id="6" w:name="_Toc135209507"/>
      <w:r w:rsidRPr="00025F46">
        <w:rPr>
          <w:rFonts w:ascii="微软雅黑" w:eastAsia="微软雅黑" w:hAnsi="微软雅黑" w:hint="eastAsia"/>
          <w:b/>
          <w:bCs/>
          <w:sz w:val="24"/>
          <w:szCs w:val="24"/>
          <w:lang w:eastAsia="zh-CN"/>
        </w:rPr>
        <w:t>检查</w:t>
      </w:r>
      <w:r w:rsidR="008B0AAA" w:rsidRPr="00025F46">
        <w:rPr>
          <w:rFonts w:ascii="微软雅黑" w:eastAsia="微软雅黑" w:hAnsi="微软雅黑" w:hint="eastAsia"/>
          <w:b/>
          <w:bCs/>
          <w:sz w:val="24"/>
          <w:szCs w:val="24"/>
          <w:lang w:eastAsia="zh-CN"/>
        </w:rPr>
        <w:t>SGA中各组件的</w:t>
      </w:r>
      <w:r w:rsidRPr="00025F46">
        <w:rPr>
          <w:rFonts w:ascii="微软雅黑" w:eastAsia="微软雅黑" w:hAnsi="微软雅黑" w:hint="eastAsia"/>
          <w:b/>
          <w:bCs/>
          <w:sz w:val="24"/>
          <w:szCs w:val="24"/>
          <w:lang w:eastAsia="zh-CN"/>
        </w:rPr>
        <w:t>状况</w:t>
      </w:r>
      <w:bookmarkEnd w:id="5"/>
      <w:bookmarkEnd w:id="6"/>
    </w:p>
    <w:p w14:paraId="0DD4BE02" w14:textId="431501FF" w:rsidR="00057C60" w:rsidRPr="00892107" w:rsidRDefault="008B0AAA" w:rsidP="006B58C1">
      <w:pPr>
        <w:pStyle w:val="BodyText"/>
        <w:spacing w:before="0" w:after="0"/>
        <w:ind w:left="0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一般应急状况下，处理的第一时间不用去检查共享池碎片，意义不大。而且4031错误同样有可能导致整个</w:t>
      </w:r>
      <w:r w:rsidR="00E936A7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数据库实例hang，所以应该去</w:t>
      </w:r>
      <w:bookmarkStart w:id="7" w:name="OLE_LINK2"/>
      <w:r w:rsidR="00E936A7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检查什么组件大小比较异常</w:t>
      </w:r>
      <w:bookmarkEnd w:id="7"/>
      <w:r w:rsidR="00E936A7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（有条件的话同类似的其他库环境去对比）。</w:t>
      </w:r>
    </w:p>
    <w:p w14:paraId="2BBE4AE4" w14:textId="5983CDF4" w:rsidR="001C6B3B" w:rsidRPr="001C6B3B" w:rsidRDefault="009D4C22" w:rsidP="001C6B3B">
      <w:pPr>
        <w:pStyle w:val="BodyText"/>
        <w:ind w:left="0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bookmarkStart w:id="8" w:name="OLE_LINK3"/>
      <w:bookmarkStart w:id="9" w:name="OLE_LINK6"/>
      <w:r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s</w:t>
      </w:r>
      <w:r w:rsidR="001C6B3B"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elect t.*</w:t>
      </w:r>
      <w:r w:rsid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</w:t>
      </w:r>
      <w:r w:rsidR="001C6B3B"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From (Select Name,</w:t>
      </w:r>
      <w:r w:rsid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</w:t>
      </w:r>
      <w:proofErr w:type="gramStart"/>
      <w:r w:rsidR="001C6B3B"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round(</w:t>
      </w:r>
      <w:proofErr w:type="gramEnd"/>
      <w:r w:rsidR="001C6B3B"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bytes / (1024 * 1024),2) "</w:t>
      </w:r>
      <w:proofErr w:type="spellStart"/>
      <w:r w:rsidR="001C6B3B"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MB",round</w:t>
      </w:r>
      <w:proofErr w:type="spellEnd"/>
      <w:r w:rsidR="001C6B3B"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(bytes / (Select sum(bytes)</w:t>
      </w:r>
      <w:r w:rsid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</w:t>
      </w:r>
      <w:r w:rsidR="001C6B3B"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From </w:t>
      </w:r>
      <w:proofErr w:type="spellStart"/>
      <w:r w:rsidR="001C6B3B"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v$sgainfo</w:t>
      </w:r>
      <w:proofErr w:type="spellEnd"/>
      <w:r w:rsidR="001C6B3B"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t</w:t>
      </w:r>
    </w:p>
    <w:p w14:paraId="00A1F530" w14:textId="49A44BF3" w:rsidR="00E936A7" w:rsidRDefault="001C6B3B" w:rsidP="001C6B3B">
      <w:pPr>
        <w:pStyle w:val="BodyText"/>
        <w:ind w:left="0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Where t.name = 'Shared Pool Size') * 100,2) || '%' "USED%</w:t>
      </w:r>
      <w:proofErr w:type="gramStart"/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"</w:t>
      </w:r>
      <w:r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</w:t>
      </w:r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From</w:t>
      </w:r>
      <w:proofErr w:type="gramEnd"/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</w:t>
      </w:r>
      <w:proofErr w:type="spellStart"/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v$sgastat</w:t>
      </w:r>
      <w:proofErr w:type="spellEnd"/>
      <w:r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</w:t>
      </w:r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Where pool = 'shared pool'</w:t>
      </w:r>
      <w:r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</w:t>
      </w:r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Order By 2 </w:t>
      </w:r>
      <w:proofErr w:type="spellStart"/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Desc</w:t>
      </w:r>
      <w:proofErr w:type="spellEnd"/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) t</w:t>
      </w:r>
      <w:r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</w:t>
      </w:r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Where </w:t>
      </w:r>
      <w:proofErr w:type="spellStart"/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rownum</w:t>
      </w:r>
      <w:proofErr w:type="spellEnd"/>
      <w:r w:rsidRPr="001C6B3B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&lt; 20;</w:t>
      </w:r>
      <w:bookmarkEnd w:id="9"/>
    </w:p>
    <w:p w14:paraId="3BD906B5" w14:textId="2460010D" w:rsidR="00D3247B" w:rsidRPr="00025F46" w:rsidRDefault="00D3247B" w:rsidP="001C6B3B">
      <w:pPr>
        <w:rPr>
          <w:rFonts w:ascii="微软雅黑" w:eastAsia="微软雅黑" w:hAnsi="微软雅黑"/>
          <w:b/>
          <w:bCs/>
          <w:sz w:val="24"/>
          <w:szCs w:val="24"/>
          <w:lang w:eastAsia="zh-CN"/>
        </w:rPr>
      </w:pPr>
      <w:bookmarkStart w:id="10" w:name="_Toc135145399"/>
      <w:bookmarkStart w:id="11" w:name="_Toc135209508"/>
      <w:bookmarkEnd w:id="8"/>
      <w:r w:rsidRPr="00025F46">
        <w:rPr>
          <w:rFonts w:ascii="微软雅黑" w:eastAsia="微软雅黑" w:hAnsi="微软雅黑" w:hint="eastAsia"/>
          <w:b/>
          <w:bCs/>
          <w:sz w:val="24"/>
          <w:szCs w:val="24"/>
          <w:lang w:eastAsia="zh-CN"/>
        </w:rPr>
        <w:t>可以回收空间的组件占比大</w:t>
      </w:r>
      <w:bookmarkEnd w:id="10"/>
      <w:bookmarkEnd w:id="11"/>
    </w:p>
    <w:p w14:paraId="2287581C" w14:textId="4FD63454" w:rsidR="00744D71" w:rsidRPr="00892107" w:rsidRDefault="00E936A7" w:rsidP="009D147C">
      <w:pPr>
        <w:pStyle w:val="BodyText"/>
        <w:spacing w:before="0" w:after="0"/>
        <w:ind w:left="0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 xml:space="preserve">根据当前组件大小状态，判断是哪部分出了问题，如果是可以回收空间的组件，条件允许的话通过flush </w:t>
      </w:r>
      <w:proofErr w:type="spellStart"/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shared_pool</w:t>
      </w:r>
      <w:proofErr w:type="spellEnd"/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来处理。比如</w:t>
      </w:r>
      <w:proofErr w:type="spellStart"/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sql</w:t>
      </w:r>
      <w:proofErr w:type="spellEnd"/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 xml:space="preserve"> area、C</w:t>
      </w:r>
      <w:r w:rsidR="007D4F20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hild</w:t>
      </w:r>
      <w:r w:rsidR="007D4F20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cursor等占据主要大小，可能与硬解析有关，可以通过下面的查询确认：</w:t>
      </w:r>
    </w:p>
    <w:p w14:paraId="38F8421E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bookmarkStart w:id="12" w:name="OLE_LINK4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column FORCE_MATCHING_SIGNATURE format 99999999999999999999999</w:t>
      </w:r>
    </w:p>
    <w:p w14:paraId="270D4793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with c as</w:t>
      </w:r>
    </w:p>
    <w:p w14:paraId="437FA19A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(select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force_matching_signature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, </w:t>
      </w:r>
      <w:proofErr w:type="gram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count(</w:t>
      </w:r>
      <w:proofErr w:type="gram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*)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cnt</w:t>
      </w:r>
      <w:proofErr w:type="spellEnd"/>
    </w:p>
    <w:p w14:paraId="12676A90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  from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v$sqlarea</w:t>
      </w:r>
      <w:proofErr w:type="spellEnd"/>
    </w:p>
    <w:p w14:paraId="246FD315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 where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force_matching_</w:t>
      </w:r>
      <w:proofErr w:type="gram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signature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!</w:t>
      </w:r>
      <w:proofErr w:type="gram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= 0</w:t>
      </w:r>
    </w:p>
    <w:p w14:paraId="71018C04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 group by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force_matching_signature</w:t>
      </w:r>
      <w:proofErr w:type="spellEnd"/>
    </w:p>
    <w:p w14:paraId="636568EA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having </w:t>
      </w:r>
      <w:proofErr w:type="gram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count(</w:t>
      </w:r>
      <w:proofErr w:type="gram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*) &gt; 20),</w:t>
      </w:r>
    </w:p>
    <w:p w14:paraId="4476D5C3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sq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as</w:t>
      </w:r>
    </w:p>
    <w:p w14:paraId="1DF3843E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(</w:t>
      </w:r>
      <w:proofErr w:type="gram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select</w:t>
      </w:r>
      <w:proofErr w:type="gram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sql_text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,</w:t>
      </w:r>
    </w:p>
    <w:p w14:paraId="2224EF4E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      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force_matching_signature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,</w:t>
      </w:r>
    </w:p>
    <w:p w14:paraId="7DFD4053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      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row_</w:t>
      </w:r>
      <w:proofErr w:type="gram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number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(</w:t>
      </w:r>
      <w:proofErr w:type="gram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) over(partition by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force_matching_signature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order by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sql_id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desc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) p</w:t>
      </w:r>
    </w:p>
    <w:p w14:paraId="7799AACF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  from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v$sqlarea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s</w:t>
      </w:r>
    </w:p>
    <w:p w14:paraId="5D3AAE60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 where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force_matching_signature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in</w:t>
      </w:r>
    </w:p>
    <w:p w14:paraId="2F40775C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       (</w:t>
      </w:r>
      <w:proofErr w:type="gram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select</w:t>
      </w:r>
      <w:proofErr w:type="gram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force_matching_signature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from c))</w:t>
      </w:r>
    </w:p>
    <w:p w14:paraId="572FE022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select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sq.sql_text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, </w:t>
      </w:r>
      <w:proofErr w:type="spellStart"/>
      <w:proofErr w:type="gram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sq.force</w:t>
      </w:r>
      <w:proofErr w:type="gram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_matching_signature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,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c.cnt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"unshared count"</w:t>
      </w:r>
    </w:p>
    <w:p w14:paraId="62B65EC7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from c,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sq</w:t>
      </w:r>
      <w:proofErr w:type="spellEnd"/>
    </w:p>
    <w:p w14:paraId="095EDDC0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lastRenderedPageBreak/>
        <w:t xml:space="preserve"> where </w:t>
      </w:r>
      <w:proofErr w:type="spellStart"/>
      <w:proofErr w:type="gram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sq.force</w:t>
      </w:r>
      <w:proofErr w:type="gram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_matching_signature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=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c.force_matching_signature</w:t>
      </w:r>
      <w:proofErr w:type="spellEnd"/>
    </w:p>
    <w:p w14:paraId="176DBFFB" w14:textId="77777777" w:rsidR="0049626E" w:rsidRPr="0049626E" w:rsidRDefault="0049626E" w:rsidP="0049626E">
      <w:pPr>
        <w:pStyle w:val="BodyText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  and </w:t>
      </w:r>
      <w:proofErr w:type="spellStart"/>
      <w:proofErr w:type="gram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sq.p</w:t>
      </w:r>
      <w:proofErr w:type="spellEnd"/>
      <w:proofErr w:type="gram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= 1</w:t>
      </w:r>
    </w:p>
    <w:p w14:paraId="767E0017" w14:textId="686AC09F" w:rsidR="00E936A7" w:rsidRPr="00892107" w:rsidRDefault="0049626E" w:rsidP="0049626E">
      <w:pPr>
        <w:pStyle w:val="BodyText"/>
        <w:spacing w:before="0" w:after="0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order by </w:t>
      </w:r>
      <w:proofErr w:type="spell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c.cnt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</w:t>
      </w:r>
      <w:proofErr w:type="spellStart"/>
      <w:proofErr w:type="gramStart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desc</w:t>
      </w:r>
      <w:proofErr w:type="spellEnd"/>
      <w:r w:rsidRPr="0049626E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>;</w:t>
      </w:r>
      <w:proofErr w:type="gramEnd"/>
    </w:p>
    <w:bookmarkEnd w:id="12"/>
    <w:p w14:paraId="705A453E" w14:textId="36379905" w:rsidR="00E936A7" w:rsidRPr="00892107" w:rsidRDefault="00D3247B" w:rsidP="00892107">
      <w:pPr>
        <w:pStyle w:val="BodyText"/>
        <w:spacing w:before="0" w:after="0"/>
        <w:ind w:left="425"/>
        <w:rPr>
          <w:rFonts w:ascii="微软雅黑" w:eastAsia="微软雅黑" w:hAnsi="微软雅黑"/>
          <w:b/>
          <w:bCs/>
          <w:color w:val="FF0000"/>
          <w:sz w:val="18"/>
          <w:szCs w:val="18"/>
          <w:lang w:eastAsia="zh-CN"/>
        </w:rPr>
      </w:pPr>
      <w:r w:rsidRPr="00892107">
        <w:rPr>
          <w:rFonts w:ascii="微软雅黑" w:eastAsia="微软雅黑" w:hAnsi="微软雅黑" w:hint="eastAsia"/>
          <w:b/>
          <w:bCs/>
          <w:color w:val="FF0000"/>
          <w:sz w:val="18"/>
          <w:szCs w:val="18"/>
          <w:lang w:eastAsia="zh-CN"/>
        </w:rPr>
        <w:t>N</w:t>
      </w:r>
      <w:r w:rsidRPr="00892107">
        <w:rPr>
          <w:rFonts w:ascii="微软雅黑" w:eastAsia="微软雅黑" w:hAnsi="微软雅黑"/>
          <w:b/>
          <w:bCs/>
          <w:color w:val="FF0000"/>
          <w:sz w:val="18"/>
          <w:szCs w:val="18"/>
          <w:lang w:eastAsia="zh-CN"/>
        </w:rPr>
        <w:t>ote:</w:t>
      </w:r>
    </w:p>
    <w:p w14:paraId="0DF614E2" w14:textId="4FD2922C" w:rsidR="00D3247B" w:rsidRPr="00892107" w:rsidRDefault="00D3247B" w:rsidP="00892107">
      <w:pPr>
        <w:pStyle w:val="BodyText"/>
        <w:spacing w:before="0" w:after="0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 xml:space="preserve">flush </w:t>
      </w:r>
      <w:proofErr w:type="spellStart"/>
      <w:r w:rsidRPr="00892107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shared_pool</w:t>
      </w:r>
      <w:proofErr w:type="spellEnd"/>
      <w:r w:rsidRPr="00892107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</w:t>
      </w:r>
      <w:proofErr w:type="gramStart"/>
      <w:r w:rsidRPr="00892107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可能引起“</w:t>
      </w:r>
      <w:proofErr w:type="gramEnd"/>
      <w:r w:rsidRPr="00892107">
        <w:rPr>
          <w:rFonts w:ascii="微软雅黑" w:eastAsia="微软雅黑" w:hAnsi="微软雅黑" w:hint="eastAsia"/>
          <w:color w:val="FF0000"/>
          <w:sz w:val="18"/>
          <w:szCs w:val="18"/>
          <w:lang w:eastAsia="zh-CN"/>
        </w:rPr>
        <w:t>解析风暴</w:t>
      </w:r>
      <w:r w:rsidRPr="00892107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”导致CPU使用率激增，</w:t>
      </w:r>
      <w:r w:rsidR="00B7275A" w:rsidRPr="00B7275A">
        <w:rPr>
          <w:rFonts w:ascii="微软雅黑" w:eastAsia="微软雅黑" w:hAnsi="微软雅黑" w:hint="eastAsia"/>
          <w:b/>
          <w:bCs/>
          <w:color w:val="FF0000"/>
          <w:sz w:val="18"/>
          <w:szCs w:val="18"/>
          <w:lang w:eastAsia="zh-CN"/>
        </w:rPr>
        <w:t>需要充分评估后执行</w:t>
      </w:r>
      <w:r w:rsidRPr="00892107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。</w:t>
      </w:r>
    </w:p>
    <w:p w14:paraId="754AEC64" w14:textId="62DB0E6D" w:rsidR="00D3247B" w:rsidRPr="00892107" w:rsidRDefault="00D3247B" w:rsidP="00892107">
      <w:pPr>
        <w:pStyle w:val="BodyText"/>
        <w:spacing w:before="0" w:after="0"/>
        <w:ind w:left="425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</w:p>
    <w:p w14:paraId="08C54C09" w14:textId="05418A3A" w:rsidR="00D3247B" w:rsidRPr="00453D9A" w:rsidRDefault="00D3247B" w:rsidP="003401D5">
      <w:pPr>
        <w:rPr>
          <w:rFonts w:ascii="微软雅黑" w:eastAsia="微软雅黑" w:hAnsi="微软雅黑"/>
          <w:b/>
          <w:bCs/>
          <w:sz w:val="24"/>
          <w:szCs w:val="24"/>
        </w:rPr>
      </w:pPr>
      <w:bookmarkStart w:id="13" w:name="_Toc135145400"/>
      <w:bookmarkStart w:id="14" w:name="_Toc135209509"/>
      <w:proofErr w:type="spellStart"/>
      <w:r w:rsidRPr="00453D9A">
        <w:rPr>
          <w:rFonts w:ascii="微软雅黑" w:eastAsia="微软雅黑" w:hAnsi="微软雅黑" w:hint="eastAsia"/>
          <w:b/>
          <w:bCs/>
          <w:sz w:val="24"/>
          <w:szCs w:val="24"/>
        </w:rPr>
        <w:t>无法回收的组件占比大</w:t>
      </w:r>
      <w:bookmarkEnd w:id="13"/>
      <w:bookmarkEnd w:id="14"/>
      <w:proofErr w:type="spellEnd"/>
    </w:p>
    <w:p w14:paraId="788CBB87" w14:textId="77777777" w:rsidR="00250948" w:rsidRDefault="00D3247B" w:rsidP="00F12787">
      <w:pPr>
        <w:pStyle w:val="BodyText"/>
        <w:spacing w:before="0" w:after="0"/>
        <w:ind w:left="0" w:firstLineChars="200" w:firstLine="420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如果是无法回收的perm组件，则必须重启实例。</w:t>
      </w:r>
    </w:p>
    <w:p w14:paraId="2EEE0DAC" w14:textId="0E7D8257" w:rsidR="00D3247B" w:rsidRPr="0003665C" w:rsidRDefault="00250948" w:rsidP="00F12787">
      <w:pPr>
        <w:pStyle w:val="BodyText"/>
        <w:spacing w:before="0" w:after="0"/>
        <w:ind w:left="0" w:firstLineChars="200" w:firstLine="420"/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</w:pPr>
      <w:r w:rsidRPr="00250948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如果情况特别紧急，</w:t>
      </w:r>
      <w:r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可以考虑</w:t>
      </w:r>
      <w:r w:rsidR="00D3247B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临时</w:t>
      </w:r>
      <w:r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缩小Buffer</w:t>
      </w:r>
      <w:r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cache，</w:t>
      </w:r>
      <w:r w:rsidR="00D3247B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eastAsia="zh-CN"/>
        </w:rPr>
        <w:t>调大shared pool，等到维护窗口后再重启实例恢复。</w:t>
      </w:r>
      <w:r w:rsidR="00D3247B" w:rsidRPr="00892107">
        <w:rPr>
          <w:rFonts w:ascii="微软雅黑" w:eastAsia="微软雅黑" w:hAnsi="微软雅黑"/>
          <w:color w:val="000000" w:themeColor="text1"/>
          <w:sz w:val="21"/>
          <w:szCs w:val="21"/>
          <w:lang w:eastAsia="zh-CN"/>
        </w:rPr>
        <w:t xml:space="preserve"> </w:t>
      </w:r>
    </w:p>
    <w:p w14:paraId="699AE6F5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--确认现在SGA使用状况</w:t>
      </w:r>
    </w:p>
    <w:p w14:paraId="769B3325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bookmarkStart w:id="15" w:name="OLE_LINK5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Select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nvl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(</w:t>
      </w:r>
      <w:proofErr w:type="spellStart"/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pool,name</w:t>
      </w:r>
      <w:proofErr w:type="spellEnd"/>
      <w:proofErr w:type="gram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) "pool", Sum(bytes) / (1024 * 1024) "MB"</w:t>
      </w:r>
    </w:p>
    <w:p w14:paraId="3B061318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From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v$sgastat</w:t>
      </w:r>
      <w:proofErr w:type="spellEnd"/>
    </w:p>
    <w:p w14:paraId="731754E9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Group By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nvl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(</w:t>
      </w:r>
      <w:proofErr w:type="spellStart"/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pool,name</w:t>
      </w:r>
      <w:proofErr w:type="spellEnd"/>
      <w:proofErr w:type="gram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)</w:t>
      </w:r>
    </w:p>
    <w:p w14:paraId="61215CA3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order by Sum(bytes) / (1024 * 1024) </w:t>
      </w:r>
      <w:proofErr w:type="spellStart"/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desc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;</w:t>
      </w:r>
      <w:proofErr w:type="gramEnd"/>
    </w:p>
    <w:bookmarkEnd w:id="15"/>
    <w:p w14:paraId="57EBCBEE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0BFB46D3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pool                               MB</w:t>
      </w:r>
    </w:p>
    <w:p w14:paraId="41D8CC91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-------------------------- ----------</w:t>
      </w:r>
    </w:p>
    <w:p w14:paraId="352CAE31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buffer_cache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     1104</w:t>
      </w:r>
    </w:p>
    <w:p w14:paraId="0E236DA3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shared pool                       336</w:t>
      </w:r>
    </w:p>
    <w:p w14:paraId="0031C5E8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large pool                         32</w:t>
      </w:r>
    </w:p>
    <w:p w14:paraId="108217E5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java pool                          16</w:t>
      </w:r>
    </w:p>
    <w:p w14:paraId="69DB7206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log_buffer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      7.125</w:t>
      </w:r>
    </w:p>
    <w:p w14:paraId="22B2437A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fixed_sga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  2.14918518</w:t>
      </w:r>
    </w:p>
    <w:p w14:paraId="2BD36F92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696BFC1E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6 rows selected.</w:t>
      </w:r>
    </w:p>
    <w:p w14:paraId="6EB4010F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0A998773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SQL&gt; SHOW PARAMETER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shared_pool_size</w:t>
      </w:r>
      <w:proofErr w:type="spellEnd"/>
    </w:p>
    <w:p w14:paraId="3EEE08F0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4CD9C7F0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NAME                                 TYPE        VALUE</w:t>
      </w:r>
    </w:p>
    <w:p w14:paraId="59D8197A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------------------------------------ ----------- ------------------------------</w:t>
      </w:r>
    </w:p>
    <w:p w14:paraId="52564E9C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shared_pool_size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     big integer </w:t>
      </w:r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0</w:t>
      </w:r>
      <w:proofErr w:type="gramEnd"/>
    </w:p>
    <w:p w14:paraId="5412A916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6AED98D7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SQL&gt; SHOW PARAMETER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db_cache_size</w:t>
      </w:r>
      <w:proofErr w:type="spellEnd"/>
    </w:p>
    <w:p w14:paraId="380D66DE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753028BD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lastRenderedPageBreak/>
        <w:t>NAME                                 TYPE        VALUE</w:t>
      </w:r>
    </w:p>
    <w:p w14:paraId="5397CF8C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------------------------------------ ----------- ------------------------------</w:t>
      </w:r>
    </w:p>
    <w:p w14:paraId="0202157D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db_cache_size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        big integer 0</w:t>
      </w:r>
    </w:p>
    <w:p w14:paraId="24FF17E8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6944DB4D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--确认Granule Size</w:t>
      </w:r>
    </w:p>
    <w:p w14:paraId="119DF669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select bytes</w:t>
      </w:r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/(</w:t>
      </w:r>
      <w:proofErr w:type="gram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1024 * 1024) " Granule Size (MB)" from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v$sgainfo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where name like 'Granule Size';</w:t>
      </w:r>
    </w:p>
    <w:p w14:paraId="7402E106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2D7F9CF1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Granule Size (MB)</w:t>
      </w:r>
    </w:p>
    <w:p w14:paraId="13B48379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------------------</w:t>
      </w:r>
    </w:p>
    <w:p w14:paraId="0F247C19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16</w:t>
      </w:r>
    </w:p>
    <w:p w14:paraId="05B974F9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36C9162D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--缩小</w:t>
      </w:r>
      <w:proofErr w:type="spellStart"/>
      <w:r w:rsidRPr="0003665C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db_cache_size</w:t>
      </w:r>
      <w:proofErr w:type="spellEnd"/>
      <w:r w:rsidRPr="0003665C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 xml:space="preserve"> – 80M</w:t>
      </w:r>
    </w:p>
    <w:p w14:paraId="5B648C25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alter system set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db_cache_size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= 1024M scope=</w:t>
      </w:r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memory;</w:t>
      </w:r>
      <w:proofErr w:type="gramEnd"/>
    </w:p>
    <w:p w14:paraId="3B615271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1FA47B37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--增大</w:t>
      </w:r>
      <w:proofErr w:type="spellStart"/>
      <w:r w:rsidRPr="0003665C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shared_pool_size</w:t>
      </w:r>
      <w:proofErr w:type="spellEnd"/>
      <w:r w:rsidRPr="0003665C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 xml:space="preserve"> + 80M</w:t>
      </w:r>
    </w:p>
    <w:p w14:paraId="0417AF5F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alter system set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shared_pool_size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= 416M scope=</w:t>
      </w:r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memory;</w:t>
      </w:r>
      <w:proofErr w:type="gramEnd"/>
    </w:p>
    <w:p w14:paraId="1BAF8071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36DF39FB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System altered.</w:t>
      </w:r>
    </w:p>
    <w:p w14:paraId="2CC01E3D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6154CBA5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SQL&gt; SHOW PARAMETER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shared_pool_size</w:t>
      </w:r>
      <w:proofErr w:type="spellEnd"/>
    </w:p>
    <w:p w14:paraId="0D156FB5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0A6B2269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NAME                                 TYPE        VALUE</w:t>
      </w:r>
    </w:p>
    <w:p w14:paraId="4B13DDB3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------------------------------------ ----------- ------------------------------</w:t>
      </w:r>
    </w:p>
    <w:p w14:paraId="542D07C6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shared_pool_size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     big integer </w:t>
      </w:r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416M</w:t>
      </w:r>
      <w:proofErr w:type="gramEnd"/>
    </w:p>
    <w:p w14:paraId="5E901869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59055A0C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SQL&gt; SHOW PARAMETER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db_cache_size</w:t>
      </w:r>
      <w:proofErr w:type="spellEnd"/>
    </w:p>
    <w:p w14:paraId="3D5C5966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1ADE6C22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NAME                                 TYPE        VALUE</w:t>
      </w:r>
    </w:p>
    <w:p w14:paraId="61E7122A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------------------------------------ ----------- ------------------------------</w:t>
      </w:r>
    </w:p>
    <w:p w14:paraId="78B0CFD6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db_cache_size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        big integer 1G</w:t>
      </w:r>
    </w:p>
    <w:p w14:paraId="32224B3D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68AD3ECC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SQL&gt; Select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nvl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(</w:t>
      </w:r>
      <w:proofErr w:type="spellStart"/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pool,name</w:t>
      </w:r>
      <w:proofErr w:type="spellEnd"/>
      <w:proofErr w:type="gram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) "pool", Sum(bytes) / (1024 * 1024) "MB"</w:t>
      </w:r>
    </w:p>
    <w:p w14:paraId="594EF791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From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v$sgastat</w:t>
      </w:r>
      <w:proofErr w:type="spellEnd"/>
    </w:p>
    <w:p w14:paraId="457C5F40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Group By </w:t>
      </w: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nvl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(</w:t>
      </w:r>
      <w:proofErr w:type="spellStart"/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pool,name</w:t>
      </w:r>
      <w:proofErr w:type="spellEnd"/>
      <w:proofErr w:type="gram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)</w:t>
      </w:r>
    </w:p>
    <w:p w14:paraId="4F5EF177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lastRenderedPageBreak/>
        <w:t xml:space="preserve"> order by Sum(bytes) / (1024 * 1024) </w:t>
      </w:r>
      <w:proofErr w:type="spellStart"/>
      <w:proofErr w:type="gram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desc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;</w:t>
      </w:r>
      <w:proofErr w:type="gramEnd"/>
    </w:p>
    <w:p w14:paraId="08624C8F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3E1FB3C2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pool                               MB</w:t>
      </w:r>
    </w:p>
    <w:p w14:paraId="614000F3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-------------------------- ----------</w:t>
      </w:r>
    </w:p>
    <w:p w14:paraId="6F71648F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buffer_cache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     1024</w:t>
      </w:r>
    </w:p>
    <w:p w14:paraId="6C2BAC92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shared pool                       416</w:t>
      </w:r>
    </w:p>
    <w:p w14:paraId="62884929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large pool                         32</w:t>
      </w:r>
    </w:p>
    <w:p w14:paraId="216B87EF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java pool                          16</w:t>
      </w:r>
    </w:p>
    <w:p w14:paraId="354A8DBA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log_buffer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      7.125</w:t>
      </w:r>
    </w:p>
    <w:p w14:paraId="082BF15D" w14:textId="77777777" w:rsidR="0003665C" w:rsidRPr="0003665C" w:rsidRDefault="0003665C" w:rsidP="0003665C">
      <w:pPr>
        <w:pStyle w:val="BodyText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proofErr w:type="spellStart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fixed_sga</w:t>
      </w:r>
      <w:proofErr w:type="spellEnd"/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                 2.14918518</w:t>
      </w:r>
    </w:p>
    <w:p w14:paraId="18D739A1" w14:textId="77777777" w:rsidR="0003665C" w:rsidRPr="0003665C" w:rsidRDefault="0003665C" w:rsidP="003B7714">
      <w:pPr>
        <w:pStyle w:val="BodyText"/>
        <w:ind w:left="0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</w:p>
    <w:p w14:paraId="663BF3C8" w14:textId="13CA9BD9" w:rsidR="00403C49" w:rsidRPr="0003665C" w:rsidRDefault="0003665C" w:rsidP="0003665C">
      <w:pPr>
        <w:pStyle w:val="BodyText"/>
        <w:spacing w:before="0" w:after="0"/>
        <w:ind w:left="425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6 rows selected.</w:t>
      </w:r>
    </w:p>
    <w:p w14:paraId="324BEC89" w14:textId="05DF6540" w:rsidR="00403C49" w:rsidRPr="00892107" w:rsidRDefault="00403C49" w:rsidP="00892107">
      <w:pPr>
        <w:pStyle w:val="BodyText"/>
        <w:spacing w:before="0" w:after="0"/>
        <w:ind w:left="425"/>
        <w:rPr>
          <w:rFonts w:ascii="微软雅黑" w:eastAsia="微软雅黑" w:hAnsi="微软雅黑"/>
          <w:b/>
          <w:bCs/>
          <w:color w:val="FF0000"/>
          <w:sz w:val="18"/>
          <w:szCs w:val="18"/>
          <w:lang w:eastAsia="zh-CN"/>
        </w:rPr>
      </w:pPr>
      <w:r w:rsidRPr="0003665C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N</w:t>
      </w:r>
      <w:r w:rsidRPr="0003665C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ote:</w:t>
      </w:r>
    </w:p>
    <w:p w14:paraId="451BB414" w14:textId="659225CC" w:rsidR="00D33061" w:rsidRDefault="00D33061" w:rsidP="00506FF2">
      <w:pPr>
        <w:pStyle w:val="BodyText"/>
        <w:numPr>
          <w:ilvl w:val="0"/>
          <w:numId w:val="34"/>
        </w:numPr>
        <w:spacing w:before="0" w:after="0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上述命令会把 Buffer</w:t>
      </w:r>
      <w:r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Cache</w:t>
      </w:r>
      <w:r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中的部分数据块 purge</w:t>
      </w:r>
      <w:r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出 SGA，</w:t>
      </w:r>
      <w:r w:rsidRPr="00B7275A">
        <w:rPr>
          <w:rFonts w:ascii="微软雅黑" w:eastAsia="微软雅黑" w:hAnsi="微软雅黑" w:hint="eastAsia"/>
          <w:b/>
          <w:bCs/>
          <w:color w:val="FF0000"/>
          <w:sz w:val="18"/>
          <w:szCs w:val="18"/>
          <w:lang w:eastAsia="zh-CN"/>
        </w:rPr>
        <w:t>从而引起物理I/O增多，需要充分评估后执行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。</w:t>
      </w:r>
    </w:p>
    <w:p w14:paraId="32C0F53A" w14:textId="2AB1B7C0" w:rsidR="00D33061" w:rsidRDefault="00D33061" w:rsidP="00506FF2">
      <w:pPr>
        <w:pStyle w:val="BodyText"/>
        <w:numPr>
          <w:ilvl w:val="0"/>
          <w:numId w:val="34"/>
        </w:numPr>
        <w:spacing w:before="0" w:after="0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上述调整的</w:t>
      </w:r>
      <w:r w:rsidR="00B7275A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大小必须是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最小单位是</w:t>
      </w:r>
      <w:r w:rsidR="00B7275A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“</w:t>
      </w:r>
      <w:r w:rsidR="00B7275A" w:rsidRPr="00B7275A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Granule unit</w:t>
      </w:r>
      <w:r w:rsidR="00B7275A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”大小的整数倍。</w:t>
      </w:r>
    </w:p>
    <w:p w14:paraId="25BE0555" w14:textId="7120D703" w:rsidR="00403C49" w:rsidRPr="00892107" w:rsidRDefault="00506FF2" w:rsidP="00B7275A">
      <w:pPr>
        <w:pStyle w:val="BodyText"/>
        <w:numPr>
          <w:ilvl w:val="0"/>
          <w:numId w:val="34"/>
        </w:numPr>
        <w:spacing w:before="0" w:after="0"/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上述命令可能</w:t>
      </w:r>
      <w:r w:rsidR="00D33061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因为其他关联参数（</w:t>
      </w:r>
      <w:proofErr w:type="spellStart"/>
      <w:r w:rsidR="00D33061" w:rsidRPr="00D33061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sga_target</w:t>
      </w:r>
      <w:proofErr w:type="spellEnd"/>
      <w:r w:rsidR="00D33061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/</w:t>
      </w:r>
      <w:r w:rsidR="00D33061" w:rsidRPr="00D33061">
        <w:t xml:space="preserve"> </w:t>
      </w:r>
      <w:proofErr w:type="spellStart"/>
      <w:r w:rsidR="00D33061" w:rsidRPr="00D33061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sga_max_size</w:t>
      </w:r>
      <w:proofErr w:type="spellEnd"/>
      <w:r w:rsidR="00D33061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、</w:t>
      </w:r>
      <w:proofErr w:type="spellStart"/>
      <w:r w:rsidR="00D33061" w:rsidRPr="00D33061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memory_target</w:t>
      </w:r>
      <w:proofErr w:type="spellEnd"/>
      <w:r w:rsidR="00D33061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/</w:t>
      </w:r>
      <w:r w:rsidR="00D33061" w:rsidRPr="00D33061">
        <w:t xml:space="preserve"> </w:t>
      </w:r>
      <w:proofErr w:type="spellStart"/>
      <w:r w:rsidR="00D33061" w:rsidRPr="00D33061">
        <w:rPr>
          <w:rFonts w:ascii="微软雅黑" w:eastAsia="微软雅黑" w:hAnsi="微软雅黑"/>
          <w:color w:val="000000" w:themeColor="text1"/>
          <w:sz w:val="18"/>
          <w:szCs w:val="18"/>
          <w:lang w:eastAsia="zh-CN"/>
        </w:rPr>
        <w:t>memory_max_target</w:t>
      </w:r>
      <w:proofErr w:type="spellEnd"/>
      <w:r w:rsidR="00D33061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等）设置和SGA的使用状况失败</w:t>
      </w:r>
      <w:r w:rsidR="00403C49" w:rsidRPr="00892107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。</w:t>
      </w:r>
    </w:p>
    <w:p w14:paraId="1D402002" w14:textId="46E7F7F6" w:rsidR="00B312C6" w:rsidRPr="006434FF" w:rsidRDefault="00CE4133" w:rsidP="006434FF">
      <w:pPr>
        <w:pStyle w:val="Heading1"/>
        <w:pageBreakBefore/>
        <w:numPr>
          <w:ilvl w:val="0"/>
          <w:numId w:val="1"/>
        </w:numPr>
        <w:pBdr>
          <w:top w:val="single" w:sz="36" w:space="1" w:color="auto"/>
        </w:pBdr>
        <w:tabs>
          <w:tab w:val="clear" w:pos="2520"/>
        </w:tabs>
        <w:spacing w:after="0"/>
        <w:ind w:left="425" w:right="6237" w:hanging="425"/>
        <w:rPr>
          <w:rFonts w:ascii="微软雅黑" w:eastAsia="微软雅黑" w:hAnsi="微软雅黑"/>
          <w:sz w:val="30"/>
          <w:lang w:eastAsia="zh-CN"/>
        </w:rPr>
      </w:pPr>
      <w:bookmarkStart w:id="16" w:name="_Toc135145401"/>
      <w:bookmarkStart w:id="17" w:name="_Toc135209510"/>
      <w:r w:rsidRPr="006434FF">
        <w:rPr>
          <w:rFonts w:ascii="微软雅黑" w:eastAsia="微软雅黑" w:hAnsi="微软雅黑" w:hint="eastAsia"/>
          <w:sz w:val="30"/>
          <w:lang w:eastAsia="zh-CN"/>
        </w:rPr>
        <w:lastRenderedPageBreak/>
        <w:t>ORA-</w:t>
      </w:r>
      <w:r w:rsidRPr="006434FF">
        <w:rPr>
          <w:rFonts w:ascii="微软雅黑" w:eastAsia="微软雅黑" w:hAnsi="微软雅黑"/>
          <w:sz w:val="30"/>
          <w:lang w:eastAsia="zh-CN"/>
        </w:rPr>
        <w:t>4031</w:t>
      </w:r>
      <w:r>
        <w:rPr>
          <w:rFonts w:ascii="微软雅黑" w:eastAsia="微软雅黑" w:hAnsi="微软雅黑"/>
          <w:sz w:val="30"/>
          <w:lang w:eastAsia="zh-CN"/>
        </w:rPr>
        <w:t xml:space="preserve"> </w:t>
      </w:r>
      <w:r w:rsidR="0086538A" w:rsidRPr="006434FF">
        <w:rPr>
          <w:rFonts w:ascii="微软雅黑" w:eastAsia="微软雅黑" w:hAnsi="微软雅黑" w:hint="eastAsia"/>
          <w:sz w:val="30"/>
          <w:lang w:eastAsia="zh-CN"/>
        </w:rPr>
        <w:t>信息采集和后续分析</w:t>
      </w:r>
      <w:bookmarkEnd w:id="16"/>
      <w:bookmarkEnd w:id="17"/>
    </w:p>
    <w:p w14:paraId="0E4D7F78" w14:textId="6EB893C5" w:rsidR="00B312C6" w:rsidRPr="00892107" w:rsidRDefault="00403C49" w:rsidP="00892107">
      <w:pPr>
        <w:pStyle w:val="BodyText"/>
        <w:spacing w:before="0" w:after="0"/>
        <w:ind w:leftChars="290" w:left="435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在重启或者刷新</w:t>
      </w:r>
      <w:proofErr w:type="spellStart"/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shared_pool</w:t>
      </w:r>
      <w:proofErr w:type="spellEnd"/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前，收集相关信息留做进一步的根因诊断。</w:t>
      </w:r>
    </w:p>
    <w:p w14:paraId="75BC3830" w14:textId="6810FEAD" w:rsidR="00B312C6" w:rsidRPr="00892107" w:rsidRDefault="00B312C6" w:rsidP="00892107">
      <w:pPr>
        <w:pStyle w:val="BodyText"/>
        <w:spacing w:before="0" w:after="0"/>
        <w:ind w:leftChars="290" w:left="435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</w:p>
    <w:p w14:paraId="6F071394" w14:textId="7C29788A" w:rsidR="007739C3" w:rsidRPr="00892107" w:rsidRDefault="007739C3" w:rsidP="00892107">
      <w:pPr>
        <w:pStyle w:val="BodyText"/>
        <w:numPr>
          <w:ilvl w:val="0"/>
          <w:numId w:val="23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ORA</w:t>
      </w:r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-4031 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诊断数据</w:t>
      </w:r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>1</w:t>
      </w:r>
    </w:p>
    <w:p w14:paraId="02B0CF73" w14:textId="399A89A7" w:rsidR="007739C3" w:rsidRPr="00892107" w:rsidRDefault="007739C3" w:rsidP="00892107">
      <w:pPr>
        <w:pStyle w:val="txt"/>
        <w:ind w:leftChars="600" w:left="900"/>
      </w:pPr>
      <w:r w:rsidRPr="00892107">
        <w:t>conn / as sysdba</w:t>
      </w:r>
    </w:p>
    <w:p w14:paraId="61455295" w14:textId="524B6227" w:rsidR="007739C3" w:rsidRPr="00892107" w:rsidRDefault="00F226B0" w:rsidP="00892107">
      <w:pPr>
        <w:pStyle w:val="txt"/>
        <w:ind w:leftChars="600" w:left="900"/>
      </w:pPr>
      <w:r w:rsidRPr="00892107">
        <w:t>@</w:t>
      </w:r>
      <w:r w:rsidR="007739C3" w:rsidRPr="00892107">
        <w:t>srdc_db_ora4031.sql</w:t>
      </w:r>
    </w:p>
    <w:p w14:paraId="3F598127" w14:textId="255F5DDD" w:rsidR="007739C3" w:rsidRPr="00892107" w:rsidRDefault="00A11749" w:rsidP="00A11749">
      <w:pPr>
        <w:pStyle w:val="BodyText"/>
        <w:spacing w:before="0" w:after="0"/>
        <w:ind w:leftChars="290" w:left="435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 xml:space="preserve"> </w:t>
      </w:r>
      <w:r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  <w:t xml:space="preserve"> </w:t>
      </w:r>
    </w:p>
    <w:p w14:paraId="4A62F3A1" w14:textId="64DA7906" w:rsidR="00C029B9" w:rsidRPr="00892107" w:rsidRDefault="00403C49" w:rsidP="00892107">
      <w:pPr>
        <w:pStyle w:val="BodyText"/>
        <w:numPr>
          <w:ilvl w:val="0"/>
          <w:numId w:val="23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ORA</w:t>
      </w:r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>-4031</w:t>
      </w:r>
      <w:r w:rsidR="00B312C6"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诊断</w:t>
      </w:r>
      <w:r w:rsidR="00B312C6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数据</w:t>
      </w:r>
      <w:r w:rsidR="007739C3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2</w:t>
      </w:r>
    </w:p>
    <w:p w14:paraId="4D4717B0" w14:textId="53592C89" w:rsidR="00403C49" w:rsidRPr="00892107" w:rsidRDefault="00403C49" w:rsidP="00892107">
      <w:pPr>
        <w:pStyle w:val="txt"/>
        <w:ind w:leftChars="600" w:left="900"/>
      </w:pPr>
      <w:r w:rsidRPr="00892107">
        <w:rPr>
          <w:rFonts w:hint="eastAsia"/>
        </w:rPr>
        <w:t>例子：</w:t>
      </w:r>
    </w:p>
    <w:p w14:paraId="507982F0" w14:textId="530ED9E9" w:rsidR="00403C49" w:rsidRPr="00892107" w:rsidRDefault="00403C49" w:rsidP="00892107">
      <w:pPr>
        <w:pStyle w:val="txt"/>
        <w:ind w:leftChars="600" w:left="900"/>
      </w:pPr>
      <w:r w:rsidRPr="00892107">
        <w:t>tfactl diagcollect –srdc ORA-04031</w:t>
      </w:r>
    </w:p>
    <w:p w14:paraId="7F7320C1" w14:textId="108F649C" w:rsidR="00B312C6" w:rsidRPr="00892107" w:rsidRDefault="00403C49" w:rsidP="00892107">
      <w:pPr>
        <w:pStyle w:val="txt"/>
        <w:ind w:leftChars="600" w:left="900"/>
      </w:pPr>
      <w:r w:rsidRPr="00892107">
        <w:t>tfactl diagcollect –srdc ORA-04031 -database db -from "Mar/13/2015" -to "Mar/13/2015 15:00:00"</w:t>
      </w:r>
    </w:p>
    <w:p w14:paraId="2C2D197F" w14:textId="207D8EB7" w:rsidR="00B312C6" w:rsidRPr="00892107" w:rsidRDefault="00B428AE" w:rsidP="00A11749">
      <w:pPr>
        <w:pStyle w:val="BodyText"/>
        <w:spacing w:before="0" w:after="0"/>
        <w:ind w:leftChars="290" w:left="435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18"/>
          <w:szCs w:val="18"/>
          <w:lang w:val="en-US" w:eastAsia="zh-CN"/>
        </w:rPr>
        <w:t xml:space="preserve"> </w:t>
      </w:r>
      <w:r w:rsidRPr="00892107">
        <w:rPr>
          <w:rFonts w:ascii="微软雅黑" w:eastAsia="微软雅黑" w:hAnsi="微软雅黑"/>
          <w:color w:val="000000" w:themeColor="text1"/>
          <w:sz w:val="18"/>
          <w:szCs w:val="18"/>
          <w:lang w:val="en-US" w:eastAsia="zh-CN"/>
        </w:rPr>
        <w:t xml:space="preserve"> </w:t>
      </w:r>
    </w:p>
    <w:p w14:paraId="688A85F9" w14:textId="1FD09E82" w:rsidR="00C029B9" w:rsidRPr="00892107" w:rsidRDefault="00B312C6" w:rsidP="00892107">
      <w:pPr>
        <w:pStyle w:val="BodyText"/>
        <w:numPr>
          <w:ilvl w:val="0"/>
          <w:numId w:val="23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ash dump</w:t>
      </w:r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数据</w:t>
      </w:r>
    </w:p>
    <w:p w14:paraId="4A00A5CF" w14:textId="62C19BCA" w:rsidR="00C029B9" w:rsidRPr="00892107" w:rsidRDefault="00C029B9" w:rsidP="00892107">
      <w:pPr>
        <w:pStyle w:val="txt"/>
        <w:ind w:leftChars="600" w:left="900"/>
      </w:pPr>
      <w:r w:rsidRPr="00892107">
        <w:t>conn / as sysdba</w:t>
      </w:r>
    </w:p>
    <w:p w14:paraId="56B06C61" w14:textId="6F5AC88D" w:rsidR="00B312C6" w:rsidRPr="00892107" w:rsidRDefault="00C029B9" w:rsidP="00892107">
      <w:pPr>
        <w:pStyle w:val="txt"/>
        <w:ind w:leftChars="600" w:left="900"/>
      </w:pPr>
      <w:r w:rsidRPr="00892107">
        <w:t>@</w:t>
      </w:r>
      <w:r w:rsidR="00B312C6" w:rsidRPr="00892107">
        <w:t>ash_dump.sql</w:t>
      </w:r>
    </w:p>
    <w:p w14:paraId="0D271288" w14:textId="77777777" w:rsidR="00B312C6" w:rsidRPr="00892107" w:rsidRDefault="00B312C6" w:rsidP="00892107">
      <w:pPr>
        <w:pStyle w:val="BodyText"/>
        <w:spacing w:before="0" w:after="0"/>
        <w:ind w:leftChars="290" w:left="435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</w:p>
    <w:p w14:paraId="22838CAE" w14:textId="7E0AABEF" w:rsidR="00C029B9" w:rsidRPr="00892107" w:rsidRDefault="00B312C6" w:rsidP="00892107">
      <w:pPr>
        <w:pStyle w:val="BodyText"/>
        <w:numPr>
          <w:ilvl w:val="0"/>
          <w:numId w:val="23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proofErr w:type="spellStart"/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awr</w:t>
      </w:r>
      <w:proofErr w:type="spellEnd"/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Report</w:t>
      </w:r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数据</w:t>
      </w:r>
    </w:p>
    <w:p w14:paraId="65CA57E2" w14:textId="4778591C" w:rsidR="00C029B9" w:rsidRPr="00892107" w:rsidRDefault="00C029B9" w:rsidP="00892107">
      <w:pPr>
        <w:pStyle w:val="txt"/>
        <w:ind w:leftChars="600" w:left="900"/>
      </w:pPr>
      <w:r w:rsidRPr="00892107">
        <w:t>conn / as sysdba</w:t>
      </w:r>
    </w:p>
    <w:p w14:paraId="3EAEAAB2" w14:textId="4197223F" w:rsidR="00B312C6" w:rsidRDefault="00C029B9" w:rsidP="00892107">
      <w:pPr>
        <w:pStyle w:val="txt"/>
        <w:ind w:leftChars="600" w:left="900"/>
      </w:pPr>
      <w:r w:rsidRPr="00892107">
        <w:t>@</w:t>
      </w:r>
      <w:r w:rsidR="00B312C6" w:rsidRPr="00892107">
        <w:t>awr_report.sql</w:t>
      </w:r>
    </w:p>
    <w:p w14:paraId="38BB3F8F" w14:textId="77777777" w:rsidR="00DE478B" w:rsidRDefault="00DE478B" w:rsidP="00DE478B">
      <w:pPr>
        <w:pStyle w:val="BodyText"/>
        <w:spacing w:before="0" w:after="0"/>
        <w:ind w:left="855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</w:p>
    <w:p w14:paraId="42F823DD" w14:textId="4FC17985" w:rsidR="00DE478B" w:rsidRPr="00892107" w:rsidRDefault="00F523C2" w:rsidP="00DE478B">
      <w:pPr>
        <w:pStyle w:val="BodyText"/>
        <w:numPr>
          <w:ilvl w:val="0"/>
          <w:numId w:val="23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proofErr w:type="spellStart"/>
      <w:r w:rsidRPr="00F523C2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>dba_hist_sgastat</w:t>
      </w:r>
      <w:proofErr w:type="spellEnd"/>
      <w:r w:rsidR="00DE478B"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="00DE478B"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数据</w:t>
      </w:r>
    </w:p>
    <w:p w14:paraId="21FC2C2A" w14:textId="183B8EFB" w:rsidR="00F523C2" w:rsidRDefault="00DE478B" w:rsidP="00F523C2">
      <w:pPr>
        <w:pStyle w:val="txt"/>
        <w:ind w:leftChars="600" w:left="900"/>
      </w:pPr>
      <w:r w:rsidRPr="00F523C2">
        <w:t>conn / as sysdba</w:t>
      </w:r>
    </w:p>
    <w:p w14:paraId="3FD686A8" w14:textId="77777777" w:rsidR="00F523C2" w:rsidRDefault="00F523C2" w:rsidP="00F523C2">
      <w:pPr>
        <w:pStyle w:val="txt"/>
        <w:ind w:leftChars="600" w:left="900"/>
      </w:pPr>
      <w:r>
        <w:t>set lines 300 pages 9999</w:t>
      </w:r>
    </w:p>
    <w:p w14:paraId="23F8AE6E" w14:textId="77777777" w:rsidR="00F523C2" w:rsidRDefault="00F523C2" w:rsidP="00F523C2">
      <w:pPr>
        <w:pStyle w:val="txt"/>
        <w:ind w:leftChars="600" w:left="900"/>
      </w:pPr>
      <w:r>
        <w:t>col name format a40</w:t>
      </w:r>
    </w:p>
    <w:p w14:paraId="735CA05D" w14:textId="4A281D78" w:rsidR="00F523C2" w:rsidRDefault="00F523C2" w:rsidP="00F523C2">
      <w:pPr>
        <w:pStyle w:val="txt"/>
        <w:ind w:leftChars="600" w:left="900"/>
      </w:pPr>
      <w:r>
        <w:t xml:space="preserve">col </w:t>
      </w:r>
      <w:r w:rsidR="00B7275A">
        <w:t>begin_interval_time</w:t>
      </w:r>
      <w:r>
        <w:t xml:space="preserve"> format a30</w:t>
      </w:r>
    </w:p>
    <w:p w14:paraId="43810A85" w14:textId="77777777" w:rsidR="00F523C2" w:rsidRDefault="00F523C2" w:rsidP="00F523C2">
      <w:pPr>
        <w:pStyle w:val="txt"/>
        <w:ind w:leftChars="600" w:left="900"/>
      </w:pPr>
      <w:r>
        <w:t>Prompt 'Large memory allocation component'</w:t>
      </w:r>
    </w:p>
    <w:p w14:paraId="487D582C" w14:textId="77777777" w:rsidR="00F523C2" w:rsidRDefault="00F523C2" w:rsidP="00F523C2">
      <w:pPr>
        <w:pStyle w:val="txt"/>
        <w:ind w:leftChars="600" w:left="900"/>
      </w:pPr>
      <w:r>
        <w:t>select a.instance_number,b.begin_interval_time,a.name,a.pool,a.bytes</w:t>
      </w:r>
    </w:p>
    <w:p w14:paraId="71812885" w14:textId="7B62CC10" w:rsidR="00F523C2" w:rsidRDefault="00F523C2" w:rsidP="00F523C2">
      <w:pPr>
        <w:pStyle w:val="txt"/>
        <w:ind w:leftChars="600" w:left="900"/>
      </w:pPr>
      <w:r>
        <w:t>from</w:t>
      </w:r>
      <w:r>
        <w:rPr>
          <w:rFonts w:hint="eastAsia"/>
        </w:rPr>
        <w:t xml:space="preserve"> </w:t>
      </w:r>
      <w:r>
        <w:t>dba_hist_sgastat a, dba_hist_snapshot b</w:t>
      </w:r>
    </w:p>
    <w:p w14:paraId="02FC5DB9" w14:textId="77777777" w:rsidR="00F523C2" w:rsidRDefault="00F523C2" w:rsidP="00F523C2">
      <w:pPr>
        <w:pStyle w:val="txt"/>
        <w:ind w:leftChars="600" w:left="900"/>
      </w:pPr>
      <w:r>
        <w:t>where a.snap_id=b.snap_id</w:t>
      </w:r>
    </w:p>
    <w:p w14:paraId="26A428CC" w14:textId="77777777" w:rsidR="00F523C2" w:rsidRDefault="00F523C2" w:rsidP="00F523C2">
      <w:pPr>
        <w:pStyle w:val="txt"/>
        <w:ind w:leftChars="600" w:left="900"/>
      </w:pPr>
      <w:r>
        <w:t>and a.instance_number = b.instance_number</w:t>
      </w:r>
    </w:p>
    <w:p w14:paraId="02BDE27F" w14:textId="77777777" w:rsidR="00F523C2" w:rsidRDefault="00F523C2" w:rsidP="00F523C2">
      <w:pPr>
        <w:pStyle w:val="txt"/>
        <w:ind w:leftChars="600" w:left="900"/>
      </w:pPr>
      <w:r>
        <w:t>and a.dbid = b.dbid</w:t>
      </w:r>
    </w:p>
    <w:p w14:paraId="49A6D816" w14:textId="77777777" w:rsidR="00F523C2" w:rsidRDefault="00F523C2" w:rsidP="00F523C2">
      <w:pPr>
        <w:pStyle w:val="txt"/>
        <w:ind w:leftChars="600" w:left="900"/>
      </w:pPr>
      <w:r>
        <w:t>and a.bytes &gt;= 200*1024*1024</w:t>
      </w:r>
    </w:p>
    <w:p w14:paraId="20BC9572" w14:textId="77777777" w:rsidR="00F523C2" w:rsidRDefault="00F523C2" w:rsidP="00F523C2">
      <w:pPr>
        <w:pStyle w:val="txt"/>
        <w:ind w:leftChars="600" w:left="900"/>
      </w:pPr>
      <w:r>
        <w:t>and begin_interval_time&gt;= sysdate - 14</w:t>
      </w:r>
    </w:p>
    <w:p w14:paraId="71F31354" w14:textId="7DBDEB89" w:rsidR="00F523C2" w:rsidRPr="00892107" w:rsidRDefault="00F523C2" w:rsidP="00F523C2">
      <w:pPr>
        <w:pStyle w:val="txt"/>
        <w:ind w:leftChars="600" w:left="900"/>
      </w:pPr>
      <w:r>
        <w:t>order by a.instance_number,b.begin_interval_time,a.bytes;</w:t>
      </w:r>
    </w:p>
    <w:p w14:paraId="24528DA5" w14:textId="77777777" w:rsidR="00B312C6" w:rsidRPr="00892107" w:rsidRDefault="00B312C6" w:rsidP="00892107">
      <w:pPr>
        <w:pStyle w:val="BodyText"/>
        <w:spacing w:before="0" w:after="0"/>
        <w:ind w:leftChars="290" w:left="435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</w:p>
    <w:p w14:paraId="11F741E2" w14:textId="38DAACEF" w:rsidR="00C029B9" w:rsidRPr="00892107" w:rsidRDefault="00B312C6" w:rsidP="00892107">
      <w:pPr>
        <w:pStyle w:val="BodyText"/>
        <w:numPr>
          <w:ilvl w:val="0"/>
          <w:numId w:val="23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OSW</w:t>
      </w:r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数据</w:t>
      </w:r>
    </w:p>
    <w:p w14:paraId="12E5515C" w14:textId="77777777" w:rsidR="00B312C6" w:rsidRPr="00892107" w:rsidRDefault="00B312C6" w:rsidP="00892107">
      <w:pPr>
        <w:pStyle w:val="txt"/>
        <w:ind w:leftChars="600" w:left="900"/>
      </w:pPr>
      <w:r w:rsidRPr="00892107">
        <w:t>cd oswbb/archive</w:t>
      </w:r>
    </w:p>
    <w:p w14:paraId="026F02C7" w14:textId="77777777" w:rsidR="00B312C6" w:rsidRPr="00892107" w:rsidRDefault="00B312C6" w:rsidP="00892107">
      <w:pPr>
        <w:pStyle w:val="txt"/>
        <w:ind w:leftChars="600" w:left="900"/>
      </w:pPr>
      <w:r w:rsidRPr="00892107">
        <w:t>find . -name "*22.03.18.2[1-3]*" -exec zip /tmp/osw_`hostname`_220317_21-23.zip {} \;</w:t>
      </w:r>
    </w:p>
    <w:p w14:paraId="6799964D" w14:textId="77777777" w:rsidR="00B312C6" w:rsidRPr="00892107" w:rsidRDefault="00B312C6" w:rsidP="00892107">
      <w:pPr>
        <w:pStyle w:val="BodyText"/>
        <w:spacing w:before="0" w:after="0"/>
        <w:ind w:leftChars="290" w:left="435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</w:p>
    <w:p w14:paraId="0C5916EC" w14:textId="410131D4" w:rsidR="00C029B9" w:rsidRPr="00892107" w:rsidRDefault="00B312C6" w:rsidP="00892107">
      <w:pPr>
        <w:pStyle w:val="BodyText"/>
        <w:numPr>
          <w:ilvl w:val="0"/>
          <w:numId w:val="23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TFA</w:t>
      </w:r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数据</w:t>
      </w:r>
    </w:p>
    <w:p w14:paraId="60750D0B" w14:textId="77777777" w:rsidR="00B312C6" w:rsidRPr="00892107" w:rsidRDefault="00B312C6" w:rsidP="00892107">
      <w:pPr>
        <w:pStyle w:val="txt"/>
        <w:ind w:leftChars="600" w:left="900"/>
      </w:pPr>
      <w:r w:rsidRPr="00892107">
        <w:t>su - root</w:t>
      </w:r>
    </w:p>
    <w:p w14:paraId="058253E3" w14:textId="77777777" w:rsidR="00B312C6" w:rsidRPr="00892107" w:rsidRDefault="00B312C6" w:rsidP="00892107">
      <w:pPr>
        <w:pStyle w:val="txt"/>
        <w:ind w:leftChars="600" w:left="900"/>
      </w:pPr>
      <w:r w:rsidRPr="00892107">
        <w:t>tfactl diagcollect -from "Jun/12/2022 18:00:00" -to "Jun/21/2022 23:59:59"</w:t>
      </w:r>
    </w:p>
    <w:p w14:paraId="6D685A27" w14:textId="77777777" w:rsidR="00B312C6" w:rsidRPr="00892107" w:rsidRDefault="00B312C6" w:rsidP="00892107">
      <w:pPr>
        <w:pStyle w:val="BodyText"/>
        <w:spacing w:before="0" w:after="0"/>
        <w:ind w:leftChars="290" w:left="435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</w:p>
    <w:p w14:paraId="16C07F4B" w14:textId="4BE52D9A" w:rsidR="00C029B9" w:rsidRPr="00AA707A" w:rsidRDefault="00B312C6" w:rsidP="00AA707A">
      <w:pPr>
        <w:pStyle w:val="BodyText"/>
        <w:numPr>
          <w:ilvl w:val="0"/>
          <w:numId w:val="23"/>
        </w:numPr>
        <w:spacing w:before="0" w:after="0"/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</w:pP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OPATCH</w:t>
      </w:r>
      <w:r w:rsidRPr="00892107">
        <w:rPr>
          <w:rFonts w:ascii="微软雅黑" w:eastAsia="微软雅黑" w:hAnsi="微软雅黑"/>
          <w:color w:val="000000" w:themeColor="text1"/>
          <w:sz w:val="21"/>
          <w:szCs w:val="21"/>
          <w:lang w:val="en-US" w:eastAsia="zh-CN"/>
        </w:rPr>
        <w:t xml:space="preserve"> </w:t>
      </w:r>
      <w:r w:rsidRPr="00892107">
        <w:rPr>
          <w:rFonts w:ascii="微软雅黑" w:eastAsia="微软雅黑" w:hAnsi="微软雅黑" w:hint="eastAsia"/>
          <w:color w:val="000000" w:themeColor="text1"/>
          <w:sz w:val="21"/>
          <w:szCs w:val="21"/>
          <w:lang w:val="en-US" w:eastAsia="zh-CN"/>
        </w:rPr>
        <w:t>数据</w:t>
      </w:r>
    </w:p>
    <w:p w14:paraId="6329D4F9" w14:textId="44EC18A5" w:rsidR="0086538A" w:rsidRPr="00AA707A" w:rsidRDefault="00B312C6" w:rsidP="00AA707A">
      <w:pPr>
        <w:pStyle w:val="txt"/>
        <w:ind w:leftChars="600" w:left="900"/>
      </w:pPr>
      <w:r w:rsidRPr="00AA707A">
        <w:t>opatch lsinventory -detail</w:t>
      </w:r>
    </w:p>
    <w:sectPr w:rsidR="0086538A" w:rsidRPr="00AA707A" w:rsidSect="00A654C9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7" w:h="16840" w:code="9"/>
      <w:pgMar w:top="720" w:right="720" w:bottom="1077" w:left="720" w:header="431" w:footer="431" w:gutter="357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DC23D" w14:textId="77777777" w:rsidR="00C21252" w:rsidRDefault="00C21252">
      <w:r>
        <w:separator/>
      </w:r>
    </w:p>
  </w:endnote>
  <w:endnote w:type="continuationSeparator" w:id="0">
    <w:p w14:paraId="71F036DC" w14:textId="77777777" w:rsidR="00C21252" w:rsidRDefault="00C21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TZhongsong">
    <w:altName w:val="华文中宋"/>
    <w:charset w:val="86"/>
    <w:family w:val="auto"/>
    <w:pitch w:val="variable"/>
    <w:sig w:usb0="00000287" w:usb1="080F0000" w:usb2="00000010" w:usb3="00000000" w:csb0="0004009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verMind-CondensedMedium">
    <w:altName w:val="Cambria"/>
    <w:panose1 w:val="00000000000000000000"/>
    <w:charset w:val="00"/>
    <w:family w:val="roman"/>
    <w:notTrueType/>
    <w:pitch w:val="default"/>
  </w:font>
  <w:font w:name="MicrosoftYaHei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51F66" w14:textId="77777777" w:rsidR="003741E9" w:rsidRDefault="003741E9">
    <w:pPr>
      <w:pStyle w:val="Footer"/>
      <w:framePr w:wrap="auto" w:vAnchor="text" w:hAnchor="margin" w:xAlign="right" w:y="1"/>
      <w:rPr>
        <w:rStyle w:val="PageNumber"/>
      </w:rPr>
    </w:pPr>
  </w:p>
  <w:p w14:paraId="39826645" w14:textId="77777777" w:rsidR="003741E9" w:rsidRDefault="003741E9" w:rsidP="00D8725F">
    <w:pPr>
      <w:pStyle w:val="Footer"/>
      <w:ind w:right="200"/>
      <w:jc w:val="right"/>
      <w:rPr>
        <w:lang w:eastAsia="zh-CN"/>
      </w:rPr>
    </w:pPr>
  </w:p>
  <w:p w14:paraId="5A9A3337" w14:textId="77777777" w:rsidR="003741E9" w:rsidRDefault="003741E9" w:rsidP="00D8725F">
    <w:pPr>
      <w:pStyle w:val="Footer"/>
      <w:pBdr>
        <w:top w:val="single" w:sz="4" w:space="1" w:color="auto"/>
      </w:pBdr>
      <w:tabs>
        <w:tab w:val="right" w:pos="9898"/>
        <w:tab w:val="right" w:pos="10440"/>
      </w:tabs>
      <w:jc w:val="both"/>
    </w:pPr>
    <w:r w:rsidRPr="00AB2F37">
      <w:rPr>
        <w:rFonts w:ascii="黑体" w:eastAsia="黑体" w:hint="eastAsia"/>
        <w:sz w:val="18"/>
        <w:szCs w:val="18"/>
      </w:rPr>
      <w:t>Oracle Advanced</w:t>
    </w:r>
    <w:r w:rsidRPr="00AB2F37">
      <w:rPr>
        <w:rFonts w:ascii="黑体" w:eastAsia="黑体"/>
        <w:sz w:val="18"/>
        <w:szCs w:val="18"/>
      </w:rPr>
      <w:t xml:space="preserve"> </w:t>
    </w:r>
    <w:r w:rsidRPr="00AB2F37">
      <w:rPr>
        <w:rFonts w:ascii="黑体" w:eastAsia="黑体" w:hint="eastAsia"/>
        <w:sz w:val="18"/>
        <w:szCs w:val="18"/>
      </w:rPr>
      <w:t>Customer</w:t>
    </w:r>
    <w:r w:rsidRPr="00AB2F37">
      <w:rPr>
        <w:rFonts w:ascii="黑体" w:eastAsia="黑体"/>
        <w:sz w:val="18"/>
        <w:szCs w:val="18"/>
      </w:rPr>
      <w:t xml:space="preserve"> </w:t>
    </w:r>
    <w:r w:rsidRPr="00AB2F37">
      <w:rPr>
        <w:rFonts w:ascii="黑体" w:eastAsia="黑体" w:hint="eastAsia"/>
        <w:sz w:val="18"/>
        <w:szCs w:val="18"/>
      </w:rPr>
      <w:t>Services</w:t>
    </w:r>
    <w:r>
      <w:rPr>
        <w:rFonts w:ascii="黑体" w:eastAsia="黑体"/>
        <w:sz w:val="18"/>
        <w:szCs w:val="18"/>
      </w:rPr>
      <w:tab/>
      <w:t xml:space="preserve">            </w:t>
    </w:r>
    <w:r>
      <w:rPr>
        <w:rFonts w:ascii="黑体" w:eastAsia="黑体"/>
        <w:sz w:val="15"/>
      </w:rPr>
      <w:t xml:space="preserve">                                      </w:t>
    </w:r>
    <w:r w:rsidR="00C22EF9">
      <w:rPr>
        <w:rFonts w:ascii="黑体" w:eastAsia="黑体"/>
        <w:sz w:val="15"/>
      </w:rPr>
      <w:t xml:space="preserve">                              </w:t>
    </w:r>
    <w:r>
      <w:rPr>
        <w:rFonts w:ascii="黑体" w:eastAsia="黑体"/>
        <w:sz w:val="15"/>
      </w:rPr>
      <w:t xml:space="preserve"> </w:t>
    </w:r>
    <w:r>
      <w:rPr>
        <w:rFonts w:ascii="黑体" w:eastAsia="黑体" w:hint="eastAsia"/>
        <w:sz w:val="15"/>
      </w:rPr>
      <w:t>第</w:t>
    </w:r>
    <w:r>
      <w:rPr>
        <w:rStyle w:val="PageNumber"/>
        <w:rFonts w:eastAsia="黑体"/>
      </w:rPr>
      <w:fldChar w:fldCharType="begin"/>
    </w:r>
    <w:r>
      <w:rPr>
        <w:rStyle w:val="PageNumber"/>
        <w:rFonts w:eastAsia="黑体"/>
      </w:rPr>
      <w:instrText xml:space="preserve"> PAGE </w:instrText>
    </w:r>
    <w:r>
      <w:rPr>
        <w:rStyle w:val="PageNumber"/>
        <w:rFonts w:eastAsia="黑体"/>
      </w:rPr>
      <w:fldChar w:fldCharType="separate"/>
    </w:r>
    <w:r w:rsidR="00304753">
      <w:rPr>
        <w:rStyle w:val="PageNumber"/>
        <w:rFonts w:eastAsia="黑体"/>
        <w:noProof/>
      </w:rPr>
      <w:t>9</w:t>
    </w:r>
    <w:r>
      <w:rPr>
        <w:rStyle w:val="PageNumber"/>
        <w:rFonts w:eastAsia="黑体"/>
      </w:rPr>
      <w:fldChar w:fldCharType="end"/>
    </w:r>
    <w:r>
      <w:rPr>
        <w:rStyle w:val="PageNumber"/>
        <w:rFonts w:ascii="黑体" w:eastAsia="黑体" w:hint="eastAsia"/>
      </w:rPr>
      <w:t>页</w:t>
    </w:r>
  </w:p>
  <w:p w14:paraId="68ABB020" w14:textId="77777777" w:rsidR="003741E9" w:rsidRDefault="003741E9" w:rsidP="00D8725F">
    <w:pPr>
      <w:pStyle w:val="Footer"/>
      <w:ind w:firstLine="720"/>
    </w:pPr>
  </w:p>
  <w:p w14:paraId="1D90B217" w14:textId="77777777" w:rsidR="003741E9" w:rsidRDefault="003741E9">
    <w:pPr>
      <w:rPr>
        <w:rFonts w:ascii="STZhongsong" w:eastAsia="STZhongsong" w:hAnsi="STZhongsong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B5E7B" w14:textId="77777777" w:rsidR="00C21252" w:rsidRDefault="00C21252">
      <w:r>
        <w:separator/>
      </w:r>
    </w:p>
  </w:footnote>
  <w:footnote w:type="continuationSeparator" w:id="0">
    <w:p w14:paraId="4836B0F9" w14:textId="77777777" w:rsidR="00C21252" w:rsidRDefault="00C21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9D064" w14:textId="77777777" w:rsidR="003741E9" w:rsidRDefault="00000000">
    <w:pPr>
      <w:pStyle w:val="Header"/>
    </w:pPr>
    <w:r>
      <w:rPr>
        <w:noProof/>
      </w:rPr>
      <w:pict w14:anchorId="7CCE15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0816" o:spid="_x0000_s1031" type="#_x0000_t136" style="position:absolute;margin-left:0;margin-top:0;width:569.6pt;height:113.9pt;rotation:315;z-index:-251643904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ORACLE A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D333C" w14:textId="77777777" w:rsidR="003741E9" w:rsidRDefault="00000000">
    <w:pPr>
      <w:pStyle w:val="Header"/>
      <w:rPr>
        <w:rFonts w:ascii="Arial" w:hAnsi="Arial" w:cs="Arial"/>
        <w:b/>
      </w:rPr>
    </w:pPr>
    <w:r>
      <w:rPr>
        <w:rFonts w:ascii="Times New Roman" w:hAnsi="Times New Roman"/>
        <w:noProof/>
      </w:rPr>
      <w:pict w14:anchorId="09175D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0817" o:spid="_x0000_s1032" type="#_x0000_t136" style="position:absolute;margin-left:0;margin-top:0;width:569.6pt;height:113.9pt;rotation:315;z-index:-25164185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ORACLE ACS"/>
          <w10:wrap anchorx="margin" anchory="margin"/>
        </v:shape>
      </w:pict>
    </w:r>
    <w:r>
      <w:rPr>
        <w:rFonts w:ascii="Times New Roman" w:hAnsi="Times New Roman" w:cs="Arial"/>
        <w:b/>
        <w:bCs/>
        <w:noProof/>
        <w:color w:val="0000FF"/>
      </w:rPr>
      <w:object w:dxaOrig="1440" w:dyaOrig="1440" w14:anchorId="607DA9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399pt;margin-top:-15pt;width:100pt;height:27.15pt;z-index:251662336;mso-wrap-edited:f;mso-width-percent:0;mso-height-percent:0;mso-width-percent:0;mso-height-percent:0">
          <v:imagedata r:id="rId1" o:title=""/>
        </v:shape>
        <o:OLEObject Type="Embed" ProgID="PBrush" ShapeID="_x0000_s1025" DrawAspect="Content" ObjectID="_1802527595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DC48B" w14:textId="77777777" w:rsidR="003741E9" w:rsidRDefault="00000000">
    <w:pPr>
      <w:pStyle w:val="Header"/>
    </w:pPr>
    <w:r>
      <w:rPr>
        <w:noProof/>
      </w:rPr>
      <w:pict w14:anchorId="4FE8C1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0815" o:spid="_x0000_s1030" type="#_x0000_t136" style="position:absolute;margin-left:0;margin-top:0;width:569.6pt;height:113.9pt;rotation:315;z-index:-25164595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ORACLE A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CC40250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4DD47FA"/>
    <w:multiLevelType w:val="multilevel"/>
    <w:tmpl w:val="BB8A153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pStyle w:val="2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9B7D5A"/>
    <w:multiLevelType w:val="hybridMultilevel"/>
    <w:tmpl w:val="5C1899C0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" w15:restartNumberingAfterBreak="0">
    <w:nsid w:val="0A797C54"/>
    <w:multiLevelType w:val="hybridMultilevel"/>
    <w:tmpl w:val="F984089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02E17A1"/>
    <w:multiLevelType w:val="multilevel"/>
    <w:tmpl w:val="CBD098E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EEE73F5"/>
    <w:multiLevelType w:val="hybridMultilevel"/>
    <w:tmpl w:val="3E6E4D42"/>
    <w:lvl w:ilvl="0" w:tplc="504A8BD2">
      <w:start w:val="1"/>
      <w:numFmt w:val="decimal"/>
      <w:pStyle w:val="4"/>
      <w:lvlText w:val="%1."/>
      <w:lvlJc w:val="left"/>
      <w:pPr>
        <w:tabs>
          <w:tab w:val="num" w:pos="1260"/>
        </w:tabs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6" w15:restartNumberingAfterBreak="0">
    <w:nsid w:val="41866D78"/>
    <w:multiLevelType w:val="hybridMultilevel"/>
    <w:tmpl w:val="D6201F74"/>
    <w:lvl w:ilvl="0" w:tplc="0409000B">
      <w:start w:val="1"/>
      <w:numFmt w:val="bullet"/>
      <w:lvlText w:val="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7" w15:restartNumberingAfterBreak="0">
    <w:nsid w:val="451F7B38"/>
    <w:multiLevelType w:val="hybridMultilevel"/>
    <w:tmpl w:val="AB8485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AEE44BC"/>
    <w:multiLevelType w:val="hybridMultilevel"/>
    <w:tmpl w:val="825691E0"/>
    <w:lvl w:ilvl="0" w:tplc="D2CC7210">
      <w:start w:val="1"/>
      <w:numFmt w:val="bullet"/>
      <w:pStyle w:val="a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6AF4192"/>
    <w:multiLevelType w:val="multilevel"/>
    <w:tmpl w:val="75BA014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ascii="Tahoma" w:hAnsi="Tahoma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ascii="Tahoma" w:hAnsi="Tahom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0" w15:restartNumberingAfterBreak="0">
    <w:nsid w:val="58EA5D67"/>
    <w:multiLevelType w:val="hybridMultilevel"/>
    <w:tmpl w:val="ED1E3B26"/>
    <w:lvl w:ilvl="0" w:tplc="0409000B">
      <w:start w:val="1"/>
      <w:numFmt w:val="bullet"/>
      <w:lvlText w:val="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1" w15:restartNumberingAfterBreak="0">
    <w:nsid w:val="5A5958A9"/>
    <w:multiLevelType w:val="hybridMultilevel"/>
    <w:tmpl w:val="1A72DE8C"/>
    <w:lvl w:ilvl="0" w:tplc="51A0D31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2" w15:restartNumberingAfterBreak="0">
    <w:nsid w:val="5FAC0B3E"/>
    <w:multiLevelType w:val="multilevel"/>
    <w:tmpl w:val="62B8BF26"/>
    <w:lvl w:ilvl="0">
      <w:start w:val="1"/>
      <w:numFmt w:val="decimal"/>
      <w:pStyle w:val="a0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0B41ABA"/>
    <w:multiLevelType w:val="hybridMultilevel"/>
    <w:tmpl w:val="08BEBD0A"/>
    <w:lvl w:ilvl="0" w:tplc="B5064B24">
      <w:start w:val="1"/>
      <w:numFmt w:val="decimal"/>
      <w:lvlText w:val="%1）"/>
      <w:lvlJc w:val="left"/>
      <w:pPr>
        <w:ind w:left="2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080" w:hanging="420"/>
      </w:pPr>
    </w:lvl>
    <w:lvl w:ilvl="2" w:tplc="0409001B" w:tentative="1">
      <w:start w:val="1"/>
      <w:numFmt w:val="lowerRoman"/>
      <w:lvlText w:val="%3."/>
      <w:lvlJc w:val="right"/>
      <w:pPr>
        <w:ind w:left="3500" w:hanging="420"/>
      </w:pPr>
    </w:lvl>
    <w:lvl w:ilvl="3" w:tplc="0409000F" w:tentative="1">
      <w:start w:val="1"/>
      <w:numFmt w:val="decimal"/>
      <w:lvlText w:val="%4."/>
      <w:lvlJc w:val="left"/>
      <w:pPr>
        <w:ind w:left="3920" w:hanging="420"/>
      </w:pPr>
    </w:lvl>
    <w:lvl w:ilvl="4" w:tplc="04090019" w:tentative="1">
      <w:start w:val="1"/>
      <w:numFmt w:val="lowerLetter"/>
      <w:lvlText w:val="%5)"/>
      <w:lvlJc w:val="left"/>
      <w:pPr>
        <w:ind w:left="4340" w:hanging="420"/>
      </w:pPr>
    </w:lvl>
    <w:lvl w:ilvl="5" w:tplc="0409001B" w:tentative="1">
      <w:start w:val="1"/>
      <w:numFmt w:val="lowerRoman"/>
      <w:lvlText w:val="%6."/>
      <w:lvlJc w:val="right"/>
      <w:pPr>
        <w:ind w:left="4760" w:hanging="420"/>
      </w:pPr>
    </w:lvl>
    <w:lvl w:ilvl="6" w:tplc="0409000F" w:tentative="1">
      <w:start w:val="1"/>
      <w:numFmt w:val="decimal"/>
      <w:lvlText w:val="%7."/>
      <w:lvlJc w:val="left"/>
      <w:pPr>
        <w:ind w:left="5180" w:hanging="420"/>
      </w:pPr>
    </w:lvl>
    <w:lvl w:ilvl="7" w:tplc="04090019" w:tentative="1">
      <w:start w:val="1"/>
      <w:numFmt w:val="lowerLetter"/>
      <w:lvlText w:val="%8)"/>
      <w:lvlJc w:val="left"/>
      <w:pPr>
        <w:ind w:left="5600" w:hanging="420"/>
      </w:pPr>
    </w:lvl>
    <w:lvl w:ilvl="8" w:tplc="0409001B" w:tentative="1">
      <w:start w:val="1"/>
      <w:numFmt w:val="lowerRoman"/>
      <w:lvlText w:val="%9."/>
      <w:lvlJc w:val="right"/>
      <w:pPr>
        <w:ind w:left="6020" w:hanging="420"/>
      </w:pPr>
    </w:lvl>
  </w:abstractNum>
  <w:abstractNum w:abstractNumId="14" w15:restartNumberingAfterBreak="0">
    <w:nsid w:val="67271F1E"/>
    <w:multiLevelType w:val="hybridMultilevel"/>
    <w:tmpl w:val="07A49ADC"/>
    <w:lvl w:ilvl="0" w:tplc="1D10626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5" w15:restartNumberingAfterBreak="0">
    <w:nsid w:val="67711894"/>
    <w:multiLevelType w:val="multilevel"/>
    <w:tmpl w:val="17A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247BC"/>
    <w:multiLevelType w:val="hybridMultilevel"/>
    <w:tmpl w:val="559CA310"/>
    <w:lvl w:ilvl="0" w:tplc="0409000B">
      <w:start w:val="1"/>
      <w:numFmt w:val="bullet"/>
      <w:lvlText w:val="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17" w15:restartNumberingAfterBreak="0">
    <w:nsid w:val="6FE875E9"/>
    <w:multiLevelType w:val="hybridMultilevel"/>
    <w:tmpl w:val="5E381C9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76B0732"/>
    <w:multiLevelType w:val="hybridMultilevel"/>
    <w:tmpl w:val="996E8704"/>
    <w:lvl w:ilvl="0" w:tplc="2E8AB266">
      <w:start w:val="1"/>
      <w:numFmt w:val="bullet"/>
      <w:lvlText w:val=""/>
      <w:lvlJc w:val="left"/>
      <w:pPr>
        <w:ind w:left="-369" w:firstLine="65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0" w:hanging="420"/>
      </w:pPr>
      <w:rPr>
        <w:rFonts w:ascii="Wingdings" w:hAnsi="Wingdings" w:hint="default"/>
      </w:rPr>
    </w:lvl>
  </w:abstractNum>
  <w:num w:numId="1" w16cid:durableId="1800148969">
    <w:abstractNumId w:val="1"/>
  </w:num>
  <w:num w:numId="2" w16cid:durableId="713845288">
    <w:abstractNumId w:val="9"/>
  </w:num>
  <w:num w:numId="3" w16cid:durableId="1118452711">
    <w:abstractNumId w:val="7"/>
  </w:num>
  <w:num w:numId="4" w16cid:durableId="1338923781">
    <w:abstractNumId w:val="5"/>
  </w:num>
  <w:num w:numId="5" w16cid:durableId="1156997322">
    <w:abstractNumId w:val="8"/>
  </w:num>
  <w:num w:numId="6" w16cid:durableId="1269461020">
    <w:abstractNumId w:val="12"/>
  </w:num>
  <w:num w:numId="7" w16cid:durableId="2048529943">
    <w:abstractNumId w:val="0"/>
  </w:num>
  <w:num w:numId="8" w16cid:durableId="1902859125">
    <w:abstractNumId w:val="4"/>
  </w:num>
  <w:num w:numId="9" w16cid:durableId="1351447525">
    <w:abstractNumId w:val="18"/>
  </w:num>
  <w:num w:numId="10" w16cid:durableId="1491408542">
    <w:abstractNumId w:val="13"/>
  </w:num>
  <w:num w:numId="11" w16cid:durableId="1556046943">
    <w:abstractNumId w:val="15"/>
  </w:num>
  <w:num w:numId="12" w16cid:durableId="919947611">
    <w:abstractNumId w:val="14"/>
  </w:num>
  <w:num w:numId="13" w16cid:durableId="2030375424">
    <w:abstractNumId w:val="1"/>
  </w:num>
  <w:num w:numId="14" w16cid:durableId="1974672651">
    <w:abstractNumId w:val="10"/>
  </w:num>
  <w:num w:numId="15" w16cid:durableId="1536431064">
    <w:abstractNumId w:val="6"/>
  </w:num>
  <w:num w:numId="16" w16cid:durableId="415134291">
    <w:abstractNumId w:val="2"/>
  </w:num>
  <w:num w:numId="17" w16cid:durableId="701515548">
    <w:abstractNumId w:val="1"/>
  </w:num>
  <w:num w:numId="18" w16cid:durableId="667556303">
    <w:abstractNumId w:val="1"/>
  </w:num>
  <w:num w:numId="19" w16cid:durableId="503016462">
    <w:abstractNumId w:val="1"/>
  </w:num>
  <w:num w:numId="20" w16cid:durableId="266079187">
    <w:abstractNumId w:val="1"/>
  </w:num>
  <w:num w:numId="21" w16cid:durableId="1181313694">
    <w:abstractNumId w:val="1"/>
  </w:num>
  <w:num w:numId="22" w16cid:durableId="2003704873">
    <w:abstractNumId w:val="9"/>
  </w:num>
  <w:num w:numId="23" w16cid:durableId="1547526392">
    <w:abstractNumId w:val="16"/>
  </w:num>
  <w:num w:numId="24" w16cid:durableId="2115829973">
    <w:abstractNumId w:val="1"/>
  </w:num>
  <w:num w:numId="25" w16cid:durableId="1631786040">
    <w:abstractNumId w:val="1"/>
  </w:num>
  <w:num w:numId="26" w16cid:durableId="634913784">
    <w:abstractNumId w:val="17"/>
  </w:num>
  <w:num w:numId="27" w16cid:durableId="820775214">
    <w:abstractNumId w:val="9"/>
  </w:num>
  <w:num w:numId="28" w16cid:durableId="210268754">
    <w:abstractNumId w:val="9"/>
  </w:num>
  <w:num w:numId="29" w16cid:durableId="1832140270">
    <w:abstractNumId w:val="9"/>
  </w:num>
  <w:num w:numId="30" w16cid:durableId="2109764169">
    <w:abstractNumId w:val="9"/>
  </w:num>
  <w:num w:numId="31" w16cid:durableId="578445716">
    <w:abstractNumId w:val="9"/>
  </w:num>
  <w:num w:numId="32" w16cid:durableId="1502354086">
    <w:abstractNumId w:val="9"/>
  </w:num>
  <w:num w:numId="33" w16cid:durableId="659650181">
    <w:abstractNumId w:val="3"/>
  </w:num>
  <w:num w:numId="34" w16cid:durableId="759568396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intFractionalCharacterWidth/>
  <w:bordersDoNotSurroundHeader/>
  <w:bordersDoNotSurroundFooter/>
  <w:hideSpellingErrors/>
  <w:proofState w:spelling="clean" w:grammar="clean"/>
  <w:attachedTemplate r:id="rId1"/>
  <w:linkStyles/>
  <w:defaultTabStop w:val="964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7D1FF9"/>
    <w:rsid w:val="00000DDB"/>
    <w:rsid w:val="00002B44"/>
    <w:rsid w:val="00003963"/>
    <w:rsid w:val="0000520A"/>
    <w:rsid w:val="00007095"/>
    <w:rsid w:val="000076DD"/>
    <w:rsid w:val="000107A9"/>
    <w:rsid w:val="0001083E"/>
    <w:rsid w:val="00010A97"/>
    <w:rsid w:val="00011A84"/>
    <w:rsid w:val="000123BC"/>
    <w:rsid w:val="00012FDF"/>
    <w:rsid w:val="0001371D"/>
    <w:rsid w:val="0001538F"/>
    <w:rsid w:val="000165F7"/>
    <w:rsid w:val="00016E47"/>
    <w:rsid w:val="00016EFE"/>
    <w:rsid w:val="000201B3"/>
    <w:rsid w:val="000209D1"/>
    <w:rsid w:val="000229B2"/>
    <w:rsid w:val="0002306B"/>
    <w:rsid w:val="000231BB"/>
    <w:rsid w:val="0002422B"/>
    <w:rsid w:val="0002435C"/>
    <w:rsid w:val="00024563"/>
    <w:rsid w:val="00025711"/>
    <w:rsid w:val="00025DB8"/>
    <w:rsid w:val="00025F46"/>
    <w:rsid w:val="00026FD9"/>
    <w:rsid w:val="000272F2"/>
    <w:rsid w:val="00027CAC"/>
    <w:rsid w:val="00032BAD"/>
    <w:rsid w:val="000365B0"/>
    <w:rsid w:val="0003665C"/>
    <w:rsid w:val="00037ABA"/>
    <w:rsid w:val="00037B2F"/>
    <w:rsid w:val="0004141C"/>
    <w:rsid w:val="000427D8"/>
    <w:rsid w:val="000459FD"/>
    <w:rsid w:val="000472C6"/>
    <w:rsid w:val="000508B8"/>
    <w:rsid w:val="00050CFE"/>
    <w:rsid w:val="00050E75"/>
    <w:rsid w:val="00051780"/>
    <w:rsid w:val="00054D5C"/>
    <w:rsid w:val="00054EA6"/>
    <w:rsid w:val="00054FBC"/>
    <w:rsid w:val="00055112"/>
    <w:rsid w:val="0005663A"/>
    <w:rsid w:val="00056C38"/>
    <w:rsid w:val="0005710A"/>
    <w:rsid w:val="00057C60"/>
    <w:rsid w:val="00062185"/>
    <w:rsid w:val="0006298B"/>
    <w:rsid w:val="000645C8"/>
    <w:rsid w:val="00064937"/>
    <w:rsid w:val="000651CE"/>
    <w:rsid w:val="000652BE"/>
    <w:rsid w:val="00066797"/>
    <w:rsid w:val="00070F9C"/>
    <w:rsid w:val="0007121D"/>
    <w:rsid w:val="0007182E"/>
    <w:rsid w:val="000718A3"/>
    <w:rsid w:val="00071BDA"/>
    <w:rsid w:val="00073FB5"/>
    <w:rsid w:val="000740EE"/>
    <w:rsid w:val="00074CF3"/>
    <w:rsid w:val="0007505A"/>
    <w:rsid w:val="000765E4"/>
    <w:rsid w:val="00076A55"/>
    <w:rsid w:val="000778AA"/>
    <w:rsid w:val="00080283"/>
    <w:rsid w:val="0008057E"/>
    <w:rsid w:val="000806FB"/>
    <w:rsid w:val="00081A7D"/>
    <w:rsid w:val="00081CC7"/>
    <w:rsid w:val="00082D1F"/>
    <w:rsid w:val="00082E2D"/>
    <w:rsid w:val="0008317C"/>
    <w:rsid w:val="00084E35"/>
    <w:rsid w:val="000854FB"/>
    <w:rsid w:val="0008632B"/>
    <w:rsid w:val="0008681C"/>
    <w:rsid w:val="00092666"/>
    <w:rsid w:val="0009271D"/>
    <w:rsid w:val="00092EDD"/>
    <w:rsid w:val="00096752"/>
    <w:rsid w:val="0009694B"/>
    <w:rsid w:val="000A070D"/>
    <w:rsid w:val="000A0C36"/>
    <w:rsid w:val="000A272B"/>
    <w:rsid w:val="000A320E"/>
    <w:rsid w:val="000A4234"/>
    <w:rsid w:val="000A459C"/>
    <w:rsid w:val="000A4A39"/>
    <w:rsid w:val="000A7032"/>
    <w:rsid w:val="000A7D2C"/>
    <w:rsid w:val="000B1E04"/>
    <w:rsid w:val="000B2DB3"/>
    <w:rsid w:val="000B3991"/>
    <w:rsid w:val="000B6577"/>
    <w:rsid w:val="000B6DF5"/>
    <w:rsid w:val="000B6E61"/>
    <w:rsid w:val="000B7800"/>
    <w:rsid w:val="000B7CC6"/>
    <w:rsid w:val="000C0618"/>
    <w:rsid w:val="000C1AFE"/>
    <w:rsid w:val="000C2439"/>
    <w:rsid w:val="000C255F"/>
    <w:rsid w:val="000C2E2C"/>
    <w:rsid w:val="000C326D"/>
    <w:rsid w:val="000C353E"/>
    <w:rsid w:val="000C3A46"/>
    <w:rsid w:val="000C425D"/>
    <w:rsid w:val="000C4AC5"/>
    <w:rsid w:val="000C5688"/>
    <w:rsid w:val="000C6780"/>
    <w:rsid w:val="000C6812"/>
    <w:rsid w:val="000D12AC"/>
    <w:rsid w:val="000D161E"/>
    <w:rsid w:val="000D30BE"/>
    <w:rsid w:val="000D6DAD"/>
    <w:rsid w:val="000E08EF"/>
    <w:rsid w:val="000E1C8A"/>
    <w:rsid w:val="000E24AD"/>
    <w:rsid w:val="000E2FDD"/>
    <w:rsid w:val="000E33E1"/>
    <w:rsid w:val="000E3A7C"/>
    <w:rsid w:val="000E5755"/>
    <w:rsid w:val="000E7571"/>
    <w:rsid w:val="000E7BA0"/>
    <w:rsid w:val="000F0548"/>
    <w:rsid w:val="000F0D61"/>
    <w:rsid w:val="000F1B87"/>
    <w:rsid w:val="000F1E18"/>
    <w:rsid w:val="000F2C91"/>
    <w:rsid w:val="000F31F4"/>
    <w:rsid w:val="000F5E37"/>
    <w:rsid w:val="000F66FE"/>
    <w:rsid w:val="000F6759"/>
    <w:rsid w:val="000F72B3"/>
    <w:rsid w:val="0010007A"/>
    <w:rsid w:val="001050AF"/>
    <w:rsid w:val="00106ED4"/>
    <w:rsid w:val="0010722B"/>
    <w:rsid w:val="00107DA6"/>
    <w:rsid w:val="0011599B"/>
    <w:rsid w:val="0011660F"/>
    <w:rsid w:val="00117015"/>
    <w:rsid w:val="0011713C"/>
    <w:rsid w:val="001171D1"/>
    <w:rsid w:val="001175EA"/>
    <w:rsid w:val="001176BC"/>
    <w:rsid w:val="00117A38"/>
    <w:rsid w:val="0012015E"/>
    <w:rsid w:val="00120892"/>
    <w:rsid w:val="0012122C"/>
    <w:rsid w:val="0012170E"/>
    <w:rsid w:val="00121721"/>
    <w:rsid w:val="0012244C"/>
    <w:rsid w:val="00122E35"/>
    <w:rsid w:val="00124A99"/>
    <w:rsid w:val="001254F5"/>
    <w:rsid w:val="00130E9F"/>
    <w:rsid w:val="00132952"/>
    <w:rsid w:val="00136217"/>
    <w:rsid w:val="001364A7"/>
    <w:rsid w:val="00136707"/>
    <w:rsid w:val="001374DF"/>
    <w:rsid w:val="00137955"/>
    <w:rsid w:val="00137C2F"/>
    <w:rsid w:val="001404A5"/>
    <w:rsid w:val="001415B6"/>
    <w:rsid w:val="0014250D"/>
    <w:rsid w:val="00143352"/>
    <w:rsid w:val="001446BB"/>
    <w:rsid w:val="00145A5C"/>
    <w:rsid w:val="001460AA"/>
    <w:rsid w:val="001473B6"/>
    <w:rsid w:val="00147754"/>
    <w:rsid w:val="001477EA"/>
    <w:rsid w:val="00150956"/>
    <w:rsid w:val="00151590"/>
    <w:rsid w:val="0015478F"/>
    <w:rsid w:val="00154A58"/>
    <w:rsid w:val="00155D0A"/>
    <w:rsid w:val="00156A69"/>
    <w:rsid w:val="001613A3"/>
    <w:rsid w:val="00161673"/>
    <w:rsid w:val="00163AF9"/>
    <w:rsid w:val="00165516"/>
    <w:rsid w:val="00171AC4"/>
    <w:rsid w:val="001727BC"/>
    <w:rsid w:val="00172905"/>
    <w:rsid w:val="00172987"/>
    <w:rsid w:val="00175998"/>
    <w:rsid w:val="00175CC5"/>
    <w:rsid w:val="0017684B"/>
    <w:rsid w:val="001776A1"/>
    <w:rsid w:val="00177D21"/>
    <w:rsid w:val="00180792"/>
    <w:rsid w:val="001809D7"/>
    <w:rsid w:val="0018394D"/>
    <w:rsid w:val="00183D58"/>
    <w:rsid w:val="00184AB2"/>
    <w:rsid w:val="001871AC"/>
    <w:rsid w:val="001871B8"/>
    <w:rsid w:val="00190DC8"/>
    <w:rsid w:val="00191744"/>
    <w:rsid w:val="001922B0"/>
    <w:rsid w:val="001953B2"/>
    <w:rsid w:val="00195BA6"/>
    <w:rsid w:val="00195E9F"/>
    <w:rsid w:val="00196A03"/>
    <w:rsid w:val="001970FF"/>
    <w:rsid w:val="001976A0"/>
    <w:rsid w:val="00197E02"/>
    <w:rsid w:val="001A19B1"/>
    <w:rsid w:val="001A3B7E"/>
    <w:rsid w:val="001A564E"/>
    <w:rsid w:val="001A5CBE"/>
    <w:rsid w:val="001B0005"/>
    <w:rsid w:val="001B042F"/>
    <w:rsid w:val="001B0666"/>
    <w:rsid w:val="001B073E"/>
    <w:rsid w:val="001B09AC"/>
    <w:rsid w:val="001B0D61"/>
    <w:rsid w:val="001B0DF1"/>
    <w:rsid w:val="001B155D"/>
    <w:rsid w:val="001B189F"/>
    <w:rsid w:val="001B2396"/>
    <w:rsid w:val="001B2E34"/>
    <w:rsid w:val="001B37A2"/>
    <w:rsid w:val="001B40F7"/>
    <w:rsid w:val="001B4725"/>
    <w:rsid w:val="001B49DE"/>
    <w:rsid w:val="001B4C18"/>
    <w:rsid w:val="001B6877"/>
    <w:rsid w:val="001B757E"/>
    <w:rsid w:val="001B7773"/>
    <w:rsid w:val="001C0006"/>
    <w:rsid w:val="001C006B"/>
    <w:rsid w:val="001C07F0"/>
    <w:rsid w:val="001C1978"/>
    <w:rsid w:val="001C21BD"/>
    <w:rsid w:val="001C2ED4"/>
    <w:rsid w:val="001C4591"/>
    <w:rsid w:val="001C48E1"/>
    <w:rsid w:val="001C4FA8"/>
    <w:rsid w:val="001C51EB"/>
    <w:rsid w:val="001C5991"/>
    <w:rsid w:val="001C694D"/>
    <w:rsid w:val="001C6B3B"/>
    <w:rsid w:val="001C6EA2"/>
    <w:rsid w:val="001C72D6"/>
    <w:rsid w:val="001D029E"/>
    <w:rsid w:val="001D043A"/>
    <w:rsid w:val="001D09ED"/>
    <w:rsid w:val="001D1FF9"/>
    <w:rsid w:val="001D384A"/>
    <w:rsid w:val="001D4781"/>
    <w:rsid w:val="001D4993"/>
    <w:rsid w:val="001D53CB"/>
    <w:rsid w:val="001D63D9"/>
    <w:rsid w:val="001E1819"/>
    <w:rsid w:val="001E18AC"/>
    <w:rsid w:val="001E21F1"/>
    <w:rsid w:val="001E2EA1"/>
    <w:rsid w:val="001E45B9"/>
    <w:rsid w:val="001E4FEA"/>
    <w:rsid w:val="001E646F"/>
    <w:rsid w:val="001E6839"/>
    <w:rsid w:val="001E6B20"/>
    <w:rsid w:val="001F04BA"/>
    <w:rsid w:val="001F32B7"/>
    <w:rsid w:val="001F37FD"/>
    <w:rsid w:val="001F4AD6"/>
    <w:rsid w:val="001F6446"/>
    <w:rsid w:val="001F6DA3"/>
    <w:rsid w:val="001F71D5"/>
    <w:rsid w:val="00201E59"/>
    <w:rsid w:val="00203600"/>
    <w:rsid w:val="00203BE5"/>
    <w:rsid w:val="00203BEF"/>
    <w:rsid w:val="00203CC7"/>
    <w:rsid w:val="00203D11"/>
    <w:rsid w:val="00204B61"/>
    <w:rsid w:val="002069AB"/>
    <w:rsid w:val="00207906"/>
    <w:rsid w:val="00207937"/>
    <w:rsid w:val="0021170F"/>
    <w:rsid w:val="002118EA"/>
    <w:rsid w:val="002119F2"/>
    <w:rsid w:val="00212283"/>
    <w:rsid w:val="00212AE1"/>
    <w:rsid w:val="00212E4C"/>
    <w:rsid w:val="00213B12"/>
    <w:rsid w:val="00213CE8"/>
    <w:rsid w:val="00214962"/>
    <w:rsid w:val="0021525E"/>
    <w:rsid w:val="00215405"/>
    <w:rsid w:val="002170FC"/>
    <w:rsid w:val="0021798E"/>
    <w:rsid w:val="00223683"/>
    <w:rsid w:val="00225A80"/>
    <w:rsid w:val="002267B9"/>
    <w:rsid w:val="0022729F"/>
    <w:rsid w:val="002272AF"/>
    <w:rsid w:val="00230962"/>
    <w:rsid w:val="00230A71"/>
    <w:rsid w:val="00230A9E"/>
    <w:rsid w:val="002335C5"/>
    <w:rsid w:val="002340FC"/>
    <w:rsid w:val="00234C97"/>
    <w:rsid w:val="00235316"/>
    <w:rsid w:val="002356E9"/>
    <w:rsid w:val="002363D1"/>
    <w:rsid w:val="002371A1"/>
    <w:rsid w:val="002418E9"/>
    <w:rsid w:val="00241C97"/>
    <w:rsid w:val="0024439B"/>
    <w:rsid w:val="002445B2"/>
    <w:rsid w:val="002462AE"/>
    <w:rsid w:val="00246CDC"/>
    <w:rsid w:val="00247FA7"/>
    <w:rsid w:val="002505F4"/>
    <w:rsid w:val="00250948"/>
    <w:rsid w:val="00251CD9"/>
    <w:rsid w:val="0025258B"/>
    <w:rsid w:val="00254006"/>
    <w:rsid w:val="002543AE"/>
    <w:rsid w:val="00254D9C"/>
    <w:rsid w:val="00255581"/>
    <w:rsid w:val="002559A9"/>
    <w:rsid w:val="00257893"/>
    <w:rsid w:val="002578DE"/>
    <w:rsid w:val="00257C0D"/>
    <w:rsid w:val="00261790"/>
    <w:rsid w:val="00262C0A"/>
    <w:rsid w:val="002637F2"/>
    <w:rsid w:val="00266331"/>
    <w:rsid w:val="00266946"/>
    <w:rsid w:val="002703A1"/>
    <w:rsid w:val="00270CDC"/>
    <w:rsid w:val="00270DD6"/>
    <w:rsid w:val="00271C26"/>
    <w:rsid w:val="00277299"/>
    <w:rsid w:val="002837B8"/>
    <w:rsid w:val="00283E5B"/>
    <w:rsid w:val="00284BFA"/>
    <w:rsid w:val="00285D84"/>
    <w:rsid w:val="002907A3"/>
    <w:rsid w:val="00290EC9"/>
    <w:rsid w:val="00291199"/>
    <w:rsid w:val="002913B1"/>
    <w:rsid w:val="00293F94"/>
    <w:rsid w:val="00294859"/>
    <w:rsid w:val="002952EE"/>
    <w:rsid w:val="00295530"/>
    <w:rsid w:val="00296053"/>
    <w:rsid w:val="002979C7"/>
    <w:rsid w:val="00297E2E"/>
    <w:rsid w:val="002A3088"/>
    <w:rsid w:val="002A33BC"/>
    <w:rsid w:val="002A40FE"/>
    <w:rsid w:val="002A5D76"/>
    <w:rsid w:val="002A5EE8"/>
    <w:rsid w:val="002A69AE"/>
    <w:rsid w:val="002A7DE8"/>
    <w:rsid w:val="002A7E01"/>
    <w:rsid w:val="002B083A"/>
    <w:rsid w:val="002B0979"/>
    <w:rsid w:val="002B38EC"/>
    <w:rsid w:val="002B4521"/>
    <w:rsid w:val="002B4F53"/>
    <w:rsid w:val="002B55A7"/>
    <w:rsid w:val="002B6266"/>
    <w:rsid w:val="002C07EE"/>
    <w:rsid w:val="002C088D"/>
    <w:rsid w:val="002C316D"/>
    <w:rsid w:val="002C4256"/>
    <w:rsid w:val="002C4809"/>
    <w:rsid w:val="002C52EA"/>
    <w:rsid w:val="002C5C5F"/>
    <w:rsid w:val="002C6354"/>
    <w:rsid w:val="002D1798"/>
    <w:rsid w:val="002D252B"/>
    <w:rsid w:val="002D2770"/>
    <w:rsid w:val="002D2970"/>
    <w:rsid w:val="002D40D1"/>
    <w:rsid w:val="002D4B3A"/>
    <w:rsid w:val="002D4DB5"/>
    <w:rsid w:val="002D6313"/>
    <w:rsid w:val="002D6628"/>
    <w:rsid w:val="002D664A"/>
    <w:rsid w:val="002E0250"/>
    <w:rsid w:val="002E03F1"/>
    <w:rsid w:val="002E0612"/>
    <w:rsid w:val="002E35D9"/>
    <w:rsid w:val="002E3841"/>
    <w:rsid w:val="002E5BBD"/>
    <w:rsid w:val="002E5CFE"/>
    <w:rsid w:val="002E5D26"/>
    <w:rsid w:val="002E6D0E"/>
    <w:rsid w:val="002E76CE"/>
    <w:rsid w:val="002F0D9B"/>
    <w:rsid w:val="002F1711"/>
    <w:rsid w:val="002F1CF6"/>
    <w:rsid w:val="002F2979"/>
    <w:rsid w:val="002F38A9"/>
    <w:rsid w:val="002F38CF"/>
    <w:rsid w:val="002F38D5"/>
    <w:rsid w:val="002F38EE"/>
    <w:rsid w:val="002F3B3E"/>
    <w:rsid w:val="002F4689"/>
    <w:rsid w:val="002F49F2"/>
    <w:rsid w:val="002F5F13"/>
    <w:rsid w:val="002F7BF2"/>
    <w:rsid w:val="00304178"/>
    <w:rsid w:val="00304753"/>
    <w:rsid w:val="003061BA"/>
    <w:rsid w:val="003109AE"/>
    <w:rsid w:val="00312013"/>
    <w:rsid w:val="003120BC"/>
    <w:rsid w:val="003126FC"/>
    <w:rsid w:val="00313A05"/>
    <w:rsid w:val="00313BE4"/>
    <w:rsid w:val="003144A9"/>
    <w:rsid w:val="003167C5"/>
    <w:rsid w:val="003208FB"/>
    <w:rsid w:val="00321E76"/>
    <w:rsid w:val="0032287D"/>
    <w:rsid w:val="003234A3"/>
    <w:rsid w:val="003254F8"/>
    <w:rsid w:val="003261BE"/>
    <w:rsid w:val="003308FA"/>
    <w:rsid w:val="0033134C"/>
    <w:rsid w:val="003324A9"/>
    <w:rsid w:val="0033324B"/>
    <w:rsid w:val="0033324D"/>
    <w:rsid w:val="003343D2"/>
    <w:rsid w:val="0033456C"/>
    <w:rsid w:val="00335811"/>
    <w:rsid w:val="00335AF7"/>
    <w:rsid w:val="00335EFE"/>
    <w:rsid w:val="003361C1"/>
    <w:rsid w:val="003378F9"/>
    <w:rsid w:val="003401D5"/>
    <w:rsid w:val="00340300"/>
    <w:rsid w:val="003418CE"/>
    <w:rsid w:val="003449C7"/>
    <w:rsid w:val="00344C75"/>
    <w:rsid w:val="00346E70"/>
    <w:rsid w:val="00347580"/>
    <w:rsid w:val="0034759C"/>
    <w:rsid w:val="00347877"/>
    <w:rsid w:val="00350CF9"/>
    <w:rsid w:val="003517BE"/>
    <w:rsid w:val="00352D3F"/>
    <w:rsid w:val="0035341E"/>
    <w:rsid w:val="003541FE"/>
    <w:rsid w:val="003561C5"/>
    <w:rsid w:val="00356D29"/>
    <w:rsid w:val="00357416"/>
    <w:rsid w:val="0036182E"/>
    <w:rsid w:val="00361B3C"/>
    <w:rsid w:val="003620B1"/>
    <w:rsid w:val="0036310D"/>
    <w:rsid w:val="00363C4D"/>
    <w:rsid w:val="00363E31"/>
    <w:rsid w:val="00365182"/>
    <w:rsid w:val="003654EC"/>
    <w:rsid w:val="003657FF"/>
    <w:rsid w:val="003659BC"/>
    <w:rsid w:val="00366956"/>
    <w:rsid w:val="0036710D"/>
    <w:rsid w:val="00367B23"/>
    <w:rsid w:val="00367B8B"/>
    <w:rsid w:val="003710B8"/>
    <w:rsid w:val="00371C3B"/>
    <w:rsid w:val="003738E3"/>
    <w:rsid w:val="003741E9"/>
    <w:rsid w:val="0037484C"/>
    <w:rsid w:val="00375081"/>
    <w:rsid w:val="00376000"/>
    <w:rsid w:val="00376703"/>
    <w:rsid w:val="0038060B"/>
    <w:rsid w:val="0038071E"/>
    <w:rsid w:val="003824A7"/>
    <w:rsid w:val="00382BBF"/>
    <w:rsid w:val="00382C1B"/>
    <w:rsid w:val="00382CF2"/>
    <w:rsid w:val="00382FB7"/>
    <w:rsid w:val="00383B7F"/>
    <w:rsid w:val="003844C3"/>
    <w:rsid w:val="00384BD3"/>
    <w:rsid w:val="00385485"/>
    <w:rsid w:val="00386C81"/>
    <w:rsid w:val="00391FC2"/>
    <w:rsid w:val="003964FB"/>
    <w:rsid w:val="0039683F"/>
    <w:rsid w:val="003A05D8"/>
    <w:rsid w:val="003A157B"/>
    <w:rsid w:val="003A3554"/>
    <w:rsid w:val="003A431E"/>
    <w:rsid w:val="003A5D40"/>
    <w:rsid w:val="003A6D94"/>
    <w:rsid w:val="003A7B45"/>
    <w:rsid w:val="003B10B6"/>
    <w:rsid w:val="003B1655"/>
    <w:rsid w:val="003B21C2"/>
    <w:rsid w:val="003B4D8C"/>
    <w:rsid w:val="003B7714"/>
    <w:rsid w:val="003C14BB"/>
    <w:rsid w:val="003C1699"/>
    <w:rsid w:val="003C199D"/>
    <w:rsid w:val="003C25D9"/>
    <w:rsid w:val="003C2FBA"/>
    <w:rsid w:val="003C3753"/>
    <w:rsid w:val="003C46AC"/>
    <w:rsid w:val="003C4F9A"/>
    <w:rsid w:val="003C5592"/>
    <w:rsid w:val="003D325A"/>
    <w:rsid w:val="003D401F"/>
    <w:rsid w:val="003D5D4E"/>
    <w:rsid w:val="003D79C2"/>
    <w:rsid w:val="003D7C9C"/>
    <w:rsid w:val="003E121F"/>
    <w:rsid w:val="003E298F"/>
    <w:rsid w:val="003E2BB2"/>
    <w:rsid w:val="003E2DE4"/>
    <w:rsid w:val="003E344C"/>
    <w:rsid w:val="003E3F24"/>
    <w:rsid w:val="003E5AF6"/>
    <w:rsid w:val="003E624E"/>
    <w:rsid w:val="003E6C66"/>
    <w:rsid w:val="003E760B"/>
    <w:rsid w:val="003E7C34"/>
    <w:rsid w:val="003E7CEC"/>
    <w:rsid w:val="003F0EF9"/>
    <w:rsid w:val="003F20CA"/>
    <w:rsid w:val="003F4143"/>
    <w:rsid w:val="003F73C0"/>
    <w:rsid w:val="004003D4"/>
    <w:rsid w:val="00400D64"/>
    <w:rsid w:val="004010E2"/>
    <w:rsid w:val="00401484"/>
    <w:rsid w:val="00402CFD"/>
    <w:rsid w:val="004036F0"/>
    <w:rsid w:val="00403C49"/>
    <w:rsid w:val="00403C95"/>
    <w:rsid w:val="0040427C"/>
    <w:rsid w:val="00407431"/>
    <w:rsid w:val="00407474"/>
    <w:rsid w:val="0041150A"/>
    <w:rsid w:val="00411748"/>
    <w:rsid w:val="00411A8B"/>
    <w:rsid w:val="00412AAE"/>
    <w:rsid w:val="0041312E"/>
    <w:rsid w:val="0041383C"/>
    <w:rsid w:val="004139FE"/>
    <w:rsid w:val="00414596"/>
    <w:rsid w:val="00414D09"/>
    <w:rsid w:val="00414F44"/>
    <w:rsid w:val="00416384"/>
    <w:rsid w:val="00416E24"/>
    <w:rsid w:val="004171F4"/>
    <w:rsid w:val="00417407"/>
    <w:rsid w:val="00420DBB"/>
    <w:rsid w:val="00420EE1"/>
    <w:rsid w:val="00421992"/>
    <w:rsid w:val="00422185"/>
    <w:rsid w:val="00425695"/>
    <w:rsid w:val="0043050A"/>
    <w:rsid w:val="00430A6B"/>
    <w:rsid w:val="0043104A"/>
    <w:rsid w:val="00432FCD"/>
    <w:rsid w:val="004334EA"/>
    <w:rsid w:val="00433B13"/>
    <w:rsid w:val="00433F65"/>
    <w:rsid w:val="004351BC"/>
    <w:rsid w:val="0043577E"/>
    <w:rsid w:val="00435F81"/>
    <w:rsid w:val="00437F6F"/>
    <w:rsid w:val="0044087E"/>
    <w:rsid w:val="00440A38"/>
    <w:rsid w:val="0044118D"/>
    <w:rsid w:val="00441BB4"/>
    <w:rsid w:val="00442827"/>
    <w:rsid w:val="00442E84"/>
    <w:rsid w:val="004432F3"/>
    <w:rsid w:val="004439D3"/>
    <w:rsid w:val="004450B8"/>
    <w:rsid w:val="00447D68"/>
    <w:rsid w:val="00450186"/>
    <w:rsid w:val="00450FD0"/>
    <w:rsid w:val="0045146E"/>
    <w:rsid w:val="0045176D"/>
    <w:rsid w:val="00451F42"/>
    <w:rsid w:val="004531CF"/>
    <w:rsid w:val="00453B85"/>
    <w:rsid w:val="00453BF5"/>
    <w:rsid w:val="00453D9A"/>
    <w:rsid w:val="00453DA8"/>
    <w:rsid w:val="00453DFD"/>
    <w:rsid w:val="00454BD4"/>
    <w:rsid w:val="00455F65"/>
    <w:rsid w:val="00457729"/>
    <w:rsid w:val="0046048C"/>
    <w:rsid w:val="00462503"/>
    <w:rsid w:val="00465B90"/>
    <w:rsid w:val="0046603D"/>
    <w:rsid w:val="00466A4A"/>
    <w:rsid w:val="004670E4"/>
    <w:rsid w:val="0047090C"/>
    <w:rsid w:val="0047202C"/>
    <w:rsid w:val="0047207B"/>
    <w:rsid w:val="00473107"/>
    <w:rsid w:val="004733B5"/>
    <w:rsid w:val="004734FE"/>
    <w:rsid w:val="004737D0"/>
    <w:rsid w:val="004751F7"/>
    <w:rsid w:val="0047536A"/>
    <w:rsid w:val="004774FA"/>
    <w:rsid w:val="0047796A"/>
    <w:rsid w:val="00481A63"/>
    <w:rsid w:val="0048373B"/>
    <w:rsid w:val="004861F9"/>
    <w:rsid w:val="0049041B"/>
    <w:rsid w:val="00491507"/>
    <w:rsid w:val="0049297C"/>
    <w:rsid w:val="00494938"/>
    <w:rsid w:val="0049626E"/>
    <w:rsid w:val="00496EE2"/>
    <w:rsid w:val="004A17E1"/>
    <w:rsid w:val="004A2045"/>
    <w:rsid w:val="004A4540"/>
    <w:rsid w:val="004A6F4D"/>
    <w:rsid w:val="004A75ED"/>
    <w:rsid w:val="004A78AF"/>
    <w:rsid w:val="004A7955"/>
    <w:rsid w:val="004A79FC"/>
    <w:rsid w:val="004B0DB9"/>
    <w:rsid w:val="004B258A"/>
    <w:rsid w:val="004B2A54"/>
    <w:rsid w:val="004B2C88"/>
    <w:rsid w:val="004B35E2"/>
    <w:rsid w:val="004B38C2"/>
    <w:rsid w:val="004B3E20"/>
    <w:rsid w:val="004B4722"/>
    <w:rsid w:val="004B50EB"/>
    <w:rsid w:val="004B5334"/>
    <w:rsid w:val="004B6783"/>
    <w:rsid w:val="004B7452"/>
    <w:rsid w:val="004C1D9A"/>
    <w:rsid w:val="004C35E6"/>
    <w:rsid w:val="004C54BF"/>
    <w:rsid w:val="004C6017"/>
    <w:rsid w:val="004C67B7"/>
    <w:rsid w:val="004C7B7B"/>
    <w:rsid w:val="004D0D4D"/>
    <w:rsid w:val="004D1654"/>
    <w:rsid w:val="004D2FBE"/>
    <w:rsid w:val="004D4323"/>
    <w:rsid w:val="004D769F"/>
    <w:rsid w:val="004D76AF"/>
    <w:rsid w:val="004D7778"/>
    <w:rsid w:val="004E084E"/>
    <w:rsid w:val="004E11C5"/>
    <w:rsid w:val="004E29D1"/>
    <w:rsid w:val="004E2B7E"/>
    <w:rsid w:val="004E3F7E"/>
    <w:rsid w:val="004E4991"/>
    <w:rsid w:val="004E551C"/>
    <w:rsid w:val="004E6271"/>
    <w:rsid w:val="004E6409"/>
    <w:rsid w:val="004E6ED8"/>
    <w:rsid w:val="004F01C6"/>
    <w:rsid w:val="004F0455"/>
    <w:rsid w:val="004F0940"/>
    <w:rsid w:val="004F122C"/>
    <w:rsid w:val="004F13FD"/>
    <w:rsid w:val="004F171E"/>
    <w:rsid w:val="004F2826"/>
    <w:rsid w:val="004F2FA4"/>
    <w:rsid w:val="004F3DA2"/>
    <w:rsid w:val="004F483C"/>
    <w:rsid w:val="004F58A4"/>
    <w:rsid w:val="004F6B32"/>
    <w:rsid w:val="004F71D5"/>
    <w:rsid w:val="004F7542"/>
    <w:rsid w:val="00500A51"/>
    <w:rsid w:val="00500DAD"/>
    <w:rsid w:val="005017DA"/>
    <w:rsid w:val="005030D3"/>
    <w:rsid w:val="00504905"/>
    <w:rsid w:val="00504C5E"/>
    <w:rsid w:val="00505C60"/>
    <w:rsid w:val="00506FF2"/>
    <w:rsid w:val="00507292"/>
    <w:rsid w:val="00507A8C"/>
    <w:rsid w:val="00507C0B"/>
    <w:rsid w:val="0051201D"/>
    <w:rsid w:val="005127E2"/>
    <w:rsid w:val="00512F60"/>
    <w:rsid w:val="005144A2"/>
    <w:rsid w:val="00515287"/>
    <w:rsid w:val="0051566C"/>
    <w:rsid w:val="005160D0"/>
    <w:rsid w:val="005161AC"/>
    <w:rsid w:val="005162EE"/>
    <w:rsid w:val="005170D9"/>
    <w:rsid w:val="00517621"/>
    <w:rsid w:val="00517907"/>
    <w:rsid w:val="005226B7"/>
    <w:rsid w:val="00523B76"/>
    <w:rsid w:val="00523C29"/>
    <w:rsid w:val="005241FB"/>
    <w:rsid w:val="00525E3F"/>
    <w:rsid w:val="0052618B"/>
    <w:rsid w:val="00526898"/>
    <w:rsid w:val="00526BD7"/>
    <w:rsid w:val="00526EE3"/>
    <w:rsid w:val="00530142"/>
    <w:rsid w:val="005306DC"/>
    <w:rsid w:val="005313B0"/>
    <w:rsid w:val="00531E97"/>
    <w:rsid w:val="00533210"/>
    <w:rsid w:val="005349BF"/>
    <w:rsid w:val="0053604D"/>
    <w:rsid w:val="00537236"/>
    <w:rsid w:val="00537BB4"/>
    <w:rsid w:val="00537F49"/>
    <w:rsid w:val="00541DF4"/>
    <w:rsid w:val="00543386"/>
    <w:rsid w:val="00546634"/>
    <w:rsid w:val="00546660"/>
    <w:rsid w:val="00546D34"/>
    <w:rsid w:val="0054781E"/>
    <w:rsid w:val="005513AA"/>
    <w:rsid w:val="00553107"/>
    <w:rsid w:val="005541AF"/>
    <w:rsid w:val="00554E36"/>
    <w:rsid w:val="00555545"/>
    <w:rsid w:val="005563E6"/>
    <w:rsid w:val="005569BD"/>
    <w:rsid w:val="00556FBD"/>
    <w:rsid w:val="005576BF"/>
    <w:rsid w:val="00557B33"/>
    <w:rsid w:val="0056046D"/>
    <w:rsid w:val="005618E1"/>
    <w:rsid w:val="00561D7D"/>
    <w:rsid w:val="00562214"/>
    <w:rsid w:val="00565E58"/>
    <w:rsid w:val="005660B4"/>
    <w:rsid w:val="00570218"/>
    <w:rsid w:val="00571614"/>
    <w:rsid w:val="00571CCD"/>
    <w:rsid w:val="0057200C"/>
    <w:rsid w:val="00572294"/>
    <w:rsid w:val="005730DA"/>
    <w:rsid w:val="005732F8"/>
    <w:rsid w:val="00574BED"/>
    <w:rsid w:val="00574E6A"/>
    <w:rsid w:val="005759BC"/>
    <w:rsid w:val="00576013"/>
    <w:rsid w:val="00577CAB"/>
    <w:rsid w:val="005807C2"/>
    <w:rsid w:val="00580E19"/>
    <w:rsid w:val="005810D3"/>
    <w:rsid w:val="005839F9"/>
    <w:rsid w:val="005865E6"/>
    <w:rsid w:val="00591D71"/>
    <w:rsid w:val="00591DBE"/>
    <w:rsid w:val="005934F6"/>
    <w:rsid w:val="00594B27"/>
    <w:rsid w:val="00594EFE"/>
    <w:rsid w:val="005956D8"/>
    <w:rsid w:val="0059619D"/>
    <w:rsid w:val="005962F8"/>
    <w:rsid w:val="005976E5"/>
    <w:rsid w:val="0059793B"/>
    <w:rsid w:val="005A0673"/>
    <w:rsid w:val="005A06F0"/>
    <w:rsid w:val="005A10CC"/>
    <w:rsid w:val="005A1764"/>
    <w:rsid w:val="005A19DD"/>
    <w:rsid w:val="005A4361"/>
    <w:rsid w:val="005A49F5"/>
    <w:rsid w:val="005A4C2F"/>
    <w:rsid w:val="005A6C0A"/>
    <w:rsid w:val="005A6EB4"/>
    <w:rsid w:val="005A733D"/>
    <w:rsid w:val="005B05A3"/>
    <w:rsid w:val="005B12B9"/>
    <w:rsid w:val="005B150D"/>
    <w:rsid w:val="005B1981"/>
    <w:rsid w:val="005B25DF"/>
    <w:rsid w:val="005B3144"/>
    <w:rsid w:val="005B358B"/>
    <w:rsid w:val="005B373C"/>
    <w:rsid w:val="005B44E2"/>
    <w:rsid w:val="005B485E"/>
    <w:rsid w:val="005B597D"/>
    <w:rsid w:val="005B72E5"/>
    <w:rsid w:val="005B7C9F"/>
    <w:rsid w:val="005C067B"/>
    <w:rsid w:val="005C16B5"/>
    <w:rsid w:val="005C192D"/>
    <w:rsid w:val="005C2196"/>
    <w:rsid w:val="005C3B5A"/>
    <w:rsid w:val="005C439F"/>
    <w:rsid w:val="005C4C76"/>
    <w:rsid w:val="005C541A"/>
    <w:rsid w:val="005C5DA6"/>
    <w:rsid w:val="005C5FE0"/>
    <w:rsid w:val="005C7C2B"/>
    <w:rsid w:val="005D085F"/>
    <w:rsid w:val="005D1073"/>
    <w:rsid w:val="005D10A8"/>
    <w:rsid w:val="005D2CFC"/>
    <w:rsid w:val="005D5F31"/>
    <w:rsid w:val="005D61D4"/>
    <w:rsid w:val="005D7F4E"/>
    <w:rsid w:val="005E27F7"/>
    <w:rsid w:val="005E331D"/>
    <w:rsid w:val="005E3327"/>
    <w:rsid w:val="005E4F7F"/>
    <w:rsid w:val="005E5DB8"/>
    <w:rsid w:val="005F0BD8"/>
    <w:rsid w:val="005F17A5"/>
    <w:rsid w:val="005F4EB9"/>
    <w:rsid w:val="005F5624"/>
    <w:rsid w:val="005F699D"/>
    <w:rsid w:val="005F784E"/>
    <w:rsid w:val="005F794F"/>
    <w:rsid w:val="00600FBF"/>
    <w:rsid w:val="00602044"/>
    <w:rsid w:val="0060393D"/>
    <w:rsid w:val="006068C5"/>
    <w:rsid w:val="006069B2"/>
    <w:rsid w:val="00607EB4"/>
    <w:rsid w:val="00610908"/>
    <w:rsid w:val="00611BF2"/>
    <w:rsid w:val="00613059"/>
    <w:rsid w:val="00613B00"/>
    <w:rsid w:val="006155EE"/>
    <w:rsid w:val="00615657"/>
    <w:rsid w:val="006158E8"/>
    <w:rsid w:val="00617275"/>
    <w:rsid w:val="00617F45"/>
    <w:rsid w:val="006200FA"/>
    <w:rsid w:val="00621BC0"/>
    <w:rsid w:val="00621C97"/>
    <w:rsid w:val="0062314E"/>
    <w:rsid w:val="00623347"/>
    <w:rsid w:val="00623516"/>
    <w:rsid w:val="006236B2"/>
    <w:rsid w:val="00623CAC"/>
    <w:rsid w:val="006245C8"/>
    <w:rsid w:val="006252F6"/>
    <w:rsid w:val="00626139"/>
    <w:rsid w:val="006270DC"/>
    <w:rsid w:val="0063099F"/>
    <w:rsid w:val="0063205D"/>
    <w:rsid w:val="006321BC"/>
    <w:rsid w:val="00632254"/>
    <w:rsid w:val="006330DF"/>
    <w:rsid w:val="0063475A"/>
    <w:rsid w:val="0063665D"/>
    <w:rsid w:val="00636B23"/>
    <w:rsid w:val="0063727B"/>
    <w:rsid w:val="00637369"/>
    <w:rsid w:val="0063740B"/>
    <w:rsid w:val="00640805"/>
    <w:rsid w:val="006412D9"/>
    <w:rsid w:val="006434FF"/>
    <w:rsid w:val="00645C69"/>
    <w:rsid w:val="00645FE5"/>
    <w:rsid w:val="00650A7D"/>
    <w:rsid w:val="00650B35"/>
    <w:rsid w:val="0065156F"/>
    <w:rsid w:val="00651E99"/>
    <w:rsid w:val="0065246A"/>
    <w:rsid w:val="0065253B"/>
    <w:rsid w:val="00654A9D"/>
    <w:rsid w:val="006566D4"/>
    <w:rsid w:val="00656ACE"/>
    <w:rsid w:val="00657E5C"/>
    <w:rsid w:val="00660405"/>
    <w:rsid w:val="00661901"/>
    <w:rsid w:val="006626D9"/>
    <w:rsid w:val="0066568B"/>
    <w:rsid w:val="00666F24"/>
    <w:rsid w:val="00670993"/>
    <w:rsid w:val="006710AD"/>
    <w:rsid w:val="0067116F"/>
    <w:rsid w:val="00672E1E"/>
    <w:rsid w:val="00673188"/>
    <w:rsid w:val="00674860"/>
    <w:rsid w:val="00674E7A"/>
    <w:rsid w:val="0067672F"/>
    <w:rsid w:val="00677E3F"/>
    <w:rsid w:val="00682EF6"/>
    <w:rsid w:val="006835BC"/>
    <w:rsid w:val="006863A7"/>
    <w:rsid w:val="00686DC0"/>
    <w:rsid w:val="00686F6E"/>
    <w:rsid w:val="00687EFB"/>
    <w:rsid w:val="00691890"/>
    <w:rsid w:val="00691AA4"/>
    <w:rsid w:val="00692BC0"/>
    <w:rsid w:val="006930AC"/>
    <w:rsid w:val="00694150"/>
    <w:rsid w:val="00694432"/>
    <w:rsid w:val="00697676"/>
    <w:rsid w:val="00697A9D"/>
    <w:rsid w:val="00697EDA"/>
    <w:rsid w:val="006A0112"/>
    <w:rsid w:val="006A2650"/>
    <w:rsid w:val="006A35C6"/>
    <w:rsid w:val="006A515E"/>
    <w:rsid w:val="006A5236"/>
    <w:rsid w:val="006A5CFF"/>
    <w:rsid w:val="006A61B0"/>
    <w:rsid w:val="006B0F2D"/>
    <w:rsid w:val="006B2F45"/>
    <w:rsid w:val="006B3688"/>
    <w:rsid w:val="006B369F"/>
    <w:rsid w:val="006B3B91"/>
    <w:rsid w:val="006B58C1"/>
    <w:rsid w:val="006B5D22"/>
    <w:rsid w:val="006B62B0"/>
    <w:rsid w:val="006B6743"/>
    <w:rsid w:val="006C169F"/>
    <w:rsid w:val="006C1CB2"/>
    <w:rsid w:val="006C1CCB"/>
    <w:rsid w:val="006C209F"/>
    <w:rsid w:val="006C2A85"/>
    <w:rsid w:val="006D0102"/>
    <w:rsid w:val="006D07A8"/>
    <w:rsid w:val="006D08A4"/>
    <w:rsid w:val="006D13CF"/>
    <w:rsid w:val="006D2694"/>
    <w:rsid w:val="006D2BDB"/>
    <w:rsid w:val="006D3A78"/>
    <w:rsid w:val="006D3BEB"/>
    <w:rsid w:val="006D6F17"/>
    <w:rsid w:val="006D7B32"/>
    <w:rsid w:val="006E0F3B"/>
    <w:rsid w:val="006E1683"/>
    <w:rsid w:val="006E16B3"/>
    <w:rsid w:val="006E1CA0"/>
    <w:rsid w:val="006E22CD"/>
    <w:rsid w:val="006E34AE"/>
    <w:rsid w:val="006E5839"/>
    <w:rsid w:val="006E5889"/>
    <w:rsid w:val="006E5D77"/>
    <w:rsid w:val="006E6562"/>
    <w:rsid w:val="006E7110"/>
    <w:rsid w:val="006E7C90"/>
    <w:rsid w:val="006F05A6"/>
    <w:rsid w:val="006F088E"/>
    <w:rsid w:val="006F2EFB"/>
    <w:rsid w:val="006F4A92"/>
    <w:rsid w:val="006F6EBA"/>
    <w:rsid w:val="0070159E"/>
    <w:rsid w:val="00701DCF"/>
    <w:rsid w:val="00701F83"/>
    <w:rsid w:val="00705591"/>
    <w:rsid w:val="00706D01"/>
    <w:rsid w:val="00706E57"/>
    <w:rsid w:val="007071E8"/>
    <w:rsid w:val="00710DF7"/>
    <w:rsid w:val="00712E30"/>
    <w:rsid w:val="00714AB9"/>
    <w:rsid w:val="007157B4"/>
    <w:rsid w:val="007158CF"/>
    <w:rsid w:val="00716C7E"/>
    <w:rsid w:val="00716E17"/>
    <w:rsid w:val="00716E1A"/>
    <w:rsid w:val="00720FD7"/>
    <w:rsid w:val="0072173F"/>
    <w:rsid w:val="00723A00"/>
    <w:rsid w:val="007241B0"/>
    <w:rsid w:val="00724C42"/>
    <w:rsid w:val="0072552E"/>
    <w:rsid w:val="00730557"/>
    <w:rsid w:val="00730F74"/>
    <w:rsid w:val="007315A2"/>
    <w:rsid w:val="007316BD"/>
    <w:rsid w:val="00731C2F"/>
    <w:rsid w:val="00734565"/>
    <w:rsid w:val="00734B9E"/>
    <w:rsid w:val="00736609"/>
    <w:rsid w:val="00736DDA"/>
    <w:rsid w:val="007407BA"/>
    <w:rsid w:val="0074292B"/>
    <w:rsid w:val="00742FC3"/>
    <w:rsid w:val="0074408D"/>
    <w:rsid w:val="00744C01"/>
    <w:rsid w:val="00744D71"/>
    <w:rsid w:val="00745BBE"/>
    <w:rsid w:val="007464B2"/>
    <w:rsid w:val="00746F79"/>
    <w:rsid w:val="007479D5"/>
    <w:rsid w:val="00751A1F"/>
    <w:rsid w:val="0075202E"/>
    <w:rsid w:val="00753D02"/>
    <w:rsid w:val="00754B69"/>
    <w:rsid w:val="00755228"/>
    <w:rsid w:val="00755C1D"/>
    <w:rsid w:val="00757B8C"/>
    <w:rsid w:val="00757E29"/>
    <w:rsid w:val="007601C9"/>
    <w:rsid w:val="00761671"/>
    <w:rsid w:val="007635CC"/>
    <w:rsid w:val="00763665"/>
    <w:rsid w:val="007641C6"/>
    <w:rsid w:val="007643A7"/>
    <w:rsid w:val="007659E1"/>
    <w:rsid w:val="007662C9"/>
    <w:rsid w:val="00766EA4"/>
    <w:rsid w:val="007717E7"/>
    <w:rsid w:val="00772754"/>
    <w:rsid w:val="007739C3"/>
    <w:rsid w:val="00773B17"/>
    <w:rsid w:val="00773B2E"/>
    <w:rsid w:val="0077505F"/>
    <w:rsid w:val="007758C3"/>
    <w:rsid w:val="00776CFA"/>
    <w:rsid w:val="00777E3D"/>
    <w:rsid w:val="0078104B"/>
    <w:rsid w:val="007810EE"/>
    <w:rsid w:val="0078342A"/>
    <w:rsid w:val="007848B7"/>
    <w:rsid w:val="00784FF3"/>
    <w:rsid w:val="007909C5"/>
    <w:rsid w:val="00790A8F"/>
    <w:rsid w:val="007912A4"/>
    <w:rsid w:val="00793C4F"/>
    <w:rsid w:val="00794A84"/>
    <w:rsid w:val="007952F0"/>
    <w:rsid w:val="007959C6"/>
    <w:rsid w:val="007967EE"/>
    <w:rsid w:val="00796987"/>
    <w:rsid w:val="007A045B"/>
    <w:rsid w:val="007A0C2C"/>
    <w:rsid w:val="007A358D"/>
    <w:rsid w:val="007A432B"/>
    <w:rsid w:val="007A4746"/>
    <w:rsid w:val="007A4E56"/>
    <w:rsid w:val="007B21FC"/>
    <w:rsid w:val="007B2335"/>
    <w:rsid w:val="007B4AA9"/>
    <w:rsid w:val="007B52AD"/>
    <w:rsid w:val="007B670F"/>
    <w:rsid w:val="007B7674"/>
    <w:rsid w:val="007C0896"/>
    <w:rsid w:val="007C0AFD"/>
    <w:rsid w:val="007C0F60"/>
    <w:rsid w:val="007C4C88"/>
    <w:rsid w:val="007C59B4"/>
    <w:rsid w:val="007C659C"/>
    <w:rsid w:val="007C6FB0"/>
    <w:rsid w:val="007C704B"/>
    <w:rsid w:val="007C7D1F"/>
    <w:rsid w:val="007D1FF9"/>
    <w:rsid w:val="007D27BA"/>
    <w:rsid w:val="007D4F20"/>
    <w:rsid w:val="007D4FE5"/>
    <w:rsid w:val="007D687D"/>
    <w:rsid w:val="007D71B3"/>
    <w:rsid w:val="007D7971"/>
    <w:rsid w:val="007D7B95"/>
    <w:rsid w:val="007E0B1E"/>
    <w:rsid w:val="007E28D9"/>
    <w:rsid w:val="007E335F"/>
    <w:rsid w:val="007E3370"/>
    <w:rsid w:val="007E359E"/>
    <w:rsid w:val="007E56BB"/>
    <w:rsid w:val="007E7C63"/>
    <w:rsid w:val="007F2695"/>
    <w:rsid w:val="007F4FFB"/>
    <w:rsid w:val="007F5418"/>
    <w:rsid w:val="007F5581"/>
    <w:rsid w:val="007F600B"/>
    <w:rsid w:val="007F63B8"/>
    <w:rsid w:val="007F6747"/>
    <w:rsid w:val="007F6ADC"/>
    <w:rsid w:val="007F6B56"/>
    <w:rsid w:val="007F7441"/>
    <w:rsid w:val="008013A2"/>
    <w:rsid w:val="00804570"/>
    <w:rsid w:val="00804705"/>
    <w:rsid w:val="00804BA5"/>
    <w:rsid w:val="00805074"/>
    <w:rsid w:val="00805D36"/>
    <w:rsid w:val="00805F12"/>
    <w:rsid w:val="00807A0C"/>
    <w:rsid w:val="0081281D"/>
    <w:rsid w:val="00815A49"/>
    <w:rsid w:val="0081622E"/>
    <w:rsid w:val="00821906"/>
    <w:rsid w:val="008223C6"/>
    <w:rsid w:val="00822627"/>
    <w:rsid w:val="00822DBE"/>
    <w:rsid w:val="00823057"/>
    <w:rsid w:val="008247E6"/>
    <w:rsid w:val="00824814"/>
    <w:rsid w:val="00824EFF"/>
    <w:rsid w:val="008251AA"/>
    <w:rsid w:val="008255E0"/>
    <w:rsid w:val="00826B09"/>
    <w:rsid w:val="00830879"/>
    <w:rsid w:val="00830B89"/>
    <w:rsid w:val="00830E64"/>
    <w:rsid w:val="008314CA"/>
    <w:rsid w:val="00831588"/>
    <w:rsid w:val="00831D6E"/>
    <w:rsid w:val="00831F97"/>
    <w:rsid w:val="0083217F"/>
    <w:rsid w:val="00834112"/>
    <w:rsid w:val="0083440F"/>
    <w:rsid w:val="0083579F"/>
    <w:rsid w:val="0083631C"/>
    <w:rsid w:val="00836334"/>
    <w:rsid w:val="00836399"/>
    <w:rsid w:val="008407AF"/>
    <w:rsid w:val="0084108E"/>
    <w:rsid w:val="008412D5"/>
    <w:rsid w:val="00842680"/>
    <w:rsid w:val="008431B2"/>
    <w:rsid w:val="00845C2A"/>
    <w:rsid w:val="00846B8A"/>
    <w:rsid w:val="00846C64"/>
    <w:rsid w:val="0085130D"/>
    <w:rsid w:val="00852059"/>
    <w:rsid w:val="00853271"/>
    <w:rsid w:val="0085335D"/>
    <w:rsid w:val="008542F2"/>
    <w:rsid w:val="00854609"/>
    <w:rsid w:val="008551B1"/>
    <w:rsid w:val="00860780"/>
    <w:rsid w:val="00860BD7"/>
    <w:rsid w:val="00862C1D"/>
    <w:rsid w:val="00863068"/>
    <w:rsid w:val="0086367E"/>
    <w:rsid w:val="00864F6D"/>
    <w:rsid w:val="008650F4"/>
    <w:rsid w:val="00865381"/>
    <w:rsid w:val="0086538A"/>
    <w:rsid w:val="008658A2"/>
    <w:rsid w:val="0086751C"/>
    <w:rsid w:val="008675DB"/>
    <w:rsid w:val="00867B50"/>
    <w:rsid w:val="00867E07"/>
    <w:rsid w:val="0087032C"/>
    <w:rsid w:val="00872DE2"/>
    <w:rsid w:val="00876E52"/>
    <w:rsid w:val="0087721F"/>
    <w:rsid w:val="00880636"/>
    <w:rsid w:val="00882422"/>
    <w:rsid w:val="0088261F"/>
    <w:rsid w:val="00882ED9"/>
    <w:rsid w:val="00884044"/>
    <w:rsid w:val="008857D3"/>
    <w:rsid w:val="00886268"/>
    <w:rsid w:val="0088652F"/>
    <w:rsid w:val="00887CE5"/>
    <w:rsid w:val="00887DC1"/>
    <w:rsid w:val="008903A1"/>
    <w:rsid w:val="008913EC"/>
    <w:rsid w:val="00892107"/>
    <w:rsid w:val="00892D92"/>
    <w:rsid w:val="0089389B"/>
    <w:rsid w:val="00893E92"/>
    <w:rsid w:val="00894207"/>
    <w:rsid w:val="008964FC"/>
    <w:rsid w:val="00896A37"/>
    <w:rsid w:val="00896C4E"/>
    <w:rsid w:val="008A0B8F"/>
    <w:rsid w:val="008A1242"/>
    <w:rsid w:val="008A1E01"/>
    <w:rsid w:val="008A2F52"/>
    <w:rsid w:val="008A4AED"/>
    <w:rsid w:val="008A4CCA"/>
    <w:rsid w:val="008A521E"/>
    <w:rsid w:val="008A6686"/>
    <w:rsid w:val="008A7066"/>
    <w:rsid w:val="008A7D74"/>
    <w:rsid w:val="008B0AAA"/>
    <w:rsid w:val="008B19D9"/>
    <w:rsid w:val="008B1F94"/>
    <w:rsid w:val="008B469B"/>
    <w:rsid w:val="008B5AAD"/>
    <w:rsid w:val="008B5C45"/>
    <w:rsid w:val="008B6DAF"/>
    <w:rsid w:val="008B746F"/>
    <w:rsid w:val="008C1527"/>
    <w:rsid w:val="008C175A"/>
    <w:rsid w:val="008C28B7"/>
    <w:rsid w:val="008C2ED6"/>
    <w:rsid w:val="008C4F1B"/>
    <w:rsid w:val="008C73B2"/>
    <w:rsid w:val="008C7768"/>
    <w:rsid w:val="008D048F"/>
    <w:rsid w:val="008D08E0"/>
    <w:rsid w:val="008D2600"/>
    <w:rsid w:val="008D4BE3"/>
    <w:rsid w:val="008D4DCC"/>
    <w:rsid w:val="008D5CDC"/>
    <w:rsid w:val="008E0A3D"/>
    <w:rsid w:val="008E1019"/>
    <w:rsid w:val="008E2B08"/>
    <w:rsid w:val="008E52EA"/>
    <w:rsid w:val="008E533A"/>
    <w:rsid w:val="008E6CCA"/>
    <w:rsid w:val="008E749E"/>
    <w:rsid w:val="008E74F7"/>
    <w:rsid w:val="008E75A3"/>
    <w:rsid w:val="008F10BF"/>
    <w:rsid w:val="008F1A39"/>
    <w:rsid w:val="008F1DE9"/>
    <w:rsid w:val="008F1DFC"/>
    <w:rsid w:val="008F3574"/>
    <w:rsid w:val="008F3BA7"/>
    <w:rsid w:val="008F4A27"/>
    <w:rsid w:val="008F5D80"/>
    <w:rsid w:val="008F6207"/>
    <w:rsid w:val="008F69A1"/>
    <w:rsid w:val="008F7C30"/>
    <w:rsid w:val="00900559"/>
    <w:rsid w:val="009009CA"/>
    <w:rsid w:val="00903A4D"/>
    <w:rsid w:val="00907CE7"/>
    <w:rsid w:val="00907D68"/>
    <w:rsid w:val="00907D84"/>
    <w:rsid w:val="00910617"/>
    <w:rsid w:val="00915883"/>
    <w:rsid w:val="00915AE6"/>
    <w:rsid w:val="00915FC9"/>
    <w:rsid w:val="0091644F"/>
    <w:rsid w:val="0091677B"/>
    <w:rsid w:val="00916DCD"/>
    <w:rsid w:val="00916DDB"/>
    <w:rsid w:val="00920127"/>
    <w:rsid w:val="009203D7"/>
    <w:rsid w:val="00920AD3"/>
    <w:rsid w:val="00920EB4"/>
    <w:rsid w:val="00921966"/>
    <w:rsid w:val="00921A72"/>
    <w:rsid w:val="00921B64"/>
    <w:rsid w:val="009225AB"/>
    <w:rsid w:val="0092296C"/>
    <w:rsid w:val="00924A76"/>
    <w:rsid w:val="00925190"/>
    <w:rsid w:val="00925F02"/>
    <w:rsid w:val="0092733B"/>
    <w:rsid w:val="009274C3"/>
    <w:rsid w:val="009277EB"/>
    <w:rsid w:val="00930AAD"/>
    <w:rsid w:val="00931062"/>
    <w:rsid w:val="00931FB9"/>
    <w:rsid w:val="00932886"/>
    <w:rsid w:val="00934A87"/>
    <w:rsid w:val="0093634F"/>
    <w:rsid w:val="00937E8C"/>
    <w:rsid w:val="00940EC0"/>
    <w:rsid w:val="00941CC7"/>
    <w:rsid w:val="009425B8"/>
    <w:rsid w:val="009429BB"/>
    <w:rsid w:val="00943214"/>
    <w:rsid w:val="009436C1"/>
    <w:rsid w:val="00945C4B"/>
    <w:rsid w:val="00946968"/>
    <w:rsid w:val="009510F5"/>
    <w:rsid w:val="00951931"/>
    <w:rsid w:val="00951FE5"/>
    <w:rsid w:val="009529E3"/>
    <w:rsid w:val="009538FA"/>
    <w:rsid w:val="00953926"/>
    <w:rsid w:val="0095454D"/>
    <w:rsid w:val="00954A03"/>
    <w:rsid w:val="00955162"/>
    <w:rsid w:val="00962864"/>
    <w:rsid w:val="009652A3"/>
    <w:rsid w:val="009653C9"/>
    <w:rsid w:val="00965900"/>
    <w:rsid w:val="0096765B"/>
    <w:rsid w:val="0097031C"/>
    <w:rsid w:val="0097139A"/>
    <w:rsid w:val="009714F1"/>
    <w:rsid w:val="009715E6"/>
    <w:rsid w:val="00971BC7"/>
    <w:rsid w:val="00971BD6"/>
    <w:rsid w:val="00972515"/>
    <w:rsid w:val="00972597"/>
    <w:rsid w:val="009738E2"/>
    <w:rsid w:val="00974BEE"/>
    <w:rsid w:val="00975036"/>
    <w:rsid w:val="00975802"/>
    <w:rsid w:val="0097645D"/>
    <w:rsid w:val="0098094C"/>
    <w:rsid w:val="0098286B"/>
    <w:rsid w:val="009828B3"/>
    <w:rsid w:val="009834B8"/>
    <w:rsid w:val="009841E8"/>
    <w:rsid w:val="0098434A"/>
    <w:rsid w:val="00984508"/>
    <w:rsid w:val="00985152"/>
    <w:rsid w:val="00986EF9"/>
    <w:rsid w:val="00987667"/>
    <w:rsid w:val="00987AA4"/>
    <w:rsid w:val="00990897"/>
    <w:rsid w:val="00992054"/>
    <w:rsid w:val="009955A8"/>
    <w:rsid w:val="009960FD"/>
    <w:rsid w:val="00996744"/>
    <w:rsid w:val="00996835"/>
    <w:rsid w:val="009A084C"/>
    <w:rsid w:val="009A3B6F"/>
    <w:rsid w:val="009A7287"/>
    <w:rsid w:val="009A7F34"/>
    <w:rsid w:val="009B14F6"/>
    <w:rsid w:val="009B2722"/>
    <w:rsid w:val="009B3274"/>
    <w:rsid w:val="009B3EAD"/>
    <w:rsid w:val="009B48AF"/>
    <w:rsid w:val="009B4BB2"/>
    <w:rsid w:val="009B6FB2"/>
    <w:rsid w:val="009B7186"/>
    <w:rsid w:val="009B7BD7"/>
    <w:rsid w:val="009B7FF3"/>
    <w:rsid w:val="009C08C9"/>
    <w:rsid w:val="009C295A"/>
    <w:rsid w:val="009C2EFC"/>
    <w:rsid w:val="009C354D"/>
    <w:rsid w:val="009C3F09"/>
    <w:rsid w:val="009C58D6"/>
    <w:rsid w:val="009C5CEC"/>
    <w:rsid w:val="009C60F2"/>
    <w:rsid w:val="009D0126"/>
    <w:rsid w:val="009D0240"/>
    <w:rsid w:val="009D0941"/>
    <w:rsid w:val="009D09D3"/>
    <w:rsid w:val="009D147C"/>
    <w:rsid w:val="009D1892"/>
    <w:rsid w:val="009D18FF"/>
    <w:rsid w:val="009D32D2"/>
    <w:rsid w:val="009D3DB8"/>
    <w:rsid w:val="009D47D8"/>
    <w:rsid w:val="009D4C22"/>
    <w:rsid w:val="009D56DE"/>
    <w:rsid w:val="009D5983"/>
    <w:rsid w:val="009D6834"/>
    <w:rsid w:val="009D7B90"/>
    <w:rsid w:val="009E2662"/>
    <w:rsid w:val="009F0458"/>
    <w:rsid w:val="009F129B"/>
    <w:rsid w:val="009F41E5"/>
    <w:rsid w:val="009F4C26"/>
    <w:rsid w:val="009F4D26"/>
    <w:rsid w:val="009F51CC"/>
    <w:rsid w:val="009F5793"/>
    <w:rsid w:val="00A01322"/>
    <w:rsid w:val="00A01D29"/>
    <w:rsid w:val="00A01F06"/>
    <w:rsid w:val="00A02316"/>
    <w:rsid w:val="00A02EC4"/>
    <w:rsid w:val="00A03C98"/>
    <w:rsid w:val="00A03CC8"/>
    <w:rsid w:val="00A055AD"/>
    <w:rsid w:val="00A05692"/>
    <w:rsid w:val="00A063B3"/>
    <w:rsid w:val="00A11749"/>
    <w:rsid w:val="00A11A5C"/>
    <w:rsid w:val="00A11A72"/>
    <w:rsid w:val="00A12596"/>
    <w:rsid w:val="00A12B38"/>
    <w:rsid w:val="00A137BA"/>
    <w:rsid w:val="00A137C7"/>
    <w:rsid w:val="00A155B2"/>
    <w:rsid w:val="00A176D1"/>
    <w:rsid w:val="00A20812"/>
    <w:rsid w:val="00A21927"/>
    <w:rsid w:val="00A22A9A"/>
    <w:rsid w:val="00A232D6"/>
    <w:rsid w:val="00A23375"/>
    <w:rsid w:val="00A25FDC"/>
    <w:rsid w:val="00A261AC"/>
    <w:rsid w:val="00A30655"/>
    <w:rsid w:val="00A32F79"/>
    <w:rsid w:val="00A34DF2"/>
    <w:rsid w:val="00A3669A"/>
    <w:rsid w:val="00A376DB"/>
    <w:rsid w:val="00A37B75"/>
    <w:rsid w:val="00A4192D"/>
    <w:rsid w:val="00A41C9F"/>
    <w:rsid w:val="00A42C60"/>
    <w:rsid w:val="00A449B2"/>
    <w:rsid w:val="00A44FCC"/>
    <w:rsid w:val="00A45245"/>
    <w:rsid w:val="00A46540"/>
    <w:rsid w:val="00A47C47"/>
    <w:rsid w:val="00A47C63"/>
    <w:rsid w:val="00A51030"/>
    <w:rsid w:val="00A51370"/>
    <w:rsid w:val="00A51D78"/>
    <w:rsid w:val="00A52042"/>
    <w:rsid w:val="00A52953"/>
    <w:rsid w:val="00A52C67"/>
    <w:rsid w:val="00A531BE"/>
    <w:rsid w:val="00A53F8E"/>
    <w:rsid w:val="00A541C1"/>
    <w:rsid w:val="00A54380"/>
    <w:rsid w:val="00A54F36"/>
    <w:rsid w:val="00A55F66"/>
    <w:rsid w:val="00A560BD"/>
    <w:rsid w:val="00A5721A"/>
    <w:rsid w:val="00A615DE"/>
    <w:rsid w:val="00A632BC"/>
    <w:rsid w:val="00A643B8"/>
    <w:rsid w:val="00A6454E"/>
    <w:rsid w:val="00A64B72"/>
    <w:rsid w:val="00A64D28"/>
    <w:rsid w:val="00A654C9"/>
    <w:rsid w:val="00A65BDD"/>
    <w:rsid w:val="00A666B7"/>
    <w:rsid w:val="00A6727C"/>
    <w:rsid w:val="00A7027F"/>
    <w:rsid w:val="00A70372"/>
    <w:rsid w:val="00A713F9"/>
    <w:rsid w:val="00A723CA"/>
    <w:rsid w:val="00A72511"/>
    <w:rsid w:val="00A736B6"/>
    <w:rsid w:val="00A74995"/>
    <w:rsid w:val="00A76277"/>
    <w:rsid w:val="00A77A19"/>
    <w:rsid w:val="00A8049C"/>
    <w:rsid w:val="00A80FD9"/>
    <w:rsid w:val="00A8126D"/>
    <w:rsid w:val="00A81875"/>
    <w:rsid w:val="00A82B3A"/>
    <w:rsid w:val="00A83E2D"/>
    <w:rsid w:val="00A8508E"/>
    <w:rsid w:val="00A85CF9"/>
    <w:rsid w:val="00A86E5F"/>
    <w:rsid w:val="00A86F2C"/>
    <w:rsid w:val="00A87D80"/>
    <w:rsid w:val="00A907BA"/>
    <w:rsid w:val="00A9605F"/>
    <w:rsid w:val="00A9631C"/>
    <w:rsid w:val="00A97A64"/>
    <w:rsid w:val="00A97E95"/>
    <w:rsid w:val="00AA0C21"/>
    <w:rsid w:val="00AA1022"/>
    <w:rsid w:val="00AA15C2"/>
    <w:rsid w:val="00AA1936"/>
    <w:rsid w:val="00AA2506"/>
    <w:rsid w:val="00AA4D6C"/>
    <w:rsid w:val="00AA707A"/>
    <w:rsid w:val="00AA77D0"/>
    <w:rsid w:val="00AB2C8F"/>
    <w:rsid w:val="00AB3362"/>
    <w:rsid w:val="00AB41ED"/>
    <w:rsid w:val="00AB4E74"/>
    <w:rsid w:val="00AB7CF3"/>
    <w:rsid w:val="00AB7D94"/>
    <w:rsid w:val="00AC1435"/>
    <w:rsid w:val="00AC4B5B"/>
    <w:rsid w:val="00AC5248"/>
    <w:rsid w:val="00AC532A"/>
    <w:rsid w:val="00AC5760"/>
    <w:rsid w:val="00AC627F"/>
    <w:rsid w:val="00AC67E3"/>
    <w:rsid w:val="00AC762D"/>
    <w:rsid w:val="00AD00E5"/>
    <w:rsid w:val="00AD19C9"/>
    <w:rsid w:val="00AD1BCB"/>
    <w:rsid w:val="00AD24D5"/>
    <w:rsid w:val="00AD35B5"/>
    <w:rsid w:val="00AD4034"/>
    <w:rsid w:val="00AD4B08"/>
    <w:rsid w:val="00AD55B4"/>
    <w:rsid w:val="00AD56ED"/>
    <w:rsid w:val="00AD5845"/>
    <w:rsid w:val="00AD5ADC"/>
    <w:rsid w:val="00AD5FCE"/>
    <w:rsid w:val="00AD5FF1"/>
    <w:rsid w:val="00AD7C88"/>
    <w:rsid w:val="00AE0CFB"/>
    <w:rsid w:val="00AE335D"/>
    <w:rsid w:val="00AE4FB2"/>
    <w:rsid w:val="00AE718E"/>
    <w:rsid w:val="00AF0761"/>
    <w:rsid w:val="00AF08D9"/>
    <w:rsid w:val="00AF08DD"/>
    <w:rsid w:val="00AF0B45"/>
    <w:rsid w:val="00AF15BC"/>
    <w:rsid w:val="00AF1875"/>
    <w:rsid w:val="00AF2739"/>
    <w:rsid w:val="00AF27F1"/>
    <w:rsid w:val="00AF48F1"/>
    <w:rsid w:val="00AF5AF6"/>
    <w:rsid w:val="00AF6B3E"/>
    <w:rsid w:val="00AF6D69"/>
    <w:rsid w:val="00AF7719"/>
    <w:rsid w:val="00B00198"/>
    <w:rsid w:val="00B00637"/>
    <w:rsid w:val="00B009E3"/>
    <w:rsid w:val="00B021BB"/>
    <w:rsid w:val="00B023B9"/>
    <w:rsid w:val="00B045E7"/>
    <w:rsid w:val="00B04C3D"/>
    <w:rsid w:val="00B0626D"/>
    <w:rsid w:val="00B072AE"/>
    <w:rsid w:val="00B076C2"/>
    <w:rsid w:val="00B10220"/>
    <w:rsid w:val="00B12BDD"/>
    <w:rsid w:val="00B130B5"/>
    <w:rsid w:val="00B13A5D"/>
    <w:rsid w:val="00B1633B"/>
    <w:rsid w:val="00B20CDD"/>
    <w:rsid w:val="00B21963"/>
    <w:rsid w:val="00B2256A"/>
    <w:rsid w:val="00B22C6A"/>
    <w:rsid w:val="00B22F28"/>
    <w:rsid w:val="00B24BF7"/>
    <w:rsid w:val="00B25BF3"/>
    <w:rsid w:val="00B25D63"/>
    <w:rsid w:val="00B312C6"/>
    <w:rsid w:val="00B31A82"/>
    <w:rsid w:val="00B32123"/>
    <w:rsid w:val="00B3236E"/>
    <w:rsid w:val="00B329DA"/>
    <w:rsid w:val="00B331CE"/>
    <w:rsid w:val="00B33802"/>
    <w:rsid w:val="00B347E3"/>
    <w:rsid w:val="00B35014"/>
    <w:rsid w:val="00B36047"/>
    <w:rsid w:val="00B370F8"/>
    <w:rsid w:val="00B40FEA"/>
    <w:rsid w:val="00B42456"/>
    <w:rsid w:val="00B428AE"/>
    <w:rsid w:val="00B4293D"/>
    <w:rsid w:val="00B44B9C"/>
    <w:rsid w:val="00B44C88"/>
    <w:rsid w:val="00B44E25"/>
    <w:rsid w:val="00B460D7"/>
    <w:rsid w:val="00B4631E"/>
    <w:rsid w:val="00B5061C"/>
    <w:rsid w:val="00B51E25"/>
    <w:rsid w:val="00B51F5A"/>
    <w:rsid w:val="00B525A2"/>
    <w:rsid w:val="00B528A6"/>
    <w:rsid w:val="00B52927"/>
    <w:rsid w:val="00B530B8"/>
    <w:rsid w:val="00B53808"/>
    <w:rsid w:val="00B53C83"/>
    <w:rsid w:val="00B53E8E"/>
    <w:rsid w:val="00B54502"/>
    <w:rsid w:val="00B624B0"/>
    <w:rsid w:val="00B62967"/>
    <w:rsid w:val="00B634FF"/>
    <w:rsid w:val="00B63D75"/>
    <w:rsid w:val="00B642F5"/>
    <w:rsid w:val="00B6498B"/>
    <w:rsid w:val="00B64C83"/>
    <w:rsid w:val="00B65C8B"/>
    <w:rsid w:val="00B65CAD"/>
    <w:rsid w:val="00B67605"/>
    <w:rsid w:val="00B702AC"/>
    <w:rsid w:val="00B710D0"/>
    <w:rsid w:val="00B71C92"/>
    <w:rsid w:val="00B72732"/>
    <w:rsid w:val="00B7275A"/>
    <w:rsid w:val="00B72B6D"/>
    <w:rsid w:val="00B73625"/>
    <w:rsid w:val="00B73A11"/>
    <w:rsid w:val="00B7526B"/>
    <w:rsid w:val="00B76BA6"/>
    <w:rsid w:val="00B7701A"/>
    <w:rsid w:val="00B77497"/>
    <w:rsid w:val="00B77D31"/>
    <w:rsid w:val="00B80383"/>
    <w:rsid w:val="00B80830"/>
    <w:rsid w:val="00B80C81"/>
    <w:rsid w:val="00B81FCF"/>
    <w:rsid w:val="00B8260E"/>
    <w:rsid w:val="00B85C42"/>
    <w:rsid w:val="00B8638E"/>
    <w:rsid w:val="00B864DA"/>
    <w:rsid w:val="00B86629"/>
    <w:rsid w:val="00B87CFA"/>
    <w:rsid w:val="00B90CDA"/>
    <w:rsid w:val="00B91F21"/>
    <w:rsid w:val="00B961DF"/>
    <w:rsid w:val="00B96B4A"/>
    <w:rsid w:val="00B97610"/>
    <w:rsid w:val="00B97C18"/>
    <w:rsid w:val="00BA01F5"/>
    <w:rsid w:val="00BA03D7"/>
    <w:rsid w:val="00BA0F6E"/>
    <w:rsid w:val="00BA1E79"/>
    <w:rsid w:val="00BA3D2F"/>
    <w:rsid w:val="00BA4548"/>
    <w:rsid w:val="00BA59AB"/>
    <w:rsid w:val="00BA5B34"/>
    <w:rsid w:val="00BA5D26"/>
    <w:rsid w:val="00BA7EBD"/>
    <w:rsid w:val="00BA7FAF"/>
    <w:rsid w:val="00BB138F"/>
    <w:rsid w:val="00BB1BC1"/>
    <w:rsid w:val="00BB4621"/>
    <w:rsid w:val="00BB5736"/>
    <w:rsid w:val="00BB5ABD"/>
    <w:rsid w:val="00BB7187"/>
    <w:rsid w:val="00BB74A6"/>
    <w:rsid w:val="00BC0035"/>
    <w:rsid w:val="00BC07EE"/>
    <w:rsid w:val="00BC0B23"/>
    <w:rsid w:val="00BC1D56"/>
    <w:rsid w:val="00BC1F50"/>
    <w:rsid w:val="00BC2635"/>
    <w:rsid w:val="00BC2D0B"/>
    <w:rsid w:val="00BC4B3C"/>
    <w:rsid w:val="00BC7BFE"/>
    <w:rsid w:val="00BD0027"/>
    <w:rsid w:val="00BD1DC7"/>
    <w:rsid w:val="00BD1FE4"/>
    <w:rsid w:val="00BD3058"/>
    <w:rsid w:val="00BD6D34"/>
    <w:rsid w:val="00BD7243"/>
    <w:rsid w:val="00BE0668"/>
    <w:rsid w:val="00BE7904"/>
    <w:rsid w:val="00BF13D7"/>
    <w:rsid w:val="00BF2370"/>
    <w:rsid w:val="00BF3132"/>
    <w:rsid w:val="00BF55B6"/>
    <w:rsid w:val="00BF643B"/>
    <w:rsid w:val="00BF6E58"/>
    <w:rsid w:val="00C01268"/>
    <w:rsid w:val="00C016E4"/>
    <w:rsid w:val="00C01D6B"/>
    <w:rsid w:val="00C022D6"/>
    <w:rsid w:val="00C02401"/>
    <w:rsid w:val="00C029B9"/>
    <w:rsid w:val="00C059DE"/>
    <w:rsid w:val="00C06AB4"/>
    <w:rsid w:val="00C10334"/>
    <w:rsid w:val="00C1133C"/>
    <w:rsid w:val="00C12DB3"/>
    <w:rsid w:val="00C13B25"/>
    <w:rsid w:val="00C13DD3"/>
    <w:rsid w:val="00C14471"/>
    <w:rsid w:val="00C14807"/>
    <w:rsid w:val="00C156CC"/>
    <w:rsid w:val="00C177DE"/>
    <w:rsid w:val="00C20665"/>
    <w:rsid w:val="00C21252"/>
    <w:rsid w:val="00C21795"/>
    <w:rsid w:val="00C2202F"/>
    <w:rsid w:val="00C22EF9"/>
    <w:rsid w:val="00C22FBD"/>
    <w:rsid w:val="00C2404B"/>
    <w:rsid w:val="00C241C6"/>
    <w:rsid w:val="00C24384"/>
    <w:rsid w:val="00C27A72"/>
    <w:rsid w:val="00C27D44"/>
    <w:rsid w:val="00C305B6"/>
    <w:rsid w:val="00C31E3D"/>
    <w:rsid w:val="00C32570"/>
    <w:rsid w:val="00C33A5E"/>
    <w:rsid w:val="00C33CAB"/>
    <w:rsid w:val="00C34418"/>
    <w:rsid w:val="00C3679F"/>
    <w:rsid w:val="00C3746E"/>
    <w:rsid w:val="00C37BF0"/>
    <w:rsid w:val="00C40F34"/>
    <w:rsid w:val="00C42AC7"/>
    <w:rsid w:val="00C42D96"/>
    <w:rsid w:val="00C42DD8"/>
    <w:rsid w:val="00C43A5D"/>
    <w:rsid w:val="00C43D70"/>
    <w:rsid w:val="00C4455A"/>
    <w:rsid w:val="00C469AA"/>
    <w:rsid w:val="00C502BB"/>
    <w:rsid w:val="00C513FC"/>
    <w:rsid w:val="00C5382F"/>
    <w:rsid w:val="00C538B9"/>
    <w:rsid w:val="00C540FF"/>
    <w:rsid w:val="00C5442E"/>
    <w:rsid w:val="00C54D5B"/>
    <w:rsid w:val="00C567F3"/>
    <w:rsid w:val="00C57246"/>
    <w:rsid w:val="00C57B78"/>
    <w:rsid w:val="00C57E36"/>
    <w:rsid w:val="00C61949"/>
    <w:rsid w:val="00C61E31"/>
    <w:rsid w:val="00C642BA"/>
    <w:rsid w:val="00C65070"/>
    <w:rsid w:val="00C66B30"/>
    <w:rsid w:val="00C6722E"/>
    <w:rsid w:val="00C67294"/>
    <w:rsid w:val="00C7009E"/>
    <w:rsid w:val="00C70406"/>
    <w:rsid w:val="00C710E4"/>
    <w:rsid w:val="00C71AB6"/>
    <w:rsid w:val="00C71C8E"/>
    <w:rsid w:val="00C7254D"/>
    <w:rsid w:val="00C72571"/>
    <w:rsid w:val="00C72F21"/>
    <w:rsid w:val="00C73E47"/>
    <w:rsid w:val="00C74185"/>
    <w:rsid w:val="00C745A5"/>
    <w:rsid w:val="00C74FBD"/>
    <w:rsid w:val="00C75019"/>
    <w:rsid w:val="00C765F2"/>
    <w:rsid w:val="00C776BC"/>
    <w:rsid w:val="00C81EF4"/>
    <w:rsid w:val="00C82E2E"/>
    <w:rsid w:val="00C833E6"/>
    <w:rsid w:val="00C843CC"/>
    <w:rsid w:val="00C847E0"/>
    <w:rsid w:val="00C85D50"/>
    <w:rsid w:val="00C85DBA"/>
    <w:rsid w:val="00C86325"/>
    <w:rsid w:val="00C87146"/>
    <w:rsid w:val="00C8720C"/>
    <w:rsid w:val="00C930C8"/>
    <w:rsid w:val="00C93EA5"/>
    <w:rsid w:val="00C95CAA"/>
    <w:rsid w:val="00C96397"/>
    <w:rsid w:val="00C9699F"/>
    <w:rsid w:val="00C9794A"/>
    <w:rsid w:val="00CA0C4C"/>
    <w:rsid w:val="00CA1447"/>
    <w:rsid w:val="00CA3BA9"/>
    <w:rsid w:val="00CA3E68"/>
    <w:rsid w:val="00CA4595"/>
    <w:rsid w:val="00CA512C"/>
    <w:rsid w:val="00CA5619"/>
    <w:rsid w:val="00CA6EA1"/>
    <w:rsid w:val="00CA78AF"/>
    <w:rsid w:val="00CB1D0D"/>
    <w:rsid w:val="00CB2133"/>
    <w:rsid w:val="00CB48AB"/>
    <w:rsid w:val="00CB543C"/>
    <w:rsid w:val="00CB6576"/>
    <w:rsid w:val="00CB681C"/>
    <w:rsid w:val="00CB6AC3"/>
    <w:rsid w:val="00CC008F"/>
    <w:rsid w:val="00CC088B"/>
    <w:rsid w:val="00CC1611"/>
    <w:rsid w:val="00CC169F"/>
    <w:rsid w:val="00CC185F"/>
    <w:rsid w:val="00CC60B3"/>
    <w:rsid w:val="00CC6919"/>
    <w:rsid w:val="00CC6E05"/>
    <w:rsid w:val="00CC71B7"/>
    <w:rsid w:val="00CD08CE"/>
    <w:rsid w:val="00CD09E9"/>
    <w:rsid w:val="00CD12CF"/>
    <w:rsid w:val="00CD14CC"/>
    <w:rsid w:val="00CD1E9A"/>
    <w:rsid w:val="00CD381F"/>
    <w:rsid w:val="00CD59C6"/>
    <w:rsid w:val="00CD5D01"/>
    <w:rsid w:val="00CD6BA6"/>
    <w:rsid w:val="00CE0833"/>
    <w:rsid w:val="00CE0886"/>
    <w:rsid w:val="00CE4133"/>
    <w:rsid w:val="00CE58A8"/>
    <w:rsid w:val="00CE5DBC"/>
    <w:rsid w:val="00CE7966"/>
    <w:rsid w:val="00CF08BF"/>
    <w:rsid w:val="00CF12C4"/>
    <w:rsid w:val="00CF3AC0"/>
    <w:rsid w:val="00CF4250"/>
    <w:rsid w:val="00CF71A4"/>
    <w:rsid w:val="00D01B85"/>
    <w:rsid w:val="00D01B8E"/>
    <w:rsid w:val="00D02098"/>
    <w:rsid w:val="00D0252A"/>
    <w:rsid w:val="00D0304E"/>
    <w:rsid w:val="00D04752"/>
    <w:rsid w:val="00D048DE"/>
    <w:rsid w:val="00D049CA"/>
    <w:rsid w:val="00D04DDE"/>
    <w:rsid w:val="00D05F17"/>
    <w:rsid w:val="00D1280A"/>
    <w:rsid w:val="00D13722"/>
    <w:rsid w:val="00D13B34"/>
    <w:rsid w:val="00D1584E"/>
    <w:rsid w:val="00D1654D"/>
    <w:rsid w:val="00D2011C"/>
    <w:rsid w:val="00D208A7"/>
    <w:rsid w:val="00D21542"/>
    <w:rsid w:val="00D219C5"/>
    <w:rsid w:val="00D23EE1"/>
    <w:rsid w:val="00D24068"/>
    <w:rsid w:val="00D24894"/>
    <w:rsid w:val="00D26E48"/>
    <w:rsid w:val="00D305A3"/>
    <w:rsid w:val="00D30C67"/>
    <w:rsid w:val="00D30C6A"/>
    <w:rsid w:val="00D3247B"/>
    <w:rsid w:val="00D33061"/>
    <w:rsid w:val="00D361AB"/>
    <w:rsid w:val="00D3629B"/>
    <w:rsid w:val="00D3683B"/>
    <w:rsid w:val="00D36D23"/>
    <w:rsid w:val="00D422EB"/>
    <w:rsid w:val="00D430B2"/>
    <w:rsid w:val="00D446B7"/>
    <w:rsid w:val="00D448BE"/>
    <w:rsid w:val="00D44966"/>
    <w:rsid w:val="00D44CC5"/>
    <w:rsid w:val="00D457B8"/>
    <w:rsid w:val="00D4610F"/>
    <w:rsid w:val="00D461ED"/>
    <w:rsid w:val="00D46D83"/>
    <w:rsid w:val="00D5054F"/>
    <w:rsid w:val="00D50944"/>
    <w:rsid w:val="00D50DE9"/>
    <w:rsid w:val="00D51EB9"/>
    <w:rsid w:val="00D52F6C"/>
    <w:rsid w:val="00D54237"/>
    <w:rsid w:val="00D54908"/>
    <w:rsid w:val="00D54EB3"/>
    <w:rsid w:val="00D558EC"/>
    <w:rsid w:val="00D5658F"/>
    <w:rsid w:val="00D608ED"/>
    <w:rsid w:val="00D61518"/>
    <w:rsid w:val="00D61812"/>
    <w:rsid w:val="00D62377"/>
    <w:rsid w:val="00D66499"/>
    <w:rsid w:val="00D719BE"/>
    <w:rsid w:val="00D734F6"/>
    <w:rsid w:val="00D7377E"/>
    <w:rsid w:val="00D743EE"/>
    <w:rsid w:val="00D76CCC"/>
    <w:rsid w:val="00D775B3"/>
    <w:rsid w:val="00D77B1A"/>
    <w:rsid w:val="00D77C9F"/>
    <w:rsid w:val="00D82EA0"/>
    <w:rsid w:val="00D84B67"/>
    <w:rsid w:val="00D85BF4"/>
    <w:rsid w:val="00D85F62"/>
    <w:rsid w:val="00D863F9"/>
    <w:rsid w:val="00D8725F"/>
    <w:rsid w:val="00D876FA"/>
    <w:rsid w:val="00D90064"/>
    <w:rsid w:val="00D90854"/>
    <w:rsid w:val="00D91BD4"/>
    <w:rsid w:val="00D925E7"/>
    <w:rsid w:val="00D92B1A"/>
    <w:rsid w:val="00D92E6C"/>
    <w:rsid w:val="00D96BA9"/>
    <w:rsid w:val="00D96ED8"/>
    <w:rsid w:val="00DA0C91"/>
    <w:rsid w:val="00DA14F5"/>
    <w:rsid w:val="00DA21EC"/>
    <w:rsid w:val="00DA438E"/>
    <w:rsid w:val="00DA4AA9"/>
    <w:rsid w:val="00DA5C24"/>
    <w:rsid w:val="00DB118A"/>
    <w:rsid w:val="00DB170B"/>
    <w:rsid w:val="00DB2357"/>
    <w:rsid w:val="00DB38FF"/>
    <w:rsid w:val="00DB4405"/>
    <w:rsid w:val="00DB4F00"/>
    <w:rsid w:val="00DB52A0"/>
    <w:rsid w:val="00DC024A"/>
    <w:rsid w:val="00DC1450"/>
    <w:rsid w:val="00DC19F3"/>
    <w:rsid w:val="00DC1D3A"/>
    <w:rsid w:val="00DC264D"/>
    <w:rsid w:val="00DC2660"/>
    <w:rsid w:val="00DC2B51"/>
    <w:rsid w:val="00DC4213"/>
    <w:rsid w:val="00DC484C"/>
    <w:rsid w:val="00DC4B33"/>
    <w:rsid w:val="00DC50D7"/>
    <w:rsid w:val="00DC7437"/>
    <w:rsid w:val="00DC7E04"/>
    <w:rsid w:val="00DD1031"/>
    <w:rsid w:val="00DD1345"/>
    <w:rsid w:val="00DD151F"/>
    <w:rsid w:val="00DD3097"/>
    <w:rsid w:val="00DD4592"/>
    <w:rsid w:val="00DD4D14"/>
    <w:rsid w:val="00DD7298"/>
    <w:rsid w:val="00DD7423"/>
    <w:rsid w:val="00DD748A"/>
    <w:rsid w:val="00DD7B7B"/>
    <w:rsid w:val="00DE051B"/>
    <w:rsid w:val="00DE0FA7"/>
    <w:rsid w:val="00DE1243"/>
    <w:rsid w:val="00DE234D"/>
    <w:rsid w:val="00DE286F"/>
    <w:rsid w:val="00DE4502"/>
    <w:rsid w:val="00DE478B"/>
    <w:rsid w:val="00DE5041"/>
    <w:rsid w:val="00DE540F"/>
    <w:rsid w:val="00DF05E7"/>
    <w:rsid w:val="00DF1065"/>
    <w:rsid w:val="00DF3791"/>
    <w:rsid w:val="00DF37BA"/>
    <w:rsid w:val="00DF6352"/>
    <w:rsid w:val="00DF69EB"/>
    <w:rsid w:val="00DF6C89"/>
    <w:rsid w:val="00E0083E"/>
    <w:rsid w:val="00E00EF8"/>
    <w:rsid w:val="00E01A7A"/>
    <w:rsid w:val="00E0282D"/>
    <w:rsid w:val="00E03656"/>
    <w:rsid w:val="00E0397B"/>
    <w:rsid w:val="00E03CFE"/>
    <w:rsid w:val="00E042BF"/>
    <w:rsid w:val="00E05205"/>
    <w:rsid w:val="00E05735"/>
    <w:rsid w:val="00E060A2"/>
    <w:rsid w:val="00E06F27"/>
    <w:rsid w:val="00E12C5E"/>
    <w:rsid w:val="00E12F8E"/>
    <w:rsid w:val="00E13624"/>
    <w:rsid w:val="00E143FD"/>
    <w:rsid w:val="00E17AC3"/>
    <w:rsid w:val="00E214FD"/>
    <w:rsid w:val="00E21E31"/>
    <w:rsid w:val="00E2227B"/>
    <w:rsid w:val="00E22346"/>
    <w:rsid w:val="00E223AC"/>
    <w:rsid w:val="00E23F90"/>
    <w:rsid w:val="00E2436C"/>
    <w:rsid w:val="00E24776"/>
    <w:rsid w:val="00E25512"/>
    <w:rsid w:val="00E260CD"/>
    <w:rsid w:val="00E2745C"/>
    <w:rsid w:val="00E276A4"/>
    <w:rsid w:val="00E308C6"/>
    <w:rsid w:val="00E31CD2"/>
    <w:rsid w:val="00E32432"/>
    <w:rsid w:val="00E33C74"/>
    <w:rsid w:val="00E35CEC"/>
    <w:rsid w:val="00E36591"/>
    <w:rsid w:val="00E37277"/>
    <w:rsid w:val="00E3775C"/>
    <w:rsid w:val="00E3788C"/>
    <w:rsid w:val="00E40983"/>
    <w:rsid w:val="00E40DE2"/>
    <w:rsid w:val="00E41A98"/>
    <w:rsid w:val="00E42B25"/>
    <w:rsid w:val="00E4499E"/>
    <w:rsid w:val="00E477D9"/>
    <w:rsid w:val="00E47B1E"/>
    <w:rsid w:val="00E50085"/>
    <w:rsid w:val="00E50112"/>
    <w:rsid w:val="00E51DF6"/>
    <w:rsid w:val="00E529B9"/>
    <w:rsid w:val="00E53D64"/>
    <w:rsid w:val="00E54529"/>
    <w:rsid w:val="00E55124"/>
    <w:rsid w:val="00E559FF"/>
    <w:rsid w:val="00E56385"/>
    <w:rsid w:val="00E56606"/>
    <w:rsid w:val="00E57508"/>
    <w:rsid w:val="00E57EDD"/>
    <w:rsid w:val="00E60B0B"/>
    <w:rsid w:val="00E62023"/>
    <w:rsid w:val="00E620F7"/>
    <w:rsid w:val="00E62396"/>
    <w:rsid w:val="00E644A6"/>
    <w:rsid w:val="00E647CE"/>
    <w:rsid w:val="00E65171"/>
    <w:rsid w:val="00E65D35"/>
    <w:rsid w:val="00E67375"/>
    <w:rsid w:val="00E71AB0"/>
    <w:rsid w:val="00E7264A"/>
    <w:rsid w:val="00E73C88"/>
    <w:rsid w:val="00E7405B"/>
    <w:rsid w:val="00E745A5"/>
    <w:rsid w:val="00E745E4"/>
    <w:rsid w:val="00E74E92"/>
    <w:rsid w:val="00E75172"/>
    <w:rsid w:val="00E75854"/>
    <w:rsid w:val="00E80D88"/>
    <w:rsid w:val="00E842D0"/>
    <w:rsid w:val="00E84614"/>
    <w:rsid w:val="00E84C79"/>
    <w:rsid w:val="00E86599"/>
    <w:rsid w:val="00E86668"/>
    <w:rsid w:val="00E86C73"/>
    <w:rsid w:val="00E877A5"/>
    <w:rsid w:val="00E879F5"/>
    <w:rsid w:val="00E936A7"/>
    <w:rsid w:val="00E94F5F"/>
    <w:rsid w:val="00E95176"/>
    <w:rsid w:val="00E964D0"/>
    <w:rsid w:val="00E97876"/>
    <w:rsid w:val="00EA049D"/>
    <w:rsid w:val="00EA23D2"/>
    <w:rsid w:val="00EA3B36"/>
    <w:rsid w:val="00EA47BF"/>
    <w:rsid w:val="00EA552D"/>
    <w:rsid w:val="00EA62DE"/>
    <w:rsid w:val="00EA65F1"/>
    <w:rsid w:val="00EB21AD"/>
    <w:rsid w:val="00EB2AAF"/>
    <w:rsid w:val="00EB44E9"/>
    <w:rsid w:val="00EB47BE"/>
    <w:rsid w:val="00EB4B9C"/>
    <w:rsid w:val="00EB4DA5"/>
    <w:rsid w:val="00EB69D9"/>
    <w:rsid w:val="00EC4477"/>
    <w:rsid w:val="00EC64AF"/>
    <w:rsid w:val="00EC66BB"/>
    <w:rsid w:val="00ED11C8"/>
    <w:rsid w:val="00ED1E24"/>
    <w:rsid w:val="00ED2DFD"/>
    <w:rsid w:val="00ED4F4F"/>
    <w:rsid w:val="00ED6544"/>
    <w:rsid w:val="00ED7972"/>
    <w:rsid w:val="00EE0431"/>
    <w:rsid w:val="00EE059C"/>
    <w:rsid w:val="00EE0913"/>
    <w:rsid w:val="00EE18D5"/>
    <w:rsid w:val="00EE2E1F"/>
    <w:rsid w:val="00EE3DC0"/>
    <w:rsid w:val="00EE4046"/>
    <w:rsid w:val="00EE4BC1"/>
    <w:rsid w:val="00EE55F8"/>
    <w:rsid w:val="00EE59F1"/>
    <w:rsid w:val="00EE64C3"/>
    <w:rsid w:val="00EE6ECA"/>
    <w:rsid w:val="00EF047F"/>
    <w:rsid w:val="00EF20B6"/>
    <w:rsid w:val="00EF43A7"/>
    <w:rsid w:val="00EF475E"/>
    <w:rsid w:val="00EF56E9"/>
    <w:rsid w:val="00EF6BCE"/>
    <w:rsid w:val="00EF6BE3"/>
    <w:rsid w:val="00EF7E1E"/>
    <w:rsid w:val="00F02643"/>
    <w:rsid w:val="00F03587"/>
    <w:rsid w:val="00F04056"/>
    <w:rsid w:val="00F04353"/>
    <w:rsid w:val="00F05C39"/>
    <w:rsid w:val="00F069D2"/>
    <w:rsid w:val="00F07F3E"/>
    <w:rsid w:val="00F10689"/>
    <w:rsid w:val="00F11452"/>
    <w:rsid w:val="00F1260F"/>
    <w:rsid w:val="00F12787"/>
    <w:rsid w:val="00F12E17"/>
    <w:rsid w:val="00F14386"/>
    <w:rsid w:val="00F14ED4"/>
    <w:rsid w:val="00F20021"/>
    <w:rsid w:val="00F20831"/>
    <w:rsid w:val="00F21CED"/>
    <w:rsid w:val="00F226B0"/>
    <w:rsid w:val="00F22C71"/>
    <w:rsid w:val="00F23346"/>
    <w:rsid w:val="00F2454E"/>
    <w:rsid w:val="00F262B0"/>
    <w:rsid w:val="00F267AB"/>
    <w:rsid w:val="00F27C19"/>
    <w:rsid w:val="00F301E3"/>
    <w:rsid w:val="00F31B64"/>
    <w:rsid w:val="00F32635"/>
    <w:rsid w:val="00F32B88"/>
    <w:rsid w:val="00F330CB"/>
    <w:rsid w:val="00F33533"/>
    <w:rsid w:val="00F365A1"/>
    <w:rsid w:val="00F37358"/>
    <w:rsid w:val="00F37F6A"/>
    <w:rsid w:val="00F4015A"/>
    <w:rsid w:val="00F40882"/>
    <w:rsid w:val="00F41AC3"/>
    <w:rsid w:val="00F41F0C"/>
    <w:rsid w:val="00F42DD1"/>
    <w:rsid w:val="00F45A62"/>
    <w:rsid w:val="00F523C2"/>
    <w:rsid w:val="00F52FBC"/>
    <w:rsid w:val="00F531F5"/>
    <w:rsid w:val="00F5393A"/>
    <w:rsid w:val="00F56716"/>
    <w:rsid w:val="00F5692F"/>
    <w:rsid w:val="00F56AC1"/>
    <w:rsid w:val="00F576E0"/>
    <w:rsid w:val="00F57E06"/>
    <w:rsid w:val="00F60EC7"/>
    <w:rsid w:val="00F63116"/>
    <w:rsid w:val="00F64153"/>
    <w:rsid w:val="00F64319"/>
    <w:rsid w:val="00F65C79"/>
    <w:rsid w:val="00F660DD"/>
    <w:rsid w:val="00F66A18"/>
    <w:rsid w:val="00F66AAC"/>
    <w:rsid w:val="00F704F7"/>
    <w:rsid w:val="00F71666"/>
    <w:rsid w:val="00F71814"/>
    <w:rsid w:val="00F71C45"/>
    <w:rsid w:val="00F72481"/>
    <w:rsid w:val="00F72BF1"/>
    <w:rsid w:val="00F73F11"/>
    <w:rsid w:val="00F75890"/>
    <w:rsid w:val="00F77558"/>
    <w:rsid w:val="00F77848"/>
    <w:rsid w:val="00F8070C"/>
    <w:rsid w:val="00F81699"/>
    <w:rsid w:val="00F83A3A"/>
    <w:rsid w:val="00F84C5B"/>
    <w:rsid w:val="00F851FB"/>
    <w:rsid w:val="00F8532E"/>
    <w:rsid w:val="00F85CDD"/>
    <w:rsid w:val="00F874E2"/>
    <w:rsid w:val="00F8790E"/>
    <w:rsid w:val="00F87BF8"/>
    <w:rsid w:val="00F90ED7"/>
    <w:rsid w:val="00F9335E"/>
    <w:rsid w:val="00F93BA4"/>
    <w:rsid w:val="00F94E4A"/>
    <w:rsid w:val="00F95A1F"/>
    <w:rsid w:val="00F963F1"/>
    <w:rsid w:val="00FA25B3"/>
    <w:rsid w:val="00FA4290"/>
    <w:rsid w:val="00FA491B"/>
    <w:rsid w:val="00FA6275"/>
    <w:rsid w:val="00FA6D25"/>
    <w:rsid w:val="00FB0114"/>
    <w:rsid w:val="00FB041B"/>
    <w:rsid w:val="00FB0C43"/>
    <w:rsid w:val="00FB311E"/>
    <w:rsid w:val="00FB3B68"/>
    <w:rsid w:val="00FB58F8"/>
    <w:rsid w:val="00FB5EC8"/>
    <w:rsid w:val="00FB65F2"/>
    <w:rsid w:val="00FB666B"/>
    <w:rsid w:val="00FC073F"/>
    <w:rsid w:val="00FC22C8"/>
    <w:rsid w:val="00FC3006"/>
    <w:rsid w:val="00FC338B"/>
    <w:rsid w:val="00FC6942"/>
    <w:rsid w:val="00FC69B1"/>
    <w:rsid w:val="00FC77B3"/>
    <w:rsid w:val="00FD0FBE"/>
    <w:rsid w:val="00FD29F0"/>
    <w:rsid w:val="00FD2DB6"/>
    <w:rsid w:val="00FD3E6D"/>
    <w:rsid w:val="00FD4609"/>
    <w:rsid w:val="00FD47BB"/>
    <w:rsid w:val="00FD4D42"/>
    <w:rsid w:val="00FD534C"/>
    <w:rsid w:val="00FD60A8"/>
    <w:rsid w:val="00FD64B2"/>
    <w:rsid w:val="00FE0ADD"/>
    <w:rsid w:val="00FE0CD2"/>
    <w:rsid w:val="00FE0E96"/>
    <w:rsid w:val="00FE15B5"/>
    <w:rsid w:val="00FE4243"/>
    <w:rsid w:val="00FE554B"/>
    <w:rsid w:val="00FE5610"/>
    <w:rsid w:val="00FE63EB"/>
    <w:rsid w:val="00FE6B85"/>
    <w:rsid w:val="00FF1E76"/>
    <w:rsid w:val="00FF2C0E"/>
    <w:rsid w:val="00FF4388"/>
    <w:rsid w:val="00FF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A5189"/>
  <w15:docId w15:val="{F200E4F6-678D-4948-89F8-F6BDE487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32A"/>
    <w:pPr>
      <w:overflowPunct w:val="0"/>
      <w:autoSpaceDE w:val="0"/>
      <w:autoSpaceDN w:val="0"/>
      <w:adjustRightInd w:val="0"/>
      <w:textAlignment w:val="baseline"/>
    </w:pPr>
    <w:rPr>
      <w:rFonts w:ascii="Consolas" w:hAnsi="Consolas"/>
      <w:sz w:val="15"/>
      <w:lang w:val="en-GB"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B7CF3"/>
    <w:pPr>
      <w:keepNext/>
      <w:keepLines/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Heading2">
    <w:name w:val="heading 2"/>
    <w:aliases w:val="HD2"/>
    <w:basedOn w:val="BodyText"/>
    <w:next w:val="BodyText"/>
    <w:link w:val="Heading2Char"/>
    <w:uiPriority w:val="9"/>
    <w:qFormat/>
    <w:rsid w:val="00AB7CF3"/>
    <w:pPr>
      <w:keepNext/>
      <w:keepLines/>
      <w:pageBreakBefore/>
      <w:pBdr>
        <w:top w:val="single" w:sz="30" w:space="4" w:color="auto"/>
      </w:pBdr>
      <w:ind w:left="0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AB7CF3"/>
    <w:pPr>
      <w:keepNext/>
      <w:keepLines/>
      <w:ind w:left="0"/>
      <w:outlineLvl w:val="2"/>
    </w:pPr>
    <w:rPr>
      <w:b/>
      <w:lang w:eastAsia="zh-CN"/>
    </w:rPr>
  </w:style>
  <w:style w:type="paragraph" w:styleId="Heading4">
    <w:name w:val="heading 4"/>
    <w:aliases w:val="h4,H4"/>
    <w:basedOn w:val="BodyText"/>
    <w:next w:val="BodyText"/>
    <w:link w:val="Heading4Char"/>
    <w:uiPriority w:val="9"/>
    <w:qFormat/>
    <w:rsid w:val="00AB7CF3"/>
    <w:pPr>
      <w:keepNext/>
      <w:keepLines/>
      <w:pBdr>
        <w:bottom w:val="single" w:sz="6" w:space="1" w:color="auto"/>
      </w:pBdr>
      <w:tabs>
        <w:tab w:val="center" w:pos="6300"/>
        <w:tab w:val="right" w:pos="10080"/>
      </w:tabs>
      <w:spacing w:before="240" w:after="0"/>
      <w:ind w:left="0"/>
      <w:outlineLvl w:val="3"/>
    </w:pPr>
    <w:rPr>
      <w:b/>
    </w:rPr>
  </w:style>
  <w:style w:type="paragraph" w:styleId="Heading5">
    <w:name w:val="heading 5"/>
    <w:basedOn w:val="BodyText"/>
    <w:next w:val="BodyText"/>
    <w:qFormat/>
    <w:rsid w:val="00AB7CF3"/>
    <w:pPr>
      <w:keepNext/>
      <w:keepLines/>
      <w:ind w:left="0"/>
      <w:outlineLvl w:val="4"/>
    </w:pPr>
    <w:rPr>
      <w:b/>
      <w:i/>
    </w:rPr>
  </w:style>
  <w:style w:type="paragraph" w:styleId="Heading6">
    <w:name w:val="heading 6"/>
    <w:basedOn w:val="Normal"/>
    <w:next w:val="NormalIndent"/>
    <w:qFormat/>
    <w:rsid w:val="00AB7CF3"/>
    <w:pPr>
      <w:outlineLvl w:val="5"/>
    </w:pPr>
    <w:rPr>
      <w:rFonts w:ascii="Times" w:hAnsi="Times"/>
      <w:u w:val="single"/>
    </w:rPr>
  </w:style>
  <w:style w:type="paragraph" w:styleId="Heading7">
    <w:name w:val="heading 7"/>
    <w:basedOn w:val="Normal"/>
    <w:next w:val="NormalIndent"/>
    <w:qFormat/>
    <w:rsid w:val="00AB7CF3"/>
    <w:pPr>
      <w:outlineLvl w:val="6"/>
    </w:pPr>
    <w:rPr>
      <w:rFonts w:ascii="Times" w:hAnsi="Times"/>
      <w:i/>
    </w:rPr>
  </w:style>
  <w:style w:type="paragraph" w:styleId="Heading8">
    <w:name w:val="heading 8"/>
    <w:basedOn w:val="Normal"/>
    <w:next w:val="NormalIndent"/>
    <w:qFormat/>
    <w:rsid w:val="00AB7CF3"/>
    <w:pPr>
      <w:outlineLvl w:val="7"/>
    </w:pPr>
    <w:rPr>
      <w:rFonts w:ascii="Times" w:hAnsi="Times"/>
      <w:i/>
    </w:rPr>
  </w:style>
  <w:style w:type="paragraph" w:styleId="Heading9">
    <w:name w:val="heading 9"/>
    <w:basedOn w:val="Normal"/>
    <w:next w:val="NormalIndent"/>
    <w:qFormat/>
    <w:rsid w:val="00AB7CF3"/>
    <w:pPr>
      <w:outlineLvl w:val="8"/>
    </w:pPr>
    <w:rPr>
      <w:rFonts w:ascii="Times" w:hAnsi="Time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contents,body text,bt,bt + Verdana,Left:  5.71 cm + Verdana,Left:  5.71 cm"/>
    <w:basedOn w:val="Normal"/>
    <w:link w:val="BodyTextChar"/>
    <w:semiHidden/>
    <w:rsid w:val="00AB7CF3"/>
    <w:pPr>
      <w:spacing w:before="120" w:after="120"/>
      <w:ind w:left="2835"/>
    </w:pPr>
    <w:rPr>
      <w:sz w:val="24"/>
    </w:rPr>
  </w:style>
  <w:style w:type="paragraph" w:styleId="NormalIndent">
    <w:name w:val="Normal Indent"/>
    <w:basedOn w:val="Normal"/>
    <w:semiHidden/>
    <w:rsid w:val="00AB7CF3"/>
    <w:pPr>
      <w:tabs>
        <w:tab w:val="left" w:pos="2880"/>
      </w:tabs>
      <w:ind w:left="1152"/>
    </w:pPr>
  </w:style>
  <w:style w:type="character" w:customStyle="1" w:styleId="Char">
    <w:name w:val="正文文本 Char"/>
    <w:aliases w:val="contents Char,body text Char,bt Char,bt + Verdana Char,Left:  5.71 cm + Verdana Char,Left:  5.71 cm Char"/>
    <w:basedOn w:val="DefaultParagraphFont"/>
    <w:rsid w:val="00AB7CF3"/>
    <w:rPr>
      <w:sz w:val="24"/>
      <w:lang w:val="en-GB" w:eastAsia="en-US"/>
    </w:rPr>
  </w:style>
  <w:style w:type="character" w:customStyle="1" w:styleId="1Char">
    <w:name w:val="标题 1 Char"/>
    <w:basedOn w:val="DefaultParagraphFont"/>
    <w:uiPriority w:val="9"/>
    <w:rsid w:val="00AB7CF3"/>
    <w:rPr>
      <w:sz w:val="60"/>
      <w:lang w:val="en-GB" w:eastAsia="en-US"/>
    </w:rPr>
  </w:style>
  <w:style w:type="character" w:customStyle="1" w:styleId="2Char">
    <w:name w:val="标题 2 Char"/>
    <w:basedOn w:val="DefaultParagraphFont"/>
    <w:uiPriority w:val="9"/>
    <w:rsid w:val="00AB7CF3"/>
    <w:rPr>
      <w:b/>
      <w:sz w:val="28"/>
      <w:lang w:val="en-GB" w:eastAsia="en-US"/>
    </w:rPr>
  </w:style>
  <w:style w:type="character" w:customStyle="1" w:styleId="3Char">
    <w:name w:val="标题 3 Char"/>
    <w:basedOn w:val="DefaultParagraphFont"/>
    <w:uiPriority w:val="9"/>
    <w:rsid w:val="00AB7CF3"/>
    <w:rPr>
      <w:b/>
      <w:sz w:val="24"/>
      <w:lang w:val="en-GB" w:eastAsia="en-US"/>
    </w:rPr>
  </w:style>
  <w:style w:type="character" w:customStyle="1" w:styleId="4Char">
    <w:name w:val="标题 4 Char"/>
    <w:basedOn w:val="DefaultParagraphFont"/>
    <w:uiPriority w:val="9"/>
    <w:rsid w:val="00AB7CF3"/>
    <w:rPr>
      <w:b/>
      <w:sz w:val="24"/>
      <w:lang w:val="en-GB" w:eastAsia="en-US"/>
    </w:rPr>
  </w:style>
  <w:style w:type="paragraph" w:styleId="TOC5">
    <w:name w:val="toc 5"/>
    <w:basedOn w:val="Normal"/>
    <w:next w:val="Normal"/>
    <w:uiPriority w:val="39"/>
    <w:rsid w:val="00AB7CF3"/>
    <w:pPr>
      <w:tabs>
        <w:tab w:val="right" w:leader="dot" w:pos="10110"/>
      </w:tabs>
      <w:ind w:left="3600"/>
    </w:pPr>
    <w:rPr>
      <w:sz w:val="18"/>
    </w:rPr>
  </w:style>
  <w:style w:type="paragraph" w:customStyle="1" w:styleId="Checklist-X">
    <w:name w:val="Checklist-X"/>
    <w:basedOn w:val="Checklist"/>
    <w:rsid w:val="00AB7CF3"/>
  </w:style>
  <w:style w:type="paragraph" w:customStyle="1" w:styleId="Checklist">
    <w:name w:val="Checklist"/>
    <w:basedOn w:val="Bullet"/>
    <w:rsid w:val="00AB7CF3"/>
    <w:pPr>
      <w:ind w:left="3427" w:hanging="547"/>
    </w:pPr>
  </w:style>
  <w:style w:type="paragraph" w:customStyle="1" w:styleId="Bullet">
    <w:name w:val="Bullet"/>
    <w:basedOn w:val="BodyText"/>
    <w:rsid w:val="00AB7CF3"/>
    <w:pPr>
      <w:keepLines/>
      <w:spacing w:before="60" w:after="60"/>
      <w:ind w:left="3096" w:hanging="216"/>
    </w:pPr>
  </w:style>
  <w:style w:type="paragraph" w:styleId="TOC3">
    <w:name w:val="toc 3"/>
    <w:basedOn w:val="Normal"/>
    <w:next w:val="Normal"/>
    <w:uiPriority w:val="39"/>
    <w:rsid w:val="00AB7CF3"/>
    <w:pPr>
      <w:tabs>
        <w:tab w:val="right" w:leader="dot" w:pos="10110"/>
      </w:tabs>
      <w:ind w:left="2880"/>
    </w:pPr>
  </w:style>
  <w:style w:type="paragraph" w:styleId="TOC2">
    <w:name w:val="toc 2"/>
    <w:basedOn w:val="Normal"/>
    <w:next w:val="Normal"/>
    <w:uiPriority w:val="39"/>
    <w:rsid w:val="00AB7CF3"/>
    <w:pPr>
      <w:tabs>
        <w:tab w:val="right" w:leader="dot" w:pos="10110"/>
      </w:tabs>
      <w:spacing w:before="120" w:after="120"/>
      <w:ind w:left="2520"/>
    </w:pPr>
  </w:style>
  <w:style w:type="paragraph" w:styleId="TOC1">
    <w:name w:val="toc 1"/>
    <w:basedOn w:val="Normal"/>
    <w:next w:val="Normal"/>
    <w:uiPriority w:val="39"/>
    <w:rsid w:val="00AB7CF3"/>
    <w:pPr>
      <w:keepNext/>
      <w:tabs>
        <w:tab w:val="left" w:pos="2550"/>
        <w:tab w:val="right" w:leader="dot" w:pos="10110"/>
      </w:tabs>
      <w:spacing w:before="240" w:after="120"/>
    </w:pPr>
    <w:rPr>
      <w:b/>
    </w:rPr>
  </w:style>
  <w:style w:type="paragraph" w:styleId="Footer">
    <w:name w:val="footer"/>
    <w:basedOn w:val="Normal"/>
    <w:link w:val="FooterChar"/>
    <w:rsid w:val="00AB7CF3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uiPriority w:val="99"/>
    <w:semiHidden/>
    <w:rsid w:val="00AB7CF3"/>
    <w:pPr>
      <w:tabs>
        <w:tab w:val="right" w:pos="10080"/>
      </w:tabs>
    </w:pPr>
    <w:rPr>
      <w:sz w:val="16"/>
    </w:rPr>
  </w:style>
  <w:style w:type="character" w:styleId="FootnoteReference">
    <w:name w:val="footnote reference"/>
    <w:basedOn w:val="DefaultParagraphFont"/>
    <w:semiHidden/>
    <w:rsid w:val="00AB7CF3"/>
    <w:rPr>
      <w:position w:val="6"/>
      <w:sz w:val="16"/>
    </w:rPr>
  </w:style>
  <w:style w:type="paragraph" w:styleId="FootnoteText">
    <w:name w:val="footnote text"/>
    <w:basedOn w:val="Normal"/>
    <w:semiHidden/>
    <w:rsid w:val="00AB7CF3"/>
    <w:pPr>
      <w:spacing w:after="240"/>
      <w:ind w:hanging="720"/>
    </w:pPr>
  </w:style>
  <w:style w:type="paragraph" w:styleId="Title">
    <w:name w:val="Title"/>
    <w:basedOn w:val="Normal"/>
    <w:link w:val="TitleChar"/>
    <w:qFormat/>
    <w:rsid w:val="00AB7CF3"/>
    <w:pPr>
      <w:keepLines/>
      <w:spacing w:after="120"/>
      <w:ind w:left="2520" w:right="720"/>
    </w:pPr>
    <w:rPr>
      <w:rFonts w:ascii="Book Antiqua" w:hAnsi="Book Antiqua"/>
      <w:sz w:val="48"/>
      <w:lang w:val="en-US"/>
    </w:rPr>
  </w:style>
  <w:style w:type="paragraph" w:customStyle="1" w:styleId="tty132">
    <w:name w:val="tty132"/>
    <w:basedOn w:val="tty80"/>
    <w:rsid w:val="00AB7CF3"/>
    <w:rPr>
      <w:sz w:val="12"/>
    </w:rPr>
  </w:style>
  <w:style w:type="paragraph" w:customStyle="1" w:styleId="tty80">
    <w:name w:val="tty80"/>
    <w:basedOn w:val="Normal"/>
    <w:rsid w:val="00AB7CF3"/>
    <w:rPr>
      <w:rFonts w:ascii="Courier New" w:hAnsi="Courier New"/>
    </w:rPr>
  </w:style>
  <w:style w:type="paragraph" w:customStyle="1" w:styleId="hangingindent">
    <w:name w:val="hanging indent"/>
    <w:basedOn w:val="BodyText"/>
    <w:rsid w:val="00AB7CF3"/>
    <w:pPr>
      <w:keepLines/>
      <w:ind w:left="5400" w:hanging="2880"/>
    </w:pPr>
  </w:style>
  <w:style w:type="paragraph" w:customStyle="1" w:styleId="TableText">
    <w:name w:val="Table Text"/>
    <w:basedOn w:val="Normal"/>
    <w:rsid w:val="00AB7CF3"/>
    <w:pPr>
      <w:keepLines/>
    </w:pPr>
    <w:rPr>
      <w:sz w:val="16"/>
    </w:rPr>
  </w:style>
  <w:style w:type="paragraph" w:customStyle="1" w:styleId="NumberList">
    <w:name w:val="Number List"/>
    <w:basedOn w:val="BodyText"/>
    <w:rsid w:val="00AB7CF3"/>
    <w:pPr>
      <w:spacing w:before="60" w:after="60"/>
      <w:ind w:left="3240" w:hanging="360"/>
    </w:pPr>
  </w:style>
  <w:style w:type="paragraph" w:customStyle="1" w:styleId="HeadingBar">
    <w:name w:val="Heading Bar"/>
    <w:basedOn w:val="Normal"/>
    <w:next w:val="Heading3"/>
    <w:rsid w:val="00AB7CF3"/>
    <w:pPr>
      <w:keepNext/>
      <w:keepLines/>
      <w:shd w:val="solid" w:color="auto" w:fill="auto"/>
      <w:spacing w:before="240"/>
      <w:ind w:right="7589"/>
    </w:pPr>
    <w:rPr>
      <w:color w:val="FFFFFF"/>
      <w:sz w:val="8"/>
    </w:rPr>
  </w:style>
  <w:style w:type="paragraph" w:customStyle="1" w:styleId="InfoBox">
    <w:name w:val="Info Box"/>
    <w:basedOn w:val="BodyText"/>
    <w:rsid w:val="00AB7CF3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sz w:val="18"/>
    </w:rPr>
  </w:style>
  <w:style w:type="paragraph" w:customStyle="1" w:styleId="tty180">
    <w:name w:val="tty180"/>
    <w:basedOn w:val="tty80"/>
    <w:rsid w:val="00AB7CF3"/>
    <w:pPr>
      <w:ind w:right="-720"/>
    </w:pPr>
    <w:rPr>
      <w:sz w:val="8"/>
    </w:rPr>
  </w:style>
  <w:style w:type="paragraph" w:customStyle="1" w:styleId="TitleBar">
    <w:name w:val="Title Bar"/>
    <w:basedOn w:val="Normal"/>
    <w:rsid w:val="00AB7CF3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ty80indent">
    <w:name w:val="tty80 indent"/>
    <w:basedOn w:val="tty80"/>
    <w:rsid w:val="00AB7CF3"/>
    <w:pPr>
      <w:ind w:left="2895"/>
    </w:pPr>
  </w:style>
  <w:style w:type="paragraph" w:styleId="PlainText">
    <w:name w:val="Plain Text"/>
    <w:basedOn w:val="Normal"/>
    <w:semiHidden/>
    <w:rsid w:val="00AB7CF3"/>
    <w:pPr>
      <w:widowControl w:val="0"/>
      <w:overflowPunct/>
      <w:autoSpaceDE/>
      <w:autoSpaceDN/>
      <w:adjustRightInd/>
      <w:jc w:val="both"/>
      <w:textAlignment w:val="auto"/>
    </w:pPr>
    <w:rPr>
      <w:rFonts w:ascii="Courier New" w:hAnsi="Courier New" w:cs="Courier New"/>
      <w:kern w:val="2"/>
      <w:lang w:val="en-US" w:eastAsia="zh-CN"/>
    </w:rPr>
  </w:style>
  <w:style w:type="character" w:customStyle="1" w:styleId="ChapterTitle">
    <w:name w:val="Chapter Title"/>
    <w:basedOn w:val="DefaultParagraphFont"/>
    <w:rsid w:val="00AB7CF3"/>
  </w:style>
  <w:style w:type="paragraph" w:customStyle="1" w:styleId="Legal">
    <w:name w:val="Legal"/>
    <w:basedOn w:val="Normal"/>
    <w:rsid w:val="00AB7CF3"/>
    <w:pPr>
      <w:spacing w:after="240"/>
      <w:ind w:left="2160"/>
    </w:pPr>
    <w:rPr>
      <w:rFonts w:ascii="Times" w:hAnsi="Times"/>
    </w:rPr>
  </w:style>
  <w:style w:type="character" w:customStyle="1" w:styleId="HighlightedVariable">
    <w:name w:val="Highlighted Variable"/>
    <w:basedOn w:val="DefaultParagraphFont"/>
    <w:rsid w:val="00AB7CF3"/>
    <w:rPr>
      <w:color w:val="0000FF"/>
    </w:rPr>
  </w:style>
  <w:style w:type="paragraph" w:customStyle="1" w:styleId="Note">
    <w:name w:val="Note"/>
    <w:basedOn w:val="BodyText"/>
    <w:rsid w:val="00AB7CF3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rsid w:val="00AB7CF3"/>
    <w:pPr>
      <w:spacing w:before="120" w:after="120"/>
    </w:pPr>
    <w:rPr>
      <w:b/>
    </w:rPr>
  </w:style>
  <w:style w:type="paragraph" w:styleId="MacroText">
    <w:name w:val="macro"/>
    <w:semiHidden/>
    <w:rsid w:val="00AB7C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/>
      <w:lang w:eastAsia="en-US"/>
    </w:rPr>
  </w:style>
  <w:style w:type="paragraph" w:styleId="TOC4">
    <w:name w:val="toc 4"/>
    <w:basedOn w:val="Normal"/>
    <w:next w:val="Normal"/>
    <w:uiPriority w:val="39"/>
    <w:rsid w:val="00AB7CF3"/>
    <w:pPr>
      <w:tabs>
        <w:tab w:val="right" w:leader="dot" w:pos="10110"/>
      </w:tabs>
      <w:ind w:left="3240"/>
    </w:pPr>
    <w:rPr>
      <w:sz w:val="18"/>
    </w:rPr>
  </w:style>
  <w:style w:type="paragraph" w:customStyle="1" w:styleId="Title-Major">
    <w:name w:val="Title-Major"/>
    <w:basedOn w:val="Title"/>
    <w:rsid w:val="00AB7CF3"/>
    <w:rPr>
      <w:smallCaps/>
    </w:rPr>
  </w:style>
  <w:style w:type="paragraph" w:customStyle="1" w:styleId="RouteTitle">
    <w:name w:val="Route Title"/>
    <w:basedOn w:val="Normal"/>
    <w:rsid w:val="00AB7CF3"/>
    <w:pPr>
      <w:keepLines/>
      <w:spacing w:after="120"/>
      <w:ind w:left="2520" w:right="720"/>
    </w:pPr>
    <w:rPr>
      <w:sz w:val="36"/>
    </w:rPr>
  </w:style>
  <w:style w:type="paragraph" w:customStyle="1" w:styleId="12text">
    <w:name w:val="12 text"/>
    <w:basedOn w:val="Normal"/>
    <w:rsid w:val="00AB7CF3"/>
    <w:pPr>
      <w:spacing w:before="240" w:after="120"/>
      <w:jc w:val="both"/>
    </w:pPr>
    <w:rPr>
      <w:rFonts w:ascii="Arial" w:hAnsi="Arial"/>
    </w:rPr>
  </w:style>
  <w:style w:type="paragraph" w:customStyle="1" w:styleId="Flowchartheaders">
    <w:name w:val="Flowchart headers"/>
    <w:basedOn w:val="Normal"/>
    <w:rsid w:val="00AB7CF3"/>
    <w:pPr>
      <w:jc w:val="center"/>
    </w:pPr>
    <w:rPr>
      <w:caps/>
      <w:color w:val="000000"/>
      <w:sz w:val="24"/>
      <w:u w:val="single"/>
    </w:rPr>
  </w:style>
  <w:style w:type="paragraph" w:customStyle="1" w:styleId="Responsibilities">
    <w:name w:val="Responsibilities"/>
    <w:basedOn w:val="Normal"/>
    <w:rsid w:val="00AB7CF3"/>
    <w:rPr>
      <w:color w:val="0000FF"/>
    </w:rPr>
  </w:style>
  <w:style w:type="paragraph" w:customStyle="1" w:styleId="InterfacesBoth">
    <w:name w:val="Interfaces Both"/>
    <w:basedOn w:val="Flowchartheaders"/>
    <w:rsid w:val="00AB7CF3"/>
    <w:pPr>
      <w:ind w:left="360" w:hanging="360"/>
      <w:jc w:val="left"/>
    </w:pPr>
    <w:rPr>
      <w:caps w:val="0"/>
      <w:color w:val="0000FF"/>
      <w:sz w:val="20"/>
      <w:u w:val="none"/>
    </w:rPr>
  </w:style>
  <w:style w:type="paragraph" w:customStyle="1" w:styleId="OutlineProcedure">
    <w:name w:val="Outline Procedure"/>
    <w:basedOn w:val="Normal"/>
    <w:rsid w:val="00AB7CF3"/>
    <w:pPr>
      <w:jc w:val="center"/>
    </w:pPr>
    <w:rPr>
      <w:color w:val="0000FF"/>
      <w:sz w:val="24"/>
    </w:rPr>
  </w:style>
  <w:style w:type="paragraph" w:customStyle="1" w:styleId="InterfacesIn">
    <w:name w:val="Interfaces In"/>
    <w:basedOn w:val="InterfacesBoth"/>
    <w:rsid w:val="00AB7CF3"/>
  </w:style>
  <w:style w:type="paragraph" w:customStyle="1" w:styleId="InterfacesOut">
    <w:name w:val="Interfaces Out"/>
    <w:basedOn w:val="InterfacesBoth"/>
    <w:rsid w:val="00AB7CF3"/>
  </w:style>
  <w:style w:type="character" w:styleId="PageNumber">
    <w:name w:val="page number"/>
    <w:basedOn w:val="DefaultParagraphFont"/>
    <w:rsid w:val="00AB7CF3"/>
  </w:style>
  <w:style w:type="paragraph" w:customStyle="1" w:styleId="BodySingle">
    <w:name w:val="Body Single"/>
    <w:basedOn w:val="Normal"/>
    <w:rsid w:val="00AB7CF3"/>
  </w:style>
  <w:style w:type="paragraph" w:styleId="TOC6">
    <w:name w:val="toc 6"/>
    <w:basedOn w:val="Normal"/>
    <w:next w:val="Normal"/>
    <w:uiPriority w:val="39"/>
    <w:rsid w:val="00AB7CF3"/>
    <w:pPr>
      <w:tabs>
        <w:tab w:val="right" w:leader="dot" w:pos="10110"/>
      </w:tabs>
      <w:ind w:left="1000"/>
    </w:pPr>
    <w:rPr>
      <w:sz w:val="18"/>
    </w:rPr>
  </w:style>
  <w:style w:type="paragraph" w:styleId="TOC7">
    <w:name w:val="toc 7"/>
    <w:basedOn w:val="Normal"/>
    <w:next w:val="Normal"/>
    <w:uiPriority w:val="39"/>
    <w:rsid w:val="00AB7CF3"/>
    <w:pPr>
      <w:tabs>
        <w:tab w:val="right" w:leader="dot" w:pos="10110"/>
      </w:tabs>
      <w:ind w:left="1200"/>
    </w:pPr>
    <w:rPr>
      <w:sz w:val="18"/>
    </w:rPr>
  </w:style>
  <w:style w:type="paragraph" w:styleId="TOC8">
    <w:name w:val="toc 8"/>
    <w:basedOn w:val="Normal"/>
    <w:next w:val="Normal"/>
    <w:uiPriority w:val="39"/>
    <w:rsid w:val="00AB7CF3"/>
    <w:pPr>
      <w:tabs>
        <w:tab w:val="right" w:leader="dot" w:pos="10110"/>
      </w:tabs>
      <w:ind w:left="1400"/>
    </w:pPr>
    <w:rPr>
      <w:sz w:val="18"/>
    </w:rPr>
  </w:style>
  <w:style w:type="paragraph" w:styleId="TOC9">
    <w:name w:val="toc 9"/>
    <w:basedOn w:val="Normal"/>
    <w:next w:val="Normal"/>
    <w:uiPriority w:val="39"/>
    <w:rsid w:val="00AB7CF3"/>
    <w:pPr>
      <w:tabs>
        <w:tab w:val="right" w:leader="dot" w:pos="10110"/>
      </w:tabs>
      <w:ind w:left="1600"/>
    </w:pPr>
    <w:rPr>
      <w:sz w:val="18"/>
    </w:rPr>
  </w:style>
  <w:style w:type="paragraph" w:styleId="TableofAuthorities">
    <w:name w:val="table of authorities"/>
    <w:basedOn w:val="Normal"/>
    <w:next w:val="Normal"/>
    <w:semiHidden/>
    <w:rsid w:val="00AB7CF3"/>
    <w:pPr>
      <w:tabs>
        <w:tab w:val="right" w:leader="dot" w:pos="8640"/>
      </w:tabs>
      <w:spacing w:after="120"/>
      <w:ind w:left="240" w:hanging="240"/>
    </w:pPr>
    <w:rPr>
      <w:lang w:val="en-US"/>
    </w:rPr>
  </w:style>
  <w:style w:type="character" w:customStyle="1" w:styleId="Version">
    <w:name w:val="Version"/>
    <w:rsid w:val="00AB7CF3"/>
  </w:style>
  <w:style w:type="character" w:customStyle="1" w:styleId="DocRef">
    <w:name w:val="DocRef"/>
    <w:rsid w:val="00AB7CF3"/>
  </w:style>
  <w:style w:type="character" w:customStyle="1" w:styleId="FileName">
    <w:name w:val="FileName"/>
    <w:rsid w:val="00AB7CF3"/>
  </w:style>
  <w:style w:type="character" w:styleId="Hyperlink">
    <w:name w:val="Hyperlink"/>
    <w:basedOn w:val="DefaultParagraphFont"/>
    <w:uiPriority w:val="99"/>
    <w:rsid w:val="00AB7CF3"/>
    <w:rPr>
      <w:color w:val="auto"/>
      <w:u w:val="none"/>
    </w:rPr>
  </w:style>
  <w:style w:type="character" w:customStyle="1" w:styleId="bodycopy1">
    <w:name w:val="bodycopy1"/>
    <w:basedOn w:val="DefaultParagraphFont"/>
    <w:rsid w:val="00AB7CF3"/>
    <w:rPr>
      <w:rFonts w:ascii="Arial" w:hAnsi="Arial"/>
      <w:color w:val="000000"/>
      <w:spacing w:val="210"/>
      <w:sz w:val="18"/>
      <w:u w:val="none"/>
    </w:rPr>
  </w:style>
  <w:style w:type="paragraph" w:styleId="BodyText2">
    <w:name w:val="Body Text 2"/>
    <w:basedOn w:val="Normal"/>
    <w:semiHidden/>
    <w:rsid w:val="00AB7CF3"/>
    <w:pPr>
      <w:framePr w:w="5555" w:h="4033" w:hSpace="180" w:wrap="auto" w:vAnchor="text" w:hAnchor="page" w:x="5761" w:y="121"/>
    </w:pPr>
    <w:rPr>
      <w:b/>
    </w:rPr>
  </w:style>
  <w:style w:type="character" w:styleId="FollowedHyperlink">
    <w:name w:val="FollowedHyperlink"/>
    <w:basedOn w:val="DefaultParagraphFont"/>
    <w:uiPriority w:val="99"/>
    <w:semiHidden/>
    <w:rsid w:val="00AB7CF3"/>
    <w:rPr>
      <w:color w:val="800080"/>
      <w:u w:val="single"/>
    </w:rPr>
  </w:style>
  <w:style w:type="paragraph" w:customStyle="1" w:styleId="Bodylist">
    <w:name w:val="Body list"/>
    <w:basedOn w:val="BodyText"/>
    <w:rsid w:val="00AB7CF3"/>
    <w:pPr>
      <w:spacing w:before="0" w:after="0"/>
      <w:ind w:left="4111" w:hanging="255"/>
    </w:pPr>
  </w:style>
  <w:style w:type="paragraph" w:customStyle="1" w:styleId="Listing">
    <w:name w:val="Listing"/>
    <w:basedOn w:val="12text"/>
    <w:rsid w:val="00AB7CF3"/>
    <w:pPr>
      <w:spacing w:before="0" w:after="0"/>
    </w:pPr>
    <w:rPr>
      <w:rFonts w:ascii="Courier New" w:hAnsi="Courier New"/>
    </w:rPr>
  </w:style>
  <w:style w:type="paragraph" w:styleId="HTMLPreformatted">
    <w:name w:val="HTML Preformatted"/>
    <w:basedOn w:val="Normal"/>
    <w:link w:val="HTMLPreformattedChar"/>
    <w:uiPriority w:val="99"/>
    <w:semiHidden/>
    <w:rsid w:val="00AB7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Arial Unicode MS" w:eastAsia="Arial Unicode MS" w:hAnsi="Arial Unicode MS" w:cs="Arial Unicode MS"/>
      <w:lang w:val="en-US"/>
    </w:rPr>
  </w:style>
  <w:style w:type="character" w:customStyle="1" w:styleId="HTMLChar">
    <w:name w:val="HTML 预设格式 Char"/>
    <w:basedOn w:val="DefaultParagraphFont"/>
    <w:uiPriority w:val="99"/>
    <w:rsid w:val="00AB7CF3"/>
    <w:rPr>
      <w:rFonts w:ascii="Arial Unicode MS" w:eastAsia="Arial Unicode MS" w:hAnsi="Arial Unicode MS" w:cs="Arial Unicode MS"/>
      <w:lang w:eastAsia="en-US"/>
    </w:rPr>
  </w:style>
  <w:style w:type="paragraph" w:customStyle="1" w:styleId="tocheading">
    <w:name w:val="toc_heading"/>
    <w:basedOn w:val="Heading2"/>
    <w:rsid w:val="00AB7CF3"/>
  </w:style>
  <w:style w:type="paragraph" w:styleId="BodyTextIndent">
    <w:name w:val="Body Text Indent"/>
    <w:basedOn w:val="Normal"/>
    <w:semiHidden/>
    <w:rsid w:val="00AB7CF3"/>
    <w:pPr>
      <w:widowControl w:val="0"/>
      <w:overflowPunct/>
      <w:autoSpaceDE/>
      <w:autoSpaceDN/>
      <w:adjustRightInd/>
      <w:ind w:left="1930"/>
      <w:jc w:val="both"/>
      <w:textAlignment w:val="auto"/>
    </w:pPr>
    <w:rPr>
      <w:kern w:val="2"/>
      <w:sz w:val="22"/>
      <w:szCs w:val="24"/>
      <w:lang w:val="en-US" w:eastAsia="zh-CN"/>
    </w:rPr>
  </w:style>
  <w:style w:type="paragraph" w:customStyle="1" w:styleId="HTMLPreformatted1">
    <w:name w:val="HTML Preformatted1"/>
    <w:basedOn w:val="Normal"/>
    <w:rsid w:val="00AB7CF3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jc w:val="both"/>
      <w:textAlignment w:val="auto"/>
    </w:pPr>
    <w:rPr>
      <w:rFonts w:ascii="Arial Unicode MS" w:eastAsia="Arial Unicode MS"/>
      <w:kern w:val="2"/>
      <w:szCs w:val="24"/>
      <w:lang w:val="en-US" w:eastAsia="zh-CN"/>
    </w:rPr>
  </w:style>
  <w:style w:type="paragraph" w:customStyle="1" w:styleId="BodyText25">
    <w:name w:val="Body Text 25"/>
    <w:basedOn w:val="Normal"/>
    <w:rsid w:val="00AB7CF3"/>
    <w:pPr>
      <w:widowControl w:val="0"/>
      <w:overflowPunct/>
      <w:autoSpaceDE/>
      <w:autoSpaceDN/>
      <w:adjustRightInd/>
      <w:ind w:left="2552"/>
      <w:jc w:val="both"/>
      <w:textAlignment w:val="auto"/>
    </w:pPr>
    <w:rPr>
      <w:kern w:val="2"/>
      <w:szCs w:val="24"/>
      <w:lang w:val="en-US" w:eastAsia="zh-CN"/>
    </w:rPr>
  </w:style>
  <w:style w:type="character" w:customStyle="1" w:styleId="Emphasis1">
    <w:name w:val="Emphasis1"/>
    <w:basedOn w:val="DefaultParagraphFont"/>
    <w:rsid w:val="00AB7CF3"/>
    <w:rPr>
      <w:i/>
    </w:rPr>
  </w:style>
  <w:style w:type="paragraph" w:styleId="NormalWeb">
    <w:name w:val="Normal (Web)"/>
    <w:basedOn w:val="Normal"/>
    <w:uiPriority w:val="99"/>
    <w:rsid w:val="00AB7C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  <w:lang w:val="en-US" w:eastAsia="zh-CN"/>
    </w:rPr>
  </w:style>
  <w:style w:type="character" w:customStyle="1" w:styleId="rdanull1">
    <w:name w:val="rda_null1"/>
    <w:basedOn w:val="DefaultParagraphFont"/>
    <w:rsid w:val="00AB7CF3"/>
    <w:rPr>
      <w:i/>
      <w:iCs/>
    </w:rPr>
  </w:style>
  <w:style w:type="paragraph" w:customStyle="1" w:styleId="AppendixC1111">
    <w:name w:val="Appendix C.1.1.1.1"/>
    <w:basedOn w:val="Normal"/>
    <w:autoRedefine/>
    <w:rsid w:val="00AB7CF3"/>
    <w:pPr>
      <w:overflowPunct/>
      <w:autoSpaceDE/>
      <w:autoSpaceDN/>
      <w:adjustRightInd/>
      <w:textAlignment w:val="auto"/>
    </w:pPr>
    <w:rPr>
      <w:sz w:val="24"/>
      <w:szCs w:val="24"/>
      <w:lang w:val="en-US"/>
    </w:rPr>
  </w:style>
  <w:style w:type="paragraph" w:customStyle="1" w:styleId="A1">
    <w:name w:val="A引用"/>
    <w:basedOn w:val="BodyText"/>
    <w:qFormat/>
    <w:rsid w:val="00AB7CF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  <w:ind w:left="1134"/>
    </w:pPr>
    <w:rPr>
      <w:rFonts w:eastAsia="Courier New"/>
      <w:i/>
      <w:color w:val="0000FF"/>
      <w:sz w:val="21"/>
      <w:lang w:eastAsia="zh-CN"/>
    </w:rPr>
  </w:style>
  <w:style w:type="character" w:customStyle="1" w:styleId="AChar">
    <w:name w:val="A引用 Char"/>
    <w:basedOn w:val="Char"/>
    <w:rsid w:val="00AB7CF3"/>
    <w:rPr>
      <w:rFonts w:eastAsia="Courier New"/>
      <w:i/>
      <w:color w:val="0000FF"/>
      <w:sz w:val="21"/>
      <w:lang w:val="en-GB" w:eastAsia="en-US"/>
    </w:rPr>
  </w:style>
  <w:style w:type="paragraph" w:customStyle="1" w:styleId="rdaindex">
    <w:name w:val="rda_index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sz w:val="18"/>
      <w:szCs w:val="18"/>
      <w:lang w:val="en-US" w:eastAsia="zh-CN"/>
    </w:rPr>
  </w:style>
  <w:style w:type="paragraph" w:customStyle="1" w:styleId="rdanormal">
    <w:name w:val="rda_normal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sz w:val="18"/>
      <w:szCs w:val="18"/>
      <w:lang w:val="en-US" w:eastAsia="zh-CN"/>
    </w:rPr>
  </w:style>
  <w:style w:type="paragraph" w:customStyle="1" w:styleId="rdafilter">
    <w:name w:val="rda_filter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color w:val="993800"/>
      <w:sz w:val="18"/>
      <w:szCs w:val="18"/>
      <w:lang w:val="en-US" w:eastAsia="zh-CN"/>
    </w:rPr>
  </w:style>
  <w:style w:type="paragraph" w:customStyle="1" w:styleId="rdanull">
    <w:name w:val="rda_null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i/>
      <w:iCs/>
      <w:sz w:val="18"/>
      <w:szCs w:val="18"/>
      <w:lang w:val="en-US" w:eastAsia="zh-CN"/>
    </w:rPr>
  </w:style>
  <w:style w:type="paragraph" w:customStyle="1" w:styleId="rdared">
    <w:name w:val="rda_red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color w:val="FF0000"/>
      <w:sz w:val="18"/>
      <w:szCs w:val="18"/>
      <w:lang w:val="en-US" w:eastAsia="zh-CN"/>
    </w:rPr>
  </w:style>
  <w:style w:type="paragraph" w:customStyle="1" w:styleId="rdablue">
    <w:name w:val="rda_blue"/>
    <w:basedOn w:val="Normal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color w:val="0000FF"/>
      <w:sz w:val="18"/>
      <w:szCs w:val="18"/>
      <w:lang w:val="en-US" w:eastAsia="zh-CN"/>
    </w:rPr>
  </w:style>
  <w:style w:type="paragraph" w:customStyle="1" w:styleId="ts">
    <w:name w:val="ts"/>
    <w:basedOn w:val="Normal"/>
    <w:rsid w:val="00AB7C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hAnsi="Arial Unicode MS"/>
      <w:sz w:val="24"/>
      <w:szCs w:val="24"/>
      <w:lang w:val="en-US" w:eastAsia="zh-CN"/>
    </w:rPr>
  </w:style>
  <w:style w:type="character" w:styleId="HTMLCode">
    <w:name w:val="HTML Code"/>
    <w:basedOn w:val="DefaultParagraphFont"/>
    <w:uiPriority w:val="99"/>
    <w:semiHidden/>
    <w:rsid w:val="00AB7CF3"/>
    <w:rPr>
      <w:rFonts w:ascii="Arial Unicode MS" w:eastAsia="Courier New" w:hAnsi="Arial Unicode MS" w:cs="Courier New"/>
      <w:sz w:val="20"/>
      <w:szCs w:val="20"/>
    </w:rPr>
  </w:style>
  <w:style w:type="paragraph" w:customStyle="1" w:styleId="4">
    <w:name w:val="正文_编号_缩进 4 字符"/>
    <w:basedOn w:val="Normal"/>
    <w:rsid w:val="00AB7CF3"/>
    <w:pPr>
      <w:widowControl w:val="0"/>
      <w:numPr>
        <w:numId w:val="4"/>
      </w:numPr>
      <w:overflowPunct/>
      <w:autoSpaceDE/>
      <w:autoSpaceDN/>
      <w:adjustRightInd/>
      <w:spacing w:before="40" w:after="40"/>
      <w:jc w:val="both"/>
      <w:textAlignment w:val="auto"/>
    </w:pPr>
    <w:rPr>
      <w:rFonts w:ascii="Verdana" w:hAnsi="Verdana"/>
      <w:kern w:val="2"/>
      <w:szCs w:val="24"/>
      <w:lang w:val="en-US" w:eastAsia="zh-CN"/>
    </w:rPr>
  </w:style>
  <w:style w:type="paragraph" w:customStyle="1" w:styleId="40">
    <w:name w:val="正文_代码_缩进 4 字符"/>
    <w:basedOn w:val="BodyText"/>
    <w:next w:val="Normal"/>
    <w:rsid w:val="00AB7CF3"/>
    <w:pPr>
      <w:widowControl w:val="0"/>
      <w:overflowPunct/>
      <w:autoSpaceDE/>
      <w:autoSpaceDN/>
      <w:adjustRightInd/>
      <w:spacing w:before="80" w:after="0"/>
      <w:ind w:leftChars="400" w:left="400"/>
      <w:jc w:val="both"/>
      <w:textAlignment w:val="auto"/>
    </w:pPr>
    <w:rPr>
      <w:rFonts w:ascii="Courier New" w:hAnsi="Courier New" w:cs="Courier New"/>
      <w:color w:val="000000"/>
      <w:sz w:val="18"/>
      <w:szCs w:val="18"/>
      <w:lang w:val="en-US" w:eastAsia="zh-CN"/>
    </w:rPr>
  </w:style>
  <w:style w:type="paragraph" w:customStyle="1" w:styleId="6">
    <w:name w:val="正文_缩进 6 字符"/>
    <w:basedOn w:val="BodyText"/>
    <w:rsid w:val="00AB7CF3"/>
    <w:pPr>
      <w:widowControl w:val="0"/>
      <w:overflowPunct/>
      <w:autoSpaceDE/>
      <w:autoSpaceDN/>
      <w:adjustRightInd/>
      <w:spacing w:before="80" w:after="80"/>
      <w:ind w:leftChars="600" w:left="600"/>
      <w:jc w:val="both"/>
      <w:textAlignment w:val="auto"/>
    </w:pPr>
    <w:rPr>
      <w:rFonts w:ascii="Verdana" w:hAnsi="Verdana"/>
      <w:kern w:val="2"/>
      <w:sz w:val="21"/>
      <w:szCs w:val="24"/>
      <w:lang w:val="en-US" w:eastAsia="zh-CN"/>
    </w:rPr>
  </w:style>
  <w:style w:type="paragraph" w:customStyle="1" w:styleId="a2">
    <w:name w:val="表格_正文"/>
    <w:basedOn w:val="Normal"/>
    <w:rsid w:val="00AB7CF3"/>
    <w:pPr>
      <w:widowControl w:val="0"/>
      <w:overflowPunct/>
      <w:autoSpaceDE/>
      <w:autoSpaceDN/>
      <w:adjustRightInd/>
      <w:jc w:val="both"/>
      <w:textAlignment w:val="auto"/>
    </w:pPr>
    <w:rPr>
      <w:rFonts w:ascii="Arial" w:hAnsi="Arial" w:cs="Arial"/>
      <w:kern w:val="2"/>
      <w:sz w:val="18"/>
      <w:szCs w:val="18"/>
      <w:lang w:val="en-US" w:eastAsia="zh-CN"/>
    </w:rPr>
  </w:style>
  <w:style w:type="paragraph" w:customStyle="1" w:styleId="a3">
    <w:name w:val="正文_表格_标题"/>
    <w:basedOn w:val="a2"/>
    <w:rsid w:val="00AB7CF3"/>
    <w:pPr>
      <w:spacing w:line="360" w:lineRule="auto"/>
    </w:pPr>
    <w:rPr>
      <w:b/>
      <w:sz w:val="21"/>
    </w:rPr>
  </w:style>
  <w:style w:type="character" w:styleId="Strong">
    <w:name w:val="Strong"/>
    <w:basedOn w:val="DefaultParagraphFont"/>
    <w:uiPriority w:val="22"/>
    <w:qFormat/>
    <w:rsid w:val="00AB7CF3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rsid w:val="00AB7CF3"/>
    <w:pPr>
      <w:shd w:val="clear" w:color="auto" w:fill="000080"/>
    </w:pPr>
  </w:style>
  <w:style w:type="paragraph" w:customStyle="1" w:styleId="a4">
    <w:name w:val="正文_评价_列表"/>
    <w:basedOn w:val="Normal"/>
    <w:rsid w:val="00AB7CF3"/>
    <w:pPr>
      <w:tabs>
        <w:tab w:val="num" w:pos="420"/>
      </w:tabs>
      <w:spacing w:before="60" w:after="60"/>
      <w:ind w:left="420" w:hanging="420"/>
    </w:pPr>
    <w:rPr>
      <w:rFonts w:ascii="STZhongsong" w:eastAsia="STZhongsong" w:hAnsi="STZhongsong"/>
      <w:color w:val="0000FF"/>
      <w:szCs w:val="21"/>
      <w:lang w:eastAsia="zh-CN"/>
    </w:rPr>
  </w:style>
  <w:style w:type="paragraph" w:customStyle="1" w:styleId="a5">
    <w:name w:val="正文_列表"/>
    <w:basedOn w:val="BodyText"/>
    <w:rsid w:val="00AB7CF3"/>
    <w:pPr>
      <w:tabs>
        <w:tab w:val="num" w:pos="420"/>
      </w:tabs>
      <w:spacing w:before="60" w:after="60"/>
      <w:ind w:left="420" w:hanging="420"/>
    </w:pPr>
    <w:rPr>
      <w:rFonts w:eastAsia="STZhongsong"/>
      <w:sz w:val="21"/>
      <w:lang w:eastAsia="zh-CN"/>
    </w:rPr>
  </w:style>
  <w:style w:type="paragraph" w:customStyle="1" w:styleId="a6">
    <w:name w:val="表格_拷贝结果"/>
    <w:basedOn w:val="Normal"/>
    <w:rsid w:val="00AB7CF3"/>
    <w:pPr>
      <w:widowControl w:val="0"/>
      <w:overflowPunct/>
      <w:autoSpaceDE/>
      <w:autoSpaceDN/>
      <w:adjustRightInd/>
      <w:jc w:val="both"/>
      <w:textAlignment w:val="auto"/>
    </w:pPr>
    <w:rPr>
      <w:rFonts w:ascii="新宋体" w:hAnsi="新宋体"/>
      <w:color w:val="0000FF"/>
      <w:kern w:val="2"/>
      <w:sz w:val="18"/>
      <w:lang w:val="en-US" w:eastAsia="zh-CN"/>
    </w:rPr>
  </w:style>
  <w:style w:type="paragraph" w:customStyle="1" w:styleId="a7">
    <w:name w:val="拷贝结果_正文"/>
    <w:basedOn w:val="Normal"/>
    <w:link w:val="Char0"/>
    <w:rsid w:val="00AB7CF3"/>
    <w:pPr>
      <w:widowControl w:val="0"/>
      <w:overflowPunct/>
      <w:autoSpaceDE/>
      <w:autoSpaceDN/>
      <w:adjustRightInd/>
      <w:spacing w:line="200" w:lineRule="atLeast"/>
      <w:textAlignment w:val="auto"/>
    </w:pPr>
    <w:rPr>
      <w:rFonts w:ascii="新宋体" w:hAnsi="新宋体"/>
      <w:color w:val="0000FF"/>
      <w:kern w:val="2"/>
      <w:sz w:val="18"/>
      <w:lang w:val="en-US" w:eastAsia="zh-CN"/>
    </w:rPr>
  </w:style>
  <w:style w:type="paragraph" w:customStyle="1" w:styleId="a8">
    <w:name w:val="表格_标题"/>
    <w:basedOn w:val="Normal"/>
    <w:rsid w:val="00AB7CF3"/>
    <w:rPr>
      <w:rFonts w:ascii="STZhongsong" w:eastAsia="STZhongsong" w:hAnsi="STZhongsong"/>
      <w:b/>
      <w:bCs/>
      <w:szCs w:val="21"/>
      <w:lang w:eastAsia="zh-CN"/>
    </w:rPr>
  </w:style>
  <w:style w:type="paragraph" w:customStyle="1" w:styleId="20">
    <w:name w:val="正文_评价_缩进 2 字符"/>
    <w:basedOn w:val="Normal"/>
    <w:rsid w:val="00AB7CF3"/>
    <w:pPr>
      <w:spacing w:before="60" w:after="60"/>
      <w:ind w:leftChars="200" w:left="400"/>
    </w:pPr>
    <w:rPr>
      <w:rFonts w:ascii="STZhongsong" w:eastAsia="STZhongsong" w:hAnsi="STZhongsong"/>
      <w:color w:val="0000FF"/>
      <w:szCs w:val="21"/>
      <w:lang w:eastAsia="zh-CN"/>
    </w:rPr>
  </w:style>
  <w:style w:type="character" w:customStyle="1" w:styleId="1">
    <w:name w:val="正文文本1"/>
    <w:basedOn w:val="DefaultParagraphFont"/>
    <w:rsid w:val="00AB7CF3"/>
    <w:rPr>
      <w:sz w:val="24"/>
      <w:lang w:val="en-GB" w:eastAsia="en-US"/>
    </w:rPr>
  </w:style>
  <w:style w:type="paragraph" w:customStyle="1" w:styleId="a9">
    <w:name w:val="代码"/>
    <w:basedOn w:val="BodyText"/>
    <w:autoRedefine/>
    <w:rsid w:val="00AB7CF3"/>
    <w:pPr>
      <w:widowControl w:val="0"/>
      <w:overflowPunct/>
      <w:autoSpaceDE/>
      <w:autoSpaceDN/>
      <w:adjustRightInd/>
      <w:spacing w:before="80" w:after="0"/>
      <w:ind w:left="0"/>
      <w:jc w:val="both"/>
      <w:textAlignment w:val="auto"/>
    </w:pPr>
    <w:rPr>
      <w:rFonts w:ascii="Courier New" w:hAnsi="Courier New" w:cs="Courier New"/>
      <w:color w:val="0000FF"/>
      <w:sz w:val="18"/>
      <w:szCs w:val="18"/>
      <w:lang w:val="en-US" w:eastAsia="zh-CN"/>
    </w:rPr>
  </w:style>
  <w:style w:type="paragraph" w:customStyle="1" w:styleId="aa">
    <w:name w:val="正文_评价"/>
    <w:basedOn w:val="BodyText"/>
    <w:rsid w:val="00AB7CF3"/>
    <w:pPr>
      <w:spacing w:before="60" w:after="60"/>
      <w:ind w:left="0"/>
    </w:pPr>
    <w:rPr>
      <w:rFonts w:ascii="STZhongsong" w:eastAsia="STZhongsong" w:hAnsi="STZhongsong"/>
      <w:color w:val="0000FF"/>
      <w:sz w:val="21"/>
      <w:szCs w:val="21"/>
      <w:lang w:eastAsia="zh-CN"/>
    </w:rPr>
  </w:style>
  <w:style w:type="paragraph" w:customStyle="1" w:styleId="ab">
    <w:name w:val="正文_建议"/>
    <w:basedOn w:val="BodyTextIndent"/>
    <w:rsid w:val="00AB7CF3"/>
    <w:pPr>
      <w:spacing w:before="80" w:after="80"/>
      <w:ind w:left="0"/>
    </w:pPr>
    <w:rPr>
      <w:rFonts w:ascii="STZhongsong" w:eastAsia="STZhongsong" w:hAnsi="STZhongsong"/>
      <w:b/>
      <w:sz w:val="24"/>
    </w:rPr>
  </w:style>
  <w:style w:type="paragraph" w:customStyle="1" w:styleId="ac">
    <w:name w:val="拷贝结果_正文_强调"/>
    <w:basedOn w:val="a7"/>
    <w:link w:val="Char1"/>
    <w:rsid w:val="00AB7CF3"/>
    <w:rPr>
      <w:b/>
      <w:bCs/>
      <w:color w:val="FF0000"/>
    </w:rPr>
  </w:style>
  <w:style w:type="character" w:customStyle="1" w:styleId="xq">
    <w:name w:val="xq"/>
    <w:basedOn w:val="DefaultParagraphFont"/>
    <w:rsid w:val="008903A1"/>
  </w:style>
  <w:style w:type="paragraph" w:customStyle="1" w:styleId="2">
    <w:name w:val="标题2"/>
    <w:basedOn w:val="Heading3"/>
    <w:next w:val="Normal"/>
    <w:link w:val="2Char0"/>
    <w:qFormat/>
    <w:rsid w:val="00B71C92"/>
    <w:pPr>
      <w:numPr>
        <w:ilvl w:val="1"/>
        <w:numId w:val="1"/>
      </w:numPr>
    </w:pPr>
    <w:rPr>
      <w:rFonts w:eastAsia="微软雅黑"/>
      <w:lang w:val="en-US"/>
    </w:rPr>
  </w:style>
  <w:style w:type="paragraph" w:customStyle="1" w:styleId="3">
    <w:name w:val="标题3"/>
    <w:basedOn w:val="2"/>
    <w:next w:val="BodyText"/>
    <w:qFormat/>
    <w:rsid w:val="00BB5736"/>
    <w:pPr>
      <w:numPr>
        <w:ilvl w:val="2"/>
        <w:numId w:val="8"/>
      </w:numPr>
      <w:ind w:leftChars="200" w:left="1020"/>
      <w:outlineLvl w:val="3"/>
    </w:pPr>
    <w:rPr>
      <w:sz w:val="21"/>
    </w:rPr>
  </w:style>
  <w:style w:type="character" w:customStyle="1" w:styleId="2Char0">
    <w:name w:val="标题2 Char"/>
    <w:basedOn w:val="DefaultParagraphFont"/>
    <w:link w:val="2"/>
    <w:rsid w:val="00B71C92"/>
    <w:rPr>
      <w:rFonts w:ascii="Consolas" w:eastAsia="微软雅黑" w:hAnsi="Consolas"/>
      <w:b/>
      <w:sz w:val="24"/>
    </w:rPr>
  </w:style>
  <w:style w:type="paragraph" w:customStyle="1" w:styleId="10">
    <w:name w:val="标题1"/>
    <w:basedOn w:val="Heading2"/>
    <w:next w:val="Normal"/>
    <w:qFormat/>
    <w:rsid w:val="00B71C92"/>
    <w:rPr>
      <w:rFonts w:eastAsia="微软雅黑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26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26B"/>
    <w:rPr>
      <w:sz w:val="18"/>
      <w:szCs w:val="18"/>
      <w:lang w:val="en-GB" w:eastAsia="en-US"/>
    </w:rPr>
  </w:style>
  <w:style w:type="table" w:styleId="TableGrid">
    <w:name w:val="Table Grid"/>
    <w:basedOn w:val="TableNormal"/>
    <w:uiPriority w:val="59"/>
    <w:rsid w:val="00312013"/>
    <w:rPr>
      <w:rFonts w:ascii="Times" w:hAnsi="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表格_标题_左对齐"/>
    <w:basedOn w:val="Normal"/>
    <w:rsid w:val="00822627"/>
    <w:pPr>
      <w:widowControl w:val="0"/>
      <w:overflowPunct/>
      <w:autoSpaceDE/>
      <w:autoSpaceDN/>
      <w:adjustRightInd/>
      <w:textAlignment w:val="auto"/>
    </w:pPr>
    <w:rPr>
      <w:rFonts w:ascii="Arial" w:hAnsi="Arial" w:cs="Arial"/>
      <w:b/>
      <w:bCs/>
      <w:color w:val="336699"/>
      <w:kern w:val="2"/>
      <w:sz w:val="18"/>
      <w:szCs w:val="18"/>
      <w:lang w:val="en-US" w:eastAsia="zh-CN"/>
    </w:rPr>
  </w:style>
  <w:style w:type="paragraph" w:customStyle="1" w:styleId="ae">
    <w:name w:val="正文文字_评价"/>
    <w:basedOn w:val="BodyText"/>
    <w:rsid w:val="00822627"/>
    <w:pPr>
      <w:autoSpaceDE/>
      <w:autoSpaceDN/>
      <w:ind w:left="0"/>
    </w:pPr>
    <w:rPr>
      <w:rFonts w:eastAsia="STZhongsong"/>
      <w:color w:val="0000FF"/>
      <w:sz w:val="21"/>
      <w:lang w:eastAsia="zh-CN"/>
    </w:rPr>
  </w:style>
  <w:style w:type="paragraph" w:customStyle="1" w:styleId="a">
    <w:name w:val="表格_列表"/>
    <w:basedOn w:val="Normal"/>
    <w:rsid w:val="00822627"/>
    <w:pPr>
      <w:numPr>
        <w:numId w:val="5"/>
      </w:numPr>
      <w:autoSpaceDE/>
      <w:autoSpaceDN/>
    </w:pPr>
  </w:style>
  <w:style w:type="paragraph" w:customStyle="1" w:styleId="af">
    <w:name w:val="正文_编号"/>
    <w:basedOn w:val="BodyText"/>
    <w:rsid w:val="00822627"/>
    <w:pPr>
      <w:autoSpaceDE/>
      <w:autoSpaceDN/>
      <w:spacing w:before="40" w:after="40"/>
      <w:ind w:left="420" w:hanging="420"/>
    </w:pPr>
    <w:rPr>
      <w:rFonts w:ascii="STZhongsong" w:eastAsia="STZhongsong" w:hAnsi="STZhongsong"/>
      <w:sz w:val="21"/>
      <w:szCs w:val="21"/>
      <w:lang w:eastAsia="zh-CN"/>
    </w:rPr>
  </w:style>
  <w:style w:type="paragraph" w:customStyle="1" w:styleId="21">
    <w:name w:val="正文_缩进 2 字符"/>
    <w:basedOn w:val="BodyText"/>
    <w:rsid w:val="00822627"/>
    <w:pPr>
      <w:numPr>
        <w:ilvl w:val="12"/>
      </w:numPr>
      <w:autoSpaceDE/>
      <w:autoSpaceDN/>
      <w:ind w:leftChars="200" w:left="200"/>
    </w:pPr>
    <w:rPr>
      <w:rFonts w:ascii="STZhongsong" w:eastAsia="STZhongsong" w:hAnsi="STZhongsong"/>
      <w:sz w:val="21"/>
      <w:szCs w:val="21"/>
      <w:lang w:eastAsia="zh-CN"/>
    </w:rPr>
  </w:style>
  <w:style w:type="paragraph" w:customStyle="1" w:styleId="af0">
    <w:name w:val="正文_列表_无缩进"/>
    <w:basedOn w:val="a"/>
    <w:rsid w:val="00822627"/>
    <w:pPr>
      <w:numPr>
        <w:numId w:val="0"/>
      </w:numPr>
      <w:tabs>
        <w:tab w:val="num" w:pos="420"/>
      </w:tabs>
      <w:ind w:left="420" w:hanging="420"/>
    </w:pPr>
    <w:rPr>
      <w:rFonts w:eastAsia="STZhongsong"/>
      <w:lang w:eastAsia="zh-CN"/>
    </w:rPr>
  </w:style>
  <w:style w:type="paragraph" w:styleId="Date">
    <w:name w:val="Date"/>
    <w:basedOn w:val="Normal"/>
    <w:next w:val="Normal"/>
    <w:link w:val="DateChar"/>
    <w:semiHidden/>
    <w:rsid w:val="00822627"/>
    <w:pPr>
      <w:autoSpaceDE/>
      <w:autoSpaceDN/>
      <w:ind w:leftChars="2500" w:left="100"/>
    </w:pPr>
    <w:rPr>
      <w:rFonts w:eastAsia="STZhongsong"/>
      <w:lang w:val="en-US" w:eastAsia="zh-CN"/>
    </w:rPr>
  </w:style>
  <w:style w:type="character" w:customStyle="1" w:styleId="DateChar">
    <w:name w:val="Date Char"/>
    <w:basedOn w:val="DefaultParagraphFont"/>
    <w:link w:val="Date"/>
    <w:semiHidden/>
    <w:rsid w:val="00822627"/>
    <w:rPr>
      <w:rFonts w:eastAsia="STZhongsong"/>
      <w:sz w:val="21"/>
    </w:rPr>
  </w:style>
  <w:style w:type="paragraph" w:customStyle="1" w:styleId="af1">
    <w:name w:val="正文_表格"/>
    <w:basedOn w:val="Normal"/>
    <w:rsid w:val="00822627"/>
    <w:pPr>
      <w:autoSpaceDE/>
      <w:autoSpaceDN/>
    </w:pPr>
    <w:rPr>
      <w:rFonts w:ascii="STZhongsong" w:eastAsia="STZhongsong" w:hAnsi="STZhongsong"/>
      <w:szCs w:val="21"/>
      <w:lang w:eastAsia="zh-CN"/>
    </w:rPr>
  </w:style>
  <w:style w:type="paragraph" w:customStyle="1" w:styleId="22">
    <w:name w:val="正文文字_缩进 2 字符"/>
    <w:basedOn w:val="BodyText"/>
    <w:rsid w:val="00822627"/>
    <w:pPr>
      <w:autoSpaceDE/>
      <w:autoSpaceDN/>
      <w:ind w:leftChars="200" w:left="400"/>
    </w:pPr>
    <w:rPr>
      <w:rFonts w:eastAsia="STZhongsong"/>
      <w:sz w:val="21"/>
      <w:lang w:eastAsia="zh-CN"/>
    </w:rPr>
  </w:style>
  <w:style w:type="paragraph" w:customStyle="1" w:styleId="af2">
    <w:name w:val="表格_评价"/>
    <w:basedOn w:val="aa"/>
    <w:rsid w:val="00822627"/>
    <w:pPr>
      <w:autoSpaceDE/>
      <w:autoSpaceDN/>
      <w:spacing w:before="40" w:after="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627"/>
    <w:rPr>
      <w:shd w:val="clear" w:color="auto" w:fill="000080"/>
      <w:lang w:val="en-GB" w:eastAsia="en-US"/>
    </w:rPr>
  </w:style>
  <w:style w:type="character" w:customStyle="1" w:styleId="Char0">
    <w:name w:val="拷贝结果_正文 Char"/>
    <w:basedOn w:val="DefaultParagraphFont"/>
    <w:link w:val="a7"/>
    <w:rsid w:val="00822627"/>
    <w:rPr>
      <w:rFonts w:ascii="新宋体" w:hAnsi="新宋体"/>
      <w:color w:val="0000FF"/>
      <w:kern w:val="2"/>
      <w:sz w:val="18"/>
    </w:rPr>
  </w:style>
  <w:style w:type="character" w:customStyle="1" w:styleId="Char1">
    <w:name w:val="拷贝结果_正文_强调 Char"/>
    <w:basedOn w:val="Char0"/>
    <w:link w:val="ac"/>
    <w:rsid w:val="00822627"/>
    <w:rPr>
      <w:rFonts w:ascii="新宋体" w:hAnsi="新宋体"/>
      <w:b/>
      <w:bCs/>
      <w:color w:val="FF0000"/>
      <w:kern w:val="2"/>
      <w:sz w:val="18"/>
    </w:rPr>
  </w:style>
  <w:style w:type="paragraph" w:customStyle="1" w:styleId="a0">
    <w:name w:val="正文_建议_编号"/>
    <w:basedOn w:val="BodyText"/>
    <w:link w:val="Char2"/>
    <w:qFormat/>
    <w:rsid w:val="00822627"/>
    <w:pPr>
      <w:numPr>
        <w:numId w:val="6"/>
      </w:numPr>
      <w:autoSpaceDE/>
      <w:autoSpaceDN/>
      <w:spacing w:before="60" w:after="60"/>
      <w:ind w:left="397" w:hanging="397"/>
    </w:pPr>
    <w:rPr>
      <w:rFonts w:ascii="STZhongsong" w:eastAsia="STZhongsong" w:hAnsi="STZhongsong"/>
      <w:color w:val="0000FF"/>
      <w:sz w:val="21"/>
      <w:szCs w:val="21"/>
    </w:rPr>
  </w:style>
  <w:style w:type="character" w:customStyle="1" w:styleId="Char2">
    <w:name w:val="建议_编号 Char"/>
    <w:basedOn w:val="Char"/>
    <w:link w:val="a0"/>
    <w:rsid w:val="00822627"/>
    <w:rPr>
      <w:rFonts w:ascii="STZhongsong" w:eastAsia="STZhongsong" w:hAnsi="STZhongsong"/>
      <w:color w:val="0000FF"/>
      <w:sz w:val="21"/>
      <w:szCs w:val="21"/>
      <w:lang w:val="en-GB" w:eastAsia="en-US"/>
    </w:rPr>
  </w:style>
  <w:style w:type="paragraph" w:styleId="ListBullet">
    <w:name w:val="List Bullet"/>
    <w:basedOn w:val="Normal"/>
    <w:uiPriority w:val="99"/>
    <w:unhideWhenUsed/>
    <w:rsid w:val="00822627"/>
    <w:pPr>
      <w:numPr>
        <w:numId w:val="7"/>
      </w:numPr>
      <w:autoSpaceDE/>
      <w:autoSpaceDN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2627"/>
    <w:rPr>
      <w:rFonts w:ascii="Consolas" w:hAnsi="Consolas"/>
      <w:sz w:val="60"/>
      <w:lang w:val="en-GB" w:eastAsia="en-US"/>
    </w:rPr>
  </w:style>
  <w:style w:type="paragraph" w:styleId="ListParagraph">
    <w:name w:val="List Paragraph"/>
    <w:basedOn w:val="Normal"/>
    <w:uiPriority w:val="34"/>
    <w:qFormat/>
    <w:rsid w:val="00822627"/>
    <w:pPr>
      <w:autoSpaceDE/>
      <w:autoSpaceDN/>
      <w:ind w:firstLineChars="200" w:firstLine="420"/>
    </w:pPr>
  </w:style>
  <w:style w:type="character" w:customStyle="1" w:styleId="Char10">
    <w:name w:val="正文文本 Char1"/>
    <w:aliases w:val="contents Char1,body text Char1,bt Char1,bt + Verdana Char1,Left:  5.71 cm + Verdana Char1,Left:  5.71 cm Char1"/>
    <w:basedOn w:val="DefaultParagraphFont"/>
    <w:link w:val="23"/>
    <w:rsid w:val="00822627"/>
    <w:rPr>
      <w:lang w:eastAsia="en-US"/>
    </w:rPr>
  </w:style>
  <w:style w:type="paragraph" w:customStyle="1" w:styleId="23">
    <w:name w:val="正文文本2"/>
    <w:basedOn w:val="Normal"/>
    <w:link w:val="Char10"/>
    <w:rsid w:val="00822627"/>
    <w:pPr>
      <w:spacing w:before="120" w:after="120"/>
      <w:ind w:left="2835"/>
    </w:pPr>
    <w:rPr>
      <w:lang w:val="en-US"/>
    </w:rPr>
  </w:style>
  <w:style w:type="character" w:customStyle="1" w:styleId="apple-converted-space">
    <w:name w:val="apple-converted-space"/>
    <w:basedOn w:val="DefaultParagraphFont"/>
    <w:rsid w:val="00822627"/>
  </w:style>
  <w:style w:type="character" w:styleId="Emphasis">
    <w:name w:val="Emphasis"/>
    <w:basedOn w:val="DefaultParagraphFont"/>
    <w:uiPriority w:val="20"/>
    <w:qFormat/>
    <w:rsid w:val="00822627"/>
    <w:rPr>
      <w:i/>
      <w:iCs/>
    </w:rPr>
  </w:style>
  <w:style w:type="character" w:customStyle="1" w:styleId="HeaderChar">
    <w:name w:val="Header Char"/>
    <w:link w:val="Header"/>
    <w:uiPriority w:val="99"/>
    <w:semiHidden/>
    <w:rsid w:val="00822627"/>
    <w:rPr>
      <w:sz w:val="16"/>
      <w:lang w:val="en-GB" w:eastAsia="en-US"/>
    </w:rPr>
  </w:style>
  <w:style w:type="character" w:customStyle="1" w:styleId="FooterChar">
    <w:name w:val="Footer Char"/>
    <w:link w:val="Footer"/>
    <w:uiPriority w:val="99"/>
    <w:semiHidden/>
    <w:rsid w:val="00822627"/>
    <w:rPr>
      <w:sz w:val="16"/>
      <w:lang w:val="en-GB" w:eastAsia="en-US"/>
    </w:rPr>
  </w:style>
  <w:style w:type="character" w:styleId="CommentReference">
    <w:name w:val="annotation reference"/>
    <w:uiPriority w:val="99"/>
    <w:semiHidden/>
    <w:unhideWhenUsed/>
    <w:rsid w:val="00822627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627"/>
    <w:rPr>
      <w:rFonts w:eastAsia="STZhongson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627"/>
    <w:rPr>
      <w:rFonts w:eastAsia="STZhongsong"/>
      <w:sz w:val="21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6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627"/>
    <w:rPr>
      <w:rFonts w:eastAsia="STZhongsong"/>
      <w:b/>
      <w:bCs/>
      <w:sz w:val="21"/>
      <w:lang w:val="en-GB" w:eastAsia="en-US"/>
    </w:rPr>
  </w:style>
  <w:style w:type="paragraph" w:styleId="TOCHeading0">
    <w:name w:val="TOC Heading"/>
    <w:basedOn w:val="Heading1"/>
    <w:next w:val="Normal"/>
    <w:uiPriority w:val="39"/>
    <w:unhideWhenUsed/>
    <w:qFormat/>
    <w:rsid w:val="00822627"/>
    <w:pPr>
      <w:tabs>
        <w:tab w:val="clear" w:pos="2520"/>
      </w:tabs>
      <w:overflowPunct/>
      <w:autoSpaceDE/>
      <w:autoSpaceDN/>
      <w:adjustRightInd/>
      <w:spacing w:before="240" w:after="0" w:line="259" w:lineRule="auto"/>
      <w:ind w:right="0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character" w:customStyle="1" w:styleId="TitleChar">
    <w:name w:val="Title Char"/>
    <w:link w:val="Title"/>
    <w:uiPriority w:val="99"/>
    <w:rsid w:val="00AD1BCB"/>
    <w:rPr>
      <w:rFonts w:ascii="Book Antiqua" w:hAnsi="Book Antiqua"/>
      <w:sz w:val="48"/>
      <w:lang w:eastAsia="en-US"/>
    </w:rPr>
  </w:style>
  <w:style w:type="character" w:customStyle="1" w:styleId="BodyTextChar">
    <w:name w:val="Body Text Char"/>
    <w:aliases w:val="contents Char2,body text Char2,bt Char2,bt + Verdana Char2,Left:  5.71 cm + Verdana Char2,Left:  5.71 cm Char2"/>
    <w:basedOn w:val="DefaultParagraphFont"/>
    <w:link w:val="BodyText"/>
    <w:semiHidden/>
    <w:rsid w:val="00CC169F"/>
    <w:rPr>
      <w:sz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B80383"/>
    <w:rPr>
      <w:b/>
      <w:sz w:val="24"/>
      <w:lang w:val="en-GB"/>
    </w:rPr>
  </w:style>
  <w:style w:type="character" w:customStyle="1" w:styleId="Heading2Char">
    <w:name w:val="Heading 2 Char"/>
    <w:aliases w:val="HD2 Char"/>
    <w:basedOn w:val="DefaultParagraphFont"/>
    <w:link w:val="Heading2"/>
    <w:uiPriority w:val="9"/>
    <w:rsid w:val="001B7773"/>
    <w:rPr>
      <w:rFonts w:ascii="Consolas" w:hAnsi="Consolas"/>
      <w:b/>
      <w:sz w:val="28"/>
      <w:lang w:val="en-GB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CFA"/>
    <w:rPr>
      <w:rFonts w:ascii="Arial Unicode MS" w:eastAsia="Arial Unicode MS" w:hAnsi="Arial Unicode MS" w:cs="Arial Unicode MS"/>
      <w:sz w:val="21"/>
      <w:lang w:eastAsia="en-US"/>
    </w:rPr>
  </w:style>
  <w:style w:type="table" w:customStyle="1" w:styleId="tableformat">
    <w:name w:val="table_format"/>
    <w:basedOn w:val="TableNormal"/>
    <w:uiPriority w:val="99"/>
    <w:rsid w:val="00C7009E"/>
    <w:rPr>
      <w:rFonts w:eastAsia="Arial" w:cstheme="minorBidi"/>
      <w:kern w:val="2"/>
      <w:sz w:val="15"/>
      <w:szCs w:val="22"/>
    </w:rPr>
    <w:tblPr>
      <w:tblStyleRowBandSize w:val="1"/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auto"/>
    </w:tcPr>
    <w:tblStylePr w:type="firstRow">
      <w:pPr>
        <w:jc w:val="center"/>
      </w:pPr>
      <w:rPr>
        <w:rFonts w:ascii="Arial" w:hAnsi="Arial"/>
        <w:b/>
        <w:i w:val="0"/>
        <w:color w:val="FFFFFF" w:themeColor="background1"/>
        <w:sz w:val="18"/>
      </w:rPr>
      <w:tblPr/>
      <w:tcPr>
        <w:shd w:val="clear" w:color="auto" w:fill="0066CC"/>
        <w:vAlign w:val="center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CC"/>
      </w:tcPr>
    </w:tblStyle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C43D70"/>
    <w:rPr>
      <w:rFonts w:ascii="Consolas" w:hAnsi="Consolas"/>
      <w:b/>
      <w:sz w:val="24"/>
      <w:lang w:val="en-GB" w:eastAsia="en-US"/>
    </w:rPr>
  </w:style>
  <w:style w:type="paragraph" w:customStyle="1" w:styleId="af3">
    <w:name w:val="建议"/>
    <w:basedOn w:val="BodyText"/>
    <w:link w:val="Char3"/>
    <w:qFormat/>
    <w:rsid w:val="00270DD6"/>
    <w:pPr>
      <w:ind w:left="0"/>
    </w:pPr>
    <w:rPr>
      <w:rFonts w:ascii="STZhongsong" w:eastAsia="微软雅黑" w:hAnsi="STZhongsong"/>
      <w:b/>
      <w:sz w:val="21"/>
      <w:szCs w:val="21"/>
      <w:lang w:eastAsia="zh-CN"/>
    </w:rPr>
  </w:style>
  <w:style w:type="character" w:customStyle="1" w:styleId="Char3">
    <w:name w:val="建议 Char"/>
    <w:basedOn w:val="DefaultParagraphFont"/>
    <w:link w:val="af3"/>
    <w:rsid w:val="00270DD6"/>
    <w:rPr>
      <w:rFonts w:ascii="STZhongsong" w:eastAsia="微软雅黑" w:hAnsi="STZhongsong"/>
      <w:b/>
      <w:sz w:val="21"/>
      <w:szCs w:val="21"/>
      <w:lang w:val="en-GB"/>
    </w:rPr>
  </w:style>
  <w:style w:type="paragraph" w:customStyle="1" w:styleId="txt">
    <w:name w:val="txt文本"/>
    <w:basedOn w:val="Normal"/>
    <w:link w:val="txtChar"/>
    <w:qFormat/>
    <w:rsid w:val="00710DF7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hd w:val="clear" w:color="auto" w:fill="E0E0E0"/>
    </w:pPr>
    <w:rPr>
      <w:rFonts w:ascii="STZhongsong" w:eastAsia="STZhongsong" w:hAnsi="STZhongsong"/>
      <w:noProof/>
      <w:szCs w:val="15"/>
      <w:lang w:eastAsia="zh-CN"/>
    </w:rPr>
  </w:style>
  <w:style w:type="character" w:customStyle="1" w:styleId="txtChar">
    <w:name w:val="txt文本 Char"/>
    <w:basedOn w:val="DefaultParagraphFont"/>
    <w:link w:val="txt"/>
    <w:rsid w:val="00710DF7"/>
    <w:rPr>
      <w:rFonts w:ascii="STZhongsong" w:eastAsia="STZhongsong" w:hAnsi="STZhongsong"/>
      <w:noProof/>
      <w:sz w:val="15"/>
      <w:szCs w:val="15"/>
      <w:shd w:val="clear" w:color="auto" w:fill="E0E0E0"/>
      <w:lang w:val="en-GB"/>
    </w:rPr>
  </w:style>
  <w:style w:type="table" w:customStyle="1" w:styleId="tableformat1">
    <w:name w:val="table_format1"/>
    <w:basedOn w:val="TableNormal"/>
    <w:uiPriority w:val="99"/>
    <w:rsid w:val="00212A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cPr>
      <w:shd w:val="clear" w:color="auto" w:fill="D9D9D9" w:themeFill="background1" w:themeFillShade="D9"/>
    </w:tcPr>
    <w:tblStylePr w:type="band1Horz">
      <w:pPr>
        <w:jc w:val="both"/>
      </w:pPr>
      <w:rPr>
        <w:color w:val="auto"/>
      </w:rPr>
    </w:tblStylePr>
  </w:style>
  <w:style w:type="table" w:customStyle="1" w:styleId="tableformat2">
    <w:name w:val="table_format2"/>
    <w:basedOn w:val="TableNormal"/>
    <w:uiPriority w:val="99"/>
    <w:rsid w:val="009B3274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1Horz">
      <w:rPr>
        <w:sz w:val="15"/>
      </w:rPr>
      <w:tblPr/>
      <w:tcPr>
        <w:shd w:val="clear" w:color="auto" w:fill="D9D9D9" w:themeFill="background1" w:themeFillShade="D9"/>
      </w:tcPr>
    </w:tblStylePr>
  </w:style>
  <w:style w:type="table" w:customStyle="1" w:styleId="tableformat4">
    <w:name w:val="table_format4"/>
    <w:basedOn w:val="TableNormal"/>
    <w:uiPriority w:val="99"/>
    <w:rsid w:val="003F0EF9"/>
    <w:pPr>
      <w:jc w:val="both"/>
    </w:pPr>
    <w:tblPr>
      <w:tblStyleColBandSize w:val="1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2" w:space="0" w:color="auto"/>
        <w:insideV w:val="single" w:sz="2" w:space="0" w:color="auto"/>
      </w:tblBorders>
    </w:tblPr>
    <w:trPr>
      <w:jc w:val="center"/>
    </w:trPr>
    <w:tcPr>
      <w:vAlign w:val="center"/>
    </w:tcPr>
    <w:tblStylePr w:type="band1Vert">
      <w:pPr>
        <w:jc w:val="both"/>
      </w:pPr>
      <w:tblPr/>
      <w:tcPr>
        <w:tcBorders>
          <w:top w:val="single" w:sz="18" w:space="0" w:color="auto"/>
          <w:left w:val="single" w:sz="18" w:space="0" w:color="auto"/>
          <w:bottom w:val="single" w:sz="18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  <w:vAlign w:val="center"/>
      </w:tcPr>
    </w:tblStylePr>
  </w:style>
  <w:style w:type="paragraph" w:customStyle="1" w:styleId="Default">
    <w:name w:val="Default"/>
    <w:rsid w:val="00AD5FCE"/>
    <w:pPr>
      <w:widowControl w:val="0"/>
      <w:autoSpaceDE w:val="0"/>
      <w:autoSpaceDN w:val="0"/>
      <w:adjustRightInd w:val="0"/>
    </w:pPr>
    <w:rPr>
      <w:rFonts w:ascii="Consolas" w:hAnsi="Consolas" w:cs="Consolas"/>
      <w:color w:val="000000"/>
      <w:sz w:val="24"/>
      <w:szCs w:val="24"/>
    </w:rPr>
  </w:style>
  <w:style w:type="paragraph" w:customStyle="1" w:styleId="notep1">
    <w:name w:val="notep1"/>
    <w:basedOn w:val="Normal"/>
    <w:rsid w:val="000A423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  <w:lang w:val="en-US" w:eastAsia="zh-CN"/>
    </w:rPr>
  </w:style>
  <w:style w:type="table" w:customStyle="1" w:styleId="tableformat5">
    <w:name w:val="table_format5"/>
    <w:basedOn w:val="TableNormal"/>
    <w:uiPriority w:val="99"/>
    <w:rsid w:val="00BD6D34"/>
    <w:pPr>
      <w:jc w:val="center"/>
    </w:pPr>
    <w:rPr>
      <w:rFonts w:ascii="Consolas" w:eastAsia="Consolas" w:hAnsi="Consolas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rPr>
      <w:jc w:val="center"/>
    </w:trPr>
    <w:tcPr>
      <w:vAlign w:val="center"/>
    </w:tcPr>
  </w:style>
  <w:style w:type="table" w:customStyle="1" w:styleId="tableformat6">
    <w:name w:val="table_format6"/>
    <w:basedOn w:val="TableNormal"/>
    <w:uiPriority w:val="99"/>
    <w:rsid w:val="00BA7EBD"/>
    <w:pPr>
      <w:jc w:val="both"/>
    </w:pPr>
    <w:tblPr>
      <w:tblStyleRowBandSize w:val="1"/>
      <w:tblBorders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  <w:insideH w:val="single" w:sz="2" w:space="0" w:color="FFFFFF" w:themeColor="background1"/>
        <w:insideV w:val="single" w:sz="2" w:space="0" w:color="FFFFFF" w:themeColor="background1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808080" w:themeFill="background1" w:themeFillShade="80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customStyle="1" w:styleId="af4">
    <w:name w:val="分析异常"/>
    <w:basedOn w:val="BodyText"/>
    <w:link w:val="af5"/>
    <w:qFormat/>
    <w:rsid w:val="00270DD6"/>
    <w:pPr>
      <w:ind w:left="0" w:firstLineChars="200" w:firstLine="200"/>
    </w:pPr>
    <w:rPr>
      <w:rFonts w:eastAsia="微软雅黑"/>
      <w:color w:val="C00000"/>
      <w:sz w:val="21"/>
      <w:szCs w:val="21"/>
      <w:lang w:eastAsia="zh-CN"/>
    </w:rPr>
  </w:style>
  <w:style w:type="character" w:customStyle="1" w:styleId="af5">
    <w:name w:val="分析异常 字符"/>
    <w:basedOn w:val="DefaultParagraphFont"/>
    <w:link w:val="af4"/>
    <w:rsid w:val="00270DD6"/>
    <w:rPr>
      <w:rFonts w:ascii="Consolas" w:eastAsia="微软雅黑" w:hAnsi="Consolas"/>
      <w:color w:val="C00000"/>
      <w:sz w:val="21"/>
      <w:szCs w:val="21"/>
      <w:lang w:val="en-GB"/>
    </w:rPr>
  </w:style>
  <w:style w:type="paragraph" w:customStyle="1" w:styleId="af6">
    <w:name w:val="分析正常"/>
    <w:basedOn w:val="BodyText"/>
    <w:link w:val="af7"/>
    <w:qFormat/>
    <w:rsid w:val="00270DD6"/>
    <w:pPr>
      <w:ind w:left="0" w:firstLineChars="200" w:firstLine="200"/>
    </w:pPr>
    <w:rPr>
      <w:rFonts w:eastAsia="微软雅黑"/>
      <w:color w:val="0000FF"/>
      <w:sz w:val="21"/>
      <w:szCs w:val="21"/>
      <w:lang w:eastAsia="zh-CN"/>
    </w:rPr>
  </w:style>
  <w:style w:type="character" w:customStyle="1" w:styleId="af7">
    <w:name w:val="分析正常 字符"/>
    <w:basedOn w:val="DefaultParagraphFont"/>
    <w:link w:val="af6"/>
    <w:rsid w:val="00270DD6"/>
    <w:rPr>
      <w:rFonts w:ascii="Consolas" w:eastAsia="微软雅黑" w:hAnsi="Consolas"/>
      <w:color w:val="0000FF"/>
      <w:sz w:val="21"/>
      <w:szCs w:val="21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00EF8"/>
    <w:rPr>
      <w:color w:val="605E5C"/>
      <w:shd w:val="clear" w:color="auto" w:fill="E1DFDD"/>
    </w:rPr>
  </w:style>
  <w:style w:type="paragraph" w:customStyle="1" w:styleId="af8">
    <w:name w:val="文档控制"/>
    <w:basedOn w:val="Heading3"/>
    <w:link w:val="af9"/>
    <w:qFormat/>
    <w:rsid w:val="00594EFE"/>
    <w:pPr>
      <w:ind w:leftChars="1000" w:left="1500"/>
    </w:pPr>
    <w:rPr>
      <w:rFonts w:eastAsia="微软雅黑"/>
    </w:rPr>
  </w:style>
  <w:style w:type="character" w:customStyle="1" w:styleId="af9">
    <w:name w:val="文档控制 字符"/>
    <w:basedOn w:val="Heading3Char"/>
    <w:link w:val="af8"/>
    <w:rsid w:val="00594EFE"/>
    <w:rPr>
      <w:rFonts w:ascii="Consolas" w:eastAsia="微软雅黑" w:hAnsi="Consolas"/>
      <w:b/>
      <w:sz w:val="24"/>
      <w:lang w:val="en-GB"/>
    </w:rPr>
  </w:style>
  <w:style w:type="paragraph" w:customStyle="1" w:styleId="afa">
    <w:name w:val="文档正文"/>
    <w:basedOn w:val="BodyText"/>
    <w:link w:val="afb"/>
    <w:qFormat/>
    <w:rsid w:val="005B3144"/>
    <w:pPr>
      <w:ind w:left="0" w:firstLineChars="200" w:firstLine="420"/>
    </w:pPr>
    <w:rPr>
      <w:rFonts w:eastAsia="微软雅黑"/>
      <w:sz w:val="21"/>
      <w:szCs w:val="21"/>
      <w:lang w:eastAsia="zh-CN"/>
    </w:rPr>
  </w:style>
  <w:style w:type="character" w:customStyle="1" w:styleId="afb">
    <w:name w:val="文档正文 字符"/>
    <w:basedOn w:val="BodyTextChar"/>
    <w:link w:val="afa"/>
    <w:rsid w:val="005B3144"/>
    <w:rPr>
      <w:rFonts w:ascii="Consolas" w:eastAsia="微软雅黑" w:hAnsi="Consolas"/>
      <w:sz w:val="21"/>
      <w:szCs w:val="21"/>
      <w:lang w:val="en-GB" w:eastAsia="en-US"/>
    </w:rPr>
  </w:style>
  <w:style w:type="paragraph" w:customStyle="1" w:styleId="41">
    <w:name w:val="标题4"/>
    <w:basedOn w:val="Heading5"/>
    <w:link w:val="42"/>
    <w:qFormat/>
    <w:rsid w:val="005732F8"/>
  </w:style>
  <w:style w:type="character" w:customStyle="1" w:styleId="42">
    <w:name w:val="标题4 字符"/>
    <w:basedOn w:val="BodyTextChar"/>
    <w:link w:val="41"/>
    <w:rsid w:val="005732F8"/>
    <w:rPr>
      <w:rFonts w:ascii="Consolas" w:hAnsi="Consolas"/>
      <w:b/>
      <w:i/>
      <w:sz w:val="24"/>
      <w:lang w:val="en-GB" w:eastAsia="en-US"/>
    </w:rPr>
  </w:style>
  <w:style w:type="table" w:customStyle="1" w:styleId="tableformat8">
    <w:name w:val="table_format8"/>
    <w:basedOn w:val="TableNormal"/>
    <w:uiPriority w:val="99"/>
    <w:rsid w:val="00AD35B5"/>
    <w:pPr>
      <w:jc w:val="both"/>
    </w:pPr>
    <w:rPr>
      <w:rFonts w:ascii="Consolas" w:eastAsia="微软雅黑" w:hAnsi="Consola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both"/>
      </w:pPr>
      <w:rPr>
        <w:rFonts w:ascii="Consolas" w:eastAsia="微软雅黑" w:hAnsi="Consolas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15" w:color="auto" w:fill="auto"/>
      </w:tcPr>
    </w:tblStylePr>
  </w:style>
  <w:style w:type="character" w:customStyle="1" w:styleId="fontstyle01">
    <w:name w:val="fontstyle01"/>
    <w:basedOn w:val="DefaultParagraphFont"/>
    <w:rsid w:val="006C169F"/>
    <w:rPr>
      <w:rFonts w:ascii="NeverMind-CondensedMedium" w:hAnsi="NeverMind-CondensedMedium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6C169F"/>
    <w:rPr>
      <w:rFonts w:ascii="MicrosoftYaHei" w:hAnsi="MicrosoftYaHei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11">
    <w:name w:val="fontstyle11"/>
    <w:basedOn w:val="DefaultParagraphFont"/>
    <w:rsid w:val="004432F3"/>
    <w:rPr>
      <w:rFonts w:ascii="MicrosoftYaHei" w:hAnsi="MicrosoftYaHei" w:hint="default"/>
      <w:b w:val="0"/>
      <w:bCs w:val="0"/>
      <w:i w:val="0"/>
      <w:iCs w:val="0"/>
      <w:color w:val="605205"/>
      <w:sz w:val="20"/>
      <w:szCs w:val="20"/>
    </w:rPr>
  </w:style>
  <w:style w:type="character" w:customStyle="1" w:styleId="kmcontent">
    <w:name w:val="kmcontent"/>
    <w:basedOn w:val="DefaultParagraphFont"/>
    <w:rsid w:val="000F6759"/>
  </w:style>
  <w:style w:type="paragraph" w:customStyle="1" w:styleId="Heading40">
    <w:name w:val="Heading_4"/>
    <w:basedOn w:val="Heading4"/>
    <w:qFormat/>
    <w:rsid w:val="00892107"/>
    <w:pPr>
      <w:tabs>
        <w:tab w:val="left" w:pos="6300"/>
      </w:tabs>
      <w:ind w:left="1145" w:hanging="720"/>
    </w:pPr>
    <w:rPr>
      <w:rFonts w:eastAsia="微软雅黑"/>
      <w:sz w:val="21"/>
      <w:szCs w:val="21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21834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7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1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2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5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zwright.UK-ORACLE-NT\Application%20Data\Microsoft\Templates\sdk_template_draft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16E89-7FF6-4777-B534-573B03EB7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sdk_template_draft.dot</Template>
  <TotalTime>1309</TotalTime>
  <Pages>5</Pages>
  <Words>754</Words>
  <Characters>4303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题目</vt:lpstr>
      </vt:variant>
      <vt:variant>
        <vt:i4>1</vt:i4>
      </vt:variant>
    </vt:vector>
  </HeadingPairs>
  <TitlesOfParts>
    <vt:vector size="2" baseType="lpstr">
      <vt:lpstr>Guide Template</vt:lpstr>
      <vt:lpstr>Guide Template</vt:lpstr>
    </vt:vector>
  </TitlesOfParts>
  <Company>Oracle Corp</Company>
  <LinksUpToDate>false</LinksUpToDate>
  <CharactersWithSpaces>5047</CharactersWithSpaces>
  <SharedDoc>false</SharedDoc>
  <HLinks>
    <vt:vector size="498" baseType="variant">
      <vt:variant>
        <vt:i4>7733372</vt:i4>
      </vt:variant>
      <vt:variant>
        <vt:i4>468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https://support.oracle.com/epmos/faces/ui/patch/PatchDetail.jspx?parent=DOCUMENT&amp;sourceId=756671.1&amp;patchId=19282015</vt:lpwstr>
      </vt:variant>
      <vt:variant>
        <vt:lpwstr/>
      </vt:variant>
      <vt:variant>
        <vt:i4>8061042</vt:i4>
      </vt:variant>
      <vt:variant>
        <vt:i4>465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https://support.oracle.com/epmos/faces/ui/patch/PatchDetail.jspx?parent=DOCUMENT&amp;sourceId=756671.1&amp;patchId=19852361</vt:lpwstr>
      </vt:variant>
      <vt:variant>
        <vt:lpwstr/>
      </vt:variant>
      <vt:variant>
        <vt:i4>7536755</vt:i4>
      </vt:variant>
      <vt:variant>
        <vt:i4>462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https://support.oracle.com/epmos/faces/ui/patch/PatchDetail.jspx?parent=DOCUMENT&amp;sourceId=756671.1&amp;patchId=19121548</vt:lpwstr>
      </vt:variant>
      <vt:variant>
        <vt:lpwstr/>
      </vt:variant>
      <vt:variant>
        <vt:i4>7536755</vt:i4>
      </vt:variant>
      <vt:variant>
        <vt:i4>459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https://support.oracle.com/epmos/faces/ui/patch/PatchDetail.jspx?parent=DOCUMENT&amp;sourceId=756671.1&amp;patchId=19121548</vt:lpwstr>
      </vt:variant>
      <vt:variant>
        <vt:lpwstr/>
      </vt:variant>
      <vt:variant>
        <vt:i4>3866684</vt:i4>
      </vt:variant>
      <vt:variant>
        <vt:i4>456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https://support.oracle.com/epmos/faces/DocumentDisplay?parent=DOCUMENT&amp;sourceId=756671.1&amp;id=19121548.8</vt:lpwstr>
      </vt:variant>
      <vt:variant>
        <vt:lpwstr/>
      </vt:variant>
      <vt:variant>
        <vt:i4>7733372</vt:i4>
      </vt:variant>
      <vt:variant>
        <vt:i4>453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https://support.oracle.com/epmos/faces/ui/patch/PatchDetail.jspx?parent=DOCUMENT&amp;sourceId=756671.1&amp;patchId=19282015</vt:lpwstr>
      </vt:variant>
      <vt:variant>
        <vt:lpwstr/>
      </vt:variant>
      <vt:variant>
        <vt:i4>3735609</vt:i4>
      </vt:variant>
      <vt:variant>
        <vt:i4>450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https://support.oracle.com/epmos/faces/DocumentDisplay?parent=DOCUMENT&amp;sourceId=756671.1&amp;id=19282015.8</vt:lpwstr>
      </vt:variant>
      <vt:variant>
        <vt:lpwstr/>
      </vt:variant>
      <vt:variant>
        <vt:i4>7536761</vt:i4>
      </vt:variant>
      <vt:variant>
        <vt:i4>447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https://support.oracle.com/epmos/faces/ui/patch/PatchDetail.jspx?parent=DOCUMENT&amp;sourceId=756671.1&amp;patchId=19791427</vt:lpwstr>
      </vt:variant>
      <vt:variant>
        <vt:lpwstr/>
      </vt:variant>
      <vt:variant>
        <vt:i4>4063292</vt:i4>
      </vt:variant>
      <vt:variant>
        <vt:i4>444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https://support.oracle.com/epmos/faces/DocumentDisplay?parent=DOCUMENT&amp;sourceId=756671.1&amp;id=19791427.8</vt:lpwstr>
      </vt:variant>
      <vt:variant>
        <vt:lpwstr/>
      </vt:variant>
      <vt:variant>
        <vt:i4>8061042</vt:i4>
      </vt:variant>
      <vt:variant>
        <vt:i4>441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https://support.oracle.com/epmos/faces/ui/patch/PatchDetail.jspx?parent=DOCUMENT&amp;sourceId=756671.1&amp;patchId=19852361</vt:lpwstr>
      </vt:variant>
      <vt:variant>
        <vt:lpwstr/>
      </vt:variant>
      <vt:variant>
        <vt:i4>3342388</vt:i4>
      </vt:variant>
      <vt:variant>
        <vt:i4>438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https://support.oracle.com/epmos/faces/DocumentDisplay?parent=DOCUMENT&amp;sourceId=756671.1&amp;id=19852361.8</vt:lpwstr>
      </vt:variant>
      <vt:variant>
        <vt:lpwstr/>
      </vt:variant>
      <vt:variant>
        <vt:i4>1245234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_Toc436301054</vt:lpwstr>
      </vt:variant>
      <vt:variant>
        <vt:i4>1245234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_Toc436301053</vt:lpwstr>
      </vt:variant>
      <vt:variant>
        <vt:i4>1245234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_Toc436301052</vt:lpwstr>
      </vt:variant>
      <vt:variant>
        <vt:i4>1245234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_Toc436301051</vt:lpwstr>
      </vt:variant>
      <vt:variant>
        <vt:i4>1245234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_Toc436301050</vt:lpwstr>
      </vt:variant>
      <vt:variant>
        <vt:i4>1179698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_Toc436301049</vt:lpwstr>
      </vt:variant>
      <vt:variant>
        <vt:i4>1179698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_Toc436301048</vt:lpwstr>
      </vt:variant>
      <vt:variant>
        <vt:i4>1179698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_Toc436301047</vt:lpwstr>
      </vt:variant>
      <vt:variant>
        <vt:i4>1179698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_Toc436301046</vt:lpwstr>
      </vt:variant>
      <vt:variant>
        <vt:i4>1179698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_Toc436301045</vt:lpwstr>
      </vt:variant>
      <vt:variant>
        <vt:i4>1179698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_Toc436301044</vt:lpwstr>
      </vt:variant>
      <vt:variant>
        <vt:i4>1179698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_Toc436301043</vt:lpwstr>
      </vt:variant>
      <vt:variant>
        <vt:i4>1179698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_Toc436301042</vt:lpwstr>
      </vt:variant>
      <vt:variant>
        <vt:i4>1179698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_Toc436301041</vt:lpwstr>
      </vt:variant>
      <vt:variant>
        <vt:i4>1179698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_Toc436301040</vt:lpwstr>
      </vt:variant>
      <vt:variant>
        <vt:i4>1376306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_Toc436301039</vt:lpwstr>
      </vt:variant>
      <vt:variant>
        <vt:i4>1376306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_Toc436301038</vt:lpwstr>
      </vt:variant>
      <vt:variant>
        <vt:i4>1376306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_Toc436301037</vt:lpwstr>
      </vt:variant>
      <vt:variant>
        <vt:i4>1376306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_Toc436301036</vt:lpwstr>
      </vt:variant>
      <vt:variant>
        <vt:i4>1376306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_Toc436301035</vt:lpwstr>
      </vt:variant>
      <vt:variant>
        <vt:i4>1376306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_Toc436301034</vt:lpwstr>
      </vt:variant>
      <vt:variant>
        <vt:i4>1376306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_Toc436301033</vt:lpwstr>
      </vt:variant>
      <vt:variant>
        <vt:i4>1376306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_Toc436301032</vt:lpwstr>
      </vt:variant>
      <vt:variant>
        <vt:i4>1376306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_Toc436301031</vt:lpwstr>
      </vt:variant>
      <vt:variant>
        <vt:i4>1376306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_Toc436301030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_Toc436301029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_Toc436301028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_Toc436301027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_Toc436301026</vt:lpwstr>
      </vt:variant>
      <vt:variant>
        <vt:i4>1310770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_Toc436301025</vt:lpwstr>
      </vt:variant>
      <vt:variant>
        <vt:i4>1310770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_Toc436301024</vt:lpwstr>
      </vt:variant>
      <vt:variant>
        <vt:i4>1310770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_Toc436301023</vt:lpwstr>
      </vt:variant>
      <vt:variant>
        <vt:i4>1310770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_Toc436301022</vt:lpwstr>
      </vt:variant>
      <vt:variant>
        <vt:i4>1310770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_Toc436301021</vt:lpwstr>
      </vt:variant>
      <vt:variant>
        <vt:i4>1310770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_Toc436301020</vt:lpwstr>
      </vt:variant>
      <vt:variant>
        <vt:i4>1507378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_Toc436301019</vt:lpwstr>
      </vt:variant>
      <vt:variant>
        <vt:i4>1507378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_Toc436301018</vt:lpwstr>
      </vt:variant>
      <vt:variant>
        <vt:i4>1507378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_Toc436301017</vt:lpwstr>
      </vt:variant>
      <vt:variant>
        <vt:i4>1507378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_Toc436301016</vt:lpwstr>
      </vt:variant>
      <vt:variant>
        <vt:i4>1507378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_Toc436301015</vt:lpwstr>
      </vt:variant>
      <vt:variant>
        <vt:i4>1507378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_Toc436301014</vt:lpwstr>
      </vt:variant>
      <vt:variant>
        <vt:i4>1507378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_Toc436301013</vt:lpwstr>
      </vt:variant>
      <vt:variant>
        <vt:i4>1507378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_Toc436301012</vt:lpwstr>
      </vt:variant>
      <vt:variant>
        <vt:i4>1507378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_Toc436301011</vt:lpwstr>
      </vt:variant>
      <vt:variant>
        <vt:i4>1507378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_Toc436301010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_Toc436301009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_Toc436301008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_Toc436301007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_Toc436301006</vt:lpwstr>
      </vt:variant>
      <vt:variant>
        <vt:i4>1441842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_Toc436301005</vt:lpwstr>
      </vt:variant>
      <vt:variant>
        <vt:i4>1441842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_Toc436301004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_Toc436301003</vt:lpwstr>
      </vt:variant>
      <vt:variant>
        <vt:i4>1441842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_Toc436301002</vt:lpwstr>
      </vt:variant>
      <vt:variant>
        <vt:i4>1441842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_Toc436301001</vt:lpwstr>
      </vt:variant>
      <vt:variant>
        <vt:i4>1441842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_Toc436301000</vt:lpwstr>
      </vt:variant>
      <vt:variant>
        <vt:i4>1966139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_Toc436300999</vt:lpwstr>
      </vt:variant>
      <vt:variant>
        <vt:i4>1966139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_Toc436300998</vt:lpwstr>
      </vt:variant>
      <vt:variant>
        <vt:i4>1966139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_Toc436300997</vt:lpwstr>
      </vt:variant>
      <vt:variant>
        <vt:i4>1966139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_Toc436300996</vt:lpwstr>
      </vt:variant>
      <vt:variant>
        <vt:i4>1966139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_Toc436300995</vt:lpwstr>
      </vt:variant>
      <vt:variant>
        <vt:i4>1966139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_Toc436300994</vt:lpwstr>
      </vt:variant>
      <vt:variant>
        <vt:i4>1966139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_Toc436300993</vt:lpwstr>
      </vt:variant>
      <vt:variant>
        <vt:i4>1966139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_Toc436300992</vt:lpwstr>
      </vt:variant>
      <vt:variant>
        <vt:i4>1966139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_Toc436300991</vt:lpwstr>
      </vt:variant>
      <vt:variant>
        <vt:i4>1966139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_Toc436300990</vt:lpwstr>
      </vt:variant>
      <vt:variant>
        <vt:i4>2031675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_Toc436300989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_Toc436300988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_Toc436300987</vt:lpwstr>
      </vt:variant>
      <vt:variant>
        <vt:i4>2031675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_Toc436300986</vt:lpwstr>
      </vt:variant>
      <vt:variant>
        <vt:i4>2031675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_Toc436300985</vt:lpwstr>
      </vt:variant>
      <vt:variant>
        <vt:i4>2031675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_Toc436300984</vt:lpwstr>
      </vt:variant>
      <vt:variant>
        <vt:i4>2031675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_Toc436300983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Template</dc:title>
  <dc:creator>Xiaogang Zhang</dc:creator>
  <cp:keywords>GOLD</cp:keywords>
  <cp:lastModifiedBy>Edwin Jiang</cp:lastModifiedBy>
  <cp:revision>62</cp:revision>
  <cp:lastPrinted>2008-09-16T03:11:00Z</cp:lastPrinted>
  <dcterms:created xsi:type="dcterms:W3CDTF">2023-05-08T06:04:00Z</dcterms:created>
  <dcterms:modified xsi:type="dcterms:W3CDTF">2025-03-03T09:19:00Z</dcterms:modified>
</cp:coreProperties>
</file>